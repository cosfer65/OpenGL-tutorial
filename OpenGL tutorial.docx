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96973" w14:textId="41E28EA8" w:rsidR="00173F05" w:rsidRDefault="002E34CA" w:rsidP="002E34CA">
      <w:pPr>
        <w:pStyle w:val="Heading1"/>
        <w:spacing w:before="0"/>
      </w:pPr>
      <w:r>
        <w:t>OpenGL</w:t>
      </w:r>
      <w:r w:rsidR="00F72F39">
        <w:t xml:space="preserve"> tutorial</w:t>
      </w:r>
    </w:p>
    <w:p w14:paraId="0AA9B171" w14:textId="2B08E20B" w:rsidR="002E34CA" w:rsidRDefault="002E34CA" w:rsidP="002E34CA"/>
    <w:p w14:paraId="6FBE8557" w14:textId="4D903E2A" w:rsidR="00C15C25" w:rsidRDefault="00C15C25" w:rsidP="00C15C25">
      <w:pPr>
        <w:pStyle w:val="Heading2"/>
      </w:pPr>
      <w:r>
        <w:t xml:space="preserve">Chapter </w:t>
      </w:r>
      <w:r w:rsidR="00540178">
        <w:t>1</w:t>
      </w:r>
      <w:r w:rsidR="0099388B">
        <w:t xml:space="preserve">: </w:t>
      </w:r>
      <w:r w:rsidR="00C04795">
        <w:t xml:space="preserve">The main application </w:t>
      </w:r>
      <w:proofErr w:type="gramStart"/>
      <w:r w:rsidR="00C04795">
        <w:t>window</w:t>
      </w:r>
      <w:proofErr w:type="gramEnd"/>
    </w:p>
    <w:p w14:paraId="5F5C4DDE" w14:textId="26669A32" w:rsidR="0099388B" w:rsidRDefault="0099388B" w:rsidP="0099388B"/>
    <w:p w14:paraId="7F01B303" w14:textId="77777777" w:rsidR="002B2299" w:rsidRDefault="00417CA7" w:rsidP="00417CA7">
      <w:pPr>
        <w:pStyle w:val="Heading3"/>
      </w:pPr>
      <w:r>
        <w:t xml:space="preserve">The Windows’ </w:t>
      </w:r>
      <w:proofErr w:type="gramStart"/>
      <w:r>
        <w:t>window</w:t>
      </w:r>
      <w:proofErr w:type="gramEnd"/>
    </w:p>
    <w:p w14:paraId="4A195FEB" w14:textId="25560187" w:rsidR="002B2FDC" w:rsidRDefault="00A637BF" w:rsidP="00A637BF">
      <w:r>
        <w:t xml:space="preserve">Before </w:t>
      </w:r>
      <w:r w:rsidR="00A16277">
        <w:t xml:space="preserve">we start building our </w:t>
      </w:r>
      <w:r w:rsidR="00953CBE">
        <w:t>game infrastructure</w:t>
      </w:r>
      <w:r w:rsidR="004F2CA8">
        <w:t>,</w:t>
      </w:r>
      <w:r w:rsidR="00953CBE">
        <w:t xml:space="preserve"> we should spend </w:t>
      </w:r>
      <w:proofErr w:type="gramStart"/>
      <w:r w:rsidR="00953CBE">
        <w:t>some</w:t>
      </w:r>
      <w:proofErr w:type="gramEnd"/>
      <w:r w:rsidR="00953CBE">
        <w:t xml:space="preserve"> time to see how </w:t>
      </w:r>
      <w:r w:rsidR="002A0ABE">
        <w:t xml:space="preserve">an interactive program is made and especially </w:t>
      </w:r>
      <w:r w:rsidR="00070BE5">
        <w:t>in</w:t>
      </w:r>
      <w:r w:rsidR="002A0ABE">
        <w:t xml:space="preserve"> Windows</w:t>
      </w:r>
      <w:r w:rsidR="00070BE5">
        <w:t xml:space="preserve">. </w:t>
      </w:r>
    </w:p>
    <w:p w14:paraId="08816679" w14:textId="6744D3FF" w:rsidR="00D731E5" w:rsidRDefault="00D731E5" w:rsidP="00A637BF"/>
    <w:p w14:paraId="5685C5A3" w14:textId="6F8557CE" w:rsidR="00D731E5" w:rsidRDefault="004F2CA8" w:rsidP="00D731E5">
      <w:pPr>
        <w:pStyle w:val="Heading4"/>
      </w:pPr>
      <w:r>
        <w:t xml:space="preserve">The program </w:t>
      </w:r>
      <w:proofErr w:type="gramStart"/>
      <w:r>
        <w:t>loop</w:t>
      </w:r>
      <w:proofErr w:type="gramEnd"/>
    </w:p>
    <w:p w14:paraId="58B4C8ED" w14:textId="01A5337D" w:rsidR="00581E9B" w:rsidRDefault="00EB4532" w:rsidP="004F2CA8">
      <w:r>
        <w:t>UI based programs</w:t>
      </w:r>
      <w:r w:rsidR="00D06035">
        <w:t xml:space="preserve"> </w:t>
      </w:r>
      <w:r w:rsidR="00082084">
        <w:t xml:space="preserve">run until the user quits. They constantly </w:t>
      </w:r>
      <w:r w:rsidR="005E23A3">
        <w:t xml:space="preserve">‘read’ the keyboard or any other input device </w:t>
      </w:r>
      <w:r w:rsidR="0062531A">
        <w:t>and alter their behavior and response accordingly.</w:t>
      </w:r>
      <w:r w:rsidR="003D2101">
        <w:t xml:space="preserve"> This is achieved with an endless loop</w:t>
      </w:r>
      <w:r w:rsidR="00E531A2">
        <w:t xml:space="preserve"> in which we</w:t>
      </w:r>
      <w:r w:rsidR="00AD2F74">
        <w:t xml:space="preserve"> </w:t>
      </w:r>
      <w:r w:rsidR="00860F0F">
        <w:t>‘read’ user input and respond</w:t>
      </w:r>
      <w:r w:rsidR="004B5DE7">
        <w:t xml:space="preserve"> as we can see in the code snippet:</w:t>
      </w:r>
    </w:p>
    <w:p w14:paraId="7B1950F6" w14:textId="3371C0B8" w:rsidR="000F5905" w:rsidRDefault="00BE4E79" w:rsidP="004F2CA8">
      <w:r>
        <w:rPr>
          <w:noProof/>
        </w:rPr>
        <mc:AlternateContent>
          <mc:Choice Requires="wps">
            <w:drawing>
              <wp:inline distT="0" distB="0" distL="0" distR="0" wp14:anchorId="17488F15" wp14:editId="08E14B31">
                <wp:extent cx="6170295" cy="1404620"/>
                <wp:effectExtent l="0" t="0" r="20955" b="1778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799507D" w14:textId="75FDC221"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FF"/>
                                <w:sz w:val="18"/>
                                <w:szCs w:val="18"/>
                              </w:rPr>
                              <w:t>int</w:t>
                            </w:r>
                            <w:r w:rsidRPr="00BE4E79">
                              <w:rPr>
                                <w:rFonts w:ascii="Consolas" w:hAnsi="Consolas" w:cs="Consolas"/>
                                <w:color w:val="000000"/>
                                <w:sz w:val="18"/>
                                <w:szCs w:val="18"/>
                              </w:rPr>
                              <w:t xml:space="preserve"> main()</w:t>
                            </w:r>
                          </w:p>
                          <w:p w14:paraId="2FB19CEF"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w:t>
                            </w:r>
                          </w:p>
                          <w:p w14:paraId="4BDE4847"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initialize stuff</w:t>
                            </w:r>
                          </w:p>
                          <w:p w14:paraId="2987A243"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00FF"/>
                                <w:sz w:val="18"/>
                                <w:szCs w:val="18"/>
                              </w:rPr>
                              <w:t>while</w:t>
                            </w:r>
                            <w:r w:rsidRPr="00BE4E79">
                              <w:rPr>
                                <w:rFonts w:ascii="Consolas" w:hAnsi="Consolas" w:cs="Consolas"/>
                                <w:color w:val="000000"/>
                                <w:sz w:val="18"/>
                                <w:szCs w:val="18"/>
                              </w:rPr>
                              <w:t xml:space="preserve"> (1) {</w:t>
                            </w:r>
                          </w:p>
                          <w:p w14:paraId="5368AF58"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read user input</w:t>
                            </w:r>
                          </w:p>
                          <w:p w14:paraId="721B95FD"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break if user asks to</w:t>
                            </w:r>
                          </w:p>
                          <w:p w14:paraId="2755EEA4"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perform any other task</w:t>
                            </w:r>
                          </w:p>
                          <w:p w14:paraId="26B0DA6D"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p>
                          <w:p w14:paraId="69B8610F"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clean up stuff</w:t>
                            </w:r>
                          </w:p>
                          <w:p w14:paraId="2EE1C4A1" w14:textId="750C5AA1" w:rsidR="00046CFA" w:rsidRPr="00BE4E79" w:rsidRDefault="00046CFA" w:rsidP="007704C5">
                            <w:pPr>
                              <w:spacing w:after="0"/>
                              <w:rPr>
                                <w:sz w:val="18"/>
                                <w:szCs w:val="18"/>
                              </w:rPr>
                            </w:pPr>
                            <w:r w:rsidRPr="00BE4E79">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type w14:anchorId="17488F15" id="_x0000_t202" coordsize="21600,21600" o:spt="202" path="m,l,21600r21600,l21600,xe">
                <v:stroke joinstyle="miter"/>
                <v:path gradientshapeok="t" o:connecttype="rect"/>
              </v:shapetype>
              <v:shape id="Text Box 2" o:spid="_x0000_s1026"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" fillcolor="#d5dce4 [671]">
                <v:textbox style="mso-fit-shape-to-text:t">
                  <w:txbxContent>
                    <w:p w14:paraId="5799507D" w14:textId="75FDC221"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FF"/>
                          <w:sz w:val="18"/>
                          <w:szCs w:val="18"/>
                        </w:rPr>
                        <w:t>int</w:t>
                      </w:r>
                      <w:r w:rsidRPr="00BE4E79">
                        <w:rPr>
                          <w:rFonts w:ascii="Consolas" w:hAnsi="Consolas" w:cs="Consolas"/>
                          <w:color w:val="000000"/>
                          <w:sz w:val="18"/>
                          <w:szCs w:val="18"/>
                        </w:rPr>
                        <w:t xml:space="preserve"> main()</w:t>
                      </w:r>
                    </w:p>
                    <w:p w14:paraId="2FB19CEF"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w:t>
                      </w:r>
                    </w:p>
                    <w:p w14:paraId="4BDE4847"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initialize stuff</w:t>
                      </w:r>
                    </w:p>
                    <w:p w14:paraId="2987A243"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00FF"/>
                          <w:sz w:val="18"/>
                          <w:szCs w:val="18"/>
                        </w:rPr>
                        <w:t>while</w:t>
                      </w:r>
                      <w:r w:rsidRPr="00BE4E79">
                        <w:rPr>
                          <w:rFonts w:ascii="Consolas" w:hAnsi="Consolas" w:cs="Consolas"/>
                          <w:color w:val="000000"/>
                          <w:sz w:val="18"/>
                          <w:szCs w:val="18"/>
                        </w:rPr>
                        <w:t xml:space="preserve"> (1) {</w:t>
                      </w:r>
                    </w:p>
                    <w:p w14:paraId="5368AF58"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read user input</w:t>
                      </w:r>
                    </w:p>
                    <w:p w14:paraId="721B95FD"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break if user asks to</w:t>
                      </w:r>
                    </w:p>
                    <w:p w14:paraId="2755EEA4"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perform any other task</w:t>
                      </w:r>
                    </w:p>
                    <w:p w14:paraId="26B0DA6D"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p>
                    <w:p w14:paraId="69B8610F" w14:textId="77777777" w:rsidR="00046CFA" w:rsidRPr="00BE4E79" w:rsidRDefault="00046CFA" w:rsidP="00BE4E79">
                      <w:pPr>
                        <w:autoSpaceDE w:val="0"/>
                        <w:autoSpaceDN w:val="0"/>
                        <w:adjustRightInd w:val="0"/>
                        <w:spacing w:after="0" w:line="240" w:lineRule="auto"/>
                        <w:rPr>
                          <w:rFonts w:ascii="Consolas" w:hAnsi="Consolas" w:cs="Consolas"/>
                          <w:color w:val="000000"/>
                          <w:sz w:val="18"/>
                          <w:szCs w:val="18"/>
                        </w:rPr>
                      </w:pPr>
                      <w:r w:rsidRPr="00BE4E79">
                        <w:rPr>
                          <w:rFonts w:ascii="Consolas" w:hAnsi="Consolas" w:cs="Consolas"/>
                          <w:color w:val="000000"/>
                          <w:sz w:val="18"/>
                          <w:szCs w:val="18"/>
                        </w:rPr>
                        <w:t xml:space="preserve">    </w:t>
                      </w:r>
                      <w:r w:rsidRPr="00BE4E79">
                        <w:rPr>
                          <w:rFonts w:ascii="Consolas" w:hAnsi="Consolas" w:cs="Consolas"/>
                          <w:color w:val="008000"/>
                          <w:sz w:val="18"/>
                          <w:szCs w:val="18"/>
                        </w:rPr>
                        <w:t>// clean up stuff</w:t>
                      </w:r>
                    </w:p>
                    <w:p w14:paraId="2EE1C4A1" w14:textId="750C5AA1" w:rsidR="00046CFA" w:rsidRPr="00BE4E79" w:rsidRDefault="00046CFA" w:rsidP="007704C5">
                      <w:pPr>
                        <w:spacing w:after="0"/>
                        <w:rPr>
                          <w:sz w:val="18"/>
                          <w:szCs w:val="18"/>
                        </w:rPr>
                      </w:pPr>
                      <w:r w:rsidRPr="00BE4E79">
                        <w:rPr>
                          <w:rFonts w:ascii="Consolas" w:hAnsi="Consolas" w:cs="Consolas"/>
                          <w:color w:val="000000"/>
                          <w:sz w:val="18"/>
                          <w:szCs w:val="18"/>
                        </w:rPr>
                        <w:t>}</w:t>
                      </w:r>
                    </w:p>
                  </w:txbxContent>
                </v:textbox>
                <w10:anchorlock/>
              </v:shape>
            </w:pict>
          </mc:Fallback>
        </mc:AlternateContent>
      </w:r>
    </w:p>
    <w:p w14:paraId="2DFB24E5" w14:textId="1F328AF3" w:rsidR="00B32CE3" w:rsidRDefault="00B32CE3" w:rsidP="004F2CA8"/>
    <w:p w14:paraId="71093F27" w14:textId="18BFF1C3" w:rsidR="00A34B3D" w:rsidRDefault="00C849AB" w:rsidP="00060540">
      <w:pPr>
        <w:pStyle w:val="Heading4"/>
      </w:pPr>
      <w:r>
        <w:t>Doing it all in Windows</w:t>
      </w:r>
    </w:p>
    <w:p w14:paraId="077292BA" w14:textId="5C196D5B" w:rsidR="002E14AC" w:rsidRDefault="002E14AC" w:rsidP="00060540">
      <w:r>
        <w:t xml:space="preserve">A windows native application </w:t>
      </w:r>
      <w:r w:rsidR="008B2648">
        <w:t xml:space="preserve">must have a function called </w:t>
      </w:r>
      <w:r w:rsidR="008B2648" w:rsidRPr="007E0789">
        <w:rPr>
          <w:i/>
          <w:iCs/>
        </w:rPr>
        <w:t>WinMain</w:t>
      </w:r>
      <w:r w:rsidR="008B2648">
        <w:t xml:space="preserve"> instead of a </w:t>
      </w:r>
      <w:r w:rsidR="008B2648" w:rsidRPr="007E0789">
        <w:rPr>
          <w:i/>
          <w:iCs/>
        </w:rPr>
        <w:t>main</w:t>
      </w:r>
      <w:r w:rsidR="008B2648">
        <w:t xml:space="preserve"> </w:t>
      </w:r>
      <w:r w:rsidR="007E0789">
        <w:t xml:space="preserve">function we have for </w:t>
      </w:r>
      <w:r w:rsidR="00D436E0">
        <w:t>console-based</w:t>
      </w:r>
      <w:r w:rsidR="007E0789">
        <w:t xml:space="preserve"> applications.</w:t>
      </w:r>
    </w:p>
    <w:p w14:paraId="5A9FFB23" w14:textId="3AD68344" w:rsidR="00C849AB" w:rsidRDefault="007067F0" w:rsidP="00C849AB">
      <w:r>
        <w:rPr>
          <w:noProof/>
        </w:rPr>
        <mc:AlternateContent>
          <mc:Choice Requires="wps">
            <w:drawing>
              <wp:inline distT="0" distB="0" distL="0" distR="0" wp14:anchorId="3954AF65" wp14:editId="04110E1A">
                <wp:extent cx="6170295" cy="1404620"/>
                <wp:effectExtent l="0" t="0" r="20955" b="1079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37A19144" w14:textId="77777777" w:rsidR="00CF439A" w:rsidRDefault="00046CFA" w:rsidP="00DF1EA1">
                            <w:pPr>
                              <w:spacing w:after="0"/>
                              <w:rPr>
                                <w:rFonts w:ascii="Consolas" w:hAnsi="Consolas" w:cs="Consolas"/>
                                <w:color w:val="000000"/>
                                <w:sz w:val="18"/>
                                <w:szCs w:val="18"/>
                              </w:rPr>
                            </w:pPr>
                            <w:r w:rsidRPr="007067F0">
                              <w:rPr>
                                <w:rFonts w:ascii="Consolas" w:hAnsi="Consolas" w:cs="Consolas"/>
                                <w:color w:val="0000FF"/>
                                <w:sz w:val="18"/>
                                <w:szCs w:val="18"/>
                              </w:rPr>
                              <w:t>int</w:t>
                            </w:r>
                            <w:r w:rsidRPr="007067F0">
                              <w:rPr>
                                <w:rFonts w:ascii="Consolas" w:hAnsi="Consolas" w:cs="Consolas"/>
                                <w:color w:val="000000"/>
                                <w:sz w:val="18"/>
                                <w:szCs w:val="18"/>
                              </w:rPr>
                              <w:t xml:space="preserve"> </w:t>
                            </w:r>
                            <w:r w:rsidRPr="007067F0">
                              <w:rPr>
                                <w:rFonts w:ascii="Consolas" w:hAnsi="Consolas" w:cs="Consolas"/>
                                <w:color w:val="6F008A"/>
                                <w:sz w:val="18"/>
                                <w:szCs w:val="18"/>
                              </w:rPr>
                              <w:t>WINAPI</w:t>
                            </w:r>
                            <w:r w:rsidRPr="007067F0">
                              <w:rPr>
                                <w:rFonts w:ascii="Consolas" w:hAnsi="Consolas" w:cs="Consolas"/>
                                <w:color w:val="000000"/>
                                <w:sz w:val="18"/>
                                <w:szCs w:val="18"/>
                              </w:rPr>
                              <w:t xml:space="preserve"> WinMain(</w:t>
                            </w:r>
                            <w:r w:rsidRPr="007067F0">
                              <w:rPr>
                                <w:rFonts w:ascii="Consolas" w:hAnsi="Consolas" w:cs="Consolas"/>
                                <w:color w:val="2B91AF"/>
                                <w:sz w:val="18"/>
                                <w:szCs w:val="18"/>
                              </w:rPr>
                              <w:t>HINSTANCE</w:t>
                            </w:r>
                            <w:r w:rsidRPr="007067F0">
                              <w:rPr>
                                <w:rFonts w:ascii="Consolas" w:hAnsi="Consolas" w:cs="Consolas"/>
                                <w:color w:val="000000"/>
                                <w:sz w:val="18"/>
                                <w:szCs w:val="18"/>
                              </w:rPr>
                              <w:t xml:space="preserve"> </w:t>
                            </w:r>
                            <w:r w:rsidRPr="007067F0">
                              <w:rPr>
                                <w:rFonts w:ascii="Consolas" w:hAnsi="Consolas" w:cs="Consolas"/>
                                <w:color w:val="808080"/>
                                <w:sz w:val="18"/>
                                <w:szCs w:val="18"/>
                              </w:rPr>
                              <w:t>hInstance</w:t>
                            </w:r>
                            <w:r w:rsidRPr="007067F0">
                              <w:rPr>
                                <w:rFonts w:ascii="Consolas" w:hAnsi="Consolas" w:cs="Consolas"/>
                                <w:color w:val="000000"/>
                                <w:sz w:val="18"/>
                                <w:szCs w:val="18"/>
                              </w:rPr>
                              <w:t xml:space="preserve">, </w:t>
                            </w:r>
                            <w:r w:rsidRPr="007067F0">
                              <w:rPr>
                                <w:rFonts w:ascii="Consolas" w:hAnsi="Consolas" w:cs="Consolas"/>
                                <w:color w:val="2B91AF"/>
                                <w:sz w:val="18"/>
                                <w:szCs w:val="18"/>
                              </w:rPr>
                              <w:t>HINSTANCE</w:t>
                            </w:r>
                            <w:r w:rsidRPr="007067F0">
                              <w:rPr>
                                <w:rFonts w:ascii="Consolas" w:hAnsi="Consolas" w:cs="Consolas"/>
                                <w:color w:val="000000"/>
                                <w:sz w:val="18"/>
                                <w:szCs w:val="18"/>
                              </w:rPr>
                              <w:t xml:space="preserve"> </w:t>
                            </w:r>
                            <w:r w:rsidRPr="007067F0">
                              <w:rPr>
                                <w:rFonts w:ascii="Consolas" w:hAnsi="Consolas" w:cs="Consolas"/>
                                <w:color w:val="808080"/>
                                <w:sz w:val="18"/>
                                <w:szCs w:val="18"/>
                              </w:rPr>
                              <w:t>hPrevInstance</w:t>
                            </w:r>
                            <w:r w:rsidRPr="007067F0">
                              <w:rPr>
                                <w:rFonts w:ascii="Consolas" w:hAnsi="Consolas" w:cs="Consolas"/>
                                <w:color w:val="000000"/>
                                <w:sz w:val="18"/>
                                <w:szCs w:val="18"/>
                              </w:rPr>
                              <w:t xml:space="preserve">, </w:t>
                            </w:r>
                          </w:p>
                          <w:p w14:paraId="07E1CA06" w14:textId="460EBA63" w:rsidR="00046CFA" w:rsidRPr="007067F0" w:rsidRDefault="00CF439A" w:rsidP="00DF1EA1">
                            <w:pPr>
                              <w:spacing w:after="0"/>
                              <w:rPr>
                                <w:sz w:val="18"/>
                                <w:szCs w:val="18"/>
                              </w:rPr>
                            </w:pPr>
                            <w:r>
                              <w:rPr>
                                <w:rFonts w:ascii="Consolas" w:hAnsi="Consolas" w:cs="Consolas"/>
                                <w:color w:val="000000"/>
                                <w:sz w:val="18"/>
                                <w:szCs w:val="18"/>
                              </w:rPr>
                              <w:t xml:space="preserve">                   </w:t>
                            </w:r>
                            <w:r w:rsidR="00046CFA" w:rsidRPr="007067F0">
                              <w:rPr>
                                <w:rFonts w:ascii="Consolas" w:hAnsi="Consolas" w:cs="Consolas"/>
                                <w:color w:val="2B91AF"/>
                                <w:sz w:val="18"/>
                                <w:szCs w:val="18"/>
                              </w:rPr>
                              <w:t>LPTSTR</w:t>
                            </w:r>
                            <w:r w:rsidR="00046CFA" w:rsidRPr="007067F0">
                              <w:rPr>
                                <w:rFonts w:ascii="Consolas" w:hAnsi="Consolas" w:cs="Consolas"/>
                                <w:color w:val="000000"/>
                                <w:sz w:val="18"/>
                                <w:szCs w:val="18"/>
                              </w:rPr>
                              <w:t xml:space="preserve"> </w:t>
                            </w:r>
                            <w:r w:rsidR="00046CFA" w:rsidRPr="007067F0">
                              <w:rPr>
                                <w:rFonts w:ascii="Consolas" w:hAnsi="Consolas" w:cs="Consolas"/>
                                <w:color w:val="808080"/>
                                <w:sz w:val="18"/>
                                <w:szCs w:val="18"/>
                              </w:rPr>
                              <w:t>lpCmdLine</w:t>
                            </w:r>
                            <w:r w:rsidR="00046CFA" w:rsidRPr="007067F0">
                              <w:rPr>
                                <w:rFonts w:ascii="Consolas" w:hAnsi="Consolas" w:cs="Consolas"/>
                                <w:color w:val="000000"/>
                                <w:sz w:val="18"/>
                                <w:szCs w:val="18"/>
                              </w:rPr>
                              <w:t xml:space="preserve">, </w:t>
                            </w:r>
                            <w:r w:rsidR="00046CFA" w:rsidRPr="007067F0">
                              <w:rPr>
                                <w:rFonts w:ascii="Consolas" w:hAnsi="Consolas" w:cs="Consolas"/>
                                <w:color w:val="0000FF"/>
                                <w:sz w:val="18"/>
                                <w:szCs w:val="18"/>
                              </w:rPr>
                              <w:t>int</w:t>
                            </w:r>
                            <w:r w:rsidR="00046CFA" w:rsidRPr="007067F0">
                              <w:rPr>
                                <w:rFonts w:ascii="Consolas" w:hAnsi="Consolas" w:cs="Consolas"/>
                                <w:color w:val="000000"/>
                                <w:sz w:val="18"/>
                                <w:szCs w:val="18"/>
                              </w:rPr>
                              <w:t xml:space="preserve"> </w:t>
                            </w:r>
                            <w:r w:rsidR="00046CFA" w:rsidRPr="007067F0">
                              <w:rPr>
                                <w:rFonts w:ascii="Consolas" w:hAnsi="Consolas" w:cs="Consolas"/>
                                <w:color w:val="808080"/>
                                <w:sz w:val="18"/>
                                <w:szCs w:val="18"/>
                              </w:rPr>
                              <w:t>nCmdShow</w:t>
                            </w:r>
                            <w:r w:rsidR="00046CFA" w:rsidRPr="007067F0">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3954AF65" id="_x0000_s1027"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" fillcolor="#d5dce4 [671]">
                <v:textbox style="mso-fit-shape-to-text:t">
                  <w:txbxContent>
                    <w:p w14:paraId="37A19144" w14:textId="77777777" w:rsidR="00CF439A" w:rsidRDefault="00046CFA" w:rsidP="00DF1EA1">
                      <w:pPr>
                        <w:spacing w:after="0"/>
                        <w:rPr>
                          <w:rFonts w:ascii="Consolas" w:hAnsi="Consolas" w:cs="Consolas"/>
                          <w:color w:val="000000"/>
                          <w:sz w:val="18"/>
                          <w:szCs w:val="18"/>
                        </w:rPr>
                      </w:pPr>
                      <w:r w:rsidRPr="007067F0">
                        <w:rPr>
                          <w:rFonts w:ascii="Consolas" w:hAnsi="Consolas" w:cs="Consolas"/>
                          <w:color w:val="0000FF"/>
                          <w:sz w:val="18"/>
                          <w:szCs w:val="18"/>
                        </w:rPr>
                        <w:t>int</w:t>
                      </w:r>
                      <w:r w:rsidRPr="007067F0">
                        <w:rPr>
                          <w:rFonts w:ascii="Consolas" w:hAnsi="Consolas" w:cs="Consolas"/>
                          <w:color w:val="000000"/>
                          <w:sz w:val="18"/>
                          <w:szCs w:val="18"/>
                        </w:rPr>
                        <w:t xml:space="preserve"> </w:t>
                      </w:r>
                      <w:r w:rsidRPr="007067F0">
                        <w:rPr>
                          <w:rFonts w:ascii="Consolas" w:hAnsi="Consolas" w:cs="Consolas"/>
                          <w:color w:val="6F008A"/>
                          <w:sz w:val="18"/>
                          <w:szCs w:val="18"/>
                        </w:rPr>
                        <w:t>WINAPI</w:t>
                      </w:r>
                      <w:r w:rsidRPr="007067F0">
                        <w:rPr>
                          <w:rFonts w:ascii="Consolas" w:hAnsi="Consolas" w:cs="Consolas"/>
                          <w:color w:val="000000"/>
                          <w:sz w:val="18"/>
                          <w:szCs w:val="18"/>
                        </w:rPr>
                        <w:t xml:space="preserve"> WinMain(</w:t>
                      </w:r>
                      <w:r w:rsidRPr="007067F0">
                        <w:rPr>
                          <w:rFonts w:ascii="Consolas" w:hAnsi="Consolas" w:cs="Consolas"/>
                          <w:color w:val="2B91AF"/>
                          <w:sz w:val="18"/>
                          <w:szCs w:val="18"/>
                        </w:rPr>
                        <w:t>HINSTANCE</w:t>
                      </w:r>
                      <w:r w:rsidRPr="007067F0">
                        <w:rPr>
                          <w:rFonts w:ascii="Consolas" w:hAnsi="Consolas" w:cs="Consolas"/>
                          <w:color w:val="000000"/>
                          <w:sz w:val="18"/>
                          <w:szCs w:val="18"/>
                        </w:rPr>
                        <w:t xml:space="preserve"> </w:t>
                      </w:r>
                      <w:r w:rsidRPr="007067F0">
                        <w:rPr>
                          <w:rFonts w:ascii="Consolas" w:hAnsi="Consolas" w:cs="Consolas"/>
                          <w:color w:val="808080"/>
                          <w:sz w:val="18"/>
                          <w:szCs w:val="18"/>
                        </w:rPr>
                        <w:t>hInstance</w:t>
                      </w:r>
                      <w:r w:rsidRPr="007067F0">
                        <w:rPr>
                          <w:rFonts w:ascii="Consolas" w:hAnsi="Consolas" w:cs="Consolas"/>
                          <w:color w:val="000000"/>
                          <w:sz w:val="18"/>
                          <w:szCs w:val="18"/>
                        </w:rPr>
                        <w:t xml:space="preserve">, </w:t>
                      </w:r>
                      <w:r w:rsidRPr="007067F0">
                        <w:rPr>
                          <w:rFonts w:ascii="Consolas" w:hAnsi="Consolas" w:cs="Consolas"/>
                          <w:color w:val="2B91AF"/>
                          <w:sz w:val="18"/>
                          <w:szCs w:val="18"/>
                        </w:rPr>
                        <w:t>HINSTANCE</w:t>
                      </w:r>
                      <w:r w:rsidRPr="007067F0">
                        <w:rPr>
                          <w:rFonts w:ascii="Consolas" w:hAnsi="Consolas" w:cs="Consolas"/>
                          <w:color w:val="000000"/>
                          <w:sz w:val="18"/>
                          <w:szCs w:val="18"/>
                        </w:rPr>
                        <w:t xml:space="preserve"> </w:t>
                      </w:r>
                      <w:r w:rsidRPr="007067F0">
                        <w:rPr>
                          <w:rFonts w:ascii="Consolas" w:hAnsi="Consolas" w:cs="Consolas"/>
                          <w:color w:val="808080"/>
                          <w:sz w:val="18"/>
                          <w:szCs w:val="18"/>
                        </w:rPr>
                        <w:t>hPrevInstance</w:t>
                      </w:r>
                      <w:r w:rsidRPr="007067F0">
                        <w:rPr>
                          <w:rFonts w:ascii="Consolas" w:hAnsi="Consolas" w:cs="Consolas"/>
                          <w:color w:val="000000"/>
                          <w:sz w:val="18"/>
                          <w:szCs w:val="18"/>
                        </w:rPr>
                        <w:t xml:space="preserve">, </w:t>
                      </w:r>
                    </w:p>
                    <w:p w14:paraId="07E1CA06" w14:textId="460EBA63" w:rsidR="00046CFA" w:rsidRPr="007067F0" w:rsidRDefault="00CF439A" w:rsidP="00DF1EA1">
                      <w:pPr>
                        <w:spacing w:after="0"/>
                        <w:rPr>
                          <w:sz w:val="18"/>
                          <w:szCs w:val="18"/>
                        </w:rPr>
                      </w:pPr>
                      <w:r>
                        <w:rPr>
                          <w:rFonts w:ascii="Consolas" w:hAnsi="Consolas" w:cs="Consolas"/>
                          <w:color w:val="000000"/>
                          <w:sz w:val="18"/>
                          <w:szCs w:val="18"/>
                        </w:rPr>
                        <w:t xml:space="preserve">                   </w:t>
                      </w:r>
                      <w:r w:rsidR="00046CFA" w:rsidRPr="007067F0">
                        <w:rPr>
                          <w:rFonts w:ascii="Consolas" w:hAnsi="Consolas" w:cs="Consolas"/>
                          <w:color w:val="2B91AF"/>
                          <w:sz w:val="18"/>
                          <w:szCs w:val="18"/>
                        </w:rPr>
                        <w:t>LPTSTR</w:t>
                      </w:r>
                      <w:r w:rsidR="00046CFA" w:rsidRPr="007067F0">
                        <w:rPr>
                          <w:rFonts w:ascii="Consolas" w:hAnsi="Consolas" w:cs="Consolas"/>
                          <w:color w:val="000000"/>
                          <w:sz w:val="18"/>
                          <w:szCs w:val="18"/>
                        </w:rPr>
                        <w:t xml:space="preserve"> </w:t>
                      </w:r>
                      <w:r w:rsidR="00046CFA" w:rsidRPr="007067F0">
                        <w:rPr>
                          <w:rFonts w:ascii="Consolas" w:hAnsi="Consolas" w:cs="Consolas"/>
                          <w:color w:val="808080"/>
                          <w:sz w:val="18"/>
                          <w:szCs w:val="18"/>
                        </w:rPr>
                        <w:t>lpCmdLine</w:t>
                      </w:r>
                      <w:r w:rsidR="00046CFA" w:rsidRPr="007067F0">
                        <w:rPr>
                          <w:rFonts w:ascii="Consolas" w:hAnsi="Consolas" w:cs="Consolas"/>
                          <w:color w:val="000000"/>
                          <w:sz w:val="18"/>
                          <w:szCs w:val="18"/>
                        </w:rPr>
                        <w:t xml:space="preserve">, </w:t>
                      </w:r>
                      <w:r w:rsidR="00046CFA" w:rsidRPr="007067F0">
                        <w:rPr>
                          <w:rFonts w:ascii="Consolas" w:hAnsi="Consolas" w:cs="Consolas"/>
                          <w:color w:val="0000FF"/>
                          <w:sz w:val="18"/>
                          <w:szCs w:val="18"/>
                        </w:rPr>
                        <w:t>int</w:t>
                      </w:r>
                      <w:r w:rsidR="00046CFA" w:rsidRPr="007067F0">
                        <w:rPr>
                          <w:rFonts w:ascii="Consolas" w:hAnsi="Consolas" w:cs="Consolas"/>
                          <w:color w:val="000000"/>
                          <w:sz w:val="18"/>
                          <w:szCs w:val="18"/>
                        </w:rPr>
                        <w:t xml:space="preserve"> </w:t>
                      </w:r>
                      <w:r w:rsidR="00046CFA" w:rsidRPr="007067F0">
                        <w:rPr>
                          <w:rFonts w:ascii="Consolas" w:hAnsi="Consolas" w:cs="Consolas"/>
                          <w:color w:val="808080"/>
                          <w:sz w:val="18"/>
                          <w:szCs w:val="18"/>
                        </w:rPr>
                        <w:t>nCmdShow</w:t>
                      </w:r>
                      <w:r w:rsidR="00046CFA" w:rsidRPr="007067F0">
                        <w:rPr>
                          <w:rFonts w:ascii="Consolas" w:hAnsi="Consolas" w:cs="Consolas"/>
                          <w:color w:val="000000"/>
                          <w:sz w:val="18"/>
                          <w:szCs w:val="18"/>
                        </w:rPr>
                        <w:t>)</w:t>
                      </w:r>
                    </w:p>
                  </w:txbxContent>
                </v:textbox>
                <w10:anchorlock/>
              </v:shape>
            </w:pict>
          </mc:Fallback>
        </mc:AlternateContent>
      </w:r>
    </w:p>
    <w:p w14:paraId="5276A3A4" w14:textId="5166BB4A" w:rsidR="00FF7156" w:rsidRDefault="00E46E76" w:rsidP="00C849AB">
      <w:r>
        <w:t xml:space="preserve">The first thing we encounter is the </w:t>
      </w:r>
      <w:r>
        <w:rPr>
          <w:i/>
          <w:iCs/>
        </w:rPr>
        <w:t>WINAPI</w:t>
      </w:r>
      <w:r>
        <w:t xml:space="preserve"> </w:t>
      </w:r>
      <w:r w:rsidR="000F7093">
        <w:t>before the function name. Th</w:t>
      </w:r>
      <w:r w:rsidR="00094CAA">
        <w:t>is</w:t>
      </w:r>
      <w:r w:rsidR="000F7093">
        <w:t xml:space="preserve"> is a Windows specific </w:t>
      </w:r>
      <w:r w:rsidR="00F671EC">
        <w:t>convention</w:t>
      </w:r>
      <w:r w:rsidR="00CA4273">
        <w:t>.</w:t>
      </w:r>
      <w:r w:rsidR="00F671EC">
        <w:t xml:space="preserve"> </w:t>
      </w:r>
      <w:r w:rsidR="00094CAA">
        <w:t>It</w:t>
      </w:r>
      <w:r w:rsidR="002045A1">
        <w:t xml:space="preserve"> has to do with the way arguments are passed on the stack and who is responsible </w:t>
      </w:r>
      <w:r w:rsidR="00410B9F">
        <w:t xml:space="preserve">for cleaning it up at the end. </w:t>
      </w:r>
    </w:p>
    <w:p w14:paraId="4EA99E2C" w14:textId="4DDB19C0" w:rsidR="00410B9F" w:rsidRDefault="008A39B0" w:rsidP="00C849AB">
      <w:r>
        <w:t>The parameters of the function are:</w:t>
      </w:r>
    </w:p>
    <w:p w14:paraId="6977B7BC" w14:textId="11B63F6C" w:rsidR="008A39B0" w:rsidRPr="0037624E" w:rsidRDefault="008A39B0" w:rsidP="008A39B0">
      <w:pPr>
        <w:pStyle w:val="ListParagraph"/>
        <w:numPr>
          <w:ilvl w:val="0"/>
          <w:numId w:val="28"/>
        </w:numPr>
        <w:rPr>
          <w:i/>
          <w:iCs/>
        </w:rPr>
      </w:pPr>
      <w:r w:rsidRPr="000A5BFE">
        <w:rPr>
          <w:i/>
          <w:iCs/>
        </w:rPr>
        <w:t>hInstance</w:t>
      </w:r>
      <w:r w:rsidR="00425CC5">
        <w:t xml:space="preserve"> is the handle of the current instance of the program. It is a value </w:t>
      </w:r>
      <w:r w:rsidR="00F047C6">
        <w:t xml:space="preserve">assigned by the operating system to identify the </w:t>
      </w:r>
      <w:r w:rsidR="0037624E">
        <w:t>program in memory.</w:t>
      </w:r>
    </w:p>
    <w:p w14:paraId="17ABDAC5" w14:textId="6CF67FAE" w:rsidR="0037624E" w:rsidRPr="00334669" w:rsidRDefault="0037624E" w:rsidP="008A39B0">
      <w:pPr>
        <w:pStyle w:val="ListParagraph"/>
        <w:numPr>
          <w:ilvl w:val="0"/>
          <w:numId w:val="28"/>
        </w:numPr>
        <w:rPr>
          <w:i/>
          <w:iCs/>
        </w:rPr>
      </w:pPr>
      <w:r>
        <w:rPr>
          <w:i/>
          <w:iCs/>
        </w:rPr>
        <w:t>hPrevInstance</w:t>
      </w:r>
      <w:r>
        <w:t xml:space="preserve"> is always NULL</w:t>
      </w:r>
      <w:r w:rsidR="00334669">
        <w:t>. It was used in 16-bit windows.</w:t>
      </w:r>
    </w:p>
    <w:p w14:paraId="478D17FE" w14:textId="04EA0806" w:rsidR="00334669" w:rsidRPr="00334669" w:rsidRDefault="00334669" w:rsidP="008A39B0">
      <w:pPr>
        <w:pStyle w:val="ListParagraph"/>
        <w:numPr>
          <w:ilvl w:val="0"/>
          <w:numId w:val="28"/>
        </w:numPr>
        <w:rPr>
          <w:i/>
          <w:iCs/>
        </w:rPr>
      </w:pPr>
      <w:r>
        <w:rPr>
          <w:i/>
          <w:iCs/>
        </w:rPr>
        <w:t>lpCmdLine</w:t>
      </w:r>
      <w:r>
        <w:t xml:space="preserve"> the command line of the program</w:t>
      </w:r>
    </w:p>
    <w:p w14:paraId="21427598" w14:textId="4EB61DEB" w:rsidR="00334669" w:rsidRPr="007E3781" w:rsidRDefault="000448E4" w:rsidP="008A39B0">
      <w:pPr>
        <w:pStyle w:val="ListParagraph"/>
        <w:numPr>
          <w:ilvl w:val="0"/>
          <w:numId w:val="28"/>
        </w:numPr>
        <w:rPr>
          <w:i/>
          <w:iCs/>
        </w:rPr>
      </w:pPr>
      <w:r>
        <w:rPr>
          <w:i/>
          <w:iCs/>
        </w:rPr>
        <w:t>nCmdShow</w:t>
      </w:r>
      <w:r>
        <w:t xml:space="preserve"> is a flag indicating how the main window will be </w:t>
      </w:r>
      <w:r w:rsidR="007E3781">
        <w:t>upon startup.</w:t>
      </w:r>
    </w:p>
    <w:p w14:paraId="3BA69ACF" w14:textId="7C9F3867" w:rsidR="007E3781" w:rsidRDefault="00EE0616" w:rsidP="007E3781">
      <w:r>
        <w:t xml:space="preserve">Here is a sample </w:t>
      </w:r>
      <w:r>
        <w:rPr>
          <w:i/>
          <w:iCs/>
        </w:rPr>
        <w:t>WinMain</w:t>
      </w:r>
      <w:r>
        <w:t xml:space="preserve"> function:</w:t>
      </w:r>
    </w:p>
    <w:p w14:paraId="0343B6B1" w14:textId="3B8A097E" w:rsidR="00EE0616" w:rsidRDefault="00EE0616" w:rsidP="007E3781">
      <w:r>
        <w:rPr>
          <w:noProof/>
        </w:rPr>
        <w:lastRenderedPageBreak/>
        <mc:AlternateContent>
          <mc:Choice Requires="wps">
            <w:drawing>
              <wp:inline distT="0" distB="0" distL="0" distR="0" wp14:anchorId="5EE08129" wp14:editId="3E3FAD5B">
                <wp:extent cx="6170295" cy="3898900"/>
                <wp:effectExtent l="0" t="0" r="20955" b="2540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3898900"/>
                        </a:xfrm>
                        <a:prstGeom prst="rect">
                          <a:avLst/>
                        </a:prstGeom>
                        <a:solidFill>
                          <a:schemeClr val="tx2">
                            <a:lumMod val="20000"/>
                            <a:lumOff val="80000"/>
                          </a:schemeClr>
                        </a:solidFill>
                        <a:ln w="9525">
                          <a:solidFill>
                            <a:srgbClr val="000000"/>
                          </a:solidFill>
                          <a:miter lim="800000"/>
                          <a:headEnd/>
                          <a:tailEnd/>
                        </a:ln>
                      </wps:spPr>
                      <wps:txbx>
                        <w:txbxContent>
                          <w:p w14:paraId="6AF39A77" w14:textId="77777777" w:rsidR="00046CFA"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FF"/>
                                <w:sz w:val="18"/>
                                <w:szCs w:val="18"/>
                              </w:rPr>
                              <w:t>int</w:t>
                            </w:r>
                            <w:r w:rsidRPr="001D025C">
                              <w:rPr>
                                <w:rFonts w:ascii="Consolas" w:hAnsi="Consolas" w:cs="Consolas"/>
                                <w:color w:val="000000"/>
                                <w:sz w:val="18"/>
                                <w:szCs w:val="18"/>
                              </w:rPr>
                              <w:t xml:space="preserve"> </w:t>
                            </w:r>
                            <w:r w:rsidRPr="001D025C">
                              <w:rPr>
                                <w:rFonts w:ascii="Consolas" w:hAnsi="Consolas" w:cs="Consolas"/>
                                <w:color w:val="6F008A"/>
                                <w:sz w:val="18"/>
                                <w:szCs w:val="18"/>
                              </w:rPr>
                              <w:t>WINAPI</w:t>
                            </w:r>
                            <w:r w:rsidRPr="001D025C">
                              <w:rPr>
                                <w:rFonts w:ascii="Consolas" w:hAnsi="Consolas" w:cs="Consolas"/>
                                <w:color w:val="000000"/>
                                <w:sz w:val="18"/>
                                <w:szCs w:val="18"/>
                              </w:rPr>
                              <w:t xml:space="preserve"> WinMain(</w:t>
                            </w:r>
                            <w:r w:rsidRPr="001D025C">
                              <w:rPr>
                                <w:rFonts w:ascii="Consolas" w:hAnsi="Consolas" w:cs="Consolas"/>
                                <w:color w:val="2B91AF"/>
                                <w:sz w:val="18"/>
                                <w:szCs w:val="18"/>
                              </w:rPr>
                              <w:t>HINSTANCE</w:t>
                            </w:r>
                            <w:r w:rsidRPr="001D025C">
                              <w:rPr>
                                <w:rFonts w:ascii="Consolas" w:hAnsi="Consolas" w:cs="Consolas"/>
                                <w:color w:val="000000"/>
                                <w:sz w:val="18"/>
                                <w:szCs w:val="18"/>
                              </w:rPr>
                              <w:t xml:space="preserve"> </w:t>
                            </w:r>
                            <w:r w:rsidRPr="001D025C">
                              <w:rPr>
                                <w:rFonts w:ascii="Consolas" w:hAnsi="Consolas" w:cs="Consolas"/>
                                <w:color w:val="808080"/>
                                <w:sz w:val="18"/>
                                <w:szCs w:val="18"/>
                              </w:rPr>
                              <w:t>hInstance</w:t>
                            </w:r>
                            <w:r w:rsidRPr="001D025C">
                              <w:rPr>
                                <w:rFonts w:ascii="Consolas" w:hAnsi="Consolas" w:cs="Consolas"/>
                                <w:color w:val="000000"/>
                                <w:sz w:val="18"/>
                                <w:szCs w:val="18"/>
                              </w:rPr>
                              <w:t xml:space="preserve">, </w:t>
                            </w:r>
                            <w:r w:rsidRPr="001D025C">
                              <w:rPr>
                                <w:rFonts w:ascii="Consolas" w:hAnsi="Consolas" w:cs="Consolas"/>
                                <w:color w:val="2B91AF"/>
                                <w:sz w:val="18"/>
                                <w:szCs w:val="18"/>
                              </w:rPr>
                              <w:t>HINSTANCE</w:t>
                            </w:r>
                            <w:r w:rsidRPr="001D025C">
                              <w:rPr>
                                <w:rFonts w:ascii="Consolas" w:hAnsi="Consolas" w:cs="Consolas"/>
                                <w:color w:val="000000"/>
                                <w:sz w:val="18"/>
                                <w:szCs w:val="18"/>
                              </w:rPr>
                              <w:t xml:space="preserve"> </w:t>
                            </w:r>
                            <w:r w:rsidRPr="001D025C">
                              <w:rPr>
                                <w:rFonts w:ascii="Consolas" w:hAnsi="Consolas" w:cs="Consolas"/>
                                <w:color w:val="808080"/>
                                <w:sz w:val="18"/>
                                <w:szCs w:val="18"/>
                              </w:rPr>
                              <w:t>hPrevInstance</w:t>
                            </w:r>
                            <w:r w:rsidRPr="001D025C">
                              <w:rPr>
                                <w:rFonts w:ascii="Consolas" w:hAnsi="Consolas" w:cs="Consolas"/>
                                <w:color w:val="000000"/>
                                <w:sz w:val="18"/>
                                <w:szCs w:val="18"/>
                              </w:rPr>
                              <w:t>,</w:t>
                            </w:r>
                          </w:p>
                          <w:p w14:paraId="4443C2B0" w14:textId="17FE1950"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D025C">
                              <w:rPr>
                                <w:rFonts w:ascii="Consolas" w:hAnsi="Consolas" w:cs="Consolas"/>
                                <w:color w:val="2B91AF"/>
                                <w:sz w:val="18"/>
                                <w:szCs w:val="18"/>
                              </w:rPr>
                              <w:t>LPTSTR</w:t>
                            </w:r>
                            <w:r w:rsidRPr="001D025C">
                              <w:rPr>
                                <w:rFonts w:ascii="Consolas" w:hAnsi="Consolas" w:cs="Consolas"/>
                                <w:color w:val="000000"/>
                                <w:sz w:val="18"/>
                                <w:szCs w:val="18"/>
                              </w:rPr>
                              <w:t xml:space="preserve"> </w:t>
                            </w:r>
                            <w:r w:rsidRPr="001D025C">
                              <w:rPr>
                                <w:rFonts w:ascii="Consolas" w:hAnsi="Consolas" w:cs="Consolas"/>
                                <w:color w:val="808080"/>
                                <w:sz w:val="18"/>
                                <w:szCs w:val="18"/>
                              </w:rPr>
                              <w:t>lpCmdLine</w:t>
                            </w:r>
                            <w:r w:rsidRPr="001D025C">
                              <w:rPr>
                                <w:rFonts w:ascii="Consolas" w:hAnsi="Consolas" w:cs="Consolas"/>
                                <w:color w:val="000000"/>
                                <w:sz w:val="18"/>
                                <w:szCs w:val="18"/>
                              </w:rPr>
                              <w:t xml:space="preserve">, </w:t>
                            </w:r>
                            <w:r w:rsidRPr="001D025C">
                              <w:rPr>
                                <w:rFonts w:ascii="Consolas" w:hAnsi="Consolas" w:cs="Consolas"/>
                                <w:color w:val="0000FF"/>
                                <w:sz w:val="18"/>
                                <w:szCs w:val="18"/>
                              </w:rPr>
                              <w:t>int</w:t>
                            </w:r>
                            <w:r w:rsidRPr="001D025C">
                              <w:rPr>
                                <w:rFonts w:ascii="Consolas" w:hAnsi="Consolas" w:cs="Consolas"/>
                                <w:color w:val="000000"/>
                                <w:sz w:val="18"/>
                                <w:szCs w:val="18"/>
                              </w:rPr>
                              <w:t xml:space="preserve"> </w:t>
                            </w:r>
                            <w:r w:rsidRPr="001D025C">
                              <w:rPr>
                                <w:rFonts w:ascii="Consolas" w:hAnsi="Consolas" w:cs="Consolas"/>
                                <w:color w:val="808080"/>
                                <w:sz w:val="18"/>
                                <w:szCs w:val="18"/>
                              </w:rPr>
                              <w:t>nCmdShow</w:t>
                            </w:r>
                            <w:r w:rsidRPr="001D025C">
                              <w:rPr>
                                <w:rFonts w:ascii="Consolas" w:hAnsi="Consolas" w:cs="Consolas"/>
                                <w:color w:val="000000"/>
                                <w:sz w:val="18"/>
                                <w:szCs w:val="18"/>
                              </w:rPr>
                              <w:t>)</w:t>
                            </w:r>
                          </w:p>
                          <w:p w14:paraId="7690A7B6"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w:t>
                            </w:r>
                          </w:p>
                          <w:p w14:paraId="267EDFCA"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initialize_application(</w:t>
                            </w:r>
                            <w:r w:rsidRPr="001D025C">
                              <w:rPr>
                                <w:rFonts w:ascii="Consolas" w:hAnsi="Consolas" w:cs="Consolas"/>
                                <w:color w:val="808080"/>
                                <w:sz w:val="18"/>
                                <w:szCs w:val="18"/>
                              </w:rPr>
                              <w:t>hInstance</w:t>
                            </w:r>
                            <w:r w:rsidRPr="001D025C">
                              <w:rPr>
                                <w:rFonts w:ascii="Consolas" w:hAnsi="Consolas" w:cs="Consolas"/>
                                <w:color w:val="000000"/>
                                <w:sz w:val="18"/>
                                <w:szCs w:val="18"/>
                              </w:rPr>
                              <w:t xml:space="preserve">, </w:t>
                            </w:r>
                            <w:r w:rsidRPr="001D025C">
                              <w:rPr>
                                <w:rFonts w:ascii="Consolas" w:hAnsi="Consolas" w:cs="Consolas"/>
                                <w:color w:val="808080"/>
                                <w:sz w:val="18"/>
                                <w:szCs w:val="18"/>
                              </w:rPr>
                              <w:t>nCmdShow</w:t>
                            </w:r>
                            <w:proofErr w:type="gramStart"/>
                            <w:r w:rsidRPr="001D025C">
                              <w:rPr>
                                <w:rFonts w:ascii="Consolas" w:hAnsi="Consolas" w:cs="Consolas"/>
                                <w:color w:val="000000"/>
                                <w:sz w:val="18"/>
                                <w:szCs w:val="18"/>
                              </w:rPr>
                              <w:t>);</w:t>
                            </w:r>
                            <w:proofErr w:type="gramEnd"/>
                          </w:p>
                          <w:p w14:paraId="6C5C06CC"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p>
                          <w:p w14:paraId="217DA5B7"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8000"/>
                                <w:sz w:val="18"/>
                                <w:szCs w:val="18"/>
                              </w:rPr>
                              <w:t>// load keyboard shortcuts</w:t>
                            </w:r>
                          </w:p>
                          <w:p w14:paraId="5C48009D" w14:textId="562D8E5B" w:rsidR="00046CFA"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2B91AF"/>
                                <w:sz w:val="18"/>
                                <w:szCs w:val="18"/>
                              </w:rPr>
                              <w:t>HACCEL</w:t>
                            </w:r>
                            <w:r w:rsidRPr="001D025C">
                              <w:rPr>
                                <w:rFonts w:ascii="Consolas" w:hAnsi="Consolas" w:cs="Consolas"/>
                                <w:color w:val="000000"/>
                                <w:sz w:val="18"/>
                                <w:szCs w:val="18"/>
                              </w:rPr>
                              <w:t xml:space="preserve"> hAccelTable = </w:t>
                            </w:r>
                            <w:r w:rsidR="00D436E0" w:rsidRPr="001D025C">
                              <w:rPr>
                                <w:rFonts w:ascii="Consolas" w:hAnsi="Consolas" w:cs="Consolas"/>
                                <w:color w:val="6F008A"/>
                                <w:sz w:val="18"/>
                                <w:szCs w:val="18"/>
                              </w:rPr>
                              <w:t>LoadAccelerators</w:t>
                            </w:r>
                            <w:r w:rsidR="00D436E0" w:rsidRPr="001D025C">
                              <w:rPr>
                                <w:rFonts w:ascii="Consolas" w:hAnsi="Consolas" w:cs="Consolas"/>
                                <w:color w:val="000000"/>
                                <w:sz w:val="18"/>
                                <w:szCs w:val="18"/>
                              </w:rPr>
                              <w:t xml:space="preserve"> (</w:t>
                            </w:r>
                            <w:r w:rsidRPr="001D025C">
                              <w:rPr>
                                <w:rFonts w:ascii="Consolas" w:hAnsi="Consolas" w:cs="Consolas"/>
                                <w:color w:val="808080"/>
                                <w:sz w:val="18"/>
                                <w:szCs w:val="18"/>
                              </w:rPr>
                              <w:t>hInstance</w:t>
                            </w:r>
                            <w:r w:rsidRPr="001D025C">
                              <w:rPr>
                                <w:rFonts w:ascii="Consolas" w:hAnsi="Consolas" w:cs="Consolas"/>
                                <w:color w:val="000000"/>
                                <w:sz w:val="18"/>
                                <w:szCs w:val="18"/>
                              </w:rPr>
                              <w:t>,</w:t>
                            </w:r>
                          </w:p>
                          <w:p w14:paraId="6198B76B" w14:textId="1024E3AF" w:rsidR="00046CFA" w:rsidRDefault="00046CFA" w:rsidP="003E179B">
                            <w:pPr>
                              <w:autoSpaceDE w:val="0"/>
                              <w:autoSpaceDN w:val="0"/>
                              <w:adjustRightInd w:val="0"/>
                              <w:spacing w:after="0" w:line="240" w:lineRule="auto"/>
                              <w:ind w:left="1440" w:firstLine="720"/>
                              <w:rPr>
                                <w:rFonts w:ascii="Consolas" w:hAnsi="Consolas" w:cs="Consolas"/>
                                <w:color w:val="000000"/>
                                <w:sz w:val="18"/>
                                <w:szCs w:val="18"/>
                              </w:rPr>
                            </w:pPr>
                            <w:r w:rsidRPr="001D025C">
                              <w:rPr>
                                <w:rFonts w:ascii="Consolas" w:hAnsi="Consolas" w:cs="Consolas"/>
                                <w:color w:val="6F008A"/>
                                <w:sz w:val="18"/>
                                <w:szCs w:val="18"/>
                              </w:rPr>
                              <w:t>MAKEINTRESOURCE</w:t>
                            </w:r>
                            <w:r w:rsidRPr="001D025C">
                              <w:rPr>
                                <w:rFonts w:ascii="Consolas" w:hAnsi="Consolas" w:cs="Consolas"/>
                                <w:color w:val="000000"/>
                                <w:sz w:val="18"/>
                                <w:szCs w:val="18"/>
                              </w:rPr>
                              <w:t>(</w:t>
                            </w:r>
                            <w:r w:rsidRPr="001D025C">
                              <w:rPr>
                                <w:rFonts w:ascii="Consolas" w:hAnsi="Consolas" w:cs="Consolas"/>
                                <w:color w:val="6F008A"/>
                                <w:sz w:val="18"/>
                                <w:szCs w:val="18"/>
                              </w:rPr>
                              <w:t>IDC_BASICWINDOW</w:t>
                            </w:r>
                            <w:r w:rsidRPr="001D025C">
                              <w:rPr>
                                <w:rFonts w:ascii="Consolas" w:hAnsi="Consolas" w:cs="Consolas"/>
                                <w:color w:val="000000"/>
                                <w:sz w:val="18"/>
                                <w:szCs w:val="18"/>
                              </w:rPr>
                              <w:t>)</w:t>
                            </w:r>
                            <w:proofErr w:type="gramStart"/>
                            <w:r w:rsidRPr="001D025C">
                              <w:rPr>
                                <w:rFonts w:ascii="Consolas" w:hAnsi="Consolas" w:cs="Consolas"/>
                                <w:color w:val="000000"/>
                                <w:sz w:val="18"/>
                                <w:szCs w:val="18"/>
                              </w:rPr>
                              <w:t>);</w:t>
                            </w:r>
                            <w:proofErr w:type="gramEnd"/>
                          </w:p>
                          <w:p w14:paraId="723F5F40" w14:textId="77777777" w:rsidR="00046CFA" w:rsidRDefault="00046CFA" w:rsidP="003E179B">
                            <w:pPr>
                              <w:autoSpaceDE w:val="0"/>
                              <w:autoSpaceDN w:val="0"/>
                              <w:adjustRightInd w:val="0"/>
                              <w:spacing w:after="0" w:line="240" w:lineRule="auto"/>
                              <w:ind w:left="1440" w:firstLine="720"/>
                              <w:rPr>
                                <w:rFonts w:ascii="Consolas" w:hAnsi="Consolas" w:cs="Consolas"/>
                                <w:color w:val="000000"/>
                                <w:sz w:val="18"/>
                                <w:szCs w:val="18"/>
                              </w:rPr>
                            </w:pPr>
                          </w:p>
                          <w:p w14:paraId="12B94BD7" w14:textId="3B35BB50" w:rsidR="00046CFA" w:rsidRDefault="00046CFA" w:rsidP="003E179B">
                            <w:pPr>
                              <w:autoSpaceDE w:val="0"/>
                              <w:autoSpaceDN w:val="0"/>
                              <w:adjustRightInd w:val="0"/>
                              <w:spacing w:after="0" w:line="240" w:lineRule="auto"/>
                              <w:rPr>
                                <w:rFonts w:ascii="Consolas" w:hAnsi="Consolas" w:cs="Consolas"/>
                                <w:color w:val="008000"/>
                                <w:sz w:val="18"/>
                                <w:szCs w:val="18"/>
                              </w:rPr>
                            </w:pPr>
                            <w:r>
                              <w:rPr>
                                <w:rFonts w:ascii="Consolas" w:hAnsi="Consolas" w:cs="Consolas"/>
                                <w:color w:val="6F008A"/>
                                <w:sz w:val="18"/>
                                <w:szCs w:val="18"/>
                              </w:rPr>
                              <w:t xml:space="preserve">    </w:t>
                            </w:r>
                            <w:r w:rsidRPr="001D025C">
                              <w:rPr>
                                <w:rFonts w:ascii="Consolas" w:hAnsi="Consolas" w:cs="Consolas"/>
                                <w:color w:val="008000"/>
                                <w:sz w:val="18"/>
                                <w:szCs w:val="18"/>
                              </w:rPr>
                              <w:t xml:space="preserve">// </w:t>
                            </w:r>
                            <w:r>
                              <w:rPr>
                                <w:rFonts w:ascii="Consolas" w:hAnsi="Consolas" w:cs="Consolas"/>
                                <w:color w:val="008000"/>
                                <w:sz w:val="18"/>
                                <w:szCs w:val="18"/>
                              </w:rPr>
                              <w:t>message (msg) variable encodes information about user interaction</w:t>
                            </w:r>
                          </w:p>
                          <w:p w14:paraId="175FB6FE" w14:textId="24285D25" w:rsidR="00046CFA" w:rsidRPr="001D025C" w:rsidRDefault="00046CFA" w:rsidP="003E179B">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 or other system wide event</w:t>
                            </w:r>
                          </w:p>
                          <w:p w14:paraId="1896C481"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2B91AF"/>
                                <w:sz w:val="18"/>
                                <w:szCs w:val="18"/>
                              </w:rPr>
                              <w:t>MSG</w:t>
                            </w:r>
                            <w:r w:rsidRPr="001D025C">
                              <w:rPr>
                                <w:rFonts w:ascii="Consolas" w:hAnsi="Consolas" w:cs="Consolas"/>
                                <w:color w:val="000000"/>
                                <w:sz w:val="18"/>
                                <w:szCs w:val="18"/>
                              </w:rPr>
                              <w:t xml:space="preserve"> </w:t>
                            </w:r>
                            <w:proofErr w:type="spellStart"/>
                            <w:proofErr w:type="gramStart"/>
                            <w:r w:rsidRPr="001D025C">
                              <w:rPr>
                                <w:rFonts w:ascii="Consolas" w:hAnsi="Consolas" w:cs="Consolas"/>
                                <w:color w:val="000000"/>
                                <w:sz w:val="18"/>
                                <w:szCs w:val="18"/>
                              </w:rPr>
                              <w:t>msg</w:t>
                            </w:r>
                            <w:proofErr w:type="spellEnd"/>
                            <w:r w:rsidRPr="001D025C">
                              <w:rPr>
                                <w:rFonts w:ascii="Consolas" w:hAnsi="Consolas" w:cs="Consolas"/>
                                <w:color w:val="000000"/>
                                <w:sz w:val="18"/>
                                <w:szCs w:val="18"/>
                              </w:rPr>
                              <w:t>;</w:t>
                            </w:r>
                            <w:proofErr w:type="gramEnd"/>
                          </w:p>
                          <w:p w14:paraId="6AFD4554"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8000"/>
                                <w:sz w:val="18"/>
                                <w:szCs w:val="18"/>
                              </w:rPr>
                              <w:t>// Main message loop:</w:t>
                            </w:r>
                          </w:p>
                          <w:p w14:paraId="66114F47" w14:textId="70204B39" w:rsidR="00046CFA" w:rsidRDefault="00046CFA" w:rsidP="00B9255A">
                            <w:pPr>
                              <w:autoSpaceDE w:val="0"/>
                              <w:autoSpaceDN w:val="0"/>
                              <w:adjustRightInd w:val="0"/>
                              <w:spacing w:after="0" w:line="240" w:lineRule="auto"/>
                              <w:rPr>
                                <w:rFonts w:ascii="Consolas" w:hAnsi="Consolas" w:cs="Consolas"/>
                                <w:color w:val="008000"/>
                                <w:sz w:val="18"/>
                                <w:szCs w:val="18"/>
                              </w:rPr>
                            </w:pPr>
                            <w:r w:rsidRPr="001D025C">
                              <w:rPr>
                                <w:rFonts w:ascii="Consolas" w:hAnsi="Consolas" w:cs="Consolas"/>
                                <w:color w:val="000000"/>
                                <w:sz w:val="18"/>
                                <w:szCs w:val="18"/>
                              </w:rPr>
                              <w:t xml:space="preserve">    </w:t>
                            </w:r>
                            <w:r w:rsidRPr="001D025C">
                              <w:rPr>
                                <w:rFonts w:ascii="Consolas" w:hAnsi="Consolas" w:cs="Consolas"/>
                                <w:color w:val="008000"/>
                                <w:sz w:val="18"/>
                                <w:szCs w:val="18"/>
                              </w:rPr>
                              <w:t xml:space="preserve">// waits for user interaction, decodes </w:t>
                            </w:r>
                            <w:r w:rsidR="00410829" w:rsidRPr="001D025C">
                              <w:rPr>
                                <w:rFonts w:ascii="Consolas" w:hAnsi="Consolas" w:cs="Consolas"/>
                                <w:color w:val="008000"/>
                                <w:sz w:val="18"/>
                                <w:szCs w:val="18"/>
                              </w:rPr>
                              <w:t>it,</w:t>
                            </w:r>
                            <w:r w:rsidRPr="001D025C">
                              <w:rPr>
                                <w:rFonts w:ascii="Consolas" w:hAnsi="Consolas" w:cs="Consolas"/>
                                <w:color w:val="008000"/>
                                <w:sz w:val="18"/>
                                <w:szCs w:val="18"/>
                              </w:rPr>
                              <w:t xml:space="preserve"> and passes the message (msg) </w:t>
                            </w:r>
                          </w:p>
                          <w:p w14:paraId="115997C3" w14:textId="36666E3F"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 </w:t>
                            </w:r>
                            <w:r w:rsidRPr="001D025C">
                              <w:rPr>
                                <w:rFonts w:ascii="Consolas" w:hAnsi="Consolas" w:cs="Consolas"/>
                                <w:color w:val="008000"/>
                                <w:sz w:val="18"/>
                                <w:szCs w:val="18"/>
                              </w:rPr>
                              <w:t>to WndProc below</w:t>
                            </w:r>
                          </w:p>
                          <w:p w14:paraId="351FCB36"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00FF"/>
                                <w:sz w:val="18"/>
                                <w:szCs w:val="18"/>
                              </w:rPr>
                              <w:t>while</w:t>
                            </w:r>
                            <w:r w:rsidRPr="001D025C">
                              <w:rPr>
                                <w:rFonts w:ascii="Consolas" w:hAnsi="Consolas" w:cs="Consolas"/>
                                <w:color w:val="000000"/>
                                <w:sz w:val="18"/>
                                <w:szCs w:val="18"/>
                              </w:rPr>
                              <w:t xml:space="preserve"> (</w:t>
                            </w:r>
                            <w:r w:rsidRPr="001D025C">
                              <w:rPr>
                                <w:rFonts w:ascii="Consolas" w:hAnsi="Consolas" w:cs="Consolas"/>
                                <w:color w:val="6F008A"/>
                                <w:sz w:val="18"/>
                                <w:szCs w:val="18"/>
                              </w:rPr>
                              <w:t>GetMessage</w:t>
                            </w:r>
                            <w:r w:rsidRPr="001D025C">
                              <w:rPr>
                                <w:rFonts w:ascii="Consolas" w:hAnsi="Consolas" w:cs="Consolas"/>
                                <w:color w:val="000000"/>
                                <w:sz w:val="18"/>
                                <w:szCs w:val="18"/>
                              </w:rPr>
                              <w:t xml:space="preserve">(&amp;msg, </w:t>
                            </w:r>
                            <w:r w:rsidRPr="001D025C">
                              <w:rPr>
                                <w:rFonts w:ascii="Consolas" w:hAnsi="Consolas" w:cs="Consolas"/>
                                <w:color w:val="0000FF"/>
                                <w:sz w:val="18"/>
                                <w:szCs w:val="18"/>
                              </w:rPr>
                              <w:t>nullptr</w:t>
                            </w:r>
                            <w:r w:rsidRPr="001D025C">
                              <w:rPr>
                                <w:rFonts w:ascii="Consolas" w:hAnsi="Consolas" w:cs="Consolas"/>
                                <w:color w:val="000000"/>
                                <w:sz w:val="18"/>
                                <w:szCs w:val="18"/>
                              </w:rPr>
                              <w:t>, 0, 0))</w:t>
                            </w:r>
                          </w:p>
                          <w:p w14:paraId="1FC3B960"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p>
                          <w:p w14:paraId="32AB5AC9"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00FF"/>
                                <w:sz w:val="18"/>
                                <w:szCs w:val="18"/>
                              </w:rPr>
                              <w:t>if</w:t>
                            </w:r>
                            <w:r w:rsidRPr="001D025C">
                              <w:rPr>
                                <w:rFonts w:ascii="Consolas" w:hAnsi="Consolas" w:cs="Consolas"/>
                                <w:color w:val="000000"/>
                                <w:sz w:val="18"/>
                                <w:szCs w:val="18"/>
                              </w:rPr>
                              <w:t xml:space="preserve"> (!</w:t>
                            </w:r>
                            <w:r w:rsidRPr="001D025C">
                              <w:rPr>
                                <w:rFonts w:ascii="Consolas" w:hAnsi="Consolas" w:cs="Consolas"/>
                                <w:color w:val="6F008A"/>
                                <w:sz w:val="18"/>
                                <w:szCs w:val="18"/>
                              </w:rPr>
                              <w:t>TranslateAccelerator</w:t>
                            </w:r>
                            <w:r w:rsidRPr="001D025C">
                              <w:rPr>
                                <w:rFonts w:ascii="Consolas" w:hAnsi="Consolas" w:cs="Consolas"/>
                                <w:color w:val="000000"/>
                                <w:sz w:val="18"/>
                                <w:szCs w:val="18"/>
                              </w:rPr>
                              <w:t>(msg.hwnd, hAccelTable, &amp;msg))</w:t>
                            </w:r>
                          </w:p>
                          <w:p w14:paraId="72C6B2B9" w14:textId="76BC5372" w:rsidR="00046CFA"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p>
                          <w:p w14:paraId="31DA2863" w14:textId="264BFA4F"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D025C">
                              <w:rPr>
                                <w:rFonts w:ascii="Consolas" w:hAnsi="Consolas" w:cs="Consolas"/>
                                <w:color w:val="008000"/>
                                <w:sz w:val="18"/>
                                <w:szCs w:val="18"/>
                              </w:rPr>
                              <w:t xml:space="preserve">// </w:t>
                            </w:r>
                            <w:r>
                              <w:rPr>
                                <w:rFonts w:ascii="Consolas" w:hAnsi="Consolas" w:cs="Consolas"/>
                                <w:color w:val="008000"/>
                                <w:sz w:val="18"/>
                                <w:szCs w:val="18"/>
                              </w:rPr>
                              <w:t>let</w:t>
                            </w:r>
                            <w:r w:rsidRPr="001D025C">
                              <w:rPr>
                                <w:rFonts w:ascii="Consolas" w:hAnsi="Consolas" w:cs="Consolas"/>
                                <w:color w:val="008000"/>
                                <w:sz w:val="18"/>
                                <w:szCs w:val="18"/>
                              </w:rPr>
                              <w:t xml:space="preserve"> windows </w:t>
                            </w:r>
                            <w:r>
                              <w:rPr>
                                <w:rFonts w:ascii="Consolas" w:hAnsi="Consolas" w:cs="Consolas"/>
                                <w:color w:val="008000"/>
                                <w:sz w:val="18"/>
                                <w:szCs w:val="18"/>
                              </w:rPr>
                              <w:t>process</w:t>
                            </w:r>
                            <w:r w:rsidRPr="001D025C">
                              <w:rPr>
                                <w:rFonts w:ascii="Consolas" w:hAnsi="Consolas" w:cs="Consolas"/>
                                <w:color w:val="008000"/>
                                <w:sz w:val="18"/>
                                <w:szCs w:val="18"/>
                              </w:rPr>
                              <w:t xml:space="preserve"> the message</w:t>
                            </w:r>
                          </w:p>
                          <w:p w14:paraId="4BC35E04" w14:textId="5A1336CB" w:rsidR="00046CFA"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TranslateMessage(&amp;msg</w:t>
                            </w:r>
                            <w:proofErr w:type="gramStart"/>
                            <w:r w:rsidRPr="001D025C">
                              <w:rPr>
                                <w:rFonts w:ascii="Consolas" w:hAnsi="Consolas" w:cs="Consolas"/>
                                <w:color w:val="000000"/>
                                <w:sz w:val="18"/>
                                <w:szCs w:val="18"/>
                              </w:rPr>
                              <w:t>);</w:t>
                            </w:r>
                            <w:proofErr w:type="gramEnd"/>
                          </w:p>
                          <w:p w14:paraId="2E29EB87" w14:textId="4AD5081E"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D025C">
                              <w:rPr>
                                <w:rFonts w:ascii="Consolas" w:hAnsi="Consolas" w:cs="Consolas"/>
                                <w:color w:val="008000"/>
                                <w:sz w:val="18"/>
                                <w:szCs w:val="18"/>
                              </w:rPr>
                              <w:t>// ask windows to pass the message to WndProc</w:t>
                            </w:r>
                          </w:p>
                          <w:p w14:paraId="20FA8E34" w14:textId="2602F239"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6F008A"/>
                                <w:sz w:val="18"/>
                                <w:szCs w:val="18"/>
                              </w:rPr>
                              <w:t>DispatchMessage</w:t>
                            </w:r>
                            <w:r w:rsidRPr="001D025C">
                              <w:rPr>
                                <w:rFonts w:ascii="Consolas" w:hAnsi="Consolas" w:cs="Consolas"/>
                                <w:color w:val="000000"/>
                                <w:sz w:val="18"/>
                                <w:szCs w:val="18"/>
                              </w:rPr>
                              <w:t>(&amp;msg</w:t>
                            </w:r>
                            <w:proofErr w:type="gramStart"/>
                            <w:r w:rsidRPr="001D025C">
                              <w:rPr>
                                <w:rFonts w:ascii="Consolas" w:hAnsi="Consolas" w:cs="Consolas"/>
                                <w:color w:val="000000"/>
                                <w:sz w:val="18"/>
                                <w:szCs w:val="18"/>
                              </w:rPr>
                              <w:t>);</w:t>
                            </w:r>
                            <w:proofErr w:type="gramEnd"/>
                            <w:r w:rsidRPr="001D025C">
                              <w:rPr>
                                <w:rFonts w:ascii="Consolas" w:hAnsi="Consolas" w:cs="Consolas"/>
                                <w:color w:val="000000"/>
                                <w:sz w:val="18"/>
                                <w:szCs w:val="18"/>
                              </w:rPr>
                              <w:t xml:space="preserve"> </w:t>
                            </w:r>
                          </w:p>
                          <w:p w14:paraId="472E370F"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p>
                          <w:p w14:paraId="53030FF1"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p>
                          <w:p w14:paraId="3787740E"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p>
                          <w:p w14:paraId="627C1F51"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00FF"/>
                                <w:sz w:val="18"/>
                                <w:szCs w:val="18"/>
                              </w:rPr>
                              <w:t>return</w:t>
                            </w:r>
                            <w:r w:rsidRPr="001D025C">
                              <w:rPr>
                                <w:rFonts w:ascii="Consolas" w:hAnsi="Consolas" w:cs="Consolas"/>
                                <w:color w:val="000000"/>
                                <w:sz w:val="18"/>
                                <w:szCs w:val="18"/>
                              </w:rPr>
                              <w:t xml:space="preserve"> (</w:t>
                            </w:r>
                            <w:r w:rsidRPr="001D025C">
                              <w:rPr>
                                <w:rFonts w:ascii="Consolas" w:hAnsi="Consolas" w:cs="Consolas"/>
                                <w:color w:val="0000FF"/>
                                <w:sz w:val="18"/>
                                <w:szCs w:val="18"/>
                              </w:rPr>
                              <w:t>int</w:t>
                            </w:r>
                            <w:r w:rsidRPr="001D025C">
                              <w:rPr>
                                <w:rFonts w:ascii="Consolas" w:hAnsi="Consolas" w:cs="Consolas"/>
                                <w:color w:val="000000"/>
                                <w:sz w:val="18"/>
                                <w:szCs w:val="18"/>
                              </w:rPr>
                              <w:t>)msg.</w:t>
                            </w:r>
                            <w:proofErr w:type="gramStart"/>
                            <w:r w:rsidRPr="001D025C">
                              <w:rPr>
                                <w:rFonts w:ascii="Consolas" w:hAnsi="Consolas" w:cs="Consolas"/>
                                <w:color w:val="000000"/>
                                <w:sz w:val="18"/>
                                <w:szCs w:val="18"/>
                              </w:rPr>
                              <w:t>wParam;</w:t>
                            </w:r>
                            <w:proofErr w:type="gramEnd"/>
                          </w:p>
                          <w:p w14:paraId="4ECA4549"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w:t>
                            </w:r>
                          </w:p>
                          <w:p w14:paraId="216A0F76" w14:textId="71071305" w:rsidR="00046CFA" w:rsidRPr="001D025C" w:rsidRDefault="00046CFA">
                            <w:pPr>
                              <w:rPr>
                                <w:sz w:val="18"/>
                                <w:szCs w:val="18"/>
                              </w:rPr>
                            </w:pPr>
                            <w:r>
                              <w:rPr>
                                <w:sz w:val="18"/>
                                <w:szCs w:val="18"/>
                              </w:rPr>
                              <w:t xml:space="preserve">  </w:t>
                            </w:r>
                          </w:p>
                        </w:txbxContent>
                      </wps:txbx>
                      <wps:bodyPr rot="0" vert="horz" wrap="square" lIns="91440" tIns="45720" rIns="91440" bIns="45720" anchor="t" anchorCtr="0">
                        <a:noAutofit/>
                      </wps:bodyPr>
                    </wps:wsp>
                  </a:graphicData>
                </a:graphic>
              </wp:inline>
            </w:drawing>
          </mc:Choice>
          <mc:Fallback>
            <w:pict>
              <v:shape w14:anchorId="5EE08129" id="_x0000_s1028" type="#_x0000_t202" style="width:485.85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" fillcolor="#d5dce4 [671]">
                <v:textbox>
                  <w:txbxContent>
                    <w:p w14:paraId="6AF39A77" w14:textId="77777777" w:rsidR="00046CFA"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FF"/>
                          <w:sz w:val="18"/>
                          <w:szCs w:val="18"/>
                        </w:rPr>
                        <w:t>int</w:t>
                      </w:r>
                      <w:r w:rsidRPr="001D025C">
                        <w:rPr>
                          <w:rFonts w:ascii="Consolas" w:hAnsi="Consolas" w:cs="Consolas"/>
                          <w:color w:val="000000"/>
                          <w:sz w:val="18"/>
                          <w:szCs w:val="18"/>
                        </w:rPr>
                        <w:t xml:space="preserve"> </w:t>
                      </w:r>
                      <w:r w:rsidRPr="001D025C">
                        <w:rPr>
                          <w:rFonts w:ascii="Consolas" w:hAnsi="Consolas" w:cs="Consolas"/>
                          <w:color w:val="6F008A"/>
                          <w:sz w:val="18"/>
                          <w:szCs w:val="18"/>
                        </w:rPr>
                        <w:t>WINAPI</w:t>
                      </w:r>
                      <w:r w:rsidRPr="001D025C">
                        <w:rPr>
                          <w:rFonts w:ascii="Consolas" w:hAnsi="Consolas" w:cs="Consolas"/>
                          <w:color w:val="000000"/>
                          <w:sz w:val="18"/>
                          <w:szCs w:val="18"/>
                        </w:rPr>
                        <w:t xml:space="preserve"> WinMain(</w:t>
                      </w:r>
                      <w:r w:rsidRPr="001D025C">
                        <w:rPr>
                          <w:rFonts w:ascii="Consolas" w:hAnsi="Consolas" w:cs="Consolas"/>
                          <w:color w:val="2B91AF"/>
                          <w:sz w:val="18"/>
                          <w:szCs w:val="18"/>
                        </w:rPr>
                        <w:t>HINSTANCE</w:t>
                      </w:r>
                      <w:r w:rsidRPr="001D025C">
                        <w:rPr>
                          <w:rFonts w:ascii="Consolas" w:hAnsi="Consolas" w:cs="Consolas"/>
                          <w:color w:val="000000"/>
                          <w:sz w:val="18"/>
                          <w:szCs w:val="18"/>
                        </w:rPr>
                        <w:t xml:space="preserve"> </w:t>
                      </w:r>
                      <w:r w:rsidRPr="001D025C">
                        <w:rPr>
                          <w:rFonts w:ascii="Consolas" w:hAnsi="Consolas" w:cs="Consolas"/>
                          <w:color w:val="808080"/>
                          <w:sz w:val="18"/>
                          <w:szCs w:val="18"/>
                        </w:rPr>
                        <w:t>hInstance</w:t>
                      </w:r>
                      <w:r w:rsidRPr="001D025C">
                        <w:rPr>
                          <w:rFonts w:ascii="Consolas" w:hAnsi="Consolas" w:cs="Consolas"/>
                          <w:color w:val="000000"/>
                          <w:sz w:val="18"/>
                          <w:szCs w:val="18"/>
                        </w:rPr>
                        <w:t xml:space="preserve">, </w:t>
                      </w:r>
                      <w:r w:rsidRPr="001D025C">
                        <w:rPr>
                          <w:rFonts w:ascii="Consolas" w:hAnsi="Consolas" w:cs="Consolas"/>
                          <w:color w:val="2B91AF"/>
                          <w:sz w:val="18"/>
                          <w:szCs w:val="18"/>
                        </w:rPr>
                        <w:t>HINSTANCE</w:t>
                      </w:r>
                      <w:r w:rsidRPr="001D025C">
                        <w:rPr>
                          <w:rFonts w:ascii="Consolas" w:hAnsi="Consolas" w:cs="Consolas"/>
                          <w:color w:val="000000"/>
                          <w:sz w:val="18"/>
                          <w:szCs w:val="18"/>
                        </w:rPr>
                        <w:t xml:space="preserve"> </w:t>
                      </w:r>
                      <w:r w:rsidRPr="001D025C">
                        <w:rPr>
                          <w:rFonts w:ascii="Consolas" w:hAnsi="Consolas" w:cs="Consolas"/>
                          <w:color w:val="808080"/>
                          <w:sz w:val="18"/>
                          <w:szCs w:val="18"/>
                        </w:rPr>
                        <w:t>hPrevInstance</w:t>
                      </w:r>
                      <w:r w:rsidRPr="001D025C">
                        <w:rPr>
                          <w:rFonts w:ascii="Consolas" w:hAnsi="Consolas" w:cs="Consolas"/>
                          <w:color w:val="000000"/>
                          <w:sz w:val="18"/>
                          <w:szCs w:val="18"/>
                        </w:rPr>
                        <w:t>,</w:t>
                      </w:r>
                    </w:p>
                    <w:p w14:paraId="4443C2B0" w14:textId="17FE1950"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D025C">
                        <w:rPr>
                          <w:rFonts w:ascii="Consolas" w:hAnsi="Consolas" w:cs="Consolas"/>
                          <w:color w:val="2B91AF"/>
                          <w:sz w:val="18"/>
                          <w:szCs w:val="18"/>
                        </w:rPr>
                        <w:t>LPTSTR</w:t>
                      </w:r>
                      <w:r w:rsidRPr="001D025C">
                        <w:rPr>
                          <w:rFonts w:ascii="Consolas" w:hAnsi="Consolas" w:cs="Consolas"/>
                          <w:color w:val="000000"/>
                          <w:sz w:val="18"/>
                          <w:szCs w:val="18"/>
                        </w:rPr>
                        <w:t xml:space="preserve"> </w:t>
                      </w:r>
                      <w:r w:rsidRPr="001D025C">
                        <w:rPr>
                          <w:rFonts w:ascii="Consolas" w:hAnsi="Consolas" w:cs="Consolas"/>
                          <w:color w:val="808080"/>
                          <w:sz w:val="18"/>
                          <w:szCs w:val="18"/>
                        </w:rPr>
                        <w:t>lpCmdLine</w:t>
                      </w:r>
                      <w:r w:rsidRPr="001D025C">
                        <w:rPr>
                          <w:rFonts w:ascii="Consolas" w:hAnsi="Consolas" w:cs="Consolas"/>
                          <w:color w:val="000000"/>
                          <w:sz w:val="18"/>
                          <w:szCs w:val="18"/>
                        </w:rPr>
                        <w:t xml:space="preserve">, </w:t>
                      </w:r>
                      <w:r w:rsidRPr="001D025C">
                        <w:rPr>
                          <w:rFonts w:ascii="Consolas" w:hAnsi="Consolas" w:cs="Consolas"/>
                          <w:color w:val="0000FF"/>
                          <w:sz w:val="18"/>
                          <w:szCs w:val="18"/>
                        </w:rPr>
                        <w:t>int</w:t>
                      </w:r>
                      <w:r w:rsidRPr="001D025C">
                        <w:rPr>
                          <w:rFonts w:ascii="Consolas" w:hAnsi="Consolas" w:cs="Consolas"/>
                          <w:color w:val="000000"/>
                          <w:sz w:val="18"/>
                          <w:szCs w:val="18"/>
                        </w:rPr>
                        <w:t xml:space="preserve"> </w:t>
                      </w:r>
                      <w:r w:rsidRPr="001D025C">
                        <w:rPr>
                          <w:rFonts w:ascii="Consolas" w:hAnsi="Consolas" w:cs="Consolas"/>
                          <w:color w:val="808080"/>
                          <w:sz w:val="18"/>
                          <w:szCs w:val="18"/>
                        </w:rPr>
                        <w:t>nCmdShow</w:t>
                      </w:r>
                      <w:r w:rsidRPr="001D025C">
                        <w:rPr>
                          <w:rFonts w:ascii="Consolas" w:hAnsi="Consolas" w:cs="Consolas"/>
                          <w:color w:val="000000"/>
                          <w:sz w:val="18"/>
                          <w:szCs w:val="18"/>
                        </w:rPr>
                        <w:t>)</w:t>
                      </w:r>
                    </w:p>
                    <w:p w14:paraId="7690A7B6"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w:t>
                      </w:r>
                    </w:p>
                    <w:p w14:paraId="267EDFCA"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initialize_application(</w:t>
                      </w:r>
                      <w:r w:rsidRPr="001D025C">
                        <w:rPr>
                          <w:rFonts w:ascii="Consolas" w:hAnsi="Consolas" w:cs="Consolas"/>
                          <w:color w:val="808080"/>
                          <w:sz w:val="18"/>
                          <w:szCs w:val="18"/>
                        </w:rPr>
                        <w:t>hInstance</w:t>
                      </w:r>
                      <w:r w:rsidRPr="001D025C">
                        <w:rPr>
                          <w:rFonts w:ascii="Consolas" w:hAnsi="Consolas" w:cs="Consolas"/>
                          <w:color w:val="000000"/>
                          <w:sz w:val="18"/>
                          <w:szCs w:val="18"/>
                        </w:rPr>
                        <w:t xml:space="preserve">, </w:t>
                      </w:r>
                      <w:r w:rsidRPr="001D025C">
                        <w:rPr>
                          <w:rFonts w:ascii="Consolas" w:hAnsi="Consolas" w:cs="Consolas"/>
                          <w:color w:val="808080"/>
                          <w:sz w:val="18"/>
                          <w:szCs w:val="18"/>
                        </w:rPr>
                        <w:t>nCmdShow</w:t>
                      </w:r>
                      <w:proofErr w:type="gramStart"/>
                      <w:r w:rsidRPr="001D025C">
                        <w:rPr>
                          <w:rFonts w:ascii="Consolas" w:hAnsi="Consolas" w:cs="Consolas"/>
                          <w:color w:val="000000"/>
                          <w:sz w:val="18"/>
                          <w:szCs w:val="18"/>
                        </w:rPr>
                        <w:t>);</w:t>
                      </w:r>
                      <w:proofErr w:type="gramEnd"/>
                    </w:p>
                    <w:p w14:paraId="6C5C06CC"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p>
                    <w:p w14:paraId="217DA5B7"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8000"/>
                          <w:sz w:val="18"/>
                          <w:szCs w:val="18"/>
                        </w:rPr>
                        <w:t>// load keyboard shortcuts</w:t>
                      </w:r>
                    </w:p>
                    <w:p w14:paraId="5C48009D" w14:textId="562D8E5B" w:rsidR="00046CFA"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2B91AF"/>
                          <w:sz w:val="18"/>
                          <w:szCs w:val="18"/>
                        </w:rPr>
                        <w:t>HACCEL</w:t>
                      </w:r>
                      <w:r w:rsidRPr="001D025C">
                        <w:rPr>
                          <w:rFonts w:ascii="Consolas" w:hAnsi="Consolas" w:cs="Consolas"/>
                          <w:color w:val="000000"/>
                          <w:sz w:val="18"/>
                          <w:szCs w:val="18"/>
                        </w:rPr>
                        <w:t xml:space="preserve"> hAccelTable = </w:t>
                      </w:r>
                      <w:r w:rsidR="00D436E0" w:rsidRPr="001D025C">
                        <w:rPr>
                          <w:rFonts w:ascii="Consolas" w:hAnsi="Consolas" w:cs="Consolas"/>
                          <w:color w:val="6F008A"/>
                          <w:sz w:val="18"/>
                          <w:szCs w:val="18"/>
                        </w:rPr>
                        <w:t>LoadAccelerators</w:t>
                      </w:r>
                      <w:r w:rsidR="00D436E0" w:rsidRPr="001D025C">
                        <w:rPr>
                          <w:rFonts w:ascii="Consolas" w:hAnsi="Consolas" w:cs="Consolas"/>
                          <w:color w:val="000000"/>
                          <w:sz w:val="18"/>
                          <w:szCs w:val="18"/>
                        </w:rPr>
                        <w:t xml:space="preserve"> (</w:t>
                      </w:r>
                      <w:r w:rsidRPr="001D025C">
                        <w:rPr>
                          <w:rFonts w:ascii="Consolas" w:hAnsi="Consolas" w:cs="Consolas"/>
                          <w:color w:val="808080"/>
                          <w:sz w:val="18"/>
                          <w:szCs w:val="18"/>
                        </w:rPr>
                        <w:t>hInstance</w:t>
                      </w:r>
                      <w:r w:rsidRPr="001D025C">
                        <w:rPr>
                          <w:rFonts w:ascii="Consolas" w:hAnsi="Consolas" w:cs="Consolas"/>
                          <w:color w:val="000000"/>
                          <w:sz w:val="18"/>
                          <w:szCs w:val="18"/>
                        </w:rPr>
                        <w:t>,</w:t>
                      </w:r>
                    </w:p>
                    <w:p w14:paraId="6198B76B" w14:textId="1024E3AF" w:rsidR="00046CFA" w:rsidRDefault="00046CFA" w:rsidP="003E179B">
                      <w:pPr>
                        <w:autoSpaceDE w:val="0"/>
                        <w:autoSpaceDN w:val="0"/>
                        <w:adjustRightInd w:val="0"/>
                        <w:spacing w:after="0" w:line="240" w:lineRule="auto"/>
                        <w:ind w:left="1440" w:firstLine="720"/>
                        <w:rPr>
                          <w:rFonts w:ascii="Consolas" w:hAnsi="Consolas" w:cs="Consolas"/>
                          <w:color w:val="000000"/>
                          <w:sz w:val="18"/>
                          <w:szCs w:val="18"/>
                        </w:rPr>
                      </w:pPr>
                      <w:r w:rsidRPr="001D025C">
                        <w:rPr>
                          <w:rFonts w:ascii="Consolas" w:hAnsi="Consolas" w:cs="Consolas"/>
                          <w:color w:val="6F008A"/>
                          <w:sz w:val="18"/>
                          <w:szCs w:val="18"/>
                        </w:rPr>
                        <w:t>MAKEINTRESOURCE</w:t>
                      </w:r>
                      <w:r w:rsidRPr="001D025C">
                        <w:rPr>
                          <w:rFonts w:ascii="Consolas" w:hAnsi="Consolas" w:cs="Consolas"/>
                          <w:color w:val="000000"/>
                          <w:sz w:val="18"/>
                          <w:szCs w:val="18"/>
                        </w:rPr>
                        <w:t>(</w:t>
                      </w:r>
                      <w:r w:rsidRPr="001D025C">
                        <w:rPr>
                          <w:rFonts w:ascii="Consolas" w:hAnsi="Consolas" w:cs="Consolas"/>
                          <w:color w:val="6F008A"/>
                          <w:sz w:val="18"/>
                          <w:szCs w:val="18"/>
                        </w:rPr>
                        <w:t>IDC_BASICWINDOW</w:t>
                      </w:r>
                      <w:r w:rsidRPr="001D025C">
                        <w:rPr>
                          <w:rFonts w:ascii="Consolas" w:hAnsi="Consolas" w:cs="Consolas"/>
                          <w:color w:val="000000"/>
                          <w:sz w:val="18"/>
                          <w:szCs w:val="18"/>
                        </w:rPr>
                        <w:t>)</w:t>
                      </w:r>
                      <w:proofErr w:type="gramStart"/>
                      <w:r w:rsidRPr="001D025C">
                        <w:rPr>
                          <w:rFonts w:ascii="Consolas" w:hAnsi="Consolas" w:cs="Consolas"/>
                          <w:color w:val="000000"/>
                          <w:sz w:val="18"/>
                          <w:szCs w:val="18"/>
                        </w:rPr>
                        <w:t>);</w:t>
                      </w:r>
                      <w:proofErr w:type="gramEnd"/>
                    </w:p>
                    <w:p w14:paraId="723F5F40" w14:textId="77777777" w:rsidR="00046CFA" w:rsidRDefault="00046CFA" w:rsidP="003E179B">
                      <w:pPr>
                        <w:autoSpaceDE w:val="0"/>
                        <w:autoSpaceDN w:val="0"/>
                        <w:adjustRightInd w:val="0"/>
                        <w:spacing w:after="0" w:line="240" w:lineRule="auto"/>
                        <w:ind w:left="1440" w:firstLine="720"/>
                        <w:rPr>
                          <w:rFonts w:ascii="Consolas" w:hAnsi="Consolas" w:cs="Consolas"/>
                          <w:color w:val="000000"/>
                          <w:sz w:val="18"/>
                          <w:szCs w:val="18"/>
                        </w:rPr>
                      </w:pPr>
                    </w:p>
                    <w:p w14:paraId="12B94BD7" w14:textId="3B35BB50" w:rsidR="00046CFA" w:rsidRDefault="00046CFA" w:rsidP="003E179B">
                      <w:pPr>
                        <w:autoSpaceDE w:val="0"/>
                        <w:autoSpaceDN w:val="0"/>
                        <w:adjustRightInd w:val="0"/>
                        <w:spacing w:after="0" w:line="240" w:lineRule="auto"/>
                        <w:rPr>
                          <w:rFonts w:ascii="Consolas" w:hAnsi="Consolas" w:cs="Consolas"/>
                          <w:color w:val="008000"/>
                          <w:sz w:val="18"/>
                          <w:szCs w:val="18"/>
                        </w:rPr>
                      </w:pPr>
                      <w:r>
                        <w:rPr>
                          <w:rFonts w:ascii="Consolas" w:hAnsi="Consolas" w:cs="Consolas"/>
                          <w:color w:val="6F008A"/>
                          <w:sz w:val="18"/>
                          <w:szCs w:val="18"/>
                        </w:rPr>
                        <w:t xml:space="preserve">    </w:t>
                      </w:r>
                      <w:r w:rsidRPr="001D025C">
                        <w:rPr>
                          <w:rFonts w:ascii="Consolas" w:hAnsi="Consolas" w:cs="Consolas"/>
                          <w:color w:val="008000"/>
                          <w:sz w:val="18"/>
                          <w:szCs w:val="18"/>
                        </w:rPr>
                        <w:t xml:space="preserve">// </w:t>
                      </w:r>
                      <w:r>
                        <w:rPr>
                          <w:rFonts w:ascii="Consolas" w:hAnsi="Consolas" w:cs="Consolas"/>
                          <w:color w:val="008000"/>
                          <w:sz w:val="18"/>
                          <w:szCs w:val="18"/>
                        </w:rPr>
                        <w:t>message (msg) variable encodes information about user interaction</w:t>
                      </w:r>
                    </w:p>
                    <w:p w14:paraId="175FB6FE" w14:textId="24285D25" w:rsidR="00046CFA" w:rsidRPr="001D025C" w:rsidRDefault="00046CFA" w:rsidP="003E179B">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 or other system wide event</w:t>
                      </w:r>
                    </w:p>
                    <w:p w14:paraId="1896C481"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2B91AF"/>
                          <w:sz w:val="18"/>
                          <w:szCs w:val="18"/>
                        </w:rPr>
                        <w:t>MSG</w:t>
                      </w:r>
                      <w:r w:rsidRPr="001D025C">
                        <w:rPr>
                          <w:rFonts w:ascii="Consolas" w:hAnsi="Consolas" w:cs="Consolas"/>
                          <w:color w:val="000000"/>
                          <w:sz w:val="18"/>
                          <w:szCs w:val="18"/>
                        </w:rPr>
                        <w:t xml:space="preserve"> </w:t>
                      </w:r>
                      <w:proofErr w:type="spellStart"/>
                      <w:proofErr w:type="gramStart"/>
                      <w:r w:rsidRPr="001D025C">
                        <w:rPr>
                          <w:rFonts w:ascii="Consolas" w:hAnsi="Consolas" w:cs="Consolas"/>
                          <w:color w:val="000000"/>
                          <w:sz w:val="18"/>
                          <w:szCs w:val="18"/>
                        </w:rPr>
                        <w:t>msg</w:t>
                      </w:r>
                      <w:proofErr w:type="spellEnd"/>
                      <w:r w:rsidRPr="001D025C">
                        <w:rPr>
                          <w:rFonts w:ascii="Consolas" w:hAnsi="Consolas" w:cs="Consolas"/>
                          <w:color w:val="000000"/>
                          <w:sz w:val="18"/>
                          <w:szCs w:val="18"/>
                        </w:rPr>
                        <w:t>;</w:t>
                      </w:r>
                      <w:proofErr w:type="gramEnd"/>
                    </w:p>
                    <w:p w14:paraId="6AFD4554"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8000"/>
                          <w:sz w:val="18"/>
                          <w:szCs w:val="18"/>
                        </w:rPr>
                        <w:t>// Main message loop:</w:t>
                      </w:r>
                    </w:p>
                    <w:p w14:paraId="66114F47" w14:textId="70204B39" w:rsidR="00046CFA" w:rsidRDefault="00046CFA" w:rsidP="00B9255A">
                      <w:pPr>
                        <w:autoSpaceDE w:val="0"/>
                        <w:autoSpaceDN w:val="0"/>
                        <w:adjustRightInd w:val="0"/>
                        <w:spacing w:after="0" w:line="240" w:lineRule="auto"/>
                        <w:rPr>
                          <w:rFonts w:ascii="Consolas" w:hAnsi="Consolas" w:cs="Consolas"/>
                          <w:color w:val="008000"/>
                          <w:sz w:val="18"/>
                          <w:szCs w:val="18"/>
                        </w:rPr>
                      </w:pPr>
                      <w:r w:rsidRPr="001D025C">
                        <w:rPr>
                          <w:rFonts w:ascii="Consolas" w:hAnsi="Consolas" w:cs="Consolas"/>
                          <w:color w:val="000000"/>
                          <w:sz w:val="18"/>
                          <w:szCs w:val="18"/>
                        </w:rPr>
                        <w:t xml:space="preserve">    </w:t>
                      </w:r>
                      <w:r w:rsidRPr="001D025C">
                        <w:rPr>
                          <w:rFonts w:ascii="Consolas" w:hAnsi="Consolas" w:cs="Consolas"/>
                          <w:color w:val="008000"/>
                          <w:sz w:val="18"/>
                          <w:szCs w:val="18"/>
                        </w:rPr>
                        <w:t xml:space="preserve">// waits for user interaction, decodes </w:t>
                      </w:r>
                      <w:r w:rsidR="00410829" w:rsidRPr="001D025C">
                        <w:rPr>
                          <w:rFonts w:ascii="Consolas" w:hAnsi="Consolas" w:cs="Consolas"/>
                          <w:color w:val="008000"/>
                          <w:sz w:val="18"/>
                          <w:szCs w:val="18"/>
                        </w:rPr>
                        <w:t>it,</w:t>
                      </w:r>
                      <w:r w:rsidRPr="001D025C">
                        <w:rPr>
                          <w:rFonts w:ascii="Consolas" w:hAnsi="Consolas" w:cs="Consolas"/>
                          <w:color w:val="008000"/>
                          <w:sz w:val="18"/>
                          <w:szCs w:val="18"/>
                        </w:rPr>
                        <w:t xml:space="preserve"> and passes the message (msg) </w:t>
                      </w:r>
                    </w:p>
                    <w:p w14:paraId="115997C3" w14:textId="36666E3F"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 </w:t>
                      </w:r>
                      <w:r w:rsidRPr="001D025C">
                        <w:rPr>
                          <w:rFonts w:ascii="Consolas" w:hAnsi="Consolas" w:cs="Consolas"/>
                          <w:color w:val="008000"/>
                          <w:sz w:val="18"/>
                          <w:szCs w:val="18"/>
                        </w:rPr>
                        <w:t>to WndProc below</w:t>
                      </w:r>
                    </w:p>
                    <w:p w14:paraId="351FCB36"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00FF"/>
                          <w:sz w:val="18"/>
                          <w:szCs w:val="18"/>
                        </w:rPr>
                        <w:t>while</w:t>
                      </w:r>
                      <w:r w:rsidRPr="001D025C">
                        <w:rPr>
                          <w:rFonts w:ascii="Consolas" w:hAnsi="Consolas" w:cs="Consolas"/>
                          <w:color w:val="000000"/>
                          <w:sz w:val="18"/>
                          <w:szCs w:val="18"/>
                        </w:rPr>
                        <w:t xml:space="preserve"> (</w:t>
                      </w:r>
                      <w:r w:rsidRPr="001D025C">
                        <w:rPr>
                          <w:rFonts w:ascii="Consolas" w:hAnsi="Consolas" w:cs="Consolas"/>
                          <w:color w:val="6F008A"/>
                          <w:sz w:val="18"/>
                          <w:szCs w:val="18"/>
                        </w:rPr>
                        <w:t>GetMessage</w:t>
                      </w:r>
                      <w:r w:rsidRPr="001D025C">
                        <w:rPr>
                          <w:rFonts w:ascii="Consolas" w:hAnsi="Consolas" w:cs="Consolas"/>
                          <w:color w:val="000000"/>
                          <w:sz w:val="18"/>
                          <w:szCs w:val="18"/>
                        </w:rPr>
                        <w:t xml:space="preserve">(&amp;msg, </w:t>
                      </w:r>
                      <w:r w:rsidRPr="001D025C">
                        <w:rPr>
                          <w:rFonts w:ascii="Consolas" w:hAnsi="Consolas" w:cs="Consolas"/>
                          <w:color w:val="0000FF"/>
                          <w:sz w:val="18"/>
                          <w:szCs w:val="18"/>
                        </w:rPr>
                        <w:t>nullptr</w:t>
                      </w:r>
                      <w:r w:rsidRPr="001D025C">
                        <w:rPr>
                          <w:rFonts w:ascii="Consolas" w:hAnsi="Consolas" w:cs="Consolas"/>
                          <w:color w:val="000000"/>
                          <w:sz w:val="18"/>
                          <w:szCs w:val="18"/>
                        </w:rPr>
                        <w:t>, 0, 0))</w:t>
                      </w:r>
                    </w:p>
                    <w:p w14:paraId="1FC3B960"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p>
                    <w:p w14:paraId="32AB5AC9"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00FF"/>
                          <w:sz w:val="18"/>
                          <w:szCs w:val="18"/>
                        </w:rPr>
                        <w:t>if</w:t>
                      </w:r>
                      <w:r w:rsidRPr="001D025C">
                        <w:rPr>
                          <w:rFonts w:ascii="Consolas" w:hAnsi="Consolas" w:cs="Consolas"/>
                          <w:color w:val="000000"/>
                          <w:sz w:val="18"/>
                          <w:szCs w:val="18"/>
                        </w:rPr>
                        <w:t xml:space="preserve"> (!</w:t>
                      </w:r>
                      <w:r w:rsidRPr="001D025C">
                        <w:rPr>
                          <w:rFonts w:ascii="Consolas" w:hAnsi="Consolas" w:cs="Consolas"/>
                          <w:color w:val="6F008A"/>
                          <w:sz w:val="18"/>
                          <w:szCs w:val="18"/>
                        </w:rPr>
                        <w:t>TranslateAccelerator</w:t>
                      </w:r>
                      <w:r w:rsidRPr="001D025C">
                        <w:rPr>
                          <w:rFonts w:ascii="Consolas" w:hAnsi="Consolas" w:cs="Consolas"/>
                          <w:color w:val="000000"/>
                          <w:sz w:val="18"/>
                          <w:szCs w:val="18"/>
                        </w:rPr>
                        <w:t>(msg.hwnd, hAccelTable, &amp;msg))</w:t>
                      </w:r>
                    </w:p>
                    <w:p w14:paraId="72C6B2B9" w14:textId="76BC5372" w:rsidR="00046CFA"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p>
                    <w:p w14:paraId="31DA2863" w14:textId="264BFA4F"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D025C">
                        <w:rPr>
                          <w:rFonts w:ascii="Consolas" w:hAnsi="Consolas" w:cs="Consolas"/>
                          <w:color w:val="008000"/>
                          <w:sz w:val="18"/>
                          <w:szCs w:val="18"/>
                        </w:rPr>
                        <w:t xml:space="preserve">// </w:t>
                      </w:r>
                      <w:r>
                        <w:rPr>
                          <w:rFonts w:ascii="Consolas" w:hAnsi="Consolas" w:cs="Consolas"/>
                          <w:color w:val="008000"/>
                          <w:sz w:val="18"/>
                          <w:szCs w:val="18"/>
                        </w:rPr>
                        <w:t>let</w:t>
                      </w:r>
                      <w:r w:rsidRPr="001D025C">
                        <w:rPr>
                          <w:rFonts w:ascii="Consolas" w:hAnsi="Consolas" w:cs="Consolas"/>
                          <w:color w:val="008000"/>
                          <w:sz w:val="18"/>
                          <w:szCs w:val="18"/>
                        </w:rPr>
                        <w:t xml:space="preserve"> windows </w:t>
                      </w:r>
                      <w:r>
                        <w:rPr>
                          <w:rFonts w:ascii="Consolas" w:hAnsi="Consolas" w:cs="Consolas"/>
                          <w:color w:val="008000"/>
                          <w:sz w:val="18"/>
                          <w:szCs w:val="18"/>
                        </w:rPr>
                        <w:t>process</w:t>
                      </w:r>
                      <w:r w:rsidRPr="001D025C">
                        <w:rPr>
                          <w:rFonts w:ascii="Consolas" w:hAnsi="Consolas" w:cs="Consolas"/>
                          <w:color w:val="008000"/>
                          <w:sz w:val="18"/>
                          <w:szCs w:val="18"/>
                        </w:rPr>
                        <w:t xml:space="preserve"> the message</w:t>
                      </w:r>
                    </w:p>
                    <w:p w14:paraId="4BC35E04" w14:textId="5A1336CB" w:rsidR="00046CFA"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TranslateMessage(&amp;msg</w:t>
                      </w:r>
                      <w:proofErr w:type="gramStart"/>
                      <w:r w:rsidRPr="001D025C">
                        <w:rPr>
                          <w:rFonts w:ascii="Consolas" w:hAnsi="Consolas" w:cs="Consolas"/>
                          <w:color w:val="000000"/>
                          <w:sz w:val="18"/>
                          <w:szCs w:val="18"/>
                        </w:rPr>
                        <w:t>);</w:t>
                      </w:r>
                      <w:proofErr w:type="gramEnd"/>
                    </w:p>
                    <w:p w14:paraId="2E29EB87" w14:textId="4AD5081E"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D025C">
                        <w:rPr>
                          <w:rFonts w:ascii="Consolas" w:hAnsi="Consolas" w:cs="Consolas"/>
                          <w:color w:val="008000"/>
                          <w:sz w:val="18"/>
                          <w:szCs w:val="18"/>
                        </w:rPr>
                        <w:t>// ask windows to pass the message to WndProc</w:t>
                      </w:r>
                    </w:p>
                    <w:p w14:paraId="20FA8E34" w14:textId="2602F239"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6F008A"/>
                          <w:sz w:val="18"/>
                          <w:szCs w:val="18"/>
                        </w:rPr>
                        <w:t>DispatchMessage</w:t>
                      </w:r>
                      <w:r w:rsidRPr="001D025C">
                        <w:rPr>
                          <w:rFonts w:ascii="Consolas" w:hAnsi="Consolas" w:cs="Consolas"/>
                          <w:color w:val="000000"/>
                          <w:sz w:val="18"/>
                          <w:szCs w:val="18"/>
                        </w:rPr>
                        <w:t>(&amp;msg</w:t>
                      </w:r>
                      <w:proofErr w:type="gramStart"/>
                      <w:r w:rsidRPr="001D025C">
                        <w:rPr>
                          <w:rFonts w:ascii="Consolas" w:hAnsi="Consolas" w:cs="Consolas"/>
                          <w:color w:val="000000"/>
                          <w:sz w:val="18"/>
                          <w:szCs w:val="18"/>
                        </w:rPr>
                        <w:t>);</w:t>
                      </w:r>
                      <w:proofErr w:type="gramEnd"/>
                      <w:r w:rsidRPr="001D025C">
                        <w:rPr>
                          <w:rFonts w:ascii="Consolas" w:hAnsi="Consolas" w:cs="Consolas"/>
                          <w:color w:val="000000"/>
                          <w:sz w:val="18"/>
                          <w:szCs w:val="18"/>
                        </w:rPr>
                        <w:t xml:space="preserve"> </w:t>
                      </w:r>
                    </w:p>
                    <w:p w14:paraId="472E370F"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p>
                    <w:p w14:paraId="53030FF1"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p>
                    <w:p w14:paraId="3787740E"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p>
                    <w:p w14:paraId="627C1F51"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 xml:space="preserve">    </w:t>
                      </w:r>
                      <w:r w:rsidRPr="001D025C">
                        <w:rPr>
                          <w:rFonts w:ascii="Consolas" w:hAnsi="Consolas" w:cs="Consolas"/>
                          <w:color w:val="0000FF"/>
                          <w:sz w:val="18"/>
                          <w:szCs w:val="18"/>
                        </w:rPr>
                        <w:t>return</w:t>
                      </w:r>
                      <w:r w:rsidRPr="001D025C">
                        <w:rPr>
                          <w:rFonts w:ascii="Consolas" w:hAnsi="Consolas" w:cs="Consolas"/>
                          <w:color w:val="000000"/>
                          <w:sz w:val="18"/>
                          <w:szCs w:val="18"/>
                        </w:rPr>
                        <w:t xml:space="preserve"> (</w:t>
                      </w:r>
                      <w:r w:rsidRPr="001D025C">
                        <w:rPr>
                          <w:rFonts w:ascii="Consolas" w:hAnsi="Consolas" w:cs="Consolas"/>
                          <w:color w:val="0000FF"/>
                          <w:sz w:val="18"/>
                          <w:szCs w:val="18"/>
                        </w:rPr>
                        <w:t>int</w:t>
                      </w:r>
                      <w:r w:rsidRPr="001D025C">
                        <w:rPr>
                          <w:rFonts w:ascii="Consolas" w:hAnsi="Consolas" w:cs="Consolas"/>
                          <w:color w:val="000000"/>
                          <w:sz w:val="18"/>
                          <w:szCs w:val="18"/>
                        </w:rPr>
                        <w:t>)msg.</w:t>
                      </w:r>
                      <w:proofErr w:type="gramStart"/>
                      <w:r w:rsidRPr="001D025C">
                        <w:rPr>
                          <w:rFonts w:ascii="Consolas" w:hAnsi="Consolas" w:cs="Consolas"/>
                          <w:color w:val="000000"/>
                          <w:sz w:val="18"/>
                          <w:szCs w:val="18"/>
                        </w:rPr>
                        <w:t>wParam;</w:t>
                      </w:r>
                      <w:proofErr w:type="gramEnd"/>
                    </w:p>
                    <w:p w14:paraId="4ECA4549" w14:textId="77777777" w:rsidR="00046CFA" w:rsidRPr="001D025C" w:rsidRDefault="00046CFA" w:rsidP="00B9255A">
                      <w:pPr>
                        <w:autoSpaceDE w:val="0"/>
                        <w:autoSpaceDN w:val="0"/>
                        <w:adjustRightInd w:val="0"/>
                        <w:spacing w:after="0" w:line="240" w:lineRule="auto"/>
                        <w:rPr>
                          <w:rFonts w:ascii="Consolas" w:hAnsi="Consolas" w:cs="Consolas"/>
                          <w:color w:val="000000"/>
                          <w:sz w:val="18"/>
                          <w:szCs w:val="18"/>
                        </w:rPr>
                      </w:pPr>
                      <w:r w:rsidRPr="001D025C">
                        <w:rPr>
                          <w:rFonts w:ascii="Consolas" w:hAnsi="Consolas" w:cs="Consolas"/>
                          <w:color w:val="000000"/>
                          <w:sz w:val="18"/>
                          <w:szCs w:val="18"/>
                        </w:rPr>
                        <w:t>}</w:t>
                      </w:r>
                    </w:p>
                    <w:p w14:paraId="216A0F76" w14:textId="71071305" w:rsidR="00046CFA" w:rsidRPr="001D025C" w:rsidRDefault="00046CFA">
                      <w:pPr>
                        <w:rPr>
                          <w:sz w:val="18"/>
                          <w:szCs w:val="18"/>
                        </w:rPr>
                      </w:pPr>
                      <w:r>
                        <w:rPr>
                          <w:sz w:val="18"/>
                          <w:szCs w:val="18"/>
                        </w:rPr>
                        <w:t xml:space="preserve">  </w:t>
                      </w:r>
                    </w:p>
                  </w:txbxContent>
                </v:textbox>
                <w10:anchorlock/>
              </v:shape>
            </w:pict>
          </mc:Fallback>
        </mc:AlternateContent>
      </w:r>
    </w:p>
    <w:p w14:paraId="787A9CE5" w14:textId="77777777" w:rsidR="00671519" w:rsidRDefault="0009779B" w:rsidP="007E3781">
      <w:r>
        <w:rPr>
          <w:i/>
          <w:iCs/>
        </w:rPr>
        <w:t>initialize_application</w:t>
      </w:r>
      <w:r w:rsidR="00A2363A">
        <w:t>:</w:t>
      </w:r>
      <w:r w:rsidR="00671519">
        <w:t xml:space="preserve"> Perform</w:t>
      </w:r>
      <w:r w:rsidR="00A1174D">
        <w:t xml:space="preserve"> </w:t>
      </w:r>
      <w:proofErr w:type="gramStart"/>
      <w:r w:rsidR="00A1174D">
        <w:t>some</w:t>
      </w:r>
      <w:proofErr w:type="gramEnd"/>
      <w:r w:rsidR="00A1174D">
        <w:t xml:space="preserve"> basic Windows initializations</w:t>
      </w:r>
      <w:r w:rsidR="00B57AEA">
        <w:t>.</w:t>
      </w:r>
    </w:p>
    <w:p w14:paraId="332EAA25" w14:textId="39BFBD21" w:rsidR="00AA07F7" w:rsidRDefault="00AD37ED" w:rsidP="007E3781">
      <w:r w:rsidRPr="00AD37ED">
        <w:rPr>
          <w:i/>
          <w:iCs/>
        </w:rPr>
        <w:t>LoadAccelerators</w:t>
      </w:r>
      <w:r>
        <w:t>:</w:t>
      </w:r>
      <w:r w:rsidR="00B57AEA">
        <w:t xml:space="preserve"> </w:t>
      </w:r>
      <w:r>
        <w:t>L</w:t>
      </w:r>
      <w:r w:rsidR="00B57AEA">
        <w:t>oad any keyboard shortcuts we may need in our application</w:t>
      </w:r>
      <w:r>
        <w:t>.</w:t>
      </w:r>
    </w:p>
    <w:p w14:paraId="3DBA6647" w14:textId="0B27DF16" w:rsidR="00562584" w:rsidRDefault="00562584" w:rsidP="007E3781">
      <w:r w:rsidRPr="00562584">
        <w:rPr>
          <w:i/>
          <w:iCs/>
        </w:rPr>
        <w:t>Main program loop</w:t>
      </w:r>
      <w:r>
        <w:t>:</w:t>
      </w:r>
    </w:p>
    <w:p w14:paraId="1BE7766D" w14:textId="2B2132A5" w:rsidR="00ED0565" w:rsidRDefault="00ED0565" w:rsidP="007E3781">
      <w:r>
        <w:tab/>
      </w:r>
      <w:r w:rsidRPr="00ED0565">
        <w:rPr>
          <w:i/>
          <w:iCs/>
        </w:rPr>
        <w:t>GetMessage</w:t>
      </w:r>
      <w:r>
        <w:t>: wait for user interaction.</w:t>
      </w:r>
    </w:p>
    <w:p w14:paraId="5A7CD99D" w14:textId="692BD3D6" w:rsidR="007B6742" w:rsidRDefault="007B6742" w:rsidP="007E3781">
      <w:r>
        <w:tab/>
      </w:r>
      <w:r w:rsidRPr="00F1146B">
        <w:rPr>
          <w:i/>
          <w:iCs/>
        </w:rPr>
        <w:t>Translate</w:t>
      </w:r>
      <w:r w:rsidR="00F1146B" w:rsidRPr="00F1146B">
        <w:rPr>
          <w:i/>
          <w:iCs/>
        </w:rPr>
        <w:t>Accelerator</w:t>
      </w:r>
      <w:r w:rsidR="00F1146B">
        <w:t>: check f</w:t>
      </w:r>
      <w:r w:rsidR="00105EE2">
        <w:t>o</w:t>
      </w:r>
      <w:r w:rsidR="00F1146B">
        <w:t>r specific keyboard input</w:t>
      </w:r>
      <w:r w:rsidR="00105EE2">
        <w:t>.</w:t>
      </w:r>
    </w:p>
    <w:p w14:paraId="6E919512" w14:textId="495ECCA8" w:rsidR="00CB4FA3" w:rsidRDefault="00CB4FA3" w:rsidP="007E3781">
      <w:r>
        <w:tab/>
      </w:r>
      <w:r w:rsidRPr="00CB4FA3">
        <w:rPr>
          <w:i/>
          <w:iCs/>
        </w:rPr>
        <w:t>TranslateMessage</w:t>
      </w:r>
      <w:r>
        <w:t xml:space="preserve">: convert input to </w:t>
      </w:r>
      <w:proofErr w:type="gramStart"/>
      <w:r>
        <w:t>some</w:t>
      </w:r>
      <w:proofErr w:type="gramEnd"/>
      <w:r>
        <w:t xml:space="preserve"> meaningful </w:t>
      </w:r>
      <w:r w:rsidR="00105EE2">
        <w:t>stuff.</w:t>
      </w:r>
    </w:p>
    <w:p w14:paraId="041E066C" w14:textId="43F739E6" w:rsidR="00105EE2" w:rsidRPr="00562584" w:rsidRDefault="00105EE2" w:rsidP="007E3781">
      <w:r>
        <w:tab/>
      </w:r>
      <w:r w:rsidRPr="00105EE2">
        <w:rPr>
          <w:i/>
          <w:iCs/>
        </w:rPr>
        <w:t>DispatchMessage</w:t>
      </w:r>
      <w:r>
        <w:t xml:space="preserve">: pass the input to our </w:t>
      </w:r>
      <w:r w:rsidR="000E758E">
        <w:t xml:space="preserve">message handling function, </w:t>
      </w:r>
      <w:r w:rsidR="000E758E" w:rsidRPr="003D7DBD">
        <w:rPr>
          <w:i/>
          <w:iCs/>
        </w:rPr>
        <w:t>WndProc</w:t>
      </w:r>
      <w:r w:rsidR="000E758E">
        <w:t xml:space="preserve"> we see here:</w:t>
      </w:r>
    </w:p>
    <w:p w14:paraId="1E142639" w14:textId="38591ED8" w:rsidR="006D3379" w:rsidRDefault="006D3379" w:rsidP="007E3781">
      <w:r>
        <w:rPr>
          <w:noProof/>
        </w:rPr>
        <w:lastRenderedPageBreak/>
        <mc:AlternateContent>
          <mc:Choice Requires="wps">
            <w:drawing>
              <wp:inline distT="0" distB="0" distL="0" distR="0" wp14:anchorId="26A61A0D" wp14:editId="2BE442A7">
                <wp:extent cx="6170295" cy="5537200"/>
                <wp:effectExtent l="0" t="0" r="20955" b="2540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5537200"/>
                        </a:xfrm>
                        <a:prstGeom prst="rect">
                          <a:avLst/>
                        </a:prstGeom>
                        <a:solidFill>
                          <a:schemeClr val="tx2">
                            <a:lumMod val="20000"/>
                            <a:lumOff val="80000"/>
                          </a:schemeClr>
                        </a:solidFill>
                        <a:ln w="9525">
                          <a:solidFill>
                            <a:srgbClr val="000000"/>
                          </a:solidFill>
                          <a:miter lim="800000"/>
                          <a:headEnd/>
                          <a:tailEnd/>
                        </a:ln>
                      </wps:spPr>
                      <wps:txbx>
                        <w:txbxContent>
                          <w:p w14:paraId="49FB8E00" w14:textId="2B342DBF"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8000"/>
                                <w:sz w:val="18"/>
                                <w:szCs w:val="18"/>
                              </w:rPr>
                              <w:t>// the callback windows calls when needed via DispatchMessage</w:t>
                            </w:r>
                          </w:p>
                          <w:p w14:paraId="5283835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2B91AF"/>
                                <w:sz w:val="18"/>
                                <w:szCs w:val="18"/>
                              </w:rPr>
                              <w:t>LRESULT</w:t>
                            </w:r>
                            <w:r w:rsidRPr="003D7DBD">
                              <w:rPr>
                                <w:rFonts w:ascii="Consolas" w:hAnsi="Consolas" w:cs="Consolas"/>
                                <w:color w:val="000000"/>
                                <w:sz w:val="18"/>
                                <w:szCs w:val="18"/>
                              </w:rPr>
                              <w:t xml:space="preserve"> </w:t>
                            </w:r>
                            <w:r w:rsidRPr="003D7DBD">
                              <w:rPr>
                                <w:rFonts w:ascii="Consolas" w:hAnsi="Consolas" w:cs="Consolas"/>
                                <w:color w:val="6F008A"/>
                                <w:sz w:val="18"/>
                                <w:szCs w:val="18"/>
                              </w:rPr>
                              <w:t>CALLBACK</w:t>
                            </w:r>
                            <w:r w:rsidRPr="003D7DBD">
                              <w:rPr>
                                <w:rFonts w:ascii="Consolas" w:hAnsi="Consolas" w:cs="Consolas"/>
                                <w:color w:val="000000"/>
                                <w:sz w:val="18"/>
                                <w:szCs w:val="18"/>
                              </w:rPr>
                              <w:t xml:space="preserve"> WndProc(</w:t>
                            </w:r>
                            <w:r w:rsidRPr="003D7DBD">
                              <w:rPr>
                                <w:rFonts w:ascii="Consolas" w:hAnsi="Consolas" w:cs="Consolas"/>
                                <w:color w:val="2B91AF"/>
                                <w:sz w:val="18"/>
                                <w:szCs w:val="18"/>
                              </w:rPr>
                              <w:t>HWND</w:t>
                            </w:r>
                            <w:r w:rsidRPr="003D7DBD">
                              <w:rPr>
                                <w:rFonts w:ascii="Consolas" w:hAnsi="Consolas" w:cs="Consolas"/>
                                <w:color w:val="000000"/>
                                <w:sz w:val="18"/>
                                <w:szCs w:val="18"/>
                              </w:rPr>
                              <w:t xml:space="preserve"> </w:t>
                            </w:r>
                            <w:proofErr w:type="spellStart"/>
                            <w:r w:rsidRPr="003D7DBD">
                              <w:rPr>
                                <w:rFonts w:ascii="Consolas" w:hAnsi="Consolas" w:cs="Consolas"/>
                                <w:color w:val="808080"/>
                                <w:sz w:val="18"/>
                                <w:szCs w:val="18"/>
                              </w:rPr>
                              <w:t>hWnd</w:t>
                            </w:r>
                            <w:proofErr w:type="spellEnd"/>
                            <w:r w:rsidRPr="003D7DBD">
                              <w:rPr>
                                <w:rFonts w:ascii="Consolas" w:hAnsi="Consolas" w:cs="Consolas"/>
                                <w:color w:val="000000"/>
                                <w:sz w:val="18"/>
                                <w:szCs w:val="18"/>
                              </w:rPr>
                              <w:t xml:space="preserve">, </w:t>
                            </w:r>
                            <w:r w:rsidRPr="003D7DBD">
                              <w:rPr>
                                <w:rFonts w:ascii="Consolas" w:hAnsi="Consolas" w:cs="Consolas"/>
                                <w:color w:val="2B91AF"/>
                                <w:sz w:val="18"/>
                                <w:szCs w:val="18"/>
                              </w:rPr>
                              <w:t>UINT</w:t>
                            </w:r>
                            <w:r w:rsidRPr="003D7DBD">
                              <w:rPr>
                                <w:rFonts w:ascii="Consolas" w:hAnsi="Consolas" w:cs="Consolas"/>
                                <w:color w:val="000000"/>
                                <w:sz w:val="18"/>
                                <w:szCs w:val="18"/>
                              </w:rPr>
                              <w:t xml:space="preserve"> </w:t>
                            </w:r>
                            <w:r w:rsidRPr="003D7DBD">
                              <w:rPr>
                                <w:rFonts w:ascii="Consolas" w:hAnsi="Consolas" w:cs="Consolas"/>
                                <w:color w:val="808080"/>
                                <w:sz w:val="18"/>
                                <w:szCs w:val="18"/>
                              </w:rPr>
                              <w:t>message</w:t>
                            </w:r>
                            <w:r w:rsidRPr="003D7DBD">
                              <w:rPr>
                                <w:rFonts w:ascii="Consolas" w:hAnsi="Consolas" w:cs="Consolas"/>
                                <w:color w:val="000000"/>
                                <w:sz w:val="18"/>
                                <w:szCs w:val="18"/>
                              </w:rPr>
                              <w:t xml:space="preserve">, </w:t>
                            </w:r>
                            <w:r w:rsidRPr="003D7DBD">
                              <w:rPr>
                                <w:rFonts w:ascii="Consolas" w:hAnsi="Consolas" w:cs="Consolas"/>
                                <w:color w:val="2B91AF"/>
                                <w:sz w:val="18"/>
                                <w:szCs w:val="18"/>
                              </w:rPr>
                              <w:t>WPARAM</w:t>
                            </w:r>
                            <w:r w:rsidRPr="003D7DBD">
                              <w:rPr>
                                <w:rFonts w:ascii="Consolas" w:hAnsi="Consolas" w:cs="Consolas"/>
                                <w:color w:val="000000"/>
                                <w:sz w:val="18"/>
                                <w:szCs w:val="18"/>
                              </w:rPr>
                              <w:t xml:space="preserve"> </w:t>
                            </w:r>
                            <w:proofErr w:type="spellStart"/>
                            <w:r w:rsidRPr="003D7DBD">
                              <w:rPr>
                                <w:rFonts w:ascii="Consolas" w:hAnsi="Consolas" w:cs="Consolas"/>
                                <w:color w:val="808080"/>
                                <w:sz w:val="18"/>
                                <w:szCs w:val="18"/>
                              </w:rPr>
                              <w:t>wParam</w:t>
                            </w:r>
                            <w:proofErr w:type="spellEnd"/>
                            <w:r w:rsidRPr="003D7DBD">
                              <w:rPr>
                                <w:rFonts w:ascii="Consolas" w:hAnsi="Consolas" w:cs="Consolas"/>
                                <w:color w:val="000000"/>
                                <w:sz w:val="18"/>
                                <w:szCs w:val="18"/>
                              </w:rPr>
                              <w:t xml:space="preserve">, </w:t>
                            </w:r>
                            <w:r w:rsidRPr="003D7DBD">
                              <w:rPr>
                                <w:rFonts w:ascii="Consolas" w:hAnsi="Consolas" w:cs="Consolas"/>
                                <w:color w:val="2B91AF"/>
                                <w:sz w:val="18"/>
                                <w:szCs w:val="18"/>
                              </w:rPr>
                              <w:t>LPARAM</w:t>
                            </w:r>
                            <w:r w:rsidRPr="003D7DBD">
                              <w:rPr>
                                <w:rFonts w:ascii="Consolas" w:hAnsi="Consolas" w:cs="Consolas"/>
                                <w:color w:val="000000"/>
                                <w:sz w:val="18"/>
                                <w:szCs w:val="18"/>
                              </w:rPr>
                              <w:t xml:space="preserve"> </w:t>
                            </w:r>
                            <w:r w:rsidRPr="003D7DBD">
                              <w:rPr>
                                <w:rFonts w:ascii="Consolas" w:hAnsi="Consolas" w:cs="Consolas"/>
                                <w:color w:val="808080"/>
                                <w:sz w:val="18"/>
                                <w:szCs w:val="18"/>
                              </w:rPr>
                              <w:t>lParam</w:t>
                            </w:r>
                            <w:r w:rsidRPr="003D7DBD">
                              <w:rPr>
                                <w:rFonts w:ascii="Consolas" w:hAnsi="Consolas" w:cs="Consolas"/>
                                <w:color w:val="000000"/>
                                <w:sz w:val="18"/>
                                <w:szCs w:val="18"/>
                              </w:rPr>
                              <w:t>)</w:t>
                            </w:r>
                          </w:p>
                          <w:p w14:paraId="1A51BB2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w:t>
                            </w:r>
                          </w:p>
                          <w:p w14:paraId="4C85A341"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switch</w:t>
                            </w:r>
                            <w:r w:rsidRPr="003D7DBD">
                              <w:rPr>
                                <w:rFonts w:ascii="Consolas" w:hAnsi="Consolas" w:cs="Consolas"/>
                                <w:color w:val="000000"/>
                                <w:sz w:val="18"/>
                                <w:szCs w:val="18"/>
                              </w:rPr>
                              <w:t xml:space="preserve"> (</w:t>
                            </w:r>
                            <w:r w:rsidRPr="003D7DBD">
                              <w:rPr>
                                <w:rFonts w:ascii="Consolas" w:hAnsi="Consolas" w:cs="Consolas"/>
                                <w:color w:val="808080"/>
                                <w:sz w:val="18"/>
                                <w:szCs w:val="18"/>
                              </w:rPr>
                              <w:t>message</w:t>
                            </w:r>
                            <w:r w:rsidRPr="003D7DBD">
                              <w:rPr>
                                <w:rFonts w:ascii="Consolas" w:hAnsi="Consolas" w:cs="Consolas"/>
                                <w:color w:val="000000"/>
                                <w:sz w:val="18"/>
                                <w:szCs w:val="18"/>
                              </w:rPr>
                              <w:t>)</w:t>
                            </w:r>
                          </w:p>
                          <w:p w14:paraId="3DD4D785"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295CDA2A" w14:textId="720F1AFA"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menu command</w:t>
                            </w:r>
                          </w:p>
                          <w:p w14:paraId="6A2A56B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case</w:t>
                            </w:r>
                            <w:r w:rsidRPr="003D7DBD">
                              <w:rPr>
                                <w:rFonts w:ascii="Consolas" w:hAnsi="Consolas" w:cs="Consolas"/>
                                <w:color w:val="000000"/>
                                <w:sz w:val="18"/>
                                <w:szCs w:val="18"/>
                              </w:rPr>
                              <w:t xml:space="preserve"> </w:t>
                            </w:r>
                            <w:r w:rsidRPr="003D7DBD">
                              <w:rPr>
                                <w:rFonts w:ascii="Consolas" w:hAnsi="Consolas" w:cs="Consolas"/>
                                <w:color w:val="6F008A"/>
                                <w:sz w:val="18"/>
                                <w:szCs w:val="18"/>
                              </w:rPr>
                              <w:t>WM_COMMAND</w:t>
                            </w:r>
                            <w:r w:rsidRPr="003D7DBD">
                              <w:rPr>
                                <w:rFonts w:ascii="Consolas" w:hAnsi="Consolas" w:cs="Consolas"/>
                                <w:color w:val="000000"/>
                                <w:sz w:val="18"/>
                                <w:szCs w:val="18"/>
                              </w:rPr>
                              <w:t>:</w:t>
                            </w:r>
                          </w:p>
                          <w:p w14:paraId="754DCC66"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44A7530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int</w:t>
                            </w:r>
                            <w:r w:rsidRPr="003D7DBD">
                              <w:rPr>
                                <w:rFonts w:ascii="Consolas" w:hAnsi="Consolas" w:cs="Consolas"/>
                                <w:color w:val="000000"/>
                                <w:sz w:val="18"/>
                                <w:szCs w:val="18"/>
                              </w:rPr>
                              <w:t xml:space="preserve"> wmId = </w:t>
                            </w:r>
                            <w:r w:rsidRPr="003D7DBD">
                              <w:rPr>
                                <w:rFonts w:ascii="Consolas" w:hAnsi="Consolas" w:cs="Consolas"/>
                                <w:color w:val="6F008A"/>
                                <w:sz w:val="18"/>
                                <w:szCs w:val="18"/>
                              </w:rPr>
                              <w:t>LOWORD</w:t>
                            </w:r>
                            <w:r w:rsidRPr="003D7DBD">
                              <w:rPr>
                                <w:rFonts w:ascii="Consolas" w:hAnsi="Consolas" w:cs="Consolas"/>
                                <w:color w:val="000000"/>
                                <w:sz w:val="18"/>
                                <w:szCs w:val="18"/>
                              </w:rPr>
                              <w:t>(</w:t>
                            </w:r>
                            <w:r w:rsidRPr="003D7DBD">
                              <w:rPr>
                                <w:rFonts w:ascii="Consolas" w:hAnsi="Consolas" w:cs="Consolas"/>
                                <w:color w:val="808080"/>
                                <w:sz w:val="18"/>
                                <w:szCs w:val="18"/>
                              </w:rPr>
                              <w:t>wParam</w:t>
                            </w:r>
                            <w:proofErr w:type="gramStart"/>
                            <w:r w:rsidRPr="003D7DBD">
                              <w:rPr>
                                <w:rFonts w:ascii="Consolas" w:hAnsi="Consolas" w:cs="Consolas"/>
                                <w:color w:val="000000"/>
                                <w:sz w:val="18"/>
                                <w:szCs w:val="18"/>
                              </w:rPr>
                              <w:t>);</w:t>
                            </w:r>
                            <w:proofErr w:type="gramEnd"/>
                          </w:p>
                          <w:p w14:paraId="6229E613"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Parse the menu selections:</w:t>
                            </w:r>
                          </w:p>
                          <w:p w14:paraId="7C6C444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switch</w:t>
                            </w:r>
                            <w:r w:rsidRPr="003D7DBD">
                              <w:rPr>
                                <w:rFonts w:ascii="Consolas" w:hAnsi="Consolas" w:cs="Consolas"/>
                                <w:color w:val="000000"/>
                                <w:sz w:val="18"/>
                                <w:szCs w:val="18"/>
                              </w:rPr>
                              <w:t xml:space="preserve"> (wmId)</w:t>
                            </w:r>
                          </w:p>
                          <w:p w14:paraId="6083A49E"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54F18FE" w14:textId="06BB7ADF"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exit menu command</w:t>
                            </w:r>
                          </w:p>
                          <w:p w14:paraId="367E88B6"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case</w:t>
                            </w:r>
                            <w:r w:rsidRPr="003D7DBD">
                              <w:rPr>
                                <w:rFonts w:ascii="Consolas" w:hAnsi="Consolas" w:cs="Consolas"/>
                                <w:color w:val="000000"/>
                                <w:sz w:val="18"/>
                                <w:szCs w:val="18"/>
                              </w:rPr>
                              <w:t xml:space="preserve"> </w:t>
                            </w:r>
                            <w:r w:rsidRPr="003D7DBD">
                              <w:rPr>
                                <w:rFonts w:ascii="Consolas" w:hAnsi="Consolas" w:cs="Consolas"/>
                                <w:color w:val="6F008A"/>
                                <w:sz w:val="18"/>
                                <w:szCs w:val="18"/>
                              </w:rPr>
                              <w:t>IDM_EXIT</w:t>
                            </w:r>
                            <w:r w:rsidRPr="003D7DBD">
                              <w:rPr>
                                <w:rFonts w:ascii="Consolas" w:hAnsi="Consolas" w:cs="Consolas"/>
                                <w:color w:val="000000"/>
                                <w:sz w:val="18"/>
                                <w:szCs w:val="18"/>
                              </w:rPr>
                              <w:t>:</w:t>
                            </w:r>
                          </w:p>
                          <w:p w14:paraId="2F4F900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DestroyWindow(</w:t>
                            </w:r>
                            <w:r w:rsidRPr="003D7DBD">
                              <w:rPr>
                                <w:rFonts w:ascii="Consolas" w:hAnsi="Consolas" w:cs="Consolas"/>
                                <w:color w:val="808080"/>
                                <w:sz w:val="18"/>
                                <w:szCs w:val="18"/>
                              </w:rPr>
                              <w:t>hWnd</w:t>
                            </w:r>
                            <w:proofErr w:type="gramStart"/>
                            <w:r w:rsidRPr="003D7DBD">
                              <w:rPr>
                                <w:rFonts w:ascii="Consolas" w:hAnsi="Consolas" w:cs="Consolas"/>
                                <w:color w:val="000000"/>
                                <w:sz w:val="18"/>
                                <w:szCs w:val="18"/>
                              </w:rPr>
                              <w:t>);</w:t>
                            </w:r>
                            <w:proofErr w:type="gramEnd"/>
                          </w:p>
                          <w:p w14:paraId="1A5605B6"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roofErr w:type="gramStart"/>
                            <w:r w:rsidRPr="003D7DBD">
                              <w:rPr>
                                <w:rFonts w:ascii="Consolas" w:hAnsi="Consolas" w:cs="Consolas"/>
                                <w:color w:val="0000FF"/>
                                <w:sz w:val="18"/>
                                <w:szCs w:val="18"/>
                              </w:rPr>
                              <w:t>break</w:t>
                            </w:r>
                            <w:r w:rsidRPr="003D7DBD">
                              <w:rPr>
                                <w:rFonts w:ascii="Consolas" w:hAnsi="Consolas" w:cs="Consolas"/>
                                <w:color w:val="000000"/>
                                <w:sz w:val="18"/>
                                <w:szCs w:val="18"/>
                              </w:rPr>
                              <w:t>;</w:t>
                            </w:r>
                            <w:proofErr w:type="gramEnd"/>
                          </w:p>
                          <w:p w14:paraId="7125D96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default</w:t>
                            </w:r>
                            <w:r w:rsidRPr="003D7DBD">
                              <w:rPr>
                                <w:rFonts w:ascii="Consolas" w:hAnsi="Consolas" w:cs="Consolas"/>
                                <w:color w:val="000000"/>
                                <w:sz w:val="18"/>
                                <w:szCs w:val="18"/>
                              </w:rPr>
                              <w:t>:</w:t>
                            </w:r>
                          </w:p>
                          <w:p w14:paraId="5413214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return</w:t>
                            </w:r>
                            <w:r w:rsidRPr="003D7DBD">
                              <w:rPr>
                                <w:rFonts w:ascii="Consolas" w:hAnsi="Consolas" w:cs="Consolas"/>
                                <w:color w:val="000000"/>
                                <w:sz w:val="18"/>
                                <w:szCs w:val="18"/>
                              </w:rPr>
                              <w:t xml:space="preserve"> </w:t>
                            </w:r>
                            <w:r w:rsidRPr="003D7DBD">
                              <w:rPr>
                                <w:rFonts w:ascii="Consolas" w:hAnsi="Consolas" w:cs="Consolas"/>
                                <w:color w:val="6F008A"/>
                                <w:sz w:val="18"/>
                                <w:szCs w:val="18"/>
                              </w:rPr>
                              <w:t>DefWindowProc</w:t>
                            </w:r>
                            <w:r w:rsidRPr="003D7DBD">
                              <w:rPr>
                                <w:rFonts w:ascii="Consolas" w:hAnsi="Consolas" w:cs="Consolas"/>
                                <w:color w:val="000000"/>
                                <w:sz w:val="18"/>
                                <w:szCs w:val="18"/>
                              </w:rPr>
                              <w:t>(</w:t>
                            </w:r>
                            <w:r w:rsidRPr="003D7DBD">
                              <w:rPr>
                                <w:rFonts w:ascii="Consolas" w:hAnsi="Consolas" w:cs="Consolas"/>
                                <w:color w:val="808080"/>
                                <w:sz w:val="18"/>
                                <w:szCs w:val="18"/>
                              </w:rPr>
                              <w:t>hWnd</w:t>
                            </w:r>
                            <w:r w:rsidRPr="003D7DBD">
                              <w:rPr>
                                <w:rFonts w:ascii="Consolas" w:hAnsi="Consolas" w:cs="Consolas"/>
                                <w:color w:val="000000"/>
                                <w:sz w:val="18"/>
                                <w:szCs w:val="18"/>
                              </w:rPr>
                              <w:t xml:space="preserve">, </w:t>
                            </w:r>
                            <w:r w:rsidRPr="003D7DBD">
                              <w:rPr>
                                <w:rFonts w:ascii="Consolas" w:hAnsi="Consolas" w:cs="Consolas"/>
                                <w:color w:val="808080"/>
                                <w:sz w:val="18"/>
                                <w:szCs w:val="18"/>
                              </w:rPr>
                              <w:t>message</w:t>
                            </w:r>
                            <w:r w:rsidRPr="003D7DBD">
                              <w:rPr>
                                <w:rFonts w:ascii="Consolas" w:hAnsi="Consolas" w:cs="Consolas"/>
                                <w:color w:val="000000"/>
                                <w:sz w:val="18"/>
                                <w:szCs w:val="18"/>
                              </w:rPr>
                              <w:t xml:space="preserve">, </w:t>
                            </w:r>
                            <w:r w:rsidRPr="003D7DBD">
                              <w:rPr>
                                <w:rFonts w:ascii="Consolas" w:hAnsi="Consolas" w:cs="Consolas"/>
                                <w:color w:val="808080"/>
                                <w:sz w:val="18"/>
                                <w:szCs w:val="18"/>
                              </w:rPr>
                              <w:t>wParam</w:t>
                            </w:r>
                            <w:r w:rsidRPr="003D7DBD">
                              <w:rPr>
                                <w:rFonts w:ascii="Consolas" w:hAnsi="Consolas" w:cs="Consolas"/>
                                <w:color w:val="000000"/>
                                <w:sz w:val="18"/>
                                <w:szCs w:val="18"/>
                              </w:rPr>
                              <w:t xml:space="preserve">, </w:t>
                            </w:r>
                            <w:r w:rsidRPr="003D7DBD">
                              <w:rPr>
                                <w:rFonts w:ascii="Consolas" w:hAnsi="Consolas" w:cs="Consolas"/>
                                <w:color w:val="808080"/>
                                <w:sz w:val="18"/>
                                <w:szCs w:val="18"/>
                              </w:rPr>
                              <w:t>lParam</w:t>
                            </w:r>
                            <w:proofErr w:type="gramStart"/>
                            <w:r w:rsidRPr="003D7DBD">
                              <w:rPr>
                                <w:rFonts w:ascii="Consolas" w:hAnsi="Consolas" w:cs="Consolas"/>
                                <w:color w:val="000000"/>
                                <w:sz w:val="18"/>
                                <w:szCs w:val="18"/>
                              </w:rPr>
                              <w:t>);</w:t>
                            </w:r>
                            <w:proofErr w:type="gramEnd"/>
                          </w:p>
                          <w:p w14:paraId="7CF0BC91"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A7EF8B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4187001"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roofErr w:type="gramStart"/>
                            <w:r w:rsidRPr="003D7DBD">
                              <w:rPr>
                                <w:rFonts w:ascii="Consolas" w:hAnsi="Consolas" w:cs="Consolas"/>
                                <w:color w:val="0000FF"/>
                                <w:sz w:val="18"/>
                                <w:szCs w:val="18"/>
                              </w:rPr>
                              <w:t>break</w:t>
                            </w:r>
                            <w:r w:rsidRPr="003D7DBD">
                              <w:rPr>
                                <w:rFonts w:ascii="Consolas" w:hAnsi="Consolas" w:cs="Consolas"/>
                                <w:color w:val="000000"/>
                                <w:sz w:val="18"/>
                                <w:szCs w:val="18"/>
                              </w:rPr>
                              <w:t>;</w:t>
                            </w:r>
                            <w:proofErr w:type="gramEnd"/>
                          </w:p>
                          <w:p w14:paraId="288DA2F1"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draw window contents</w:t>
                            </w:r>
                          </w:p>
                          <w:p w14:paraId="5CB0C374"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case</w:t>
                            </w:r>
                            <w:r w:rsidRPr="003D7DBD">
                              <w:rPr>
                                <w:rFonts w:ascii="Consolas" w:hAnsi="Consolas" w:cs="Consolas"/>
                                <w:color w:val="000000"/>
                                <w:sz w:val="18"/>
                                <w:szCs w:val="18"/>
                              </w:rPr>
                              <w:t xml:space="preserve"> </w:t>
                            </w:r>
                            <w:r w:rsidRPr="003D7DBD">
                              <w:rPr>
                                <w:rFonts w:ascii="Consolas" w:hAnsi="Consolas" w:cs="Consolas"/>
                                <w:color w:val="6F008A"/>
                                <w:sz w:val="18"/>
                                <w:szCs w:val="18"/>
                              </w:rPr>
                              <w:t>WM_PAINT</w:t>
                            </w:r>
                            <w:r w:rsidRPr="003D7DBD">
                              <w:rPr>
                                <w:rFonts w:ascii="Consolas" w:hAnsi="Consolas" w:cs="Consolas"/>
                                <w:color w:val="000000"/>
                                <w:sz w:val="18"/>
                                <w:szCs w:val="18"/>
                              </w:rPr>
                              <w:t>:</w:t>
                            </w:r>
                          </w:p>
                          <w:p w14:paraId="0447130F"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5B2D8BA"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2B91AF"/>
                                <w:sz w:val="18"/>
                                <w:szCs w:val="18"/>
                              </w:rPr>
                              <w:t>PAINTSTRUCT</w:t>
                            </w:r>
                            <w:r w:rsidRPr="003D7DBD">
                              <w:rPr>
                                <w:rFonts w:ascii="Consolas" w:hAnsi="Consolas" w:cs="Consolas"/>
                                <w:color w:val="000000"/>
                                <w:sz w:val="18"/>
                                <w:szCs w:val="18"/>
                              </w:rPr>
                              <w:t xml:space="preserve"> </w:t>
                            </w:r>
                            <w:proofErr w:type="gramStart"/>
                            <w:r w:rsidRPr="003D7DBD">
                              <w:rPr>
                                <w:rFonts w:ascii="Consolas" w:hAnsi="Consolas" w:cs="Consolas"/>
                                <w:color w:val="000000"/>
                                <w:sz w:val="18"/>
                                <w:szCs w:val="18"/>
                              </w:rPr>
                              <w:t>ps;</w:t>
                            </w:r>
                            <w:proofErr w:type="gramEnd"/>
                          </w:p>
                          <w:p w14:paraId="29312CD7"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2B91AF"/>
                                <w:sz w:val="18"/>
                                <w:szCs w:val="18"/>
                              </w:rPr>
                              <w:t>HDC</w:t>
                            </w:r>
                            <w:r w:rsidRPr="003D7DBD">
                              <w:rPr>
                                <w:rFonts w:ascii="Consolas" w:hAnsi="Consolas" w:cs="Consolas"/>
                                <w:color w:val="000000"/>
                                <w:sz w:val="18"/>
                                <w:szCs w:val="18"/>
                              </w:rPr>
                              <w:t xml:space="preserve"> </w:t>
                            </w:r>
                            <w:proofErr w:type="spellStart"/>
                            <w:r w:rsidRPr="003D7DBD">
                              <w:rPr>
                                <w:rFonts w:ascii="Consolas" w:hAnsi="Consolas" w:cs="Consolas"/>
                                <w:color w:val="000000"/>
                                <w:sz w:val="18"/>
                                <w:szCs w:val="18"/>
                              </w:rPr>
                              <w:t>hdc</w:t>
                            </w:r>
                            <w:proofErr w:type="spellEnd"/>
                            <w:r w:rsidRPr="003D7DBD">
                              <w:rPr>
                                <w:rFonts w:ascii="Consolas" w:hAnsi="Consolas" w:cs="Consolas"/>
                                <w:color w:val="000000"/>
                                <w:sz w:val="18"/>
                                <w:szCs w:val="18"/>
                              </w:rPr>
                              <w:t xml:space="preserve"> = BeginPaint(</w:t>
                            </w:r>
                            <w:r w:rsidRPr="003D7DBD">
                              <w:rPr>
                                <w:rFonts w:ascii="Consolas" w:hAnsi="Consolas" w:cs="Consolas"/>
                                <w:color w:val="808080"/>
                                <w:sz w:val="18"/>
                                <w:szCs w:val="18"/>
                              </w:rPr>
                              <w:t>hWnd</w:t>
                            </w:r>
                            <w:r w:rsidRPr="003D7DBD">
                              <w:rPr>
                                <w:rFonts w:ascii="Consolas" w:hAnsi="Consolas" w:cs="Consolas"/>
                                <w:color w:val="000000"/>
                                <w:sz w:val="18"/>
                                <w:szCs w:val="18"/>
                              </w:rPr>
                              <w:t>, &amp;ps</w:t>
                            </w:r>
                            <w:proofErr w:type="gramStart"/>
                            <w:r w:rsidRPr="003D7DBD">
                              <w:rPr>
                                <w:rFonts w:ascii="Consolas" w:hAnsi="Consolas" w:cs="Consolas"/>
                                <w:color w:val="000000"/>
                                <w:sz w:val="18"/>
                                <w:szCs w:val="18"/>
                              </w:rPr>
                              <w:t>);</w:t>
                            </w:r>
                            <w:proofErr w:type="gramEnd"/>
                          </w:p>
                          <w:p w14:paraId="5E9202B4"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TODO: Add any drawing code that uses hdc here...</w:t>
                            </w:r>
                          </w:p>
                          <w:p w14:paraId="227EA1F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EndPaint(</w:t>
                            </w:r>
                            <w:r w:rsidRPr="003D7DBD">
                              <w:rPr>
                                <w:rFonts w:ascii="Consolas" w:hAnsi="Consolas" w:cs="Consolas"/>
                                <w:color w:val="808080"/>
                                <w:sz w:val="18"/>
                                <w:szCs w:val="18"/>
                              </w:rPr>
                              <w:t>hWnd</w:t>
                            </w:r>
                            <w:r w:rsidRPr="003D7DBD">
                              <w:rPr>
                                <w:rFonts w:ascii="Consolas" w:hAnsi="Consolas" w:cs="Consolas"/>
                                <w:color w:val="000000"/>
                                <w:sz w:val="18"/>
                                <w:szCs w:val="18"/>
                              </w:rPr>
                              <w:t>, &amp;ps</w:t>
                            </w:r>
                            <w:proofErr w:type="gramStart"/>
                            <w:r w:rsidRPr="003D7DBD">
                              <w:rPr>
                                <w:rFonts w:ascii="Consolas" w:hAnsi="Consolas" w:cs="Consolas"/>
                                <w:color w:val="000000"/>
                                <w:sz w:val="18"/>
                                <w:szCs w:val="18"/>
                              </w:rPr>
                              <w:t>);</w:t>
                            </w:r>
                            <w:proofErr w:type="gramEnd"/>
                          </w:p>
                          <w:p w14:paraId="6F191E4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1AB92EA"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roofErr w:type="gramStart"/>
                            <w:r w:rsidRPr="003D7DBD">
                              <w:rPr>
                                <w:rFonts w:ascii="Consolas" w:hAnsi="Consolas" w:cs="Consolas"/>
                                <w:color w:val="0000FF"/>
                                <w:sz w:val="18"/>
                                <w:szCs w:val="18"/>
                              </w:rPr>
                              <w:t>break</w:t>
                            </w:r>
                            <w:r w:rsidRPr="003D7DBD">
                              <w:rPr>
                                <w:rFonts w:ascii="Consolas" w:hAnsi="Consolas" w:cs="Consolas"/>
                                <w:color w:val="000000"/>
                                <w:sz w:val="18"/>
                                <w:szCs w:val="18"/>
                              </w:rPr>
                              <w:t>;</w:t>
                            </w:r>
                            <w:proofErr w:type="gramEnd"/>
                          </w:p>
                          <w:p w14:paraId="1E2FDE1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xml:space="preserve">// destroy the window, here we can do </w:t>
                            </w:r>
                            <w:proofErr w:type="gramStart"/>
                            <w:r w:rsidRPr="003D7DBD">
                              <w:rPr>
                                <w:rFonts w:ascii="Consolas" w:hAnsi="Consolas" w:cs="Consolas"/>
                                <w:color w:val="008000"/>
                                <w:sz w:val="18"/>
                                <w:szCs w:val="18"/>
                              </w:rPr>
                              <w:t>some</w:t>
                            </w:r>
                            <w:proofErr w:type="gramEnd"/>
                            <w:r w:rsidRPr="003D7DBD">
                              <w:rPr>
                                <w:rFonts w:ascii="Consolas" w:hAnsi="Consolas" w:cs="Consolas"/>
                                <w:color w:val="008000"/>
                                <w:sz w:val="18"/>
                                <w:szCs w:val="18"/>
                              </w:rPr>
                              <w:t xml:space="preserve"> cleanup</w:t>
                            </w:r>
                          </w:p>
                          <w:p w14:paraId="2D6721D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case</w:t>
                            </w:r>
                            <w:r w:rsidRPr="003D7DBD">
                              <w:rPr>
                                <w:rFonts w:ascii="Consolas" w:hAnsi="Consolas" w:cs="Consolas"/>
                                <w:color w:val="000000"/>
                                <w:sz w:val="18"/>
                                <w:szCs w:val="18"/>
                              </w:rPr>
                              <w:t xml:space="preserve"> </w:t>
                            </w:r>
                            <w:r w:rsidRPr="003D7DBD">
                              <w:rPr>
                                <w:rFonts w:ascii="Consolas" w:hAnsi="Consolas" w:cs="Consolas"/>
                                <w:color w:val="6F008A"/>
                                <w:sz w:val="18"/>
                                <w:szCs w:val="18"/>
                              </w:rPr>
                              <w:t>WM_DESTROY</w:t>
                            </w:r>
                            <w:r w:rsidRPr="003D7DBD">
                              <w:rPr>
                                <w:rFonts w:ascii="Consolas" w:hAnsi="Consolas" w:cs="Consolas"/>
                                <w:color w:val="000000"/>
                                <w:sz w:val="18"/>
                                <w:szCs w:val="18"/>
                              </w:rPr>
                              <w:t>:</w:t>
                            </w:r>
                          </w:p>
                          <w:p w14:paraId="6889417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ok to exit</w:t>
                            </w:r>
                          </w:p>
                          <w:p w14:paraId="74A24E3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PostQuitMessage(0</w:t>
                            </w:r>
                            <w:proofErr w:type="gramStart"/>
                            <w:r w:rsidRPr="003D7DBD">
                              <w:rPr>
                                <w:rFonts w:ascii="Consolas" w:hAnsi="Consolas" w:cs="Consolas"/>
                                <w:color w:val="000000"/>
                                <w:sz w:val="18"/>
                                <w:szCs w:val="18"/>
                              </w:rPr>
                              <w:t>);</w:t>
                            </w:r>
                            <w:proofErr w:type="gramEnd"/>
                          </w:p>
                          <w:p w14:paraId="119EC2B0"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roofErr w:type="gramStart"/>
                            <w:r w:rsidRPr="003D7DBD">
                              <w:rPr>
                                <w:rFonts w:ascii="Consolas" w:hAnsi="Consolas" w:cs="Consolas"/>
                                <w:color w:val="0000FF"/>
                                <w:sz w:val="18"/>
                                <w:szCs w:val="18"/>
                              </w:rPr>
                              <w:t>break</w:t>
                            </w:r>
                            <w:r w:rsidRPr="003D7DBD">
                              <w:rPr>
                                <w:rFonts w:ascii="Consolas" w:hAnsi="Consolas" w:cs="Consolas"/>
                                <w:color w:val="000000"/>
                                <w:sz w:val="18"/>
                                <w:szCs w:val="18"/>
                              </w:rPr>
                              <w:t>;</w:t>
                            </w:r>
                            <w:proofErr w:type="gramEnd"/>
                          </w:p>
                          <w:p w14:paraId="129F8A6B"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default</w:t>
                            </w:r>
                            <w:r w:rsidRPr="003D7DBD">
                              <w:rPr>
                                <w:rFonts w:ascii="Consolas" w:hAnsi="Consolas" w:cs="Consolas"/>
                                <w:color w:val="000000"/>
                                <w:sz w:val="18"/>
                                <w:szCs w:val="18"/>
                              </w:rPr>
                              <w:t>:</w:t>
                            </w:r>
                          </w:p>
                          <w:p w14:paraId="0D8DF25B"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return</w:t>
                            </w:r>
                            <w:r w:rsidRPr="003D7DBD">
                              <w:rPr>
                                <w:rFonts w:ascii="Consolas" w:hAnsi="Consolas" w:cs="Consolas"/>
                                <w:color w:val="000000"/>
                                <w:sz w:val="18"/>
                                <w:szCs w:val="18"/>
                              </w:rPr>
                              <w:t xml:space="preserve"> </w:t>
                            </w:r>
                            <w:r w:rsidRPr="003D7DBD">
                              <w:rPr>
                                <w:rFonts w:ascii="Consolas" w:hAnsi="Consolas" w:cs="Consolas"/>
                                <w:color w:val="6F008A"/>
                                <w:sz w:val="18"/>
                                <w:szCs w:val="18"/>
                              </w:rPr>
                              <w:t>DefWindowProc</w:t>
                            </w:r>
                            <w:r w:rsidRPr="003D7DBD">
                              <w:rPr>
                                <w:rFonts w:ascii="Consolas" w:hAnsi="Consolas" w:cs="Consolas"/>
                                <w:color w:val="000000"/>
                                <w:sz w:val="18"/>
                                <w:szCs w:val="18"/>
                              </w:rPr>
                              <w:t>(</w:t>
                            </w:r>
                            <w:r w:rsidRPr="003D7DBD">
                              <w:rPr>
                                <w:rFonts w:ascii="Consolas" w:hAnsi="Consolas" w:cs="Consolas"/>
                                <w:color w:val="808080"/>
                                <w:sz w:val="18"/>
                                <w:szCs w:val="18"/>
                              </w:rPr>
                              <w:t>hWnd</w:t>
                            </w:r>
                            <w:r w:rsidRPr="003D7DBD">
                              <w:rPr>
                                <w:rFonts w:ascii="Consolas" w:hAnsi="Consolas" w:cs="Consolas"/>
                                <w:color w:val="000000"/>
                                <w:sz w:val="18"/>
                                <w:szCs w:val="18"/>
                              </w:rPr>
                              <w:t xml:space="preserve">, </w:t>
                            </w:r>
                            <w:r w:rsidRPr="003D7DBD">
                              <w:rPr>
                                <w:rFonts w:ascii="Consolas" w:hAnsi="Consolas" w:cs="Consolas"/>
                                <w:color w:val="808080"/>
                                <w:sz w:val="18"/>
                                <w:szCs w:val="18"/>
                              </w:rPr>
                              <w:t>message</w:t>
                            </w:r>
                            <w:r w:rsidRPr="003D7DBD">
                              <w:rPr>
                                <w:rFonts w:ascii="Consolas" w:hAnsi="Consolas" w:cs="Consolas"/>
                                <w:color w:val="000000"/>
                                <w:sz w:val="18"/>
                                <w:szCs w:val="18"/>
                              </w:rPr>
                              <w:t xml:space="preserve">, </w:t>
                            </w:r>
                            <w:r w:rsidRPr="003D7DBD">
                              <w:rPr>
                                <w:rFonts w:ascii="Consolas" w:hAnsi="Consolas" w:cs="Consolas"/>
                                <w:color w:val="808080"/>
                                <w:sz w:val="18"/>
                                <w:szCs w:val="18"/>
                              </w:rPr>
                              <w:t>wParam</w:t>
                            </w:r>
                            <w:r w:rsidRPr="003D7DBD">
                              <w:rPr>
                                <w:rFonts w:ascii="Consolas" w:hAnsi="Consolas" w:cs="Consolas"/>
                                <w:color w:val="000000"/>
                                <w:sz w:val="18"/>
                                <w:szCs w:val="18"/>
                              </w:rPr>
                              <w:t xml:space="preserve">, </w:t>
                            </w:r>
                            <w:r w:rsidRPr="003D7DBD">
                              <w:rPr>
                                <w:rFonts w:ascii="Consolas" w:hAnsi="Consolas" w:cs="Consolas"/>
                                <w:color w:val="808080"/>
                                <w:sz w:val="18"/>
                                <w:szCs w:val="18"/>
                              </w:rPr>
                              <w:t>lParam</w:t>
                            </w:r>
                            <w:proofErr w:type="gramStart"/>
                            <w:r w:rsidRPr="003D7DBD">
                              <w:rPr>
                                <w:rFonts w:ascii="Consolas" w:hAnsi="Consolas" w:cs="Consolas"/>
                                <w:color w:val="000000"/>
                                <w:sz w:val="18"/>
                                <w:szCs w:val="18"/>
                              </w:rPr>
                              <w:t>);</w:t>
                            </w:r>
                            <w:proofErr w:type="gramEnd"/>
                          </w:p>
                          <w:p w14:paraId="19974B7A"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5C37468F"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return</w:t>
                            </w:r>
                            <w:r w:rsidRPr="003D7DBD">
                              <w:rPr>
                                <w:rFonts w:ascii="Consolas" w:hAnsi="Consolas" w:cs="Consolas"/>
                                <w:color w:val="000000"/>
                                <w:sz w:val="18"/>
                                <w:szCs w:val="18"/>
                              </w:rPr>
                              <w:t xml:space="preserve"> </w:t>
                            </w:r>
                            <w:proofErr w:type="gramStart"/>
                            <w:r w:rsidRPr="003D7DBD">
                              <w:rPr>
                                <w:rFonts w:ascii="Consolas" w:hAnsi="Consolas" w:cs="Consolas"/>
                                <w:color w:val="000000"/>
                                <w:sz w:val="18"/>
                                <w:szCs w:val="18"/>
                              </w:rPr>
                              <w:t>0;</w:t>
                            </w:r>
                            <w:proofErr w:type="gramEnd"/>
                          </w:p>
                          <w:p w14:paraId="4F9AC17A"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w:t>
                            </w:r>
                          </w:p>
                          <w:p w14:paraId="060B17A7" w14:textId="689159F0" w:rsidR="00046CFA" w:rsidRDefault="00046CFA"/>
                        </w:txbxContent>
                      </wps:txbx>
                      <wps:bodyPr rot="0" vert="horz" wrap="square" lIns="91440" tIns="45720" rIns="91440" bIns="45720" anchor="t" anchorCtr="0">
                        <a:noAutofit/>
                      </wps:bodyPr>
                    </wps:wsp>
                  </a:graphicData>
                </a:graphic>
              </wp:inline>
            </w:drawing>
          </mc:Choice>
          <mc:Fallback>
            <w:pict>
              <v:shape w14:anchorId="26A61A0D" id="_x0000_s1029" type="#_x0000_t202" style="width:485.85pt;height:4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" fillcolor="#d5dce4 [671]">
                <v:textbox>
                  <w:txbxContent>
                    <w:p w14:paraId="49FB8E00" w14:textId="2B342DBF"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8000"/>
                          <w:sz w:val="18"/>
                          <w:szCs w:val="18"/>
                        </w:rPr>
                        <w:t>// the callback windows calls when needed via DispatchMessage</w:t>
                      </w:r>
                    </w:p>
                    <w:p w14:paraId="5283835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2B91AF"/>
                          <w:sz w:val="18"/>
                          <w:szCs w:val="18"/>
                        </w:rPr>
                        <w:t>LRESULT</w:t>
                      </w:r>
                      <w:r w:rsidRPr="003D7DBD">
                        <w:rPr>
                          <w:rFonts w:ascii="Consolas" w:hAnsi="Consolas" w:cs="Consolas"/>
                          <w:color w:val="000000"/>
                          <w:sz w:val="18"/>
                          <w:szCs w:val="18"/>
                        </w:rPr>
                        <w:t xml:space="preserve"> </w:t>
                      </w:r>
                      <w:r w:rsidRPr="003D7DBD">
                        <w:rPr>
                          <w:rFonts w:ascii="Consolas" w:hAnsi="Consolas" w:cs="Consolas"/>
                          <w:color w:val="6F008A"/>
                          <w:sz w:val="18"/>
                          <w:szCs w:val="18"/>
                        </w:rPr>
                        <w:t>CALLBACK</w:t>
                      </w:r>
                      <w:r w:rsidRPr="003D7DBD">
                        <w:rPr>
                          <w:rFonts w:ascii="Consolas" w:hAnsi="Consolas" w:cs="Consolas"/>
                          <w:color w:val="000000"/>
                          <w:sz w:val="18"/>
                          <w:szCs w:val="18"/>
                        </w:rPr>
                        <w:t xml:space="preserve"> WndProc(</w:t>
                      </w:r>
                      <w:r w:rsidRPr="003D7DBD">
                        <w:rPr>
                          <w:rFonts w:ascii="Consolas" w:hAnsi="Consolas" w:cs="Consolas"/>
                          <w:color w:val="2B91AF"/>
                          <w:sz w:val="18"/>
                          <w:szCs w:val="18"/>
                        </w:rPr>
                        <w:t>HWND</w:t>
                      </w:r>
                      <w:r w:rsidRPr="003D7DBD">
                        <w:rPr>
                          <w:rFonts w:ascii="Consolas" w:hAnsi="Consolas" w:cs="Consolas"/>
                          <w:color w:val="000000"/>
                          <w:sz w:val="18"/>
                          <w:szCs w:val="18"/>
                        </w:rPr>
                        <w:t xml:space="preserve"> </w:t>
                      </w:r>
                      <w:proofErr w:type="spellStart"/>
                      <w:r w:rsidRPr="003D7DBD">
                        <w:rPr>
                          <w:rFonts w:ascii="Consolas" w:hAnsi="Consolas" w:cs="Consolas"/>
                          <w:color w:val="808080"/>
                          <w:sz w:val="18"/>
                          <w:szCs w:val="18"/>
                        </w:rPr>
                        <w:t>hWnd</w:t>
                      </w:r>
                      <w:proofErr w:type="spellEnd"/>
                      <w:r w:rsidRPr="003D7DBD">
                        <w:rPr>
                          <w:rFonts w:ascii="Consolas" w:hAnsi="Consolas" w:cs="Consolas"/>
                          <w:color w:val="000000"/>
                          <w:sz w:val="18"/>
                          <w:szCs w:val="18"/>
                        </w:rPr>
                        <w:t xml:space="preserve">, </w:t>
                      </w:r>
                      <w:r w:rsidRPr="003D7DBD">
                        <w:rPr>
                          <w:rFonts w:ascii="Consolas" w:hAnsi="Consolas" w:cs="Consolas"/>
                          <w:color w:val="2B91AF"/>
                          <w:sz w:val="18"/>
                          <w:szCs w:val="18"/>
                        </w:rPr>
                        <w:t>UINT</w:t>
                      </w:r>
                      <w:r w:rsidRPr="003D7DBD">
                        <w:rPr>
                          <w:rFonts w:ascii="Consolas" w:hAnsi="Consolas" w:cs="Consolas"/>
                          <w:color w:val="000000"/>
                          <w:sz w:val="18"/>
                          <w:szCs w:val="18"/>
                        </w:rPr>
                        <w:t xml:space="preserve"> </w:t>
                      </w:r>
                      <w:r w:rsidRPr="003D7DBD">
                        <w:rPr>
                          <w:rFonts w:ascii="Consolas" w:hAnsi="Consolas" w:cs="Consolas"/>
                          <w:color w:val="808080"/>
                          <w:sz w:val="18"/>
                          <w:szCs w:val="18"/>
                        </w:rPr>
                        <w:t>message</w:t>
                      </w:r>
                      <w:r w:rsidRPr="003D7DBD">
                        <w:rPr>
                          <w:rFonts w:ascii="Consolas" w:hAnsi="Consolas" w:cs="Consolas"/>
                          <w:color w:val="000000"/>
                          <w:sz w:val="18"/>
                          <w:szCs w:val="18"/>
                        </w:rPr>
                        <w:t xml:space="preserve">, </w:t>
                      </w:r>
                      <w:r w:rsidRPr="003D7DBD">
                        <w:rPr>
                          <w:rFonts w:ascii="Consolas" w:hAnsi="Consolas" w:cs="Consolas"/>
                          <w:color w:val="2B91AF"/>
                          <w:sz w:val="18"/>
                          <w:szCs w:val="18"/>
                        </w:rPr>
                        <w:t>WPARAM</w:t>
                      </w:r>
                      <w:r w:rsidRPr="003D7DBD">
                        <w:rPr>
                          <w:rFonts w:ascii="Consolas" w:hAnsi="Consolas" w:cs="Consolas"/>
                          <w:color w:val="000000"/>
                          <w:sz w:val="18"/>
                          <w:szCs w:val="18"/>
                        </w:rPr>
                        <w:t xml:space="preserve"> </w:t>
                      </w:r>
                      <w:proofErr w:type="spellStart"/>
                      <w:r w:rsidRPr="003D7DBD">
                        <w:rPr>
                          <w:rFonts w:ascii="Consolas" w:hAnsi="Consolas" w:cs="Consolas"/>
                          <w:color w:val="808080"/>
                          <w:sz w:val="18"/>
                          <w:szCs w:val="18"/>
                        </w:rPr>
                        <w:t>wParam</w:t>
                      </w:r>
                      <w:proofErr w:type="spellEnd"/>
                      <w:r w:rsidRPr="003D7DBD">
                        <w:rPr>
                          <w:rFonts w:ascii="Consolas" w:hAnsi="Consolas" w:cs="Consolas"/>
                          <w:color w:val="000000"/>
                          <w:sz w:val="18"/>
                          <w:szCs w:val="18"/>
                        </w:rPr>
                        <w:t xml:space="preserve">, </w:t>
                      </w:r>
                      <w:r w:rsidRPr="003D7DBD">
                        <w:rPr>
                          <w:rFonts w:ascii="Consolas" w:hAnsi="Consolas" w:cs="Consolas"/>
                          <w:color w:val="2B91AF"/>
                          <w:sz w:val="18"/>
                          <w:szCs w:val="18"/>
                        </w:rPr>
                        <w:t>LPARAM</w:t>
                      </w:r>
                      <w:r w:rsidRPr="003D7DBD">
                        <w:rPr>
                          <w:rFonts w:ascii="Consolas" w:hAnsi="Consolas" w:cs="Consolas"/>
                          <w:color w:val="000000"/>
                          <w:sz w:val="18"/>
                          <w:szCs w:val="18"/>
                        </w:rPr>
                        <w:t xml:space="preserve"> </w:t>
                      </w:r>
                      <w:r w:rsidRPr="003D7DBD">
                        <w:rPr>
                          <w:rFonts w:ascii="Consolas" w:hAnsi="Consolas" w:cs="Consolas"/>
                          <w:color w:val="808080"/>
                          <w:sz w:val="18"/>
                          <w:szCs w:val="18"/>
                        </w:rPr>
                        <w:t>lParam</w:t>
                      </w:r>
                      <w:r w:rsidRPr="003D7DBD">
                        <w:rPr>
                          <w:rFonts w:ascii="Consolas" w:hAnsi="Consolas" w:cs="Consolas"/>
                          <w:color w:val="000000"/>
                          <w:sz w:val="18"/>
                          <w:szCs w:val="18"/>
                        </w:rPr>
                        <w:t>)</w:t>
                      </w:r>
                    </w:p>
                    <w:p w14:paraId="1A51BB2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w:t>
                      </w:r>
                    </w:p>
                    <w:p w14:paraId="4C85A341"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switch</w:t>
                      </w:r>
                      <w:r w:rsidRPr="003D7DBD">
                        <w:rPr>
                          <w:rFonts w:ascii="Consolas" w:hAnsi="Consolas" w:cs="Consolas"/>
                          <w:color w:val="000000"/>
                          <w:sz w:val="18"/>
                          <w:szCs w:val="18"/>
                        </w:rPr>
                        <w:t xml:space="preserve"> (</w:t>
                      </w:r>
                      <w:r w:rsidRPr="003D7DBD">
                        <w:rPr>
                          <w:rFonts w:ascii="Consolas" w:hAnsi="Consolas" w:cs="Consolas"/>
                          <w:color w:val="808080"/>
                          <w:sz w:val="18"/>
                          <w:szCs w:val="18"/>
                        </w:rPr>
                        <w:t>message</w:t>
                      </w:r>
                      <w:r w:rsidRPr="003D7DBD">
                        <w:rPr>
                          <w:rFonts w:ascii="Consolas" w:hAnsi="Consolas" w:cs="Consolas"/>
                          <w:color w:val="000000"/>
                          <w:sz w:val="18"/>
                          <w:szCs w:val="18"/>
                        </w:rPr>
                        <w:t>)</w:t>
                      </w:r>
                    </w:p>
                    <w:p w14:paraId="3DD4D785"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295CDA2A" w14:textId="720F1AFA"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menu command</w:t>
                      </w:r>
                    </w:p>
                    <w:p w14:paraId="6A2A56B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case</w:t>
                      </w:r>
                      <w:r w:rsidRPr="003D7DBD">
                        <w:rPr>
                          <w:rFonts w:ascii="Consolas" w:hAnsi="Consolas" w:cs="Consolas"/>
                          <w:color w:val="000000"/>
                          <w:sz w:val="18"/>
                          <w:szCs w:val="18"/>
                        </w:rPr>
                        <w:t xml:space="preserve"> </w:t>
                      </w:r>
                      <w:r w:rsidRPr="003D7DBD">
                        <w:rPr>
                          <w:rFonts w:ascii="Consolas" w:hAnsi="Consolas" w:cs="Consolas"/>
                          <w:color w:val="6F008A"/>
                          <w:sz w:val="18"/>
                          <w:szCs w:val="18"/>
                        </w:rPr>
                        <w:t>WM_COMMAND</w:t>
                      </w:r>
                      <w:r w:rsidRPr="003D7DBD">
                        <w:rPr>
                          <w:rFonts w:ascii="Consolas" w:hAnsi="Consolas" w:cs="Consolas"/>
                          <w:color w:val="000000"/>
                          <w:sz w:val="18"/>
                          <w:szCs w:val="18"/>
                        </w:rPr>
                        <w:t>:</w:t>
                      </w:r>
                    </w:p>
                    <w:p w14:paraId="754DCC66"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44A7530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int</w:t>
                      </w:r>
                      <w:r w:rsidRPr="003D7DBD">
                        <w:rPr>
                          <w:rFonts w:ascii="Consolas" w:hAnsi="Consolas" w:cs="Consolas"/>
                          <w:color w:val="000000"/>
                          <w:sz w:val="18"/>
                          <w:szCs w:val="18"/>
                        </w:rPr>
                        <w:t xml:space="preserve"> wmId = </w:t>
                      </w:r>
                      <w:r w:rsidRPr="003D7DBD">
                        <w:rPr>
                          <w:rFonts w:ascii="Consolas" w:hAnsi="Consolas" w:cs="Consolas"/>
                          <w:color w:val="6F008A"/>
                          <w:sz w:val="18"/>
                          <w:szCs w:val="18"/>
                        </w:rPr>
                        <w:t>LOWORD</w:t>
                      </w:r>
                      <w:r w:rsidRPr="003D7DBD">
                        <w:rPr>
                          <w:rFonts w:ascii="Consolas" w:hAnsi="Consolas" w:cs="Consolas"/>
                          <w:color w:val="000000"/>
                          <w:sz w:val="18"/>
                          <w:szCs w:val="18"/>
                        </w:rPr>
                        <w:t>(</w:t>
                      </w:r>
                      <w:r w:rsidRPr="003D7DBD">
                        <w:rPr>
                          <w:rFonts w:ascii="Consolas" w:hAnsi="Consolas" w:cs="Consolas"/>
                          <w:color w:val="808080"/>
                          <w:sz w:val="18"/>
                          <w:szCs w:val="18"/>
                        </w:rPr>
                        <w:t>wParam</w:t>
                      </w:r>
                      <w:proofErr w:type="gramStart"/>
                      <w:r w:rsidRPr="003D7DBD">
                        <w:rPr>
                          <w:rFonts w:ascii="Consolas" w:hAnsi="Consolas" w:cs="Consolas"/>
                          <w:color w:val="000000"/>
                          <w:sz w:val="18"/>
                          <w:szCs w:val="18"/>
                        </w:rPr>
                        <w:t>);</w:t>
                      </w:r>
                      <w:proofErr w:type="gramEnd"/>
                    </w:p>
                    <w:p w14:paraId="6229E613"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Parse the menu selections:</w:t>
                      </w:r>
                    </w:p>
                    <w:p w14:paraId="7C6C444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switch</w:t>
                      </w:r>
                      <w:r w:rsidRPr="003D7DBD">
                        <w:rPr>
                          <w:rFonts w:ascii="Consolas" w:hAnsi="Consolas" w:cs="Consolas"/>
                          <w:color w:val="000000"/>
                          <w:sz w:val="18"/>
                          <w:szCs w:val="18"/>
                        </w:rPr>
                        <w:t xml:space="preserve"> (wmId)</w:t>
                      </w:r>
                    </w:p>
                    <w:p w14:paraId="6083A49E"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54F18FE" w14:textId="06BB7ADF"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exit menu command</w:t>
                      </w:r>
                    </w:p>
                    <w:p w14:paraId="367E88B6"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case</w:t>
                      </w:r>
                      <w:r w:rsidRPr="003D7DBD">
                        <w:rPr>
                          <w:rFonts w:ascii="Consolas" w:hAnsi="Consolas" w:cs="Consolas"/>
                          <w:color w:val="000000"/>
                          <w:sz w:val="18"/>
                          <w:szCs w:val="18"/>
                        </w:rPr>
                        <w:t xml:space="preserve"> </w:t>
                      </w:r>
                      <w:r w:rsidRPr="003D7DBD">
                        <w:rPr>
                          <w:rFonts w:ascii="Consolas" w:hAnsi="Consolas" w:cs="Consolas"/>
                          <w:color w:val="6F008A"/>
                          <w:sz w:val="18"/>
                          <w:szCs w:val="18"/>
                        </w:rPr>
                        <w:t>IDM_EXIT</w:t>
                      </w:r>
                      <w:r w:rsidRPr="003D7DBD">
                        <w:rPr>
                          <w:rFonts w:ascii="Consolas" w:hAnsi="Consolas" w:cs="Consolas"/>
                          <w:color w:val="000000"/>
                          <w:sz w:val="18"/>
                          <w:szCs w:val="18"/>
                        </w:rPr>
                        <w:t>:</w:t>
                      </w:r>
                    </w:p>
                    <w:p w14:paraId="2F4F900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DestroyWindow(</w:t>
                      </w:r>
                      <w:r w:rsidRPr="003D7DBD">
                        <w:rPr>
                          <w:rFonts w:ascii="Consolas" w:hAnsi="Consolas" w:cs="Consolas"/>
                          <w:color w:val="808080"/>
                          <w:sz w:val="18"/>
                          <w:szCs w:val="18"/>
                        </w:rPr>
                        <w:t>hWnd</w:t>
                      </w:r>
                      <w:proofErr w:type="gramStart"/>
                      <w:r w:rsidRPr="003D7DBD">
                        <w:rPr>
                          <w:rFonts w:ascii="Consolas" w:hAnsi="Consolas" w:cs="Consolas"/>
                          <w:color w:val="000000"/>
                          <w:sz w:val="18"/>
                          <w:szCs w:val="18"/>
                        </w:rPr>
                        <w:t>);</w:t>
                      </w:r>
                      <w:proofErr w:type="gramEnd"/>
                    </w:p>
                    <w:p w14:paraId="1A5605B6"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roofErr w:type="gramStart"/>
                      <w:r w:rsidRPr="003D7DBD">
                        <w:rPr>
                          <w:rFonts w:ascii="Consolas" w:hAnsi="Consolas" w:cs="Consolas"/>
                          <w:color w:val="0000FF"/>
                          <w:sz w:val="18"/>
                          <w:szCs w:val="18"/>
                        </w:rPr>
                        <w:t>break</w:t>
                      </w:r>
                      <w:r w:rsidRPr="003D7DBD">
                        <w:rPr>
                          <w:rFonts w:ascii="Consolas" w:hAnsi="Consolas" w:cs="Consolas"/>
                          <w:color w:val="000000"/>
                          <w:sz w:val="18"/>
                          <w:szCs w:val="18"/>
                        </w:rPr>
                        <w:t>;</w:t>
                      </w:r>
                      <w:proofErr w:type="gramEnd"/>
                    </w:p>
                    <w:p w14:paraId="7125D96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default</w:t>
                      </w:r>
                      <w:r w:rsidRPr="003D7DBD">
                        <w:rPr>
                          <w:rFonts w:ascii="Consolas" w:hAnsi="Consolas" w:cs="Consolas"/>
                          <w:color w:val="000000"/>
                          <w:sz w:val="18"/>
                          <w:szCs w:val="18"/>
                        </w:rPr>
                        <w:t>:</w:t>
                      </w:r>
                    </w:p>
                    <w:p w14:paraId="5413214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return</w:t>
                      </w:r>
                      <w:r w:rsidRPr="003D7DBD">
                        <w:rPr>
                          <w:rFonts w:ascii="Consolas" w:hAnsi="Consolas" w:cs="Consolas"/>
                          <w:color w:val="000000"/>
                          <w:sz w:val="18"/>
                          <w:szCs w:val="18"/>
                        </w:rPr>
                        <w:t xml:space="preserve"> </w:t>
                      </w:r>
                      <w:r w:rsidRPr="003D7DBD">
                        <w:rPr>
                          <w:rFonts w:ascii="Consolas" w:hAnsi="Consolas" w:cs="Consolas"/>
                          <w:color w:val="6F008A"/>
                          <w:sz w:val="18"/>
                          <w:szCs w:val="18"/>
                        </w:rPr>
                        <w:t>DefWindowProc</w:t>
                      </w:r>
                      <w:r w:rsidRPr="003D7DBD">
                        <w:rPr>
                          <w:rFonts w:ascii="Consolas" w:hAnsi="Consolas" w:cs="Consolas"/>
                          <w:color w:val="000000"/>
                          <w:sz w:val="18"/>
                          <w:szCs w:val="18"/>
                        </w:rPr>
                        <w:t>(</w:t>
                      </w:r>
                      <w:r w:rsidRPr="003D7DBD">
                        <w:rPr>
                          <w:rFonts w:ascii="Consolas" w:hAnsi="Consolas" w:cs="Consolas"/>
                          <w:color w:val="808080"/>
                          <w:sz w:val="18"/>
                          <w:szCs w:val="18"/>
                        </w:rPr>
                        <w:t>hWnd</w:t>
                      </w:r>
                      <w:r w:rsidRPr="003D7DBD">
                        <w:rPr>
                          <w:rFonts w:ascii="Consolas" w:hAnsi="Consolas" w:cs="Consolas"/>
                          <w:color w:val="000000"/>
                          <w:sz w:val="18"/>
                          <w:szCs w:val="18"/>
                        </w:rPr>
                        <w:t xml:space="preserve">, </w:t>
                      </w:r>
                      <w:r w:rsidRPr="003D7DBD">
                        <w:rPr>
                          <w:rFonts w:ascii="Consolas" w:hAnsi="Consolas" w:cs="Consolas"/>
                          <w:color w:val="808080"/>
                          <w:sz w:val="18"/>
                          <w:szCs w:val="18"/>
                        </w:rPr>
                        <w:t>message</w:t>
                      </w:r>
                      <w:r w:rsidRPr="003D7DBD">
                        <w:rPr>
                          <w:rFonts w:ascii="Consolas" w:hAnsi="Consolas" w:cs="Consolas"/>
                          <w:color w:val="000000"/>
                          <w:sz w:val="18"/>
                          <w:szCs w:val="18"/>
                        </w:rPr>
                        <w:t xml:space="preserve">, </w:t>
                      </w:r>
                      <w:r w:rsidRPr="003D7DBD">
                        <w:rPr>
                          <w:rFonts w:ascii="Consolas" w:hAnsi="Consolas" w:cs="Consolas"/>
                          <w:color w:val="808080"/>
                          <w:sz w:val="18"/>
                          <w:szCs w:val="18"/>
                        </w:rPr>
                        <w:t>wParam</w:t>
                      </w:r>
                      <w:r w:rsidRPr="003D7DBD">
                        <w:rPr>
                          <w:rFonts w:ascii="Consolas" w:hAnsi="Consolas" w:cs="Consolas"/>
                          <w:color w:val="000000"/>
                          <w:sz w:val="18"/>
                          <w:szCs w:val="18"/>
                        </w:rPr>
                        <w:t xml:space="preserve">, </w:t>
                      </w:r>
                      <w:r w:rsidRPr="003D7DBD">
                        <w:rPr>
                          <w:rFonts w:ascii="Consolas" w:hAnsi="Consolas" w:cs="Consolas"/>
                          <w:color w:val="808080"/>
                          <w:sz w:val="18"/>
                          <w:szCs w:val="18"/>
                        </w:rPr>
                        <w:t>lParam</w:t>
                      </w:r>
                      <w:proofErr w:type="gramStart"/>
                      <w:r w:rsidRPr="003D7DBD">
                        <w:rPr>
                          <w:rFonts w:ascii="Consolas" w:hAnsi="Consolas" w:cs="Consolas"/>
                          <w:color w:val="000000"/>
                          <w:sz w:val="18"/>
                          <w:szCs w:val="18"/>
                        </w:rPr>
                        <w:t>);</w:t>
                      </w:r>
                      <w:proofErr w:type="gramEnd"/>
                    </w:p>
                    <w:p w14:paraId="7CF0BC91"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A7EF8B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4187001"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roofErr w:type="gramStart"/>
                      <w:r w:rsidRPr="003D7DBD">
                        <w:rPr>
                          <w:rFonts w:ascii="Consolas" w:hAnsi="Consolas" w:cs="Consolas"/>
                          <w:color w:val="0000FF"/>
                          <w:sz w:val="18"/>
                          <w:szCs w:val="18"/>
                        </w:rPr>
                        <w:t>break</w:t>
                      </w:r>
                      <w:r w:rsidRPr="003D7DBD">
                        <w:rPr>
                          <w:rFonts w:ascii="Consolas" w:hAnsi="Consolas" w:cs="Consolas"/>
                          <w:color w:val="000000"/>
                          <w:sz w:val="18"/>
                          <w:szCs w:val="18"/>
                        </w:rPr>
                        <w:t>;</w:t>
                      </w:r>
                      <w:proofErr w:type="gramEnd"/>
                    </w:p>
                    <w:p w14:paraId="288DA2F1"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draw window contents</w:t>
                      </w:r>
                    </w:p>
                    <w:p w14:paraId="5CB0C374"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case</w:t>
                      </w:r>
                      <w:r w:rsidRPr="003D7DBD">
                        <w:rPr>
                          <w:rFonts w:ascii="Consolas" w:hAnsi="Consolas" w:cs="Consolas"/>
                          <w:color w:val="000000"/>
                          <w:sz w:val="18"/>
                          <w:szCs w:val="18"/>
                        </w:rPr>
                        <w:t xml:space="preserve"> </w:t>
                      </w:r>
                      <w:r w:rsidRPr="003D7DBD">
                        <w:rPr>
                          <w:rFonts w:ascii="Consolas" w:hAnsi="Consolas" w:cs="Consolas"/>
                          <w:color w:val="6F008A"/>
                          <w:sz w:val="18"/>
                          <w:szCs w:val="18"/>
                        </w:rPr>
                        <w:t>WM_PAINT</w:t>
                      </w:r>
                      <w:r w:rsidRPr="003D7DBD">
                        <w:rPr>
                          <w:rFonts w:ascii="Consolas" w:hAnsi="Consolas" w:cs="Consolas"/>
                          <w:color w:val="000000"/>
                          <w:sz w:val="18"/>
                          <w:szCs w:val="18"/>
                        </w:rPr>
                        <w:t>:</w:t>
                      </w:r>
                    </w:p>
                    <w:p w14:paraId="0447130F"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5B2D8BA"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2B91AF"/>
                          <w:sz w:val="18"/>
                          <w:szCs w:val="18"/>
                        </w:rPr>
                        <w:t>PAINTSTRUCT</w:t>
                      </w:r>
                      <w:r w:rsidRPr="003D7DBD">
                        <w:rPr>
                          <w:rFonts w:ascii="Consolas" w:hAnsi="Consolas" w:cs="Consolas"/>
                          <w:color w:val="000000"/>
                          <w:sz w:val="18"/>
                          <w:szCs w:val="18"/>
                        </w:rPr>
                        <w:t xml:space="preserve"> </w:t>
                      </w:r>
                      <w:proofErr w:type="gramStart"/>
                      <w:r w:rsidRPr="003D7DBD">
                        <w:rPr>
                          <w:rFonts w:ascii="Consolas" w:hAnsi="Consolas" w:cs="Consolas"/>
                          <w:color w:val="000000"/>
                          <w:sz w:val="18"/>
                          <w:szCs w:val="18"/>
                        </w:rPr>
                        <w:t>ps;</w:t>
                      </w:r>
                      <w:proofErr w:type="gramEnd"/>
                    </w:p>
                    <w:p w14:paraId="29312CD7"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2B91AF"/>
                          <w:sz w:val="18"/>
                          <w:szCs w:val="18"/>
                        </w:rPr>
                        <w:t>HDC</w:t>
                      </w:r>
                      <w:r w:rsidRPr="003D7DBD">
                        <w:rPr>
                          <w:rFonts w:ascii="Consolas" w:hAnsi="Consolas" w:cs="Consolas"/>
                          <w:color w:val="000000"/>
                          <w:sz w:val="18"/>
                          <w:szCs w:val="18"/>
                        </w:rPr>
                        <w:t xml:space="preserve"> </w:t>
                      </w:r>
                      <w:proofErr w:type="spellStart"/>
                      <w:r w:rsidRPr="003D7DBD">
                        <w:rPr>
                          <w:rFonts w:ascii="Consolas" w:hAnsi="Consolas" w:cs="Consolas"/>
                          <w:color w:val="000000"/>
                          <w:sz w:val="18"/>
                          <w:szCs w:val="18"/>
                        </w:rPr>
                        <w:t>hdc</w:t>
                      </w:r>
                      <w:proofErr w:type="spellEnd"/>
                      <w:r w:rsidRPr="003D7DBD">
                        <w:rPr>
                          <w:rFonts w:ascii="Consolas" w:hAnsi="Consolas" w:cs="Consolas"/>
                          <w:color w:val="000000"/>
                          <w:sz w:val="18"/>
                          <w:szCs w:val="18"/>
                        </w:rPr>
                        <w:t xml:space="preserve"> = BeginPaint(</w:t>
                      </w:r>
                      <w:r w:rsidRPr="003D7DBD">
                        <w:rPr>
                          <w:rFonts w:ascii="Consolas" w:hAnsi="Consolas" w:cs="Consolas"/>
                          <w:color w:val="808080"/>
                          <w:sz w:val="18"/>
                          <w:szCs w:val="18"/>
                        </w:rPr>
                        <w:t>hWnd</w:t>
                      </w:r>
                      <w:r w:rsidRPr="003D7DBD">
                        <w:rPr>
                          <w:rFonts w:ascii="Consolas" w:hAnsi="Consolas" w:cs="Consolas"/>
                          <w:color w:val="000000"/>
                          <w:sz w:val="18"/>
                          <w:szCs w:val="18"/>
                        </w:rPr>
                        <w:t>, &amp;ps</w:t>
                      </w:r>
                      <w:proofErr w:type="gramStart"/>
                      <w:r w:rsidRPr="003D7DBD">
                        <w:rPr>
                          <w:rFonts w:ascii="Consolas" w:hAnsi="Consolas" w:cs="Consolas"/>
                          <w:color w:val="000000"/>
                          <w:sz w:val="18"/>
                          <w:szCs w:val="18"/>
                        </w:rPr>
                        <w:t>);</w:t>
                      </w:r>
                      <w:proofErr w:type="gramEnd"/>
                    </w:p>
                    <w:p w14:paraId="5E9202B4"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TODO: Add any drawing code that uses hdc here...</w:t>
                      </w:r>
                    </w:p>
                    <w:p w14:paraId="227EA1F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EndPaint(</w:t>
                      </w:r>
                      <w:r w:rsidRPr="003D7DBD">
                        <w:rPr>
                          <w:rFonts w:ascii="Consolas" w:hAnsi="Consolas" w:cs="Consolas"/>
                          <w:color w:val="808080"/>
                          <w:sz w:val="18"/>
                          <w:szCs w:val="18"/>
                        </w:rPr>
                        <w:t>hWnd</w:t>
                      </w:r>
                      <w:r w:rsidRPr="003D7DBD">
                        <w:rPr>
                          <w:rFonts w:ascii="Consolas" w:hAnsi="Consolas" w:cs="Consolas"/>
                          <w:color w:val="000000"/>
                          <w:sz w:val="18"/>
                          <w:szCs w:val="18"/>
                        </w:rPr>
                        <w:t>, &amp;ps</w:t>
                      </w:r>
                      <w:proofErr w:type="gramStart"/>
                      <w:r w:rsidRPr="003D7DBD">
                        <w:rPr>
                          <w:rFonts w:ascii="Consolas" w:hAnsi="Consolas" w:cs="Consolas"/>
                          <w:color w:val="000000"/>
                          <w:sz w:val="18"/>
                          <w:szCs w:val="18"/>
                        </w:rPr>
                        <w:t>);</w:t>
                      </w:r>
                      <w:proofErr w:type="gramEnd"/>
                    </w:p>
                    <w:p w14:paraId="6F191E48"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31AB92EA"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roofErr w:type="gramStart"/>
                      <w:r w:rsidRPr="003D7DBD">
                        <w:rPr>
                          <w:rFonts w:ascii="Consolas" w:hAnsi="Consolas" w:cs="Consolas"/>
                          <w:color w:val="0000FF"/>
                          <w:sz w:val="18"/>
                          <w:szCs w:val="18"/>
                        </w:rPr>
                        <w:t>break</w:t>
                      </w:r>
                      <w:r w:rsidRPr="003D7DBD">
                        <w:rPr>
                          <w:rFonts w:ascii="Consolas" w:hAnsi="Consolas" w:cs="Consolas"/>
                          <w:color w:val="000000"/>
                          <w:sz w:val="18"/>
                          <w:szCs w:val="18"/>
                        </w:rPr>
                        <w:t>;</w:t>
                      </w:r>
                      <w:proofErr w:type="gramEnd"/>
                    </w:p>
                    <w:p w14:paraId="1E2FDE1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xml:space="preserve">// destroy the window, here we can do </w:t>
                      </w:r>
                      <w:proofErr w:type="gramStart"/>
                      <w:r w:rsidRPr="003D7DBD">
                        <w:rPr>
                          <w:rFonts w:ascii="Consolas" w:hAnsi="Consolas" w:cs="Consolas"/>
                          <w:color w:val="008000"/>
                          <w:sz w:val="18"/>
                          <w:szCs w:val="18"/>
                        </w:rPr>
                        <w:t>some</w:t>
                      </w:r>
                      <w:proofErr w:type="gramEnd"/>
                      <w:r w:rsidRPr="003D7DBD">
                        <w:rPr>
                          <w:rFonts w:ascii="Consolas" w:hAnsi="Consolas" w:cs="Consolas"/>
                          <w:color w:val="008000"/>
                          <w:sz w:val="18"/>
                          <w:szCs w:val="18"/>
                        </w:rPr>
                        <w:t xml:space="preserve"> cleanup</w:t>
                      </w:r>
                    </w:p>
                    <w:p w14:paraId="2D6721D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case</w:t>
                      </w:r>
                      <w:r w:rsidRPr="003D7DBD">
                        <w:rPr>
                          <w:rFonts w:ascii="Consolas" w:hAnsi="Consolas" w:cs="Consolas"/>
                          <w:color w:val="000000"/>
                          <w:sz w:val="18"/>
                          <w:szCs w:val="18"/>
                        </w:rPr>
                        <w:t xml:space="preserve"> </w:t>
                      </w:r>
                      <w:r w:rsidRPr="003D7DBD">
                        <w:rPr>
                          <w:rFonts w:ascii="Consolas" w:hAnsi="Consolas" w:cs="Consolas"/>
                          <w:color w:val="6F008A"/>
                          <w:sz w:val="18"/>
                          <w:szCs w:val="18"/>
                        </w:rPr>
                        <w:t>WM_DESTROY</w:t>
                      </w:r>
                      <w:r w:rsidRPr="003D7DBD">
                        <w:rPr>
                          <w:rFonts w:ascii="Consolas" w:hAnsi="Consolas" w:cs="Consolas"/>
                          <w:color w:val="000000"/>
                          <w:sz w:val="18"/>
                          <w:szCs w:val="18"/>
                        </w:rPr>
                        <w:t>:</w:t>
                      </w:r>
                    </w:p>
                    <w:p w14:paraId="6889417D"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8000"/>
                          <w:sz w:val="18"/>
                          <w:szCs w:val="18"/>
                        </w:rPr>
                        <w:t>// ok to exit</w:t>
                      </w:r>
                    </w:p>
                    <w:p w14:paraId="74A24E32"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PostQuitMessage(0</w:t>
                      </w:r>
                      <w:proofErr w:type="gramStart"/>
                      <w:r w:rsidRPr="003D7DBD">
                        <w:rPr>
                          <w:rFonts w:ascii="Consolas" w:hAnsi="Consolas" w:cs="Consolas"/>
                          <w:color w:val="000000"/>
                          <w:sz w:val="18"/>
                          <w:szCs w:val="18"/>
                        </w:rPr>
                        <w:t>);</w:t>
                      </w:r>
                      <w:proofErr w:type="gramEnd"/>
                    </w:p>
                    <w:p w14:paraId="119EC2B0"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roofErr w:type="gramStart"/>
                      <w:r w:rsidRPr="003D7DBD">
                        <w:rPr>
                          <w:rFonts w:ascii="Consolas" w:hAnsi="Consolas" w:cs="Consolas"/>
                          <w:color w:val="0000FF"/>
                          <w:sz w:val="18"/>
                          <w:szCs w:val="18"/>
                        </w:rPr>
                        <w:t>break</w:t>
                      </w:r>
                      <w:r w:rsidRPr="003D7DBD">
                        <w:rPr>
                          <w:rFonts w:ascii="Consolas" w:hAnsi="Consolas" w:cs="Consolas"/>
                          <w:color w:val="000000"/>
                          <w:sz w:val="18"/>
                          <w:szCs w:val="18"/>
                        </w:rPr>
                        <w:t>;</w:t>
                      </w:r>
                      <w:proofErr w:type="gramEnd"/>
                    </w:p>
                    <w:p w14:paraId="129F8A6B"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default</w:t>
                      </w:r>
                      <w:r w:rsidRPr="003D7DBD">
                        <w:rPr>
                          <w:rFonts w:ascii="Consolas" w:hAnsi="Consolas" w:cs="Consolas"/>
                          <w:color w:val="000000"/>
                          <w:sz w:val="18"/>
                          <w:szCs w:val="18"/>
                        </w:rPr>
                        <w:t>:</w:t>
                      </w:r>
                    </w:p>
                    <w:p w14:paraId="0D8DF25B"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return</w:t>
                      </w:r>
                      <w:r w:rsidRPr="003D7DBD">
                        <w:rPr>
                          <w:rFonts w:ascii="Consolas" w:hAnsi="Consolas" w:cs="Consolas"/>
                          <w:color w:val="000000"/>
                          <w:sz w:val="18"/>
                          <w:szCs w:val="18"/>
                        </w:rPr>
                        <w:t xml:space="preserve"> </w:t>
                      </w:r>
                      <w:r w:rsidRPr="003D7DBD">
                        <w:rPr>
                          <w:rFonts w:ascii="Consolas" w:hAnsi="Consolas" w:cs="Consolas"/>
                          <w:color w:val="6F008A"/>
                          <w:sz w:val="18"/>
                          <w:szCs w:val="18"/>
                        </w:rPr>
                        <w:t>DefWindowProc</w:t>
                      </w:r>
                      <w:r w:rsidRPr="003D7DBD">
                        <w:rPr>
                          <w:rFonts w:ascii="Consolas" w:hAnsi="Consolas" w:cs="Consolas"/>
                          <w:color w:val="000000"/>
                          <w:sz w:val="18"/>
                          <w:szCs w:val="18"/>
                        </w:rPr>
                        <w:t>(</w:t>
                      </w:r>
                      <w:r w:rsidRPr="003D7DBD">
                        <w:rPr>
                          <w:rFonts w:ascii="Consolas" w:hAnsi="Consolas" w:cs="Consolas"/>
                          <w:color w:val="808080"/>
                          <w:sz w:val="18"/>
                          <w:szCs w:val="18"/>
                        </w:rPr>
                        <w:t>hWnd</w:t>
                      </w:r>
                      <w:r w:rsidRPr="003D7DBD">
                        <w:rPr>
                          <w:rFonts w:ascii="Consolas" w:hAnsi="Consolas" w:cs="Consolas"/>
                          <w:color w:val="000000"/>
                          <w:sz w:val="18"/>
                          <w:szCs w:val="18"/>
                        </w:rPr>
                        <w:t xml:space="preserve">, </w:t>
                      </w:r>
                      <w:r w:rsidRPr="003D7DBD">
                        <w:rPr>
                          <w:rFonts w:ascii="Consolas" w:hAnsi="Consolas" w:cs="Consolas"/>
                          <w:color w:val="808080"/>
                          <w:sz w:val="18"/>
                          <w:szCs w:val="18"/>
                        </w:rPr>
                        <w:t>message</w:t>
                      </w:r>
                      <w:r w:rsidRPr="003D7DBD">
                        <w:rPr>
                          <w:rFonts w:ascii="Consolas" w:hAnsi="Consolas" w:cs="Consolas"/>
                          <w:color w:val="000000"/>
                          <w:sz w:val="18"/>
                          <w:szCs w:val="18"/>
                        </w:rPr>
                        <w:t xml:space="preserve">, </w:t>
                      </w:r>
                      <w:r w:rsidRPr="003D7DBD">
                        <w:rPr>
                          <w:rFonts w:ascii="Consolas" w:hAnsi="Consolas" w:cs="Consolas"/>
                          <w:color w:val="808080"/>
                          <w:sz w:val="18"/>
                          <w:szCs w:val="18"/>
                        </w:rPr>
                        <w:t>wParam</w:t>
                      </w:r>
                      <w:r w:rsidRPr="003D7DBD">
                        <w:rPr>
                          <w:rFonts w:ascii="Consolas" w:hAnsi="Consolas" w:cs="Consolas"/>
                          <w:color w:val="000000"/>
                          <w:sz w:val="18"/>
                          <w:szCs w:val="18"/>
                        </w:rPr>
                        <w:t xml:space="preserve">, </w:t>
                      </w:r>
                      <w:r w:rsidRPr="003D7DBD">
                        <w:rPr>
                          <w:rFonts w:ascii="Consolas" w:hAnsi="Consolas" w:cs="Consolas"/>
                          <w:color w:val="808080"/>
                          <w:sz w:val="18"/>
                          <w:szCs w:val="18"/>
                        </w:rPr>
                        <w:t>lParam</w:t>
                      </w:r>
                      <w:proofErr w:type="gramStart"/>
                      <w:r w:rsidRPr="003D7DBD">
                        <w:rPr>
                          <w:rFonts w:ascii="Consolas" w:hAnsi="Consolas" w:cs="Consolas"/>
                          <w:color w:val="000000"/>
                          <w:sz w:val="18"/>
                          <w:szCs w:val="18"/>
                        </w:rPr>
                        <w:t>);</w:t>
                      </w:r>
                      <w:proofErr w:type="gramEnd"/>
                    </w:p>
                    <w:p w14:paraId="19974B7A"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p>
                    <w:p w14:paraId="5C37468F"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 xml:space="preserve">    </w:t>
                      </w:r>
                      <w:r w:rsidRPr="003D7DBD">
                        <w:rPr>
                          <w:rFonts w:ascii="Consolas" w:hAnsi="Consolas" w:cs="Consolas"/>
                          <w:color w:val="0000FF"/>
                          <w:sz w:val="18"/>
                          <w:szCs w:val="18"/>
                        </w:rPr>
                        <w:t>return</w:t>
                      </w:r>
                      <w:r w:rsidRPr="003D7DBD">
                        <w:rPr>
                          <w:rFonts w:ascii="Consolas" w:hAnsi="Consolas" w:cs="Consolas"/>
                          <w:color w:val="000000"/>
                          <w:sz w:val="18"/>
                          <w:szCs w:val="18"/>
                        </w:rPr>
                        <w:t xml:space="preserve"> </w:t>
                      </w:r>
                      <w:proofErr w:type="gramStart"/>
                      <w:r w:rsidRPr="003D7DBD">
                        <w:rPr>
                          <w:rFonts w:ascii="Consolas" w:hAnsi="Consolas" w:cs="Consolas"/>
                          <w:color w:val="000000"/>
                          <w:sz w:val="18"/>
                          <w:szCs w:val="18"/>
                        </w:rPr>
                        <w:t>0;</w:t>
                      </w:r>
                      <w:proofErr w:type="gramEnd"/>
                    </w:p>
                    <w:p w14:paraId="4F9AC17A" w14:textId="77777777" w:rsidR="00046CFA" w:rsidRPr="003D7DBD" w:rsidRDefault="00046CFA" w:rsidP="00603312">
                      <w:pPr>
                        <w:autoSpaceDE w:val="0"/>
                        <w:autoSpaceDN w:val="0"/>
                        <w:adjustRightInd w:val="0"/>
                        <w:spacing w:after="0" w:line="240" w:lineRule="auto"/>
                        <w:rPr>
                          <w:rFonts w:ascii="Consolas" w:hAnsi="Consolas" w:cs="Consolas"/>
                          <w:color w:val="000000"/>
                          <w:sz w:val="18"/>
                          <w:szCs w:val="18"/>
                        </w:rPr>
                      </w:pPr>
                      <w:r w:rsidRPr="003D7DBD">
                        <w:rPr>
                          <w:rFonts w:ascii="Consolas" w:hAnsi="Consolas" w:cs="Consolas"/>
                          <w:color w:val="000000"/>
                          <w:sz w:val="18"/>
                          <w:szCs w:val="18"/>
                        </w:rPr>
                        <w:t>}</w:t>
                      </w:r>
                    </w:p>
                    <w:p w14:paraId="060B17A7" w14:textId="689159F0" w:rsidR="00046CFA" w:rsidRDefault="00046CFA"/>
                  </w:txbxContent>
                </v:textbox>
                <w10:anchorlock/>
              </v:shape>
            </w:pict>
          </mc:Fallback>
        </mc:AlternateContent>
      </w:r>
    </w:p>
    <w:p w14:paraId="4E011CCF" w14:textId="2921CE80" w:rsidR="00E81405" w:rsidRDefault="00A82186" w:rsidP="007E3781">
      <w:r>
        <w:t>This function is our main dispatch mechanism</w:t>
      </w:r>
      <w:r w:rsidR="00217399">
        <w:t xml:space="preserve">. The system </w:t>
      </w:r>
      <w:r w:rsidR="00C37421">
        <w:t>calls it passing it these parameters:</w:t>
      </w:r>
    </w:p>
    <w:p w14:paraId="10FBBCC6" w14:textId="6C04226D" w:rsidR="00C37421" w:rsidRPr="00F974A2" w:rsidRDefault="00C37421" w:rsidP="00C37421">
      <w:pPr>
        <w:pStyle w:val="ListParagraph"/>
        <w:numPr>
          <w:ilvl w:val="0"/>
          <w:numId w:val="29"/>
        </w:numPr>
        <w:rPr>
          <w:i/>
          <w:iCs/>
        </w:rPr>
      </w:pPr>
      <w:r w:rsidRPr="00C37421">
        <w:rPr>
          <w:i/>
          <w:iCs/>
        </w:rPr>
        <w:t>hWnd</w:t>
      </w:r>
      <w:r w:rsidR="00C50DAB">
        <w:t xml:space="preserve">: </w:t>
      </w:r>
      <w:r>
        <w:t xml:space="preserve">the handle of the main window. </w:t>
      </w:r>
      <w:r w:rsidR="00500CCD">
        <w:t xml:space="preserve">This is an id assigned by the system to our window upon </w:t>
      </w:r>
      <w:r w:rsidR="00D926FF">
        <w:t xml:space="preserve">its </w:t>
      </w:r>
      <w:r w:rsidR="00500CCD">
        <w:t>creation</w:t>
      </w:r>
      <w:r w:rsidR="00D926FF">
        <w:t xml:space="preserve"> in the </w:t>
      </w:r>
      <w:r w:rsidR="00D926FF" w:rsidRPr="00D926FF">
        <w:rPr>
          <w:i/>
          <w:iCs/>
        </w:rPr>
        <w:t>initialize_application</w:t>
      </w:r>
      <w:r w:rsidR="00D926FF">
        <w:softHyphen/>
        <w:t xml:space="preserve"> function.</w:t>
      </w:r>
    </w:p>
    <w:p w14:paraId="7498D94D" w14:textId="6440CB49" w:rsidR="00F974A2" w:rsidRPr="009E5475" w:rsidRDefault="00C50DAB" w:rsidP="00C37421">
      <w:pPr>
        <w:pStyle w:val="ListParagraph"/>
        <w:numPr>
          <w:ilvl w:val="0"/>
          <w:numId w:val="29"/>
        </w:numPr>
        <w:rPr>
          <w:i/>
          <w:iCs/>
        </w:rPr>
      </w:pPr>
      <w:r>
        <w:rPr>
          <w:i/>
          <w:iCs/>
        </w:rPr>
        <w:t>M</w:t>
      </w:r>
      <w:r w:rsidR="00F974A2">
        <w:rPr>
          <w:i/>
          <w:iCs/>
        </w:rPr>
        <w:t>essage</w:t>
      </w:r>
      <w:r>
        <w:t xml:space="preserve">: </w:t>
      </w:r>
      <w:r w:rsidR="00F974A2">
        <w:t xml:space="preserve">is the identifier of the </w:t>
      </w:r>
      <w:r w:rsidR="009E5475">
        <w:t>event or message</w:t>
      </w:r>
    </w:p>
    <w:p w14:paraId="4825CFA4" w14:textId="37E20B20" w:rsidR="009E5475" w:rsidRPr="00127476" w:rsidRDefault="009E5475" w:rsidP="00C37421">
      <w:pPr>
        <w:pStyle w:val="ListParagraph"/>
        <w:numPr>
          <w:ilvl w:val="0"/>
          <w:numId w:val="29"/>
        </w:numPr>
        <w:rPr>
          <w:i/>
          <w:iCs/>
        </w:rPr>
      </w:pPr>
      <w:r>
        <w:rPr>
          <w:i/>
          <w:iCs/>
        </w:rPr>
        <w:t>wParam, lParam</w:t>
      </w:r>
      <w:r w:rsidR="00C50DAB">
        <w:t xml:space="preserve">: </w:t>
      </w:r>
      <w:r w:rsidR="006D6B62">
        <w:t>are additional information holding the details of the message.</w:t>
      </w:r>
    </w:p>
    <w:p w14:paraId="3930D87C" w14:textId="66E72DE5" w:rsidR="00127476" w:rsidRDefault="00127476" w:rsidP="00127476">
      <w:r>
        <w:t xml:space="preserve">At this point </w:t>
      </w:r>
      <w:r w:rsidR="00D56D43">
        <w:t xml:space="preserve">I would like to point how the program terminates. Initially </w:t>
      </w:r>
      <w:r w:rsidR="00EA6A3D">
        <w:t xml:space="preserve">we respond to the message </w:t>
      </w:r>
      <w:r w:rsidR="00EA6A3D">
        <w:rPr>
          <w:i/>
          <w:iCs/>
        </w:rPr>
        <w:t>WM_COMMAND</w:t>
      </w:r>
      <w:r w:rsidR="00DD1491">
        <w:t xml:space="preserve">, which means that a menu </w:t>
      </w:r>
      <w:r w:rsidR="00EA6A3D">
        <w:t>command</w:t>
      </w:r>
      <w:r w:rsidR="00DD1491">
        <w:t xml:space="preserve"> was selected. </w:t>
      </w:r>
      <w:r w:rsidR="00546DD8">
        <w:t xml:space="preserve">In this case the </w:t>
      </w:r>
      <w:r w:rsidR="00546DD8">
        <w:rPr>
          <w:i/>
          <w:iCs/>
        </w:rPr>
        <w:t>wParam</w:t>
      </w:r>
      <w:r w:rsidR="00546DD8">
        <w:t xml:space="preserve"> </w:t>
      </w:r>
      <w:r w:rsidR="003119BE">
        <w:t xml:space="preserve">parameter holds </w:t>
      </w:r>
      <w:r w:rsidR="00CD70A2">
        <w:t xml:space="preserve">the menu command ID encoded in the low </w:t>
      </w:r>
      <w:proofErr w:type="gramStart"/>
      <w:r w:rsidR="00CD70A2">
        <w:t>16</w:t>
      </w:r>
      <w:proofErr w:type="gramEnd"/>
      <w:r w:rsidR="0072614D">
        <w:t xml:space="preserve"> bits. </w:t>
      </w:r>
      <w:r w:rsidR="001248A6">
        <w:t xml:space="preserve">Using the </w:t>
      </w:r>
      <w:r w:rsidR="001248A6">
        <w:rPr>
          <w:i/>
          <w:iCs/>
        </w:rPr>
        <w:t>LOWORD</w:t>
      </w:r>
      <w:r w:rsidR="001248A6">
        <w:t xml:space="preserve"> C++ macro we isolate the </w:t>
      </w:r>
      <w:r w:rsidR="004B1A02">
        <w:t xml:space="preserve">low part of the variable and if the value is equal to </w:t>
      </w:r>
      <w:r w:rsidR="001D2511">
        <w:t xml:space="preserve">exit command </w:t>
      </w:r>
      <w:r w:rsidR="00B1043F">
        <w:t>ID,</w:t>
      </w:r>
      <w:r w:rsidR="001D2511">
        <w:t xml:space="preserve"> we call the </w:t>
      </w:r>
      <w:r w:rsidR="001D2511">
        <w:rPr>
          <w:i/>
          <w:iCs/>
        </w:rPr>
        <w:t>DestroyWindow</w:t>
      </w:r>
      <w:r w:rsidR="001D2511">
        <w:t xml:space="preserve"> </w:t>
      </w:r>
      <w:r w:rsidR="003F7956">
        <w:t xml:space="preserve">system function indicating we want to destroy the window and exit the application. </w:t>
      </w:r>
      <w:r w:rsidR="002B46B4">
        <w:t xml:space="preserve">As consequence </w:t>
      </w:r>
      <w:r w:rsidR="00DE736A">
        <w:t xml:space="preserve">the system calls </w:t>
      </w:r>
      <w:r w:rsidR="00DE736A">
        <w:rPr>
          <w:i/>
          <w:iCs/>
        </w:rPr>
        <w:t>WndProc</w:t>
      </w:r>
      <w:r w:rsidR="00374A8B">
        <w:t xml:space="preserve">, this time with the </w:t>
      </w:r>
      <w:r w:rsidR="00374A8B">
        <w:rPr>
          <w:i/>
          <w:iCs/>
        </w:rPr>
        <w:t>WM_DESTROY</w:t>
      </w:r>
      <w:r w:rsidR="00137085">
        <w:t xml:space="preserve">. Our response to that is a zero in </w:t>
      </w:r>
      <w:r w:rsidR="00983ABE">
        <w:t>our</w:t>
      </w:r>
      <w:r w:rsidR="00137085">
        <w:t xml:space="preserve"> </w:t>
      </w:r>
      <w:r w:rsidR="00983ABE" w:rsidRPr="00983ABE">
        <w:rPr>
          <w:i/>
          <w:iCs/>
        </w:rPr>
        <w:t>PostQuitMessage</w:t>
      </w:r>
      <w:r w:rsidR="00983ABE">
        <w:t xml:space="preserve"> call. This causes </w:t>
      </w:r>
      <w:r w:rsidR="00983ABE">
        <w:rPr>
          <w:i/>
          <w:iCs/>
        </w:rPr>
        <w:t>GetMessage</w:t>
      </w:r>
      <w:r w:rsidR="00983ABE">
        <w:t xml:space="preserve"> to return zero and break the main program loop.</w:t>
      </w:r>
    </w:p>
    <w:p w14:paraId="584BF9C2" w14:textId="77777777" w:rsidR="00943D2B" w:rsidRDefault="00943D2B" w:rsidP="00127476"/>
    <w:p w14:paraId="00BF7580" w14:textId="77777777" w:rsidR="007B313B" w:rsidRDefault="008D73E1" w:rsidP="008D73E1">
      <w:pPr>
        <w:pStyle w:val="Heading3"/>
      </w:pPr>
      <w:r>
        <w:lastRenderedPageBreak/>
        <w:t>Adding OpenGL</w:t>
      </w:r>
    </w:p>
    <w:p w14:paraId="4DD887ED" w14:textId="0CE5637A" w:rsidR="00B17706" w:rsidRDefault="00AE0401" w:rsidP="007B313B">
      <w:r>
        <w:t xml:space="preserve">The next step is </w:t>
      </w:r>
      <w:r w:rsidR="00523BFD">
        <w:t xml:space="preserve"> </w:t>
      </w:r>
      <w:r>
        <w:t xml:space="preserve">to create </w:t>
      </w:r>
      <w:r w:rsidR="00F63BFF">
        <w:t xml:space="preserve">a window that connects with OpenGL to give us access to </w:t>
      </w:r>
      <w:r w:rsidR="0031387A">
        <w:t>the advanced drawing it provides.</w:t>
      </w:r>
    </w:p>
    <w:p w14:paraId="572606BA" w14:textId="68DCEB61" w:rsidR="000B62DD" w:rsidRDefault="000B62DD" w:rsidP="007B313B"/>
    <w:p w14:paraId="7E3ED1F5" w14:textId="5976C797" w:rsidR="000B62DD" w:rsidRDefault="000B62DD" w:rsidP="000B62DD">
      <w:pPr>
        <w:pStyle w:val="Heading4"/>
      </w:pPr>
      <w:r>
        <w:t xml:space="preserve">Windows </w:t>
      </w:r>
      <w:r w:rsidR="00601FEF">
        <w:t>drawing basics</w:t>
      </w:r>
    </w:p>
    <w:p w14:paraId="3AB0D432" w14:textId="340C3E92" w:rsidR="00F86FDB" w:rsidRDefault="002D3CD4" w:rsidP="007B313B">
      <w:r>
        <w:t>W</w:t>
      </w:r>
      <w:r w:rsidR="00F86FDB">
        <w:t>hen</w:t>
      </w:r>
      <w:r>
        <w:t>ever the system wants to update the contents of our window</w:t>
      </w:r>
      <w:r w:rsidR="000D3203">
        <w:t xml:space="preserve"> it sends a </w:t>
      </w:r>
      <w:r w:rsidR="000D3203" w:rsidRPr="000D3203">
        <w:rPr>
          <w:i/>
          <w:iCs/>
        </w:rPr>
        <w:t>WM_PAINT</w:t>
      </w:r>
      <w:r w:rsidR="000D3203">
        <w:t xml:space="preserve"> message to our </w:t>
      </w:r>
      <w:r w:rsidR="000D3203" w:rsidRPr="000D3203">
        <w:rPr>
          <w:i/>
          <w:iCs/>
        </w:rPr>
        <w:t>WndProc</w:t>
      </w:r>
      <w:r w:rsidR="000D3203">
        <w:t xml:space="preserve"> function.</w:t>
      </w:r>
    </w:p>
    <w:p w14:paraId="71DFD039" w14:textId="4742D12D" w:rsidR="001E3301" w:rsidRDefault="00EB0CB1" w:rsidP="007B313B">
      <w:proofErr w:type="gramStart"/>
      <w:r>
        <w:t>In order to</w:t>
      </w:r>
      <w:proofErr w:type="gramEnd"/>
      <w:r>
        <w:t xml:space="preserve"> understand </w:t>
      </w:r>
      <w:r w:rsidR="00B31594">
        <w:t xml:space="preserve">what we are doing we need to take a closer look at the </w:t>
      </w:r>
      <w:r w:rsidR="00EE5C3F">
        <w:t>way Windows han</w:t>
      </w:r>
      <w:r w:rsidR="00627A68">
        <w:t>dle drawing.</w:t>
      </w:r>
      <w:r w:rsidR="00BA32D9">
        <w:t xml:space="preserve"> We are </w:t>
      </w:r>
      <w:r w:rsidR="00D96B08">
        <w:t xml:space="preserve">referring to the </w:t>
      </w:r>
      <w:r w:rsidR="00A2666E" w:rsidRPr="00A2666E">
        <w:rPr>
          <w:b/>
          <w:bCs/>
          <w:i/>
          <w:iCs/>
        </w:rPr>
        <w:t>chapter</w:t>
      </w:r>
      <w:r w:rsidR="00796901">
        <w:rPr>
          <w:b/>
          <w:bCs/>
          <w:i/>
          <w:iCs/>
        </w:rPr>
        <w:t>1</w:t>
      </w:r>
      <w:r w:rsidR="000871E1">
        <w:rPr>
          <w:b/>
          <w:bCs/>
          <w:i/>
          <w:iCs/>
        </w:rPr>
        <w:t>a</w:t>
      </w:r>
      <w:r w:rsidR="00D96B08">
        <w:t xml:space="preserve"> sample again.</w:t>
      </w:r>
      <w:r w:rsidR="00C17657">
        <w:t xml:space="preserve"> In the </w:t>
      </w:r>
      <w:r w:rsidR="00C17657">
        <w:rPr>
          <w:i/>
          <w:iCs/>
        </w:rPr>
        <w:t>WndProc</w:t>
      </w:r>
      <w:r w:rsidR="00E47581">
        <w:t xml:space="preserve"> </w:t>
      </w:r>
      <w:r w:rsidR="00E32FE1">
        <w:t xml:space="preserve">we accept </w:t>
      </w:r>
      <w:r w:rsidR="009E7F61">
        <w:t xml:space="preserve">a message called </w:t>
      </w:r>
      <w:r w:rsidR="009E7F61">
        <w:rPr>
          <w:i/>
          <w:iCs/>
        </w:rPr>
        <w:t>WM_PAINT</w:t>
      </w:r>
      <w:r w:rsidR="009E7F61">
        <w:t>. This tells us that we must update the contents of the window</w:t>
      </w:r>
      <w:r w:rsidR="007438A7">
        <w:t xml:space="preserve">. In our sample we do not do </w:t>
      </w:r>
      <w:proofErr w:type="gramStart"/>
      <w:r w:rsidR="007438A7">
        <w:t>much</w:t>
      </w:r>
      <w:proofErr w:type="gramEnd"/>
      <w:r w:rsidR="007438A7">
        <w:t xml:space="preserve">. </w:t>
      </w:r>
      <w:r w:rsidR="00117839">
        <w:t>Th</w:t>
      </w:r>
      <w:r w:rsidR="00F165DC">
        <w:t xml:space="preserve">ere is one thing to notice </w:t>
      </w:r>
      <w:r w:rsidR="00C863CF">
        <w:t xml:space="preserve">here. The communication channel between our program and the Windows drawing </w:t>
      </w:r>
      <w:r w:rsidR="001E3301">
        <w:t>subsystem. Here is the code fragment for that message:</w:t>
      </w:r>
    </w:p>
    <w:p w14:paraId="00DE187F" w14:textId="49207283" w:rsidR="002A627C" w:rsidRDefault="002A627C" w:rsidP="007B313B">
      <w:r>
        <w:rPr>
          <w:noProof/>
        </w:rPr>
        <mc:AlternateContent>
          <mc:Choice Requires="wps">
            <w:drawing>
              <wp:inline distT="0" distB="0" distL="0" distR="0" wp14:anchorId="7CD5D949" wp14:editId="7AA23490">
                <wp:extent cx="6170295" cy="1612900"/>
                <wp:effectExtent l="0" t="0" r="20955" b="2540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612900"/>
                        </a:xfrm>
                        <a:prstGeom prst="rect">
                          <a:avLst/>
                        </a:prstGeom>
                        <a:solidFill>
                          <a:schemeClr val="tx2">
                            <a:lumMod val="20000"/>
                            <a:lumOff val="80000"/>
                          </a:schemeClr>
                        </a:solidFill>
                        <a:ln w="9525">
                          <a:solidFill>
                            <a:srgbClr val="000000"/>
                          </a:solidFill>
                          <a:miter lim="800000"/>
                          <a:headEnd/>
                          <a:tailEnd/>
                        </a:ln>
                      </wps:spPr>
                      <wps:txbx>
                        <w:txbxContent>
                          <w:p w14:paraId="6945B0A8" w14:textId="12EB1AC9" w:rsidR="00046CFA" w:rsidRPr="00D47CA0"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FF"/>
                                <w:sz w:val="18"/>
                                <w:szCs w:val="18"/>
                              </w:rPr>
                              <w:t>case</w:t>
                            </w:r>
                            <w:r w:rsidRPr="00D47CA0">
                              <w:rPr>
                                <w:rFonts w:ascii="Consolas" w:hAnsi="Consolas" w:cs="Consolas"/>
                                <w:color w:val="000000"/>
                                <w:sz w:val="18"/>
                                <w:szCs w:val="18"/>
                              </w:rPr>
                              <w:t xml:space="preserve"> </w:t>
                            </w:r>
                            <w:r w:rsidRPr="00D47CA0">
                              <w:rPr>
                                <w:rFonts w:ascii="Consolas" w:hAnsi="Consolas" w:cs="Consolas"/>
                                <w:color w:val="6F008A"/>
                                <w:sz w:val="18"/>
                                <w:szCs w:val="18"/>
                              </w:rPr>
                              <w:t>WM_PAINT</w:t>
                            </w:r>
                            <w:r w:rsidRPr="00D47CA0">
                              <w:rPr>
                                <w:rFonts w:ascii="Consolas" w:hAnsi="Consolas" w:cs="Consolas"/>
                                <w:color w:val="000000"/>
                                <w:sz w:val="18"/>
                                <w:szCs w:val="18"/>
                              </w:rPr>
                              <w:t>:</w:t>
                            </w:r>
                          </w:p>
                          <w:p w14:paraId="31970D33" w14:textId="316593D5" w:rsidR="00046CFA"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w:t>
                            </w:r>
                          </w:p>
                          <w:p w14:paraId="1951AB69" w14:textId="4D04C290" w:rsidR="00A05533" w:rsidRPr="00D47CA0" w:rsidRDefault="00A05533" w:rsidP="002A627C">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D47CA0">
                              <w:rPr>
                                <w:rFonts w:ascii="Consolas" w:hAnsi="Consolas" w:cs="Consolas"/>
                                <w:color w:val="008000"/>
                                <w:sz w:val="18"/>
                                <w:szCs w:val="18"/>
                              </w:rPr>
                              <w:t>//</w:t>
                            </w:r>
                            <w:r>
                              <w:rPr>
                                <w:rFonts w:ascii="Consolas" w:hAnsi="Consolas" w:cs="Consolas"/>
                                <w:color w:val="008000"/>
                                <w:sz w:val="18"/>
                                <w:szCs w:val="18"/>
                              </w:rPr>
                              <w:t xml:space="preserve"> details about the command are in this struct</w:t>
                            </w:r>
                          </w:p>
                          <w:p w14:paraId="0AE23426" w14:textId="6FC71642" w:rsidR="00046CFA"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 xml:space="preserve">    </w:t>
                            </w:r>
                            <w:r w:rsidRPr="00D47CA0">
                              <w:rPr>
                                <w:rFonts w:ascii="Consolas" w:hAnsi="Consolas" w:cs="Consolas"/>
                                <w:color w:val="2B91AF"/>
                                <w:sz w:val="18"/>
                                <w:szCs w:val="18"/>
                              </w:rPr>
                              <w:t>PAINTSTRUCT</w:t>
                            </w:r>
                            <w:r w:rsidRPr="00D47CA0">
                              <w:rPr>
                                <w:rFonts w:ascii="Consolas" w:hAnsi="Consolas" w:cs="Consolas"/>
                                <w:color w:val="000000"/>
                                <w:sz w:val="18"/>
                                <w:szCs w:val="18"/>
                              </w:rPr>
                              <w:t xml:space="preserve"> </w:t>
                            </w:r>
                            <w:proofErr w:type="gramStart"/>
                            <w:r w:rsidRPr="00D47CA0">
                              <w:rPr>
                                <w:rFonts w:ascii="Consolas" w:hAnsi="Consolas" w:cs="Consolas"/>
                                <w:color w:val="000000"/>
                                <w:sz w:val="18"/>
                                <w:szCs w:val="18"/>
                              </w:rPr>
                              <w:t>ps;</w:t>
                            </w:r>
                            <w:proofErr w:type="gramEnd"/>
                          </w:p>
                          <w:p w14:paraId="48055E78" w14:textId="7317ED7A" w:rsidR="00483DFD" w:rsidRPr="00D47CA0" w:rsidRDefault="00483DFD" w:rsidP="002A627C">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D47CA0">
                              <w:rPr>
                                <w:rFonts w:ascii="Consolas" w:hAnsi="Consolas" w:cs="Consolas"/>
                                <w:color w:val="008000"/>
                                <w:sz w:val="18"/>
                                <w:szCs w:val="18"/>
                              </w:rPr>
                              <w:t>//</w:t>
                            </w:r>
                            <w:r>
                              <w:rPr>
                                <w:rFonts w:ascii="Consolas" w:hAnsi="Consolas" w:cs="Consolas"/>
                                <w:color w:val="008000"/>
                                <w:sz w:val="18"/>
                                <w:szCs w:val="18"/>
                              </w:rPr>
                              <w:t xml:space="preserve"> HDC in </w:t>
                            </w:r>
                            <w:r w:rsidR="007456E3">
                              <w:rPr>
                                <w:rFonts w:ascii="Consolas" w:hAnsi="Consolas" w:cs="Consolas"/>
                                <w:color w:val="008000"/>
                                <w:sz w:val="18"/>
                                <w:szCs w:val="18"/>
                              </w:rPr>
                              <w:t>our</w:t>
                            </w:r>
                            <w:r>
                              <w:rPr>
                                <w:rFonts w:ascii="Consolas" w:hAnsi="Consolas" w:cs="Consolas"/>
                                <w:color w:val="008000"/>
                                <w:sz w:val="18"/>
                                <w:szCs w:val="18"/>
                              </w:rPr>
                              <w:t xml:space="preserve"> </w:t>
                            </w:r>
                            <w:r w:rsidR="007456E3">
                              <w:rPr>
                                <w:rFonts w:ascii="Consolas" w:hAnsi="Consolas" w:cs="Consolas"/>
                                <w:color w:val="008000"/>
                                <w:sz w:val="18"/>
                                <w:szCs w:val="18"/>
                              </w:rPr>
                              <w:t>telephone line to the video driver</w:t>
                            </w:r>
                          </w:p>
                          <w:p w14:paraId="22F74862" w14:textId="42EC64F7" w:rsidR="00046CFA" w:rsidRPr="00D47CA0"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 xml:space="preserve">    </w:t>
                            </w:r>
                            <w:r w:rsidRPr="00D47CA0">
                              <w:rPr>
                                <w:rFonts w:ascii="Consolas" w:hAnsi="Consolas" w:cs="Consolas"/>
                                <w:color w:val="2B91AF"/>
                                <w:sz w:val="18"/>
                                <w:szCs w:val="18"/>
                              </w:rPr>
                              <w:t>HDC</w:t>
                            </w:r>
                            <w:r w:rsidRPr="00D47CA0">
                              <w:rPr>
                                <w:rFonts w:ascii="Consolas" w:hAnsi="Consolas" w:cs="Consolas"/>
                                <w:color w:val="000000"/>
                                <w:sz w:val="18"/>
                                <w:szCs w:val="18"/>
                              </w:rPr>
                              <w:t xml:space="preserve"> </w:t>
                            </w:r>
                            <w:proofErr w:type="spellStart"/>
                            <w:r w:rsidRPr="00D47CA0">
                              <w:rPr>
                                <w:rFonts w:ascii="Consolas" w:hAnsi="Consolas" w:cs="Consolas"/>
                                <w:color w:val="000000"/>
                                <w:sz w:val="18"/>
                                <w:szCs w:val="18"/>
                              </w:rPr>
                              <w:t>hdc</w:t>
                            </w:r>
                            <w:proofErr w:type="spellEnd"/>
                            <w:r w:rsidRPr="00D47CA0">
                              <w:rPr>
                                <w:rFonts w:ascii="Consolas" w:hAnsi="Consolas" w:cs="Consolas"/>
                                <w:color w:val="000000"/>
                                <w:sz w:val="18"/>
                                <w:szCs w:val="18"/>
                              </w:rPr>
                              <w:t xml:space="preserve"> = BeginPaint(</w:t>
                            </w:r>
                            <w:r w:rsidRPr="00D47CA0">
                              <w:rPr>
                                <w:rFonts w:ascii="Consolas" w:hAnsi="Consolas" w:cs="Consolas"/>
                                <w:color w:val="808080"/>
                                <w:sz w:val="18"/>
                                <w:szCs w:val="18"/>
                              </w:rPr>
                              <w:t>hWnd</w:t>
                            </w:r>
                            <w:r w:rsidRPr="00D47CA0">
                              <w:rPr>
                                <w:rFonts w:ascii="Consolas" w:hAnsi="Consolas" w:cs="Consolas"/>
                                <w:color w:val="000000"/>
                                <w:sz w:val="18"/>
                                <w:szCs w:val="18"/>
                              </w:rPr>
                              <w:t>, &amp;ps</w:t>
                            </w:r>
                            <w:proofErr w:type="gramStart"/>
                            <w:r w:rsidRPr="00D47CA0">
                              <w:rPr>
                                <w:rFonts w:ascii="Consolas" w:hAnsi="Consolas" w:cs="Consolas"/>
                                <w:color w:val="000000"/>
                                <w:sz w:val="18"/>
                                <w:szCs w:val="18"/>
                              </w:rPr>
                              <w:t>);</w:t>
                            </w:r>
                            <w:proofErr w:type="gramEnd"/>
                          </w:p>
                          <w:p w14:paraId="03A0A262" w14:textId="2D029589" w:rsidR="00046CFA" w:rsidRDefault="00046CFA" w:rsidP="002A627C">
                            <w:pPr>
                              <w:autoSpaceDE w:val="0"/>
                              <w:autoSpaceDN w:val="0"/>
                              <w:adjustRightInd w:val="0"/>
                              <w:spacing w:after="0" w:line="240" w:lineRule="auto"/>
                              <w:rPr>
                                <w:rFonts w:ascii="Consolas" w:hAnsi="Consolas" w:cs="Consolas"/>
                                <w:color w:val="008000"/>
                                <w:sz w:val="18"/>
                                <w:szCs w:val="18"/>
                              </w:rPr>
                            </w:pPr>
                            <w:r w:rsidRPr="00D47CA0">
                              <w:rPr>
                                <w:rFonts w:ascii="Consolas" w:hAnsi="Consolas" w:cs="Consolas"/>
                                <w:color w:val="000000"/>
                                <w:sz w:val="18"/>
                                <w:szCs w:val="18"/>
                              </w:rPr>
                              <w:t xml:space="preserve">    </w:t>
                            </w:r>
                            <w:r w:rsidRPr="00D47CA0">
                              <w:rPr>
                                <w:rFonts w:ascii="Consolas" w:hAnsi="Consolas" w:cs="Consolas"/>
                                <w:color w:val="008000"/>
                                <w:sz w:val="18"/>
                                <w:szCs w:val="18"/>
                              </w:rPr>
                              <w:t>// TODO: Add any drawing code that uses hdc here...</w:t>
                            </w:r>
                          </w:p>
                          <w:p w14:paraId="0B12765F" w14:textId="44324047" w:rsidR="00A05533" w:rsidRPr="00D47CA0" w:rsidRDefault="00A05533" w:rsidP="002A627C">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w:t>
                            </w:r>
                            <w:r w:rsidRPr="00D47CA0">
                              <w:rPr>
                                <w:rFonts w:ascii="Consolas" w:hAnsi="Consolas" w:cs="Consolas"/>
                                <w:color w:val="008000"/>
                                <w:sz w:val="18"/>
                                <w:szCs w:val="18"/>
                              </w:rPr>
                              <w:t>//</w:t>
                            </w:r>
                            <w:r>
                              <w:rPr>
                                <w:rFonts w:ascii="Consolas" w:hAnsi="Consolas" w:cs="Consolas"/>
                                <w:color w:val="008000"/>
                                <w:sz w:val="18"/>
                                <w:szCs w:val="18"/>
                              </w:rPr>
                              <w:t xml:space="preserve"> </w:t>
                            </w:r>
                            <w:r w:rsidR="004232DD">
                              <w:rPr>
                                <w:rFonts w:ascii="Consolas" w:hAnsi="Consolas" w:cs="Consolas"/>
                                <w:color w:val="008000"/>
                                <w:sz w:val="18"/>
                                <w:szCs w:val="18"/>
                              </w:rPr>
                              <w:t>EndPaint tells the system we are done</w:t>
                            </w:r>
                          </w:p>
                          <w:p w14:paraId="448247B8" w14:textId="5E5945BC" w:rsidR="00046CFA" w:rsidRPr="00D47CA0"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 xml:space="preserve">    EndPaint(</w:t>
                            </w:r>
                            <w:r w:rsidRPr="00D47CA0">
                              <w:rPr>
                                <w:rFonts w:ascii="Consolas" w:hAnsi="Consolas" w:cs="Consolas"/>
                                <w:color w:val="808080"/>
                                <w:sz w:val="18"/>
                                <w:szCs w:val="18"/>
                              </w:rPr>
                              <w:t>hWnd</w:t>
                            </w:r>
                            <w:r w:rsidRPr="00D47CA0">
                              <w:rPr>
                                <w:rFonts w:ascii="Consolas" w:hAnsi="Consolas" w:cs="Consolas"/>
                                <w:color w:val="000000"/>
                                <w:sz w:val="18"/>
                                <w:szCs w:val="18"/>
                              </w:rPr>
                              <w:t>, &amp;ps</w:t>
                            </w:r>
                            <w:proofErr w:type="gramStart"/>
                            <w:r w:rsidRPr="00D47CA0">
                              <w:rPr>
                                <w:rFonts w:ascii="Consolas" w:hAnsi="Consolas" w:cs="Consolas"/>
                                <w:color w:val="000000"/>
                                <w:sz w:val="18"/>
                                <w:szCs w:val="18"/>
                              </w:rPr>
                              <w:t>);</w:t>
                            </w:r>
                            <w:proofErr w:type="gramEnd"/>
                          </w:p>
                          <w:p w14:paraId="55062792" w14:textId="31EF1F94" w:rsidR="00046CFA" w:rsidRPr="00D47CA0"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w:t>
                            </w:r>
                          </w:p>
                          <w:p w14:paraId="5366EFCF" w14:textId="7228CAF5" w:rsidR="00046CFA" w:rsidRPr="00D47CA0" w:rsidRDefault="00046CFA" w:rsidP="000D2D07">
                            <w:pPr>
                              <w:autoSpaceDE w:val="0"/>
                              <w:autoSpaceDN w:val="0"/>
                              <w:adjustRightInd w:val="0"/>
                              <w:spacing w:after="0" w:line="240" w:lineRule="auto"/>
                              <w:rPr>
                                <w:rFonts w:ascii="Consolas" w:hAnsi="Consolas" w:cs="Consolas"/>
                                <w:color w:val="000000"/>
                                <w:sz w:val="18"/>
                                <w:szCs w:val="18"/>
                              </w:rPr>
                            </w:pPr>
                            <w:proofErr w:type="gramStart"/>
                            <w:r w:rsidRPr="00D47CA0">
                              <w:rPr>
                                <w:rFonts w:ascii="Consolas" w:hAnsi="Consolas" w:cs="Consolas"/>
                                <w:color w:val="0000FF"/>
                                <w:sz w:val="18"/>
                                <w:szCs w:val="18"/>
                              </w:rPr>
                              <w:t>break</w:t>
                            </w:r>
                            <w:r w:rsidRPr="00D47CA0">
                              <w:rPr>
                                <w:rFonts w:ascii="Consolas" w:hAnsi="Consolas" w:cs="Consolas"/>
                                <w:color w:val="000000"/>
                                <w:sz w:val="18"/>
                                <w:szCs w:val="18"/>
                              </w:rPr>
                              <w:t>;</w:t>
                            </w:r>
                            <w:proofErr w:type="gramEnd"/>
                          </w:p>
                        </w:txbxContent>
                      </wps:txbx>
                      <wps:bodyPr rot="0" vert="horz" wrap="square" lIns="91440" tIns="45720" rIns="91440" bIns="45720" anchor="t" anchorCtr="0">
                        <a:noAutofit/>
                      </wps:bodyPr>
                    </wps:wsp>
                  </a:graphicData>
                </a:graphic>
              </wp:inline>
            </w:drawing>
          </mc:Choice>
          <mc:Fallback>
            <w:pict>
              <v:shape w14:anchorId="7CD5D949" id="_x0000_s1030" type="#_x0000_t202" style="width:485.85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" fillcolor="#d5dce4 [671]">
                <v:textbox>
                  <w:txbxContent>
                    <w:p w14:paraId="6945B0A8" w14:textId="12EB1AC9" w:rsidR="00046CFA" w:rsidRPr="00D47CA0"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FF"/>
                          <w:sz w:val="18"/>
                          <w:szCs w:val="18"/>
                        </w:rPr>
                        <w:t>case</w:t>
                      </w:r>
                      <w:r w:rsidRPr="00D47CA0">
                        <w:rPr>
                          <w:rFonts w:ascii="Consolas" w:hAnsi="Consolas" w:cs="Consolas"/>
                          <w:color w:val="000000"/>
                          <w:sz w:val="18"/>
                          <w:szCs w:val="18"/>
                        </w:rPr>
                        <w:t xml:space="preserve"> </w:t>
                      </w:r>
                      <w:r w:rsidRPr="00D47CA0">
                        <w:rPr>
                          <w:rFonts w:ascii="Consolas" w:hAnsi="Consolas" w:cs="Consolas"/>
                          <w:color w:val="6F008A"/>
                          <w:sz w:val="18"/>
                          <w:szCs w:val="18"/>
                        </w:rPr>
                        <w:t>WM_PAINT</w:t>
                      </w:r>
                      <w:r w:rsidRPr="00D47CA0">
                        <w:rPr>
                          <w:rFonts w:ascii="Consolas" w:hAnsi="Consolas" w:cs="Consolas"/>
                          <w:color w:val="000000"/>
                          <w:sz w:val="18"/>
                          <w:szCs w:val="18"/>
                        </w:rPr>
                        <w:t>:</w:t>
                      </w:r>
                    </w:p>
                    <w:p w14:paraId="31970D33" w14:textId="316593D5" w:rsidR="00046CFA"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w:t>
                      </w:r>
                    </w:p>
                    <w:p w14:paraId="1951AB69" w14:textId="4D04C290" w:rsidR="00A05533" w:rsidRPr="00D47CA0" w:rsidRDefault="00A05533" w:rsidP="002A627C">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D47CA0">
                        <w:rPr>
                          <w:rFonts w:ascii="Consolas" w:hAnsi="Consolas" w:cs="Consolas"/>
                          <w:color w:val="008000"/>
                          <w:sz w:val="18"/>
                          <w:szCs w:val="18"/>
                        </w:rPr>
                        <w:t>//</w:t>
                      </w:r>
                      <w:r>
                        <w:rPr>
                          <w:rFonts w:ascii="Consolas" w:hAnsi="Consolas" w:cs="Consolas"/>
                          <w:color w:val="008000"/>
                          <w:sz w:val="18"/>
                          <w:szCs w:val="18"/>
                        </w:rPr>
                        <w:t xml:space="preserve"> details about the command are in this struct</w:t>
                      </w:r>
                    </w:p>
                    <w:p w14:paraId="0AE23426" w14:textId="6FC71642" w:rsidR="00046CFA"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 xml:space="preserve">    </w:t>
                      </w:r>
                      <w:r w:rsidRPr="00D47CA0">
                        <w:rPr>
                          <w:rFonts w:ascii="Consolas" w:hAnsi="Consolas" w:cs="Consolas"/>
                          <w:color w:val="2B91AF"/>
                          <w:sz w:val="18"/>
                          <w:szCs w:val="18"/>
                        </w:rPr>
                        <w:t>PAINTSTRUCT</w:t>
                      </w:r>
                      <w:r w:rsidRPr="00D47CA0">
                        <w:rPr>
                          <w:rFonts w:ascii="Consolas" w:hAnsi="Consolas" w:cs="Consolas"/>
                          <w:color w:val="000000"/>
                          <w:sz w:val="18"/>
                          <w:szCs w:val="18"/>
                        </w:rPr>
                        <w:t xml:space="preserve"> </w:t>
                      </w:r>
                      <w:proofErr w:type="gramStart"/>
                      <w:r w:rsidRPr="00D47CA0">
                        <w:rPr>
                          <w:rFonts w:ascii="Consolas" w:hAnsi="Consolas" w:cs="Consolas"/>
                          <w:color w:val="000000"/>
                          <w:sz w:val="18"/>
                          <w:szCs w:val="18"/>
                        </w:rPr>
                        <w:t>ps;</w:t>
                      </w:r>
                      <w:proofErr w:type="gramEnd"/>
                    </w:p>
                    <w:p w14:paraId="48055E78" w14:textId="7317ED7A" w:rsidR="00483DFD" w:rsidRPr="00D47CA0" w:rsidRDefault="00483DFD" w:rsidP="002A627C">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D47CA0">
                        <w:rPr>
                          <w:rFonts w:ascii="Consolas" w:hAnsi="Consolas" w:cs="Consolas"/>
                          <w:color w:val="008000"/>
                          <w:sz w:val="18"/>
                          <w:szCs w:val="18"/>
                        </w:rPr>
                        <w:t>//</w:t>
                      </w:r>
                      <w:r>
                        <w:rPr>
                          <w:rFonts w:ascii="Consolas" w:hAnsi="Consolas" w:cs="Consolas"/>
                          <w:color w:val="008000"/>
                          <w:sz w:val="18"/>
                          <w:szCs w:val="18"/>
                        </w:rPr>
                        <w:t xml:space="preserve"> HDC in </w:t>
                      </w:r>
                      <w:r w:rsidR="007456E3">
                        <w:rPr>
                          <w:rFonts w:ascii="Consolas" w:hAnsi="Consolas" w:cs="Consolas"/>
                          <w:color w:val="008000"/>
                          <w:sz w:val="18"/>
                          <w:szCs w:val="18"/>
                        </w:rPr>
                        <w:t>our</w:t>
                      </w:r>
                      <w:r>
                        <w:rPr>
                          <w:rFonts w:ascii="Consolas" w:hAnsi="Consolas" w:cs="Consolas"/>
                          <w:color w:val="008000"/>
                          <w:sz w:val="18"/>
                          <w:szCs w:val="18"/>
                        </w:rPr>
                        <w:t xml:space="preserve"> </w:t>
                      </w:r>
                      <w:r w:rsidR="007456E3">
                        <w:rPr>
                          <w:rFonts w:ascii="Consolas" w:hAnsi="Consolas" w:cs="Consolas"/>
                          <w:color w:val="008000"/>
                          <w:sz w:val="18"/>
                          <w:szCs w:val="18"/>
                        </w:rPr>
                        <w:t>telephone line to the video driver</w:t>
                      </w:r>
                    </w:p>
                    <w:p w14:paraId="22F74862" w14:textId="42EC64F7" w:rsidR="00046CFA" w:rsidRPr="00D47CA0"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 xml:space="preserve">    </w:t>
                      </w:r>
                      <w:r w:rsidRPr="00D47CA0">
                        <w:rPr>
                          <w:rFonts w:ascii="Consolas" w:hAnsi="Consolas" w:cs="Consolas"/>
                          <w:color w:val="2B91AF"/>
                          <w:sz w:val="18"/>
                          <w:szCs w:val="18"/>
                        </w:rPr>
                        <w:t>HDC</w:t>
                      </w:r>
                      <w:r w:rsidRPr="00D47CA0">
                        <w:rPr>
                          <w:rFonts w:ascii="Consolas" w:hAnsi="Consolas" w:cs="Consolas"/>
                          <w:color w:val="000000"/>
                          <w:sz w:val="18"/>
                          <w:szCs w:val="18"/>
                        </w:rPr>
                        <w:t xml:space="preserve"> </w:t>
                      </w:r>
                      <w:proofErr w:type="spellStart"/>
                      <w:r w:rsidRPr="00D47CA0">
                        <w:rPr>
                          <w:rFonts w:ascii="Consolas" w:hAnsi="Consolas" w:cs="Consolas"/>
                          <w:color w:val="000000"/>
                          <w:sz w:val="18"/>
                          <w:szCs w:val="18"/>
                        </w:rPr>
                        <w:t>hdc</w:t>
                      </w:r>
                      <w:proofErr w:type="spellEnd"/>
                      <w:r w:rsidRPr="00D47CA0">
                        <w:rPr>
                          <w:rFonts w:ascii="Consolas" w:hAnsi="Consolas" w:cs="Consolas"/>
                          <w:color w:val="000000"/>
                          <w:sz w:val="18"/>
                          <w:szCs w:val="18"/>
                        </w:rPr>
                        <w:t xml:space="preserve"> = BeginPaint(</w:t>
                      </w:r>
                      <w:r w:rsidRPr="00D47CA0">
                        <w:rPr>
                          <w:rFonts w:ascii="Consolas" w:hAnsi="Consolas" w:cs="Consolas"/>
                          <w:color w:val="808080"/>
                          <w:sz w:val="18"/>
                          <w:szCs w:val="18"/>
                        </w:rPr>
                        <w:t>hWnd</w:t>
                      </w:r>
                      <w:r w:rsidRPr="00D47CA0">
                        <w:rPr>
                          <w:rFonts w:ascii="Consolas" w:hAnsi="Consolas" w:cs="Consolas"/>
                          <w:color w:val="000000"/>
                          <w:sz w:val="18"/>
                          <w:szCs w:val="18"/>
                        </w:rPr>
                        <w:t>, &amp;ps</w:t>
                      </w:r>
                      <w:proofErr w:type="gramStart"/>
                      <w:r w:rsidRPr="00D47CA0">
                        <w:rPr>
                          <w:rFonts w:ascii="Consolas" w:hAnsi="Consolas" w:cs="Consolas"/>
                          <w:color w:val="000000"/>
                          <w:sz w:val="18"/>
                          <w:szCs w:val="18"/>
                        </w:rPr>
                        <w:t>);</w:t>
                      </w:r>
                      <w:proofErr w:type="gramEnd"/>
                    </w:p>
                    <w:p w14:paraId="03A0A262" w14:textId="2D029589" w:rsidR="00046CFA" w:rsidRDefault="00046CFA" w:rsidP="002A627C">
                      <w:pPr>
                        <w:autoSpaceDE w:val="0"/>
                        <w:autoSpaceDN w:val="0"/>
                        <w:adjustRightInd w:val="0"/>
                        <w:spacing w:after="0" w:line="240" w:lineRule="auto"/>
                        <w:rPr>
                          <w:rFonts w:ascii="Consolas" w:hAnsi="Consolas" w:cs="Consolas"/>
                          <w:color w:val="008000"/>
                          <w:sz w:val="18"/>
                          <w:szCs w:val="18"/>
                        </w:rPr>
                      </w:pPr>
                      <w:r w:rsidRPr="00D47CA0">
                        <w:rPr>
                          <w:rFonts w:ascii="Consolas" w:hAnsi="Consolas" w:cs="Consolas"/>
                          <w:color w:val="000000"/>
                          <w:sz w:val="18"/>
                          <w:szCs w:val="18"/>
                        </w:rPr>
                        <w:t xml:space="preserve">    </w:t>
                      </w:r>
                      <w:r w:rsidRPr="00D47CA0">
                        <w:rPr>
                          <w:rFonts w:ascii="Consolas" w:hAnsi="Consolas" w:cs="Consolas"/>
                          <w:color w:val="008000"/>
                          <w:sz w:val="18"/>
                          <w:szCs w:val="18"/>
                        </w:rPr>
                        <w:t>// TODO: Add any drawing code that uses hdc here...</w:t>
                      </w:r>
                    </w:p>
                    <w:p w14:paraId="0B12765F" w14:textId="44324047" w:rsidR="00A05533" w:rsidRPr="00D47CA0" w:rsidRDefault="00A05533" w:rsidP="002A627C">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w:t>
                      </w:r>
                      <w:r w:rsidRPr="00D47CA0">
                        <w:rPr>
                          <w:rFonts w:ascii="Consolas" w:hAnsi="Consolas" w:cs="Consolas"/>
                          <w:color w:val="008000"/>
                          <w:sz w:val="18"/>
                          <w:szCs w:val="18"/>
                        </w:rPr>
                        <w:t>//</w:t>
                      </w:r>
                      <w:r>
                        <w:rPr>
                          <w:rFonts w:ascii="Consolas" w:hAnsi="Consolas" w:cs="Consolas"/>
                          <w:color w:val="008000"/>
                          <w:sz w:val="18"/>
                          <w:szCs w:val="18"/>
                        </w:rPr>
                        <w:t xml:space="preserve"> </w:t>
                      </w:r>
                      <w:r w:rsidR="004232DD">
                        <w:rPr>
                          <w:rFonts w:ascii="Consolas" w:hAnsi="Consolas" w:cs="Consolas"/>
                          <w:color w:val="008000"/>
                          <w:sz w:val="18"/>
                          <w:szCs w:val="18"/>
                        </w:rPr>
                        <w:t>EndPaint tells the system we are done</w:t>
                      </w:r>
                    </w:p>
                    <w:p w14:paraId="448247B8" w14:textId="5E5945BC" w:rsidR="00046CFA" w:rsidRPr="00D47CA0"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 xml:space="preserve">    EndPaint(</w:t>
                      </w:r>
                      <w:r w:rsidRPr="00D47CA0">
                        <w:rPr>
                          <w:rFonts w:ascii="Consolas" w:hAnsi="Consolas" w:cs="Consolas"/>
                          <w:color w:val="808080"/>
                          <w:sz w:val="18"/>
                          <w:szCs w:val="18"/>
                        </w:rPr>
                        <w:t>hWnd</w:t>
                      </w:r>
                      <w:r w:rsidRPr="00D47CA0">
                        <w:rPr>
                          <w:rFonts w:ascii="Consolas" w:hAnsi="Consolas" w:cs="Consolas"/>
                          <w:color w:val="000000"/>
                          <w:sz w:val="18"/>
                          <w:szCs w:val="18"/>
                        </w:rPr>
                        <w:t>, &amp;ps</w:t>
                      </w:r>
                      <w:proofErr w:type="gramStart"/>
                      <w:r w:rsidRPr="00D47CA0">
                        <w:rPr>
                          <w:rFonts w:ascii="Consolas" w:hAnsi="Consolas" w:cs="Consolas"/>
                          <w:color w:val="000000"/>
                          <w:sz w:val="18"/>
                          <w:szCs w:val="18"/>
                        </w:rPr>
                        <w:t>);</w:t>
                      </w:r>
                      <w:proofErr w:type="gramEnd"/>
                    </w:p>
                    <w:p w14:paraId="55062792" w14:textId="31EF1F94" w:rsidR="00046CFA" w:rsidRPr="00D47CA0" w:rsidRDefault="00046CFA" w:rsidP="002A627C">
                      <w:pPr>
                        <w:autoSpaceDE w:val="0"/>
                        <w:autoSpaceDN w:val="0"/>
                        <w:adjustRightInd w:val="0"/>
                        <w:spacing w:after="0" w:line="240" w:lineRule="auto"/>
                        <w:rPr>
                          <w:rFonts w:ascii="Consolas" w:hAnsi="Consolas" w:cs="Consolas"/>
                          <w:color w:val="000000"/>
                          <w:sz w:val="18"/>
                          <w:szCs w:val="18"/>
                        </w:rPr>
                      </w:pPr>
                      <w:r w:rsidRPr="00D47CA0">
                        <w:rPr>
                          <w:rFonts w:ascii="Consolas" w:hAnsi="Consolas" w:cs="Consolas"/>
                          <w:color w:val="000000"/>
                          <w:sz w:val="18"/>
                          <w:szCs w:val="18"/>
                        </w:rPr>
                        <w:t>}</w:t>
                      </w:r>
                    </w:p>
                    <w:p w14:paraId="5366EFCF" w14:textId="7228CAF5" w:rsidR="00046CFA" w:rsidRPr="00D47CA0" w:rsidRDefault="00046CFA" w:rsidP="000D2D07">
                      <w:pPr>
                        <w:autoSpaceDE w:val="0"/>
                        <w:autoSpaceDN w:val="0"/>
                        <w:adjustRightInd w:val="0"/>
                        <w:spacing w:after="0" w:line="240" w:lineRule="auto"/>
                        <w:rPr>
                          <w:rFonts w:ascii="Consolas" w:hAnsi="Consolas" w:cs="Consolas"/>
                          <w:color w:val="000000"/>
                          <w:sz w:val="18"/>
                          <w:szCs w:val="18"/>
                        </w:rPr>
                      </w:pPr>
                      <w:proofErr w:type="gramStart"/>
                      <w:r w:rsidRPr="00D47CA0">
                        <w:rPr>
                          <w:rFonts w:ascii="Consolas" w:hAnsi="Consolas" w:cs="Consolas"/>
                          <w:color w:val="0000FF"/>
                          <w:sz w:val="18"/>
                          <w:szCs w:val="18"/>
                        </w:rPr>
                        <w:t>break</w:t>
                      </w:r>
                      <w:r w:rsidRPr="00D47CA0">
                        <w:rPr>
                          <w:rFonts w:ascii="Consolas" w:hAnsi="Consolas" w:cs="Consolas"/>
                          <w:color w:val="000000"/>
                          <w:sz w:val="18"/>
                          <w:szCs w:val="18"/>
                        </w:rPr>
                        <w:t>;</w:t>
                      </w:r>
                      <w:proofErr w:type="gramEnd"/>
                    </w:p>
                  </w:txbxContent>
                </v:textbox>
                <w10:anchorlock/>
              </v:shape>
            </w:pict>
          </mc:Fallback>
        </mc:AlternateContent>
      </w:r>
    </w:p>
    <w:p w14:paraId="05D05743" w14:textId="2EBB162B" w:rsidR="001E3301" w:rsidRDefault="008E2120" w:rsidP="007B313B">
      <w:r>
        <w:t xml:space="preserve">The communication channel is called </w:t>
      </w:r>
      <w:r>
        <w:rPr>
          <w:i/>
          <w:iCs/>
        </w:rPr>
        <w:t xml:space="preserve">device </w:t>
      </w:r>
      <w:r w:rsidR="00D436E0">
        <w:rPr>
          <w:i/>
          <w:iCs/>
        </w:rPr>
        <w:t>context,</w:t>
      </w:r>
      <w:r>
        <w:t xml:space="preserve"> and we obtain</w:t>
      </w:r>
      <w:r w:rsidR="00E27CAA">
        <w:t xml:space="preserve"> its ID. You can think of it as a canvas we can draw on</w:t>
      </w:r>
      <w:r w:rsidR="00500050">
        <w:t>, or as a communication line with the graphics driver.</w:t>
      </w:r>
      <w:r w:rsidR="00CB47D2">
        <w:t xml:space="preserve"> This channel </w:t>
      </w:r>
      <w:r w:rsidR="00D05F05">
        <w:t>is temporary</w:t>
      </w:r>
      <w:r w:rsidR="00247680">
        <w:t>,</w:t>
      </w:r>
      <w:r w:rsidR="00D05F05">
        <w:t xml:space="preserve"> and it is </w:t>
      </w:r>
      <w:r w:rsidR="00D85FFA">
        <w:t>released</w:t>
      </w:r>
      <w:r w:rsidR="00D05F05">
        <w:t xml:space="preserve"> </w:t>
      </w:r>
      <w:r w:rsidR="0008739F">
        <w:t xml:space="preserve">with the call to </w:t>
      </w:r>
      <w:r w:rsidR="0008739F">
        <w:rPr>
          <w:i/>
          <w:iCs/>
        </w:rPr>
        <w:t>EndPaint</w:t>
      </w:r>
      <w:r w:rsidR="0008739F">
        <w:t>.</w:t>
      </w:r>
    </w:p>
    <w:p w14:paraId="26424D95" w14:textId="77777777" w:rsidR="00601FEF" w:rsidRDefault="00601FEF" w:rsidP="007B313B"/>
    <w:p w14:paraId="1F46ED00" w14:textId="0AD54AC9" w:rsidR="00601FEF" w:rsidRDefault="00D11D76" w:rsidP="00601FEF">
      <w:pPr>
        <w:pStyle w:val="Heading4"/>
      </w:pPr>
      <w:r>
        <w:t>Initializing OpenGL window</w:t>
      </w:r>
    </w:p>
    <w:p w14:paraId="170E50DE" w14:textId="6B5D9FF8" w:rsidR="00247680" w:rsidRDefault="005A47A0" w:rsidP="007B313B">
      <w:r>
        <w:t xml:space="preserve">When we need to use </w:t>
      </w:r>
      <w:r w:rsidR="00104F27">
        <w:t>OpenGL,</w:t>
      </w:r>
      <w:r>
        <w:t xml:space="preserve"> </w:t>
      </w:r>
      <w:r w:rsidR="00BA5583">
        <w:t xml:space="preserve">we create our window with a special parameter. </w:t>
      </w:r>
      <w:r w:rsidR="00104F27">
        <w:t xml:space="preserve">We </w:t>
      </w:r>
      <w:r w:rsidR="00D436E0">
        <w:t>added</w:t>
      </w:r>
      <w:r w:rsidR="00104F27">
        <w:t xml:space="preserve"> the </w:t>
      </w:r>
      <w:r w:rsidR="00BA7E0F">
        <w:rPr>
          <w:i/>
          <w:iCs/>
        </w:rPr>
        <w:t>CS_OWNDC</w:t>
      </w:r>
      <w:r w:rsidR="00BA7E0F">
        <w:t xml:space="preserve"> style to our windows class description. This tells </w:t>
      </w:r>
      <w:r w:rsidR="00B54E21">
        <w:t xml:space="preserve">Windows that we want to maintain a </w:t>
      </w:r>
      <w:r w:rsidR="0052071A">
        <w:t>permanent channel</w:t>
      </w:r>
      <w:r w:rsidR="00D253B9">
        <w:t xml:space="preserve"> of communication with video </w:t>
      </w:r>
      <w:proofErr w:type="gramStart"/>
      <w:r w:rsidR="00D253B9">
        <w:t>driver</w:t>
      </w:r>
      <w:proofErr w:type="gramEnd"/>
      <w:r w:rsidR="0052071A">
        <w:t xml:space="preserve">. This is a requirement because we will not use the </w:t>
      </w:r>
      <w:r w:rsidR="007D5FE1">
        <w:t>default windows drawing mechanism but instead</w:t>
      </w:r>
      <w:r w:rsidR="00E34271">
        <w:t>,</w:t>
      </w:r>
      <w:r w:rsidR="007D5FE1">
        <w:t xml:space="preserve"> we will </w:t>
      </w:r>
      <w:r w:rsidR="006F1D1A">
        <w:t xml:space="preserve">repaint the screen whenever we </w:t>
      </w:r>
      <w:r w:rsidR="00A63376">
        <w:t>want.</w:t>
      </w:r>
    </w:p>
    <w:p w14:paraId="27A1E2DC" w14:textId="08DDC01C" w:rsidR="00922794" w:rsidRDefault="00D85FFA" w:rsidP="007B313B">
      <w:r>
        <w:t>We</w:t>
      </w:r>
      <w:r w:rsidR="00E34271">
        <w:t xml:space="preserve"> will use OpenGL </w:t>
      </w:r>
      <w:r w:rsidR="00246AAB" w:rsidRPr="00246AAB">
        <w:rPr>
          <w:i/>
          <w:iCs/>
        </w:rPr>
        <w:t>double buffering</w:t>
      </w:r>
      <w:r w:rsidR="00246AAB">
        <w:t xml:space="preserve"> to have smooth drawing. </w:t>
      </w:r>
      <w:r w:rsidR="00622DA8">
        <w:t xml:space="preserve">This is like having two drawing surfaces. </w:t>
      </w:r>
      <w:r w:rsidR="00052D98">
        <w:t xml:space="preserve">We are shown one </w:t>
      </w:r>
      <w:r w:rsidR="00D436E0">
        <w:t>surface,</w:t>
      </w:r>
      <w:r w:rsidR="00052D98">
        <w:t xml:space="preserve"> and </w:t>
      </w:r>
      <w:r w:rsidR="002E587A">
        <w:t xml:space="preserve">we hide the second. All </w:t>
      </w:r>
      <w:proofErr w:type="gramStart"/>
      <w:r w:rsidR="002E587A">
        <w:t>drawing is taking</w:t>
      </w:r>
      <w:proofErr w:type="gramEnd"/>
      <w:r w:rsidR="002E587A">
        <w:t xml:space="preserve"> place </w:t>
      </w:r>
      <w:r w:rsidR="00D436E0">
        <w:t>on</w:t>
      </w:r>
      <w:r w:rsidR="002E587A">
        <w:t xml:space="preserve"> the hidden surface </w:t>
      </w:r>
      <w:r w:rsidR="008C230A">
        <w:t xml:space="preserve">and when we </w:t>
      </w:r>
      <w:proofErr w:type="gramStart"/>
      <w:r w:rsidR="008C230A">
        <w:t>are done</w:t>
      </w:r>
      <w:proofErr w:type="gramEnd"/>
      <w:r w:rsidR="008C230A">
        <w:t xml:space="preserve">, we swap them. This </w:t>
      </w:r>
      <w:r w:rsidR="00E9641A">
        <w:t xml:space="preserve">presents the scene to the viewer all at once </w:t>
      </w:r>
      <w:r w:rsidR="00B5710D">
        <w:t>without the drama of rendering object by object</w:t>
      </w:r>
      <w:r w:rsidR="00227271">
        <w:t>, especially when we have animation.</w:t>
      </w:r>
      <w:r w:rsidR="00922794">
        <w:t xml:space="preserve"> The sample that </w:t>
      </w:r>
      <w:r w:rsidR="00817AAE">
        <w:t xml:space="preserve">draws with OpenGL is </w:t>
      </w:r>
      <w:r w:rsidR="001C39A3" w:rsidRPr="00D51835">
        <w:rPr>
          <w:b/>
          <w:bCs/>
          <w:i/>
          <w:iCs/>
        </w:rPr>
        <w:t>chapter</w:t>
      </w:r>
      <w:r w:rsidR="0021788B">
        <w:rPr>
          <w:b/>
          <w:bCs/>
          <w:i/>
          <w:iCs/>
        </w:rPr>
        <w:t>1</w:t>
      </w:r>
      <w:r w:rsidR="001C39A3" w:rsidRPr="00D51835">
        <w:rPr>
          <w:b/>
          <w:bCs/>
          <w:i/>
          <w:iCs/>
        </w:rPr>
        <w:t>b</w:t>
      </w:r>
      <w:r w:rsidR="00817AAE">
        <w:t xml:space="preserve">. </w:t>
      </w:r>
    </w:p>
    <w:p w14:paraId="7C810658" w14:textId="5D0424BE" w:rsidR="0023342D" w:rsidRDefault="00801467" w:rsidP="007B313B">
      <w:r>
        <w:t xml:space="preserve">The biggest change we need to </w:t>
      </w:r>
      <w:r w:rsidR="00D436E0">
        <w:t>make</w:t>
      </w:r>
      <w:r>
        <w:t xml:space="preserve"> is the </w:t>
      </w:r>
      <w:r w:rsidR="00D37B0A">
        <w:t>creation of the window that does all the drawing. In our case this is the main window of the application.</w:t>
      </w:r>
      <w:r w:rsidR="0057262C">
        <w:t xml:space="preserve"> </w:t>
      </w:r>
      <w:r w:rsidR="00505710">
        <w:t xml:space="preserve">We </w:t>
      </w:r>
      <w:r w:rsidR="00D3764E">
        <w:t xml:space="preserve">create </w:t>
      </w:r>
      <w:r w:rsidR="006245C6">
        <w:t xml:space="preserve">our main window and then we </w:t>
      </w:r>
      <w:r w:rsidR="009A2509">
        <w:t>perform</w:t>
      </w:r>
      <w:r w:rsidR="006245C6">
        <w:t xml:space="preserve"> a series of OpenGL initializations</w:t>
      </w:r>
      <w:r w:rsidR="002A400D">
        <w:t xml:space="preserve"> and connections with our window.</w:t>
      </w:r>
      <w:r w:rsidR="00010604">
        <w:t xml:space="preserve"> So, let us try to </w:t>
      </w:r>
      <w:r w:rsidR="00F97879">
        <w:t>put things in order and explain what we are doing.</w:t>
      </w:r>
    </w:p>
    <w:p w14:paraId="38C6BC1C" w14:textId="29A76097" w:rsidR="00C56564" w:rsidRDefault="00B3178D" w:rsidP="007B313B">
      <w:r>
        <w:t>First</w:t>
      </w:r>
      <w:r w:rsidR="004C74E4">
        <w:t>,</w:t>
      </w:r>
      <w:r>
        <w:t xml:space="preserve"> we create the </w:t>
      </w:r>
      <w:r w:rsidR="00D436E0">
        <w:t>window like</w:t>
      </w:r>
      <w:r w:rsidR="00D511F2">
        <w:t xml:space="preserve"> we do in any Windows application</w:t>
      </w:r>
      <w:r w:rsidR="002D7D4E">
        <w:t xml:space="preserve"> by calling the </w:t>
      </w:r>
      <w:r w:rsidR="002D7D4E">
        <w:rPr>
          <w:i/>
          <w:iCs/>
        </w:rPr>
        <w:t>Create</w:t>
      </w:r>
      <w:r w:rsidR="004C74E4">
        <w:rPr>
          <w:i/>
          <w:iCs/>
        </w:rPr>
        <w:t>Window</w:t>
      </w:r>
      <w:r w:rsidR="00110DA9">
        <w:t xml:space="preserve">. No surprises so far. </w:t>
      </w:r>
      <w:r w:rsidR="00005BE2">
        <w:t xml:space="preserve">The next thing we do </w:t>
      </w:r>
      <w:r w:rsidR="009F5532">
        <w:t xml:space="preserve">is request the communication channel with the drawing mechanism we talked about before. </w:t>
      </w:r>
      <w:r w:rsidR="00201402">
        <w:t xml:space="preserve">For this we call the </w:t>
      </w:r>
      <w:r w:rsidR="00201402">
        <w:rPr>
          <w:i/>
          <w:iCs/>
        </w:rPr>
        <w:t>GetDC</w:t>
      </w:r>
      <w:r w:rsidR="00201402">
        <w:t xml:space="preserve"> system function which returns us </w:t>
      </w:r>
      <w:r w:rsidR="00F40C4A">
        <w:t>its</w:t>
      </w:r>
      <w:r w:rsidR="00201402">
        <w:t xml:space="preserve"> </w:t>
      </w:r>
      <w:r w:rsidR="00F40C4A">
        <w:t>ID.</w:t>
      </w:r>
      <w:r w:rsidR="00A4761C">
        <w:t xml:space="preserve"> </w:t>
      </w:r>
      <w:proofErr w:type="gramStart"/>
      <w:r w:rsidR="00A4761C">
        <w:t>Needless to say that</w:t>
      </w:r>
      <w:proofErr w:type="gramEnd"/>
      <w:r w:rsidR="00A4761C">
        <w:t xml:space="preserve"> whenever we fail</w:t>
      </w:r>
      <w:r w:rsidR="001711B6">
        <w:t>,</w:t>
      </w:r>
      <w:r w:rsidR="00A4761C">
        <w:t xml:space="preserve"> we abort the whole operation.</w:t>
      </w:r>
    </w:p>
    <w:p w14:paraId="29BF6337" w14:textId="4BE8AD6E" w:rsidR="003C05B5" w:rsidRDefault="0021626B" w:rsidP="007B313B">
      <w:r>
        <w:lastRenderedPageBreak/>
        <w:t xml:space="preserve">Next, </w:t>
      </w:r>
      <w:r w:rsidR="00F122D3">
        <w:t xml:space="preserve">we initialize a </w:t>
      </w:r>
      <w:r w:rsidR="00D625B0" w:rsidRPr="00D625B0">
        <w:rPr>
          <w:i/>
          <w:iCs/>
        </w:rPr>
        <w:t>PIXELFORMATDESCRIPTOR</w:t>
      </w:r>
      <w:r w:rsidR="00D625B0">
        <w:t xml:space="preserve"> variable. This is a </w:t>
      </w:r>
      <w:proofErr w:type="gramStart"/>
      <w:r w:rsidR="00D625B0">
        <w:t>struct</w:t>
      </w:r>
      <w:proofErr w:type="gramEnd"/>
      <w:r w:rsidR="00893657">
        <w:t xml:space="preserve"> describing the </w:t>
      </w:r>
      <w:r w:rsidR="00094439">
        <w:t>structure of our desired OpenGL drawing surface.</w:t>
      </w:r>
      <w:r w:rsidR="00E05172">
        <w:t xml:space="preserve"> We use this description </w:t>
      </w:r>
      <w:r w:rsidR="00032958">
        <w:t xml:space="preserve">to see if the drawing channel we got before </w:t>
      </w:r>
      <w:r w:rsidR="00956477">
        <w:t>is compatible with what we want.</w:t>
      </w:r>
      <w:r w:rsidR="00716AB5">
        <w:t xml:space="preserve"> This is </w:t>
      </w:r>
      <w:r w:rsidR="00587B7C">
        <w:t xml:space="preserve">done by calling </w:t>
      </w:r>
      <w:r w:rsidR="00587B7C" w:rsidRPr="00587B7C">
        <w:rPr>
          <w:i/>
          <w:iCs/>
        </w:rPr>
        <w:t>ChoosePixelFormat</w:t>
      </w:r>
      <w:r w:rsidR="00841FAF">
        <w:t>. If the display is compatible</w:t>
      </w:r>
      <w:r w:rsidR="00672E67">
        <w:t>,</w:t>
      </w:r>
      <w:r w:rsidR="00841FAF">
        <w:t xml:space="preserve"> we are given </w:t>
      </w:r>
      <w:r w:rsidR="001B3208">
        <w:t xml:space="preserve">a non-zero value, which is an index in the </w:t>
      </w:r>
      <w:r w:rsidR="00BC7522">
        <w:t>array of display modes supported.</w:t>
      </w:r>
    </w:p>
    <w:p w14:paraId="0819413E" w14:textId="3C3C523E" w:rsidR="00672E67" w:rsidRDefault="00CA606C" w:rsidP="007B313B">
      <w:r>
        <w:t xml:space="preserve">We then pass this index </w:t>
      </w:r>
      <w:r w:rsidR="00174DD5">
        <w:t xml:space="preserve">to the </w:t>
      </w:r>
      <w:r w:rsidR="00174DD5" w:rsidRPr="00174DD5">
        <w:rPr>
          <w:i/>
          <w:iCs/>
        </w:rPr>
        <w:t>SetPixelFormat</w:t>
      </w:r>
      <w:r w:rsidR="00174DD5">
        <w:t xml:space="preserve">, which </w:t>
      </w:r>
      <w:r w:rsidR="00E52C71">
        <w:t>performs the appropriate setup in the display driver for OpenGL to function.</w:t>
      </w:r>
      <w:r w:rsidR="008B7D7F">
        <w:t xml:space="preserve"> If this is </w:t>
      </w:r>
      <w:r w:rsidR="00026FD3">
        <w:t>successful,</w:t>
      </w:r>
      <w:r w:rsidR="008B7D7F">
        <w:t xml:space="preserve"> </w:t>
      </w:r>
      <w:r w:rsidR="00FD0BF4">
        <w:t xml:space="preserve">we </w:t>
      </w:r>
      <w:proofErr w:type="gramStart"/>
      <w:r w:rsidR="00FD0BF4">
        <w:t>create</w:t>
      </w:r>
      <w:proofErr w:type="gramEnd"/>
      <w:r w:rsidR="00FD0BF4">
        <w:t xml:space="preserve"> a new channel to use </w:t>
      </w:r>
      <w:r w:rsidR="001770BE">
        <w:t>for OpenGL drawing based on the system channel we obtained earlier</w:t>
      </w:r>
      <w:r w:rsidR="009B0AC3">
        <w:t xml:space="preserve">, calling </w:t>
      </w:r>
      <w:r w:rsidR="00131B83">
        <w:t xml:space="preserve">the </w:t>
      </w:r>
      <w:r w:rsidR="00131B83" w:rsidRPr="00131B83">
        <w:rPr>
          <w:i/>
          <w:iCs/>
        </w:rPr>
        <w:t>wglCreateContext</w:t>
      </w:r>
      <w:r w:rsidR="00131B83">
        <w:t xml:space="preserve"> function. </w:t>
      </w:r>
    </w:p>
    <w:p w14:paraId="3A7D37D8" w14:textId="33A2AA3B" w:rsidR="007562E7" w:rsidRDefault="007562E7" w:rsidP="007B313B">
      <w:r>
        <w:t xml:space="preserve">The last step is to enable this </w:t>
      </w:r>
      <w:r w:rsidR="00A3692C">
        <w:t xml:space="preserve">drawing channel by making it the </w:t>
      </w:r>
      <w:r w:rsidR="00A3692C">
        <w:rPr>
          <w:i/>
          <w:iCs/>
        </w:rPr>
        <w:t>current</w:t>
      </w:r>
      <w:r w:rsidR="00A3692C">
        <w:t xml:space="preserve"> OpenGL drawing channel.</w:t>
      </w:r>
      <w:r w:rsidR="00DB5800">
        <w:t xml:space="preserve"> We do this by calling the </w:t>
      </w:r>
      <w:r w:rsidR="00DB5800" w:rsidRPr="00DB5800">
        <w:rPr>
          <w:i/>
          <w:iCs/>
        </w:rPr>
        <w:t>wglMakeCurrent</w:t>
      </w:r>
      <w:r w:rsidR="00BA7852">
        <w:t xml:space="preserve"> function.</w:t>
      </w:r>
      <w:r w:rsidR="00ED6A43">
        <w:t xml:space="preserve"> If it </w:t>
      </w:r>
      <w:r w:rsidR="00026FD3">
        <w:t>succeeds,</w:t>
      </w:r>
      <w:r w:rsidR="00ED6A43">
        <w:t xml:space="preserve"> we </w:t>
      </w:r>
      <w:r w:rsidR="00A709C7" w:rsidRPr="00A709C7">
        <w:rPr>
          <w:i/>
          <w:iCs/>
        </w:rPr>
        <w:t>ShowWindow</w:t>
      </w:r>
      <w:r w:rsidR="00A709C7">
        <w:t xml:space="preserve"> as</w:t>
      </w:r>
      <w:r w:rsidR="00F72D1B">
        <w:t xml:space="preserve"> we would do in a</w:t>
      </w:r>
      <w:r w:rsidR="002E3895">
        <w:t>ny other application.</w:t>
      </w:r>
    </w:p>
    <w:p w14:paraId="02696F88" w14:textId="21E85C92" w:rsidR="00D11D76" w:rsidRDefault="00D11D76" w:rsidP="007B313B"/>
    <w:p w14:paraId="6A340E4D" w14:textId="5D60AD6F" w:rsidR="00D11D76" w:rsidRDefault="00D11D76" w:rsidP="00D11D76">
      <w:pPr>
        <w:pStyle w:val="Heading4"/>
      </w:pPr>
      <w:r>
        <w:t>Terminating OpenGL window</w:t>
      </w:r>
    </w:p>
    <w:p w14:paraId="60EA59E2" w14:textId="36581D09" w:rsidR="008A38A9" w:rsidRPr="009A7786" w:rsidRDefault="008A38A9" w:rsidP="008A38A9">
      <w:r>
        <w:t xml:space="preserve">All these device contexts we </w:t>
      </w:r>
      <w:r w:rsidR="009521FE">
        <w:t xml:space="preserve">used to </w:t>
      </w:r>
      <w:r w:rsidR="003733D7">
        <w:t xml:space="preserve">do our </w:t>
      </w:r>
      <w:r w:rsidR="00D85FFA">
        <w:t>job</w:t>
      </w:r>
      <w:r w:rsidR="009521FE">
        <w:t xml:space="preserve"> are valuable system resources and we should </w:t>
      </w:r>
      <w:r w:rsidR="0042086B">
        <w:t>release them when we no longer need them</w:t>
      </w:r>
      <w:r w:rsidR="00E27ECF">
        <w:t xml:space="preserve">. </w:t>
      </w:r>
      <w:r w:rsidR="00B7041B">
        <w:t xml:space="preserve">So, upon program exit </w:t>
      </w:r>
      <w:r w:rsidR="001763D1">
        <w:t xml:space="preserve">we call our function </w:t>
      </w:r>
      <w:r w:rsidR="001763D1">
        <w:rPr>
          <w:i/>
          <w:iCs/>
        </w:rPr>
        <w:t>destroy_GL_window</w:t>
      </w:r>
      <w:r w:rsidR="009A7786">
        <w:t xml:space="preserve"> instead of calling </w:t>
      </w:r>
      <w:r w:rsidR="009A7786">
        <w:rPr>
          <w:i/>
          <w:iCs/>
        </w:rPr>
        <w:t>DestroyWindow</w:t>
      </w:r>
      <w:r w:rsidR="009A7786">
        <w:t xml:space="preserve"> directly.</w:t>
      </w:r>
      <w:r w:rsidR="008120DA">
        <w:t xml:space="preserve"> This function releases the device contexts </w:t>
      </w:r>
      <w:r w:rsidR="00910C7B">
        <w:t xml:space="preserve">we created </w:t>
      </w:r>
      <w:r w:rsidR="00B9687B">
        <w:t>an</w:t>
      </w:r>
      <w:r w:rsidR="0055581F">
        <w:t>d then destroys the window.</w:t>
      </w:r>
    </w:p>
    <w:p w14:paraId="1D5B9D76" w14:textId="77777777" w:rsidR="005A7B76" w:rsidRDefault="005A7B76" w:rsidP="007B313B"/>
    <w:p w14:paraId="635BA23A" w14:textId="2DDCB0C6" w:rsidR="00C0675D" w:rsidRDefault="007141A7" w:rsidP="007141A7">
      <w:pPr>
        <w:pStyle w:val="Heading3"/>
      </w:pPr>
      <w:r>
        <w:t>Modifying the program loop</w:t>
      </w:r>
    </w:p>
    <w:p w14:paraId="58FB40DC" w14:textId="4CE164C7" w:rsidR="00B06457" w:rsidRDefault="00B06457" w:rsidP="007141A7">
      <w:r>
        <w:t xml:space="preserve">Now we will modify the main loop of our program </w:t>
      </w:r>
      <w:r w:rsidR="005A7905">
        <w:t>to accommodate for OpenGL drawing.</w:t>
      </w:r>
    </w:p>
    <w:p w14:paraId="35E8FAEB" w14:textId="5F2251A2" w:rsidR="00F413C5" w:rsidRDefault="0034664F" w:rsidP="00651CB5">
      <w:r>
        <w:t xml:space="preserve">First we will stop using </w:t>
      </w:r>
      <w:r>
        <w:rPr>
          <w:i/>
          <w:iCs/>
        </w:rPr>
        <w:t>GetMessage</w:t>
      </w:r>
      <w:r>
        <w:t xml:space="preserve"> and use </w:t>
      </w:r>
      <w:r>
        <w:rPr>
          <w:i/>
          <w:iCs/>
        </w:rPr>
        <w:t>PeekMessage</w:t>
      </w:r>
      <w:r>
        <w:t xml:space="preserve"> instead. </w:t>
      </w:r>
      <w:r w:rsidR="00896406">
        <w:t xml:space="preserve">This function </w:t>
      </w:r>
      <w:proofErr w:type="gramStart"/>
      <w:r w:rsidR="00896406">
        <w:t>check</w:t>
      </w:r>
      <w:proofErr w:type="gramEnd"/>
      <w:r w:rsidR="00896406">
        <w:t xml:space="preserve"> the message queue and if a message is pending </w:t>
      </w:r>
      <w:r w:rsidR="00DD2329">
        <w:t xml:space="preserve">it behaves like old one. If no message is pending it returns </w:t>
      </w:r>
      <w:r w:rsidR="00980E4C">
        <w:t>allowing us to perform any tasks we want.</w:t>
      </w:r>
      <w:r w:rsidR="00D32702">
        <w:t xml:space="preserve"> </w:t>
      </w:r>
      <w:r w:rsidR="00AF73F8">
        <w:t xml:space="preserve">Here is how our program loop </w:t>
      </w:r>
      <w:r w:rsidR="00E967FB">
        <w:t>looks like:</w:t>
      </w:r>
    </w:p>
    <w:p w14:paraId="2A741815" w14:textId="4C50ADEC" w:rsidR="00E967FB" w:rsidRDefault="00E967FB" w:rsidP="007141A7">
      <w:r>
        <w:rPr>
          <w:noProof/>
        </w:rPr>
        <mc:AlternateContent>
          <mc:Choice Requires="wps">
            <w:drawing>
              <wp:inline distT="0" distB="0" distL="0" distR="0" wp14:anchorId="7C7BF412" wp14:editId="271494B4">
                <wp:extent cx="6170295" cy="1404620"/>
                <wp:effectExtent l="0" t="0" r="20955" b="1968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432E851"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FF"/>
                                <w:sz w:val="18"/>
                                <w:szCs w:val="18"/>
                              </w:rPr>
                              <w:t>bool</w:t>
                            </w:r>
                            <w:r w:rsidRPr="00967458">
                              <w:rPr>
                                <w:rFonts w:ascii="Consolas" w:hAnsi="Consolas" w:cs="Consolas"/>
                                <w:color w:val="000000"/>
                                <w:sz w:val="18"/>
                                <w:szCs w:val="18"/>
                              </w:rPr>
                              <w:t xml:space="preserve"> bLooping = </w:t>
                            </w:r>
                            <w:proofErr w:type="gramStart"/>
                            <w:r w:rsidRPr="00967458">
                              <w:rPr>
                                <w:rFonts w:ascii="Consolas" w:hAnsi="Consolas" w:cs="Consolas"/>
                                <w:color w:val="0000FF"/>
                                <w:sz w:val="18"/>
                                <w:szCs w:val="18"/>
                              </w:rPr>
                              <w:t>true</w:t>
                            </w:r>
                            <w:r w:rsidRPr="00967458">
                              <w:rPr>
                                <w:rFonts w:ascii="Consolas" w:hAnsi="Consolas" w:cs="Consolas"/>
                                <w:color w:val="000000"/>
                                <w:sz w:val="18"/>
                                <w:szCs w:val="18"/>
                              </w:rPr>
                              <w:t>;</w:t>
                            </w:r>
                            <w:proofErr w:type="gramEnd"/>
                          </w:p>
                          <w:p w14:paraId="40075DB1"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2B91AF"/>
                                <w:sz w:val="18"/>
                                <w:szCs w:val="18"/>
                              </w:rPr>
                              <w:t>MSG</w:t>
                            </w:r>
                            <w:r w:rsidRPr="00967458">
                              <w:rPr>
                                <w:rFonts w:ascii="Consolas" w:hAnsi="Consolas" w:cs="Consolas"/>
                                <w:color w:val="000000"/>
                                <w:sz w:val="18"/>
                                <w:szCs w:val="18"/>
                              </w:rPr>
                              <w:t xml:space="preserve"> </w:t>
                            </w:r>
                            <w:proofErr w:type="spellStart"/>
                            <w:proofErr w:type="gramStart"/>
                            <w:r w:rsidRPr="00967458">
                              <w:rPr>
                                <w:rFonts w:ascii="Consolas" w:hAnsi="Consolas" w:cs="Consolas"/>
                                <w:color w:val="000000"/>
                                <w:sz w:val="18"/>
                                <w:szCs w:val="18"/>
                              </w:rPr>
                              <w:t>msg</w:t>
                            </w:r>
                            <w:proofErr w:type="spellEnd"/>
                            <w:r w:rsidRPr="00967458">
                              <w:rPr>
                                <w:rFonts w:ascii="Consolas" w:hAnsi="Consolas" w:cs="Consolas"/>
                                <w:color w:val="000000"/>
                                <w:sz w:val="18"/>
                                <w:szCs w:val="18"/>
                              </w:rPr>
                              <w:t>;</w:t>
                            </w:r>
                            <w:proofErr w:type="gramEnd"/>
                          </w:p>
                          <w:p w14:paraId="75A22936"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FF"/>
                                <w:sz w:val="18"/>
                                <w:szCs w:val="18"/>
                              </w:rPr>
                              <w:t>while</w:t>
                            </w:r>
                            <w:r w:rsidRPr="00967458">
                              <w:rPr>
                                <w:rFonts w:ascii="Consolas" w:hAnsi="Consolas" w:cs="Consolas"/>
                                <w:color w:val="000000"/>
                                <w:sz w:val="18"/>
                                <w:szCs w:val="18"/>
                              </w:rPr>
                              <w:t xml:space="preserve"> (bLooping)</w:t>
                            </w:r>
                          </w:p>
                          <w:p w14:paraId="6913FB9E"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w:t>
                            </w:r>
                          </w:p>
                          <w:p w14:paraId="3EA8D81B" w14:textId="0B4569F5"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8000"/>
                                <w:sz w:val="18"/>
                                <w:szCs w:val="18"/>
                              </w:rPr>
                              <w:t>// check for windows message</w:t>
                            </w:r>
                            <w:r>
                              <w:rPr>
                                <w:rFonts w:ascii="Consolas" w:hAnsi="Consolas" w:cs="Consolas"/>
                                <w:color w:val="008000"/>
                                <w:sz w:val="18"/>
                                <w:szCs w:val="18"/>
                              </w:rPr>
                              <w:t>s</w:t>
                            </w:r>
                            <w:r w:rsidRPr="00967458">
                              <w:rPr>
                                <w:rFonts w:ascii="Consolas" w:hAnsi="Consolas" w:cs="Consolas"/>
                                <w:color w:val="008000"/>
                                <w:sz w:val="18"/>
                                <w:szCs w:val="18"/>
                              </w:rPr>
                              <w:t xml:space="preserve"> and process them</w:t>
                            </w:r>
                          </w:p>
                          <w:p w14:paraId="6E775960"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if</w:t>
                            </w:r>
                            <w:r w:rsidRPr="00967458">
                              <w:rPr>
                                <w:rFonts w:ascii="Consolas" w:hAnsi="Consolas" w:cs="Consolas"/>
                                <w:color w:val="000000"/>
                                <w:sz w:val="18"/>
                                <w:szCs w:val="18"/>
                              </w:rPr>
                              <w:t xml:space="preserve"> (</w:t>
                            </w:r>
                            <w:r w:rsidRPr="00967458">
                              <w:rPr>
                                <w:rFonts w:ascii="Consolas" w:hAnsi="Consolas" w:cs="Consolas"/>
                                <w:color w:val="6F008A"/>
                                <w:sz w:val="18"/>
                                <w:szCs w:val="18"/>
                              </w:rPr>
                              <w:t>PeekMessage</w:t>
                            </w:r>
                            <w:r w:rsidRPr="00967458">
                              <w:rPr>
                                <w:rFonts w:ascii="Consolas" w:hAnsi="Consolas" w:cs="Consolas"/>
                                <w:color w:val="000000"/>
                                <w:sz w:val="18"/>
                                <w:szCs w:val="18"/>
                              </w:rPr>
                              <w:t xml:space="preserve">(&amp;msg, </w:t>
                            </w:r>
                            <w:r w:rsidRPr="00967458">
                              <w:rPr>
                                <w:rFonts w:ascii="Consolas" w:hAnsi="Consolas" w:cs="Consolas"/>
                                <w:color w:val="6F008A"/>
                                <w:sz w:val="18"/>
                                <w:szCs w:val="18"/>
                              </w:rPr>
                              <w:t>NULL</w:t>
                            </w:r>
                            <w:r w:rsidRPr="00967458">
                              <w:rPr>
                                <w:rFonts w:ascii="Consolas" w:hAnsi="Consolas" w:cs="Consolas"/>
                                <w:color w:val="000000"/>
                                <w:sz w:val="18"/>
                                <w:szCs w:val="18"/>
                              </w:rPr>
                              <w:t xml:space="preserve">, 0, 0, </w:t>
                            </w:r>
                            <w:r w:rsidRPr="00967458">
                              <w:rPr>
                                <w:rFonts w:ascii="Consolas" w:hAnsi="Consolas" w:cs="Consolas"/>
                                <w:color w:val="6F008A"/>
                                <w:sz w:val="18"/>
                                <w:szCs w:val="18"/>
                              </w:rPr>
                              <w:t>PM_REMOVE</w:t>
                            </w:r>
                            <w:r w:rsidRPr="00967458">
                              <w:rPr>
                                <w:rFonts w:ascii="Consolas" w:hAnsi="Consolas" w:cs="Consolas"/>
                                <w:color w:val="000000"/>
                                <w:sz w:val="18"/>
                                <w:szCs w:val="18"/>
                              </w:rPr>
                              <w:t>) != 0)</w:t>
                            </w:r>
                          </w:p>
                          <w:p w14:paraId="73ACA258" w14:textId="7BD3B247" w:rsidR="00046CFA"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036B45D5" w14:textId="0706A6E8"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67458">
                              <w:rPr>
                                <w:rFonts w:ascii="Consolas" w:hAnsi="Consolas" w:cs="Consolas"/>
                                <w:color w:val="008000"/>
                                <w:sz w:val="18"/>
                                <w:szCs w:val="18"/>
                              </w:rPr>
                              <w:t>// destroy window was invoked (escape or Alt-F4)</w:t>
                            </w:r>
                          </w:p>
                          <w:p w14:paraId="40DD0E84" w14:textId="2577B126"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if</w:t>
                            </w:r>
                            <w:r w:rsidRPr="00967458">
                              <w:rPr>
                                <w:rFonts w:ascii="Consolas" w:hAnsi="Consolas" w:cs="Consolas"/>
                                <w:color w:val="000000"/>
                                <w:sz w:val="18"/>
                                <w:szCs w:val="18"/>
                              </w:rPr>
                              <w:t xml:space="preserve"> (msg.message == </w:t>
                            </w:r>
                            <w:r w:rsidRPr="00967458">
                              <w:rPr>
                                <w:rFonts w:ascii="Consolas" w:hAnsi="Consolas" w:cs="Consolas"/>
                                <w:color w:val="6F008A"/>
                                <w:sz w:val="18"/>
                                <w:szCs w:val="18"/>
                              </w:rPr>
                              <w:t>WM_QUIT</w:t>
                            </w:r>
                            <w:r w:rsidRPr="00967458">
                              <w:rPr>
                                <w:rFonts w:ascii="Consolas" w:hAnsi="Consolas" w:cs="Consolas"/>
                                <w:color w:val="000000"/>
                                <w:sz w:val="18"/>
                                <w:szCs w:val="18"/>
                              </w:rPr>
                              <w:t xml:space="preserve">)  </w:t>
                            </w:r>
                          </w:p>
                          <w:p w14:paraId="7B82C43A"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bLooping = </w:t>
                            </w:r>
                            <w:proofErr w:type="gramStart"/>
                            <w:r w:rsidRPr="00967458">
                              <w:rPr>
                                <w:rFonts w:ascii="Consolas" w:hAnsi="Consolas" w:cs="Consolas"/>
                                <w:color w:val="0000FF"/>
                                <w:sz w:val="18"/>
                                <w:szCs w:val="18"/>
                              </w:rPr>
                              <w:t>false</w:t>
                            </w:r>
                            <w:r w:rsidRPr="00967458">
                              <w:rPr>
                                <w:rFonts w:ascii="Consolas" w:hAnsi="Consolas" w:cs="Consolas"/>
                                <w:color w:val="000000"/>
                                <w:sz w:val="18"/>
                                <w:szCs w:val="18"/>
                              </w:rPr>
                              <w:t>;</w:t>
                            </w:r>
                            <w:proofErr w:type="gramEnd"/>
                          </w:p>
                          <w:p w14:paraId="62AEE2F3"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p>
                          <w:p w14:paraId="6A45641C"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TranslateMessage(&amp;msg</w:t>
                            </w:r>
                            <w:proofErr w:type="gramStart"/>
                            <w:r w:rsidRPr="00967458">
                              <w:rPr>
                                <w:rFonts w:ascii="Consolas" w:hAnsi="Consolas" w:cs="Consolas"/>
                                <w:color w:val="000000"/>
                                <w:sz w:val="18"/>
                                <w:szCs w:val="18"/>
                              </w:rPr>
                              <w:t>);</w:t>
                            </w:r>
                            <w:proofErr w:type="gramEnd"/>
                          </w:p>
                          <w:p w14:paraId="031E6C3A"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6F008A"/>
                                <w:sz w:val="18"/>
                                <w:szCs w:val="18"/>
                              </w:rPr>
                              <w:t>DispatchMessage</w:t>
                            </w:r>
                            <w:r w:rsidRPr="00967458">
                              <w:rPr>
                                <w:rFonts w:ascii="Consolas" w:hAnsi="Consolas" w:cs="Consolas"/>
                                <w:color w:val="000000"/>
                                <w:sz w:val="18"/>
                                <w:szCs w:val="18"/>
                              </w:rPr>
                              <w:t>(&amp;msg</w:t>
                            </w:r>
                            <w:proofErr w:type="gramStart"/>
                            <w:r w:rsidRPr="00967458">
                              <w:rPr>
                                <w:rFonts w:ascii="Consolas" w:hAnsi="Consolas" w:cs="Consolas"/>
                                <w:color w:val="000000"/>
                                <w:sz w:val="18"/>
                                <w:szCs w:val="18"/>
                              </w:rPr>
                              <w:t>);</w:t>
                            </w:r>
                            <w:proofErr w:type="gramEnd"/>
                          </w:p>
                          <w:p w14:paraId="412AAFAF"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1DA2926A"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else</w:t>
                            </w:r>
                            <w:r w:rsidRPr="00967458">
                              <w:rPr>
                                <w:rFonts w:ascii="Consolas" w:hAnsi="Consolas" w:cs="Consolas"/>
                                <w:color w:val="000000"/>
                                <w:sz w:val="18"/>
                                <w:szCs w:val="18"/>
                              </w:rPr>
                              <w:t xml:space="preserve">  </w:t>
                            </w:r>
                            <w:r w:rsidRPr="00967458">
                              <w:rPr>
                                <w:rFonts w:ascii="Consolas" w:hAnsi="Consolas" w:cs="Consolas"/>
                                <w:color w:val="008000"/>
                                <w:sz w:val="18"/>
                                <w:szCs w:val="18"/>
                              </w:rPr>
                              <w:t xml:space="preserve">// no messages, just loop for next </w:t>
                            </w:r>
                            <w:proofErr w:type="gramStart"/>
                            <w:r w:rsidRPr="00967458">
                              <w:rPr>
                                <w:rFonts w:ascii="Consolas" w:hAnsi="Consolas" w:cs="Consolas"/>
                                <w:color w:val="008000"/>
                                <w:sz w:val="18"/>
                                <w:szCs w:val="18"/>
                              </w:rPr>
                              <w:t>frame</w:t>
                            </w:r>
                            <w:proofErr w:type="gramEnd"/>
                          </w:p>
                          <w:p w14:paraId="00D79BB8"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6A7D7F97" w14:textId="253DBECA"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if</w:t>
                            </w:r>
                            <w:r w:rsidRPr="00967458">
                              <w:rPr>
                                <w:rFonts w:ascii="Consolas" w:hAnsi="Consolas" w:cs="Consolas"/>
                                <w:color w:val="000000"/>
                                <w:sz w:val="18"/>
                                <w:szCs w:val="18"/>
                              </w:rPr>
                              <w:t xml:space="preserve"> (g_window.isMinimized)</w:t>
                            </w:r>
                            <w:r w:rsidRPr="00967458">
                              <w:rPr>
                                <w:rFonts w:ascii="Consolas" w:hAnsi="Consolas" w:cs="Consolas"/>
                                <w:color w:val="000000"/>
                                <w:sz w:val="18"/>
                                <w:szCs w:val="18"/>
                              </w:rPr>
                              <w:tab/>
                            </w:r>
                            <w:r w:rsidRPr="00967458">
                              <w:rPr>
                                <w:rFonts w:ascii="Consolas" w:hAnsi="Consolas" w:cs="Consolas"/>
                                <w:color w:val="008000"/>
                                <w:sz w:val="18"/>
                                <w:szCs w:val="18"/>
                              </w:rPr>
                              <w:t>// if window is minimized</w:t>
                            </w:r>
                          </w:p>
                          <w:p w14:paraId="6B94A1F7" w14:textId="432592D7" w:rsidR="00046CFA"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137F132E" w14:textId="2364D915"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67458">
                              <w:rPr>
                                <w:rFonts w:ascii="Consolas" w:hAnsi="Consolas" w:cs="Consolas"/>
                                <w:color w:val="008000"/>
                                <w:sz w:val="18"/>
                                <w:szCs w:val="18"/>
                              </w:rPr>
                              <w:t>// y</w:t>
                            </w:r>
                            <w:r>
                              <w:rPr>
                                <w:rFonts w:ascii="Consolas" w:hAnsi="Consolas" w:cs="Consolas"/>
                                <w:color w:val="008000"/>
                                <w:sz w:val="18"/>
                                <w:szCs w:val="18"/>
                              </w:rPr>
                              <w:t>i</w:t>
                            </w:r>
                            <w:r w:rsidRPr="00967458">
                              <w:rPr>
                                <w:rFonts w:ascii="Consolas" w:hAnsi="Consolas" w:cs="Consolas"/>
                                <w:color w:val="008000"/>
                                <w:sz w:val="18"/>
                                <w:szCs w:val="18"/>
                              </w:rPr>
                              <w:t>eld back to system, do not waste processing power</w:t>
                            </w:r>
                          </w:p>
                          <w:p w14:paraId="40166B6E" w14:textId="370E8588"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WaitMessage(</w:t>
                            </w:r>
                            <w:proofErr w:type="gramStart"/>
                            <w:r w:rsidRPr="00967458">
                              <w:rPr>
                                <w:rFonts w:ascii="Consolas" w:hAnsi="Consolas" w:cs="Consolas"/>
                                <w:color w:val="000000"/>
                                <w:sz w:val="18"/>
                                <w:szCs w:val="18"/>
                              </w:rPr>
                              <w:t>);</w:t>
                            </w:r>
                            <w:proofErr w:type="gramEnd"/>
                            <w:r w:rsidRPr="00967458">
                              <w:rPr>
                                <w:rFonts w:ascii="Consolas" w:hAnsi="Consolas" w:cs="Consolas"/>
                                <w:color w:val="000000"/>
                                <w:sz w:val="18"/>
                                <w:szCs w:val="18"/>
                              </w:rPr>
                              <w:tab/>
                            </w:r>
                            <w:r w:rsidRPr="00967458">
                              <w:rPr>
                                <w:rFonts w:ascii="Consolas" w:hAnsi="Consolas" w:cs="Consolas"/>
                                <w:color w:val="000000"/>
                                <w:sz w:val="18"/>
                                <w:szCs w:val="18"/>
                              </w:rPr>
                              <w:tab/>
                            </w:r>
                          </w:p>
                          <w:p w14:paraId="3724279D"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011084E9"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else</w:t>
                            </w:r>
                          </w:p>
                          <w:p w14:paraId="71C78E12"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0FA247EC" w14:textId="3CE6F196"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8000"/>
                                <w:sz w:val="18"/>
                                <w:szCs w:val="18"/>
                              </w:rPr>
                              <w:t xml:space="preserve">// </w:t>
                            </w:r>
                            <w:r>
                              <w:rPr>
                                <w:rFonts w:ascii="Consolas" w:hAnsi="Consolas" w:cs="Consolas"/>
                                <w:color w:val="008000"/>
                                <w:sz w:val="18"/>
                                <w:szCs w:val="18"/>
                              </w:rPr>
                              <w:t>here we do our own processing and drawing</w:t>
                            </w:r>
                          </w:p>
                          <w:p w14:paraId="28D521FC"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138583E9"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4826FF9E" w14:textId="52E8CBD3"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7C7BF412" id="_x0000_s1031"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YlEidTYCAABhBAAADgAAAAAAAAAAAAAA&#10;AAAuAgAAZHJzL2Uyb0RvYy54bWxQSwECLQAUAAYACAAAACEAsCuTKd0AAAAFAQAADwAAAAAAAAAA&#10;AAAAAACQBAAAZHJzL2Rvd25yZXYueG1sUEsFBgAAAAAEAAQA8wAAAJoFAAAAAA==&#10;" fillcolor="#d5dce4 [671]">
                <v:textbox style="mso-fit-shape-to-text:t">
                  <w:txbxContent>
                    <w:p w14:paraId="5432E851"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FF"/>
                          <w:sz w:val="18"/>
                          <w:szCs w:val="18"/>
                        </w:rPr>
                        <w:t>bool</w:t>
                      </w:r>
                      <w:r w:rsidRPr="00967458">
                        <w:rPr>
                          <w:rFonts w:ascii="Consolas" w:hAnsi="Consolas" w:cs="Consolas"/>
                          <w:color w:val="000000"/>
                          <w:sz w:val="18"/>
                          <w:szCs w:val="18"/>
                        </w:rPr>
                        <w:t xml:space="preserve"> bLooping = </w:t>
                      </w:r>
                      <w:proofErr w:type="gramStart"/>
                      <w:r w:rsidRPr="00967458">
                        <w:rPr>
                          <w:rFonts w:ascii="Consolas" w:hAnsi="Consolas" w:cs="Consolas"/>
                          <w:color w:val="0000FF"/>
                          <w:sz w:val="18"/>
                          <w:szCs w:val="18"/>
                        </w:rPr>
                        <w:t>true</w:t>
                      </w:r>
                      <w:r w:rsidRPr="00967458">
                        <w:rPr>
                          <w:rFonts w:ascii="Consolas" w:hAnsi="Consolas" w:cs="Consolas"/>
                          <w:color w:val="000000"/>
                          <w:sz w:val="18"/>
                          <w:szCs w:val="18"/>
                        </w:rPr>
                        <w:t>;</w:t>
                      </w:r>
                      <w:proofErr w:type="gramEnd"/>
                    </w:p>
                    <w:p w14:paraId="40075DB1"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2B91AF"/>
                          <w:sz w:val="18"/>
                          <w:szCs w:val="18"/>
                        </w:rPr>
                        <w:t>MSG</w:t>
                      </w:r>
                      <w:r w:rsidRPr="00967458">
                        <w:rPr>
                          <w:rFonts w:ascii="Consolas" w:hAnsi="Consolas" w:cs="Consolas"/>
                          <w:color w:val="000000"/>
                          <w:sz w:val="18"/>
                          <w:szCs w:val="18"/>
                        </w:rPr>
                        <w:t xml:space="preserve"> </w:t>
                      </w:r>
                      <w:proofErr w:type="spellStart"/>
                      <w:proofErr w:type="gramStart"/>
                      <w:r w:rsidRPr="00967458">
                        <w:rPr>
                          <w:rFonts w:ascii="Consolas" w:hAnsi="Consolas" w:cs="Consolas"/>
                          <w:color w:val="000000"/>
                          <w:sz w:val="18"/>
                          <w:szCs w:val="18"/>
                        </w:rPr>
                        <w:t>msg</w:t>
                      </w:r>
                      <w:proofErr w:type="spellEnd"/>
                      <w:r w:rsidRPr="00967458">
                        <w:rPr>
                          <w:rFonts w:ascii="Consolas" w:hAnsi="Consolas" w:cs="Consolas"/>
                          <w:color w:val="000000"/>
                          <w:sz w:val="18"/>
                          <w:szCs w:val="18"/>
                        </w:rPr>
                        <w:t>;</w:t>
                      </w:r>
                      <w:proofErr w:type="gramEnd"/>
                    </w:p>
                    <w:p w14:paraId="75A22936"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FF"/>
                          <w:sz w:val="18"/>
                          <w:szCs w:val="18"/>
                        </w:rPr>
                        <w:t>while</w:t>
                      </w:r>
                      <w:r w:rsidRPr="00967458">
                        <w:rPr>
                          <w:rFonts w:ascii="Consolas" w:hAnsi="Consolas" w:cs="Consolas"/>
                          <w:color w:val="000000"/>
                          <w:sz w:val="18"/>
                          <w:szCs w:val="18"/>
                        </w:rPr>
                        <w:t xml:space="preserve"> (bLooping)</w:t>
                      </w:r>
                    </w:p>
                    <w:p w14:paraId="6913FB9E"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w:t>
                      </w:r>
                    </w:p>
                    <w:p w14:paraId="3EA8D81B" w14:textId="0B4569F5"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8000"/>
                          <w:sz w:val="18"/>
                          <w:szCs w:val="18"/>
                        </w:rPr>
                        <w:t>// check for windows message</w:t>
                      </w:r>
                      <w:r>
                        <w:rPr>
                          <w:rFonts w:ascii="Consolas" w:hAnsi="Consolas" w:cs="Consolas"/>
                          <w:color w:val="008000"/>
                          <w:sz w:val="18"/>
                          <w:szCs w:val="18"/>
                        </w:rPr>
                        <w:t>s</w:t>
                      </w:r>
                      <w:r w:rsidRPr="00967458">
                        <w:rPr>
                          <w:rFonts w:ascii="Consolas" w:hAnsi="Consolas" w:cs="Consolas"/>
                          <w:color w:val="008000"/>
                          <w:sz w:val="18"/>
                          <w:szCs w:val="18"/>
                        </w:rPr>
                        <w:t xml:space="preserve"> and process them</w:t>
                      </w:r>
                    </w:p>
                    <w:p w14:paraId="6E775960"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if</w:t>
                      </w:r>
                      <w:r w:rsidRPr="00967458">
                        <w:rPr>
                          <w:rFonts w:ascii="Consolas" w:hAnsi="Consolas" w:cs="Consolas"/>
                          <w:color w:val="000000"/>
                          <w:sz w:val="18"/>
                          <w:szCs w:val="18"/>
                        </w:rPr>
                        <w:t xml:space="preserve"> (</w:t>
                      </w:r>
                      <w:r w:rsidRPr="00967458">
                        <w:rPr>
                          <w:rFonts w:ascii="Consolas" w:hAnsi="Consolas" w:cs="Consolas"/>
                          <w:color w:val="6F008A"/>
                          <w:sz w:val="18"/>
                          <w:szCs w:val="18"/>
                        </w:rPr>
                        <w:t>PeekMessage</w:t>
                      </w:r>
                      <w:r w:rsidRPr="00967458">
                        <w:rPr>
                          <w:rFonts w:ascii="Consolas" w:hAnsi="Consolas" w:cs="Consolas"/>
                          <w:color w:val="000000"/>
                          <w:sz w:val="18"/>
                          <w:szCs w:val="18"/>
                        </w:rPr>
                        <w:t xml:space="preserve">(&amp;msg, </w:t>
                      </w:r>
                      <w:r w:rsidRPr="00967458">
                        <w:rPr>
                          <w:rFonts w:ascii="Consolas" w:hAnsi="Consolas" w:cs="Consolas"/>
                          <w:color w:val="6F008A"/>
                          <w:sz w:val="18"/>
                          <w:szCs w:val="18"/>
                        </w:rPr>
                        <w:t>NULL</w:t>
                      </w:r>
                      <w:r w:rsidRPr="00967458">
                        <w:rPr>
                          <w:rFonts w:ascii="Consolas" w:hAnsi="Consolas" w:cs="Consolas"/>
                          <w:color w:val="000000"/>
                          <w:sz w:val="18"/>
                          <w:szCs w:val="18"/>
                        </w:rPr>
                        <w:t xml:space="preserve">, 0, 0, </w:t>
                      </w:r>
                      <w:r w:rsidRPr="00967458">
                        <w:rPr>
                          <w:rFonts w:ascii="Consolas" w:hAnsi="Consolas" w:cs="Consolas"/>
                          <w:color w:val="6F008A"/>
                          <w:sz w:val="18"/>
                          <w:szCs w:val="18"/>
                        </w:rPr>
                        <w:t>PM_REMOVE</w:t>
                      </w:r>
                      <w:r w:rsidRPr="00967458">
                        <w:rPr>
                          <w:rFonts w:ascii="Consolas" w:hAnsi="Consolas" w:cs="Consolas"/>
                          <w:color w:val="000000"/>
                          <w:sz w:val="18"/>
                          <w:szCs w:val="18"/>
                        </w:rPr>
                        <w:t>) != 0)</w:t>
                      </w:r>
                    </w:p>
                    <w:p w14:paraId="73ACA258" w14:textId="7BD3B247" w:rsidR="00046CFA"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036B45D5" w14:textId="0706A6E8"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67458">
                        <w:rPr>
                          <w:rFonts w:ascii="Consolas" w:hAnsi="Consolas" w:cs="Consolas"/>
                          <w:color w:val="008000"/>
                          <w:sz w:val="18"/>
                          <w:szCs w:val="18"/>
                        </w:rPr>
                        <w:t>// destroy window was invoked (escape or Alt-F4)</w:t>
                      </w:r>
                    </w:p>
                    <w:p w14:paraId="40DD0E84" w14:textId="2577B126"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if</w:t>
                      </w:r>
                      <w:r w:rsidRPr="00967458">
                        <w:rPr>
                          <w:rFonts w:ascii="Consolas" w:hAnsi="Consolas" w:cs="Consolas"/>
                          <w:color w:val="000000"/>
                          <w:sz w:val="18"/>
                          <w:szCs w:val="18"/>
                        </w:rPr>
                        <w:t xml:space="preserve"> (msg.message == </w:t>
                      </w:r>
                      <w:r w:rsidRPr="00967458">
                        <w:rPr>
                          <w:rFonts w:ascii="Consolas" w:hAnsi="Consolas" w:cs="Consolas"/>
                          <w:color w:val="6F008A"/>
                          <w:sz w:val="18"/>
                          <w:szCs w:val="18"/>
                        </w:rPr>
                        <w:t>WM_QUIT</w:t>
                      </w:r>
                      <w:r w:rsidRPr="00967458">
                        <w:rPr>
                          <w:rFonts w:ascii="Consolas" w:hAnsi="Consolas" w:cs="Consolas"/>
                          <w:color w:val="000000"/>
                          <w:sz w:val="18"/>
                          <w:szCs w:val="18"/>
                        </w:rPr>
                        <w:t xml:space="preserve">)  </w:t>
                      </w:r>
                    </w:p>
                    <w:p w14:paraId="7B82C43A"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bLooping = </w:t>
                      </w:r>
                      <w:proofErr w:type="gramStart"/>
                      <w:r w:rsidRPr="00967458">
                        <w:rPr>
                          <w:rFonts w:ascii="Consolas" w:hAnsi="Consolas" w:cs="Consolas"/>
                          <w:color w:val="0000FF"/>
                          <w:sz w:val="18"/>
                          <w:szCs w:val="18"/>
                        </w:rPr>
                        <w:t>false</w:t>
                      </w:r>
                      <w:r w:rsidRPr="00967458">
                        <w:rPr>
                          <w:rFonts w:ascii="Consolas" w:hAnsi="Consolas" w:cs="Consolas"/>
                          <w:color w:val="000000"/>
                          <w:sz w:val="18"/>
                          <w:szCs w:val="18"/>
                        </w:rPr>
                        <w:t>;</w:t>
                      </w:r>
                      <w:proofErr w:type="gramEnd"/>
                    </w:p>
                    <w:p w14:paraId="62AEE2F3"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p>
                    <w:p w14:paraId="6A45641C"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TranslateMessage(&amp;msg</w:t>
                      </w:r>
                      <w:proofErr w:type="gramStart"/>
                      <w:r w:rsidRPr="00967458">
                        <w:rPr>
                          <w:rFonts w:ascii="Consolas" w:hAnsi="Consolas" w:cs="Consolas"/>
                          <w:color w:val="000000"/>
                          <w:sz w:val="18"/>
                          <w:szCs w:val="18"/>
                        </w:rPr>
                        <w:t>);</w:t>
                      </w:r>
                      <w:proofErr w:type="gramEnd"/>
                    </w:p>
                    <w:p w14:paraId="031E6C3A"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6F008A"/>
                          <w:sz w:val="18"/>
                          <w:szCs w:val="18"/>
                        </w:rPr>
                        <w:t>DispatchMessage</w:t>
                      </w:r>
                      <w:r w:rsidRPr="00967458">
                        <w:rPr>
                          <w:rFonts w:ascii="Consolas" w:hAnsi="Consolas" w:cs="Consolas"/>
                          <w:color w:val="000000"/>
                          <w:sz w:val="18"/>
                          <w:szCs w:val="18"/>
                        </w:rPr>
                        <w:t>(&amp;msg</w:t>
                      </w:r>
                      <w:proofErr w:type="gramStart"/>
                      <w:r w:rsidRPr="00967458">
                        <w:rPr>
                          <w:rFonts w:ascii="Consolas" w:hAnsi="Consolas" w:cs="Consolas"/>
                          <w:color w:val="000000"/>
                          <w:sz w:val="18"/>
                          <w:szCs w:val="18"/>
                        </w:rPr>
                        <w:t>);</w:t>
                      </w:r>
                      <w:proofErr w:type="gramEnd"/>
                    </w:p>
                    <w:p w14:paraId="412AAFAF"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1DA2926A"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else</w:t>
                      </w:r>
                      <w:r w:rsidRPr="00967458">
                        <w:rPr>
                          <w:rFonts w:ascii="Consolas" w:hAnsi="Consolas" w:cs="Consolas"/>
                          <w:color w:val="000000"/>
                          <w:sz w:val="18"/>
                          <w:szCs w:val="18"/>
                        </w:rPr>
                        <w:t xml:space="preserve">  </w:t>
                      </w:r>
                      <w:r w:rsidRPr="00967458">
                        <w:rPr>
                          <w:rFonts w:ascii="Consolas" w:hAnsi="Consolas" w:cs="Consolas"/>
                          <w:color w:val="008000"/>
                          <w:sz w:val="18"/>
                          <w:szCs w:val="18"/>
                        </w:rPr>
                        <w:t xml:space="preserve">// no messages, just loop for next </w:t>
                      </w:r>
                      <w:proofErr w:type="gramStart"/>
                      <w:r w:rsidRPr="00967458">
                        <w:rPr>
                          <w:rFonts w:ascii="Consolas" w:hAnsi="Consolas" w:cs="Consolas"/>
                          <w:color w:val="008000"/>
                          <w:sz w:val="18"/>
                          <w:szCs w:val="18"/>
                        </w:rPr>
                        <w:t>frame</w:t>
                      </w:r>
                      <w:proofErr w:type="gramEnd"/>
                    </w:p>
                    <w:p w14:paraId="00D79BB8"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6A7D7F97" w14:textId="253DBECA"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if</w:t>
                      </w:r>
                      <w:r w:rsidRPr="00967458">
                        <w:rPr>
                          <w:rFonts w:ascii="Consolas" w:hAnsi="Consolas" w:cs="Consolas"/>
                          <w:color w:val="000000"/>
                          <w:sz w:val="18"/>
                          <w:szCs w:val="18"/>
                        </w:rPr>
                        <w:t xml:space="preserve"> (g_window.isMinimized)</w:t>
                      </w:r>
                      <w:r w:rsidRPr="00967458">
                        <w:rPr>
                          <w:rFonts w:ascii="Consolas" w:hAnsi="Consolas" w:cs="Consolas"/>
                          <w:color w:val="000000"/>
                          <w:sz w:val="18"/>
                          <w:szCs w:val="18"/>
                        </w:rPr>
                        <w:tab/>
                      </w:r>
                      <w:r w:rsidRPr="00967458">
                        <w:rPr>
                          <w:rFonts w:ascii="Consolas" w:hAnsi="Consolas" w:cs="Consolas"/>
                          <w:color w:val="008000"/>
                          <w:sz w:val="18"/>
                          <w:szCs w:val="18"/>
                        </w:rPr>
                        <w:t>// if window is minimized</w:t>
                      </w:r>
                    </w:p>
                    <w:p w14:paraId="6B94A1F7" w14:textId="432592D7" w:rsidR="00046CFA"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137F132E" w14:textId="2364D915"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67458">
                        <w:rPr>
                          <w:rFonts w:ascii="Consolas" w:hAnsi="Consolas" w:cs="Consolas"/>
                          <w:color w:val="008000"/>
                          <w:sz w:val="18"/>
                          <w:szCs w:val="18"/>
                        </w:rPr>
                        <w:t>// y</w:t>
                      </w:r>
                      <w:r>
                        <w:rPr>
                          <w:rFonts w:ascii="Consolas" w:hAnsi="Consolas" w:cs="Consolas"/>
                          <w:color w:val="008000"/>
                          <w:sz w:val="18"/>
                          <w:szCs w:val="18"/>
                        </w:rPr>
                        <w:t>i</w:t>
                      </w:r>
                      <w:r w:rsidRPr="00967458">
                        <w:rPr>
                          <w:rFonts w:ascii="Consolas" w:hAnsi="Consolas" w:cs="Consolas"/>
                          <w:color w:val="008000"/>
                          <w:sz w:val="18"/>
                          <w:szCs w:val="18"/>
                        </w:rPr>
                        <w:t>eld back to system, do not waste processing power</w:t>
                      </w:r>
                    </w:p>
                    <w:p w14:paraId="40166B6E" w14:textId="370E8588"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WaitMessage(</w:t>
                      </w:r>
                      <w:proofErr w:type="gramStart"/>
                      <w:r w:rsidRPr="00967458">
                        <w:rPr>
                          <w:rFonts w:ascii="Consolas" w:hAnsi="Consolas" w:cs="Consolas"/>
                          <w:color w:val="000000"/>
                          <w:sz w:val="18"/>
                          <w:szCs w:val="18"/>
                        </w:rPr>
                        <w:t>);</w:t>
                      </w:r>
                      <w:proofErr w:type="gramEnd"/>
                      <w:r w:rsidRPr="00967458">
                        <w:rPr>
                          <w:rFonts w:ascii="Consolas" w:hAnsi="Consolas" w:cs="Consolas"/>
                          <w:color w:val="000000"/>
                          <w:sz w:val="18"/>
                          <w:szCs w:val="18"/>
                        </w:rPr>
                        <w:tab/>
                      </w:r>
                      <w:r w:rsidRPr="00967458">
                        <w:rPr>
                          <w:rFonts w:ascii="Consolas" w:hAnsi="Consolas" w:cs="Consolas"/>
                          <w:color w:val="000000"/>
                          <w:sz w:val="18"/>
                          <w:szCs w:val="18"/>
                        </w:rPr>
                        <w:tab/>
                      </w:r>
                    </w:p>
                    <w:p w14:paraId="3724279D"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011084E9"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00FF"/>
                          <w:sz w:val="18"/>
                          <w:szCs w:val="18"/>
                        </w:rPr>
                        <w:t>else</w:t>
                      </w:r>
                    </w:p>
                    <w:p w14:paraId="71C78E12"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0FA247EC" w14:textId="3CE6F196"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r w:rsidRPr="00967458">
                        <w:rPr>
                          <w:rFonts w:ascii="Consolas" w:hAnsi="Consolas" w:cs="Consolas"/>
                          <w:color w:val="008000"/>
                          <w:sz w:val="18"/>
                          <w:szCs w:val="18"/>
                        </w:rPr>
                        <w:t xml:space="preserve">// </w:t>
                      </w:r>
                      <w:r>
                        <w:rPr>
                          <w:rFonts w:ascii="Consolas" w:hAnsi="Consolas" w:cs="Consolas"/>
                          <w:color w:val="008000"/>
                          <w:sz w:val="18"/>
                          <w:szCs w:val="18"/>
                        </w:rPr>
                        <w:t>here we do our own processing and drawing</w:t>
                      </w:r>
                    </w:p>
                    <w:p w14:paraId="28D521FC"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138583E9" w14:textId="77777777"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 xml:space="preserve">    }</w:t>
                      </w:r>
                    </w:p>
                    <w:p w14:paraId="4826FF9E" w14:textId="52E8CBD3" w:rsidR="00046CFA" w:rsidRPr="00967458" w:rsidRDefault="00046CFA" w:rsidP="00967458">
                      <w:pPr>
                        <w:autoSpaceDE w:val="0"/>
                        <w:autoSpaceDN w:val="0"/>
                        <w:adjustRightInd w:val="0"/>
                        <w:spacing w:after="0" w:line="240" w:lineRule="auto"/>
                        <w:rPr>
                          <w:rFonts w:ascii="Consolas" w:hAnsi="Consolas" w:cs="Consolas"/>
                          <w:color w:val="000000"/>
                          <w:sz w:val="18"/>
                          <w:szCs w:val="18"/>
                        </w:rPr>
                      </w:pPr>
                      <w:r w:rsidRPr="00967458">
                        <w:rPr>
                          <w:rFonts w:ascii="Consolas" w:hAnsi="Consolas" w:cs="Consolas"/>
                          <w:color w:val="000000"/>
                          <w:sz w:val="18"/>
                          <w:szCs w:val="18"/>
                        </w:rPr>
                        <w:t>}</w:t>
                      </w:r>
                    </w:p>
                  </w:txbxContent>
                </v:textbox>
                <w10:anchorlock/>
              </v:shape>
            </w:pict>
          </mc:Fallback>
        </mc:AlternateContent>
      </w:r>
    </w:p>
    <w:p w14:paraId="7A89BB83" w14:textId="05B14378" w:rsidR="001960F4" w:rsidRDefault="001960F4" w:rsidP="007141A7">
      <w:r>
        <w:lastRenderedPageBreak/>
        <w:t xml:space="preserve">When our program window is </w:t>
      </w:r>
      <w:r w:rsidR="005C30CA">
        <w:t>not minimized we get on with our processing, otherwise we just pass control to the operating system wi</w:t>
      </w:r>
      <w:r w:rsidR="00900BB9">
        <w:t>thout wasting any system resources and slowing down other programs.</w:t>
      </w:r>
    </w:p>
    <w:p w14:paraId="79F2E4AD" w14:textId="77777777" w:rsidR="00741EC3" w:rsidRDefault="00741EC3" w:rsidP="007141A7"/>
    <w:p w14:paraId="55EB57CF" w14:textId="117F0CC5" w:rsidR="00E05671" w:rsidRDefault="002538B9" w:rsidP="00580259">
      <w:pPr>
        <w:pStyle w:val="Heading3"/>
      </w:pPr>
      <w:r>
        <w:t>Drawing in OpenGL</w:t>
      </w:r>
    </w:p>
    <w:p w14:paraId="24B45C80" w14:textId="29B38805" w:rsidR="002538B9" w:rsidRDefault="00181DBC" w:rsidP="002538B9">
      <w:r>
        <w:t>When we created the main window of our game</w:t>
      </w:r>
      <w:r w:rsidR="001A784F">
        <w:t>,</w:t>
      </w:r>
      <w:r>
        <w:t xml:space="preserve"> </w:t>
      </w:r>
      <w:r w:rsidR="00BE3501">
        <w:t xml:space="preserve">we </w:t>
      </w:r>
      <w:r w:rsidR="000A787D">
        <w:t xml:space="preserve">used a </w:t>
      </w:r>
      <w:r w:rsidR="000A787D" w:rsidRPr="000A787D">
        <w:rPr>
          <w:i/>
          <w:iCs/>
        </w:rPr>
        <w:t>PIXELFORMATDESCRIPTOR</w:t>
      </w:r>
      <w:r w:rsidR="000A787D">
        <w:t xml:space="preserve"> structure. </w:t>
      </w:r>
      <w:r w:rsidR="0081130F">
        <w:t xml:space="preserve">We used the value </w:t>
      </w:r>
      <w:r w:rsidR="0081130F" w:rsidRPr="0081130F">
        <w:rPr>
          <w:i/>
          <w:iCs/>
        </w:rPr>
        <w:t>PFD_DOUBLEBUFFER</w:t>
      </w:r>
      <w:r w:rsidR="0081130F">
        <w:t xml:space="preserve"> to initialize </w:t>
      </w:r>
      <w:r w:rsidR="005040A1">
        <w:t>it. This means that we have two drawing surfaces</w:t>
      </w:r>
      <w:r w:rsidR="00C04959">
        <w:t xml:space="preserve"> for smooth drawing.</w:t>
      </w:r>
    </w:p>
    <w:p w14:paraId="77D8A6B2" w14:textId="43F3D271" w:rsidR="00766239" w:rsidRDefault="0090149E" w:rsidP="002538B9">
      <w:r>
        <w:t>From our main loop</w:t>
      </w:r>
      <w:r w:rsidR="004355DD">
        <w:t>,</w:t>
      </w:r>
      <w:r>
        <w:t xml:space="preserve"> first we call our </w:t>
      </w:r>
      <w:r w:rsidR="008510E6">
        <w:t xml:space="preserve">function that does the dirty work of drawing everything, and then we call the </w:t>
      </w:r>
      <w:r w:rsidR="008510E6">
        <w:rPr>
          <w:i/>
          <w:iCs/>
        </w:rPr>
        <w:t>SwapBuffers</w:t>
      </w:r>
      <w:r w:rsidR="008510E6">
        <w:t xml:space="preserve"> </w:t>
      </w:r>
      <w:r w:rsidR="003D7287">
        <w:t xml:space="preserve">function to that </w:t>
      </w:r>
      <w:r w:rsidR="001D4D1A">
        <w:t>displays the contents of the hidden drawing surface</w:t>
      </w:r>
      <w:r w:rsidR="004355DD">
        <w:t>.</w:t>
      </w:r>
    </w:p>
    <w:p w14:paraId="40CB0AB4" w14:textId="1FDB52D6" w:rsidR="00766239" w:rsidRDefault="00766239" w:rsidP="002538B9">
      <w:r>
        <w:rPr>
          <w:noProof/>
        </w:rPr>
        <mc:AlternateContent>
          <mc:Choice Requires="wps">
            <w:drawing>
              <wp:inline distT="0" distB="0" distL="0" distR="0" wp14:anchorId="7C65555E" wp14:editId="64980B68">
                <wp:extent cx="6170295" cy="1404620"/>
                <wp:effectExtent l="0" t="0" r="20955" b="1206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2CF45492" w14:textId="4FCCA125" w:rsidR="00046CFA" w:rsidRPr="00766239" w:rsidRDefault="00046CFA" w:rsidP="00766239">
                            <w:pPr>
                              <w:autoSpaceDE w:val="0"/>
                              <w:autoSpaceDN w:val="0"/>
                              <w:adjustRightInd w:val="0"/>
                              <w:spacing w:after="0" w:line="240" w:lineRule="auto"/>
                              <w:rPr>
                                <w:rFonts w:ascii="Consolas" w:hAnsi="Consolas" w:cs="Consolas"/>
                                <w:color w:val="000000"/>
                                <w:sz w:val="18"/>
                                <w:szCs w:val="18"/>
                              </w:rPr>
                            </w:pPr>
                            <w:r w:rsidRPr="00766239">
                              <w:rPr>
                                <w:rFonts w:ascii="Consolas" w:hAnsi="Consolas" w:cs="Consolas"/>
                                <w:color w:val="008000"/>
                                <w:sz w:val="18"/>
                                <w:szCs w:val="18"/>
                              </w:rPr>
                              <w:t>// render scene</w:t>
                            </w:r>
                          </w:p>
                          <w:p w14:paraId="345D3823" w14:textId="77777777" w:rsidR="00046CFA" w:rsidRPr="00766239" w:rsidRDefault="00046CFA" w:rsidP="00766239">
                            <w:pPr>
                              <w:autoSpaceDE w:val="0"/>
                              <w:autoSpaceDN w:val="0"/>
                              <w:adjustRightInd w:val="0"/>
                              <w:spacing w:after="0" w:line="240" w:lineRule="auto"/>
                              <w:rPr>
                                <w:rFonts w:ascii="Consolas" w:hAnsi="Consolas" w:cs="Consolas"/>
                                <w:color w:val="000000"/>
                                <w:sz w:val="18"/>
                                <w:szCs w:val="18"/>
                              </w:rPr>
                            </w:pPr>
                            <w:r w:rsidRPr="00766239">
                              <w:rPr>
                                <w:rFonts w:ascii="Consolas" w:hAnsi="Consolas" w:cs="Consolas"/>
                                <w:color w:val="000000"/>
                                <w:sz w:val="18"/>
                                <w:szCs w:val="18"/>
                              </w:rPr>
                              <w:t>frame_render(</w:t>
                            </w:r>
                            <w:proofErr w:type="gramStart"/>
                            <w:r w:rsidRPr="00766239">
                              <w:rPr>
                                <w:rFonts w:ascii="Consolas" w:hAnsi="Consolas" w:cs="Consolas"/>
                                <w:color w:val="000000"/>
                                <w:sz w:val="18"/>
                                <w:szCs w:val="18"/>
                              </w:rPr>
                              <w:t>);</w:t>
                            </w:r>
                            <w:proofErr w:type="gramEnd"/>
                          </w:p>
                          <w:p w14:paraId="773F5B0C" w14:textId="77777777" w:rsidR="00046CFA" w:rsidRPr="00766239" w:rsidRDefault="00046CFA" w:rsidP="00766239">
                            <w:pPr>
                              <w:autoSpaceDE w:val="0"/>
                              <w:autoSpaceDN w:val="0"/>
                              <w:adjustRightInd w:val="0"/>
                              <w:spacing w:after="0" w:line="240" w:lineRule="auto"/>
                              <w:rPr>
                                <w:rFonts w:ascii="Consolas" w:hAnsi="Consolas" w:cs="Consolas"/>
                                <w:color w:val="000000"/>
                                <w:sz w:val="18"/>
                                <w:szCs w:val="18"/>
                              </w:rPr>
                            </w:pPr>
                            <w:r w:rsidRPr="00766239">
                              <w:rPr>
                                <w:rFonts w:ascii="Consolas" w:hAnsi="Consolas" w:cs="Consolas"/>
                                <w:color w:val="008000"/>
                                <w:sz w:val="18"/>
                                <w:szCs w:val="18"/>
                              </w:rPr>
                              <w:t>// Swap Buffers (Double Buffering)</w:t>
                            </w:r>
                          </w:p>
                          <w:p w14:paraId="0CABFCC9" w14:textId="14B3A876" w:rsidR="00046CFA" w:rsidRPr="00766239" w:rsidRDefault="00046CFA" w:rsidP="00766239">
                            <w:pPr>
                              <w:autoSpaceDE w:val="0"/>
                              <w:autoSpaceDN w:val="0"/>
                              <w:adjustRightInd w:val="0"/>
                              <w:spacing w:after="0" w:line="240" w:lineRule="auto"/>
                              <w:rPr>
                                <w:rFonts w:ascii="Consolas" w:hAnsi="Consolas" w:cs="Consolas"/>
                                <w:color w:val="000000"/>
                                <w:sz w:val="18"/>
                                <w:szCs w:val="18"/>
                              </w:rPr>
                            </w:pPr>
                            <w:r w:rsidRPr="00766239">
                              <w:rPr>
                                <w:rFonts w:ascii="Consolas" w:hAnsi="Consolas" w:cs="Consolas"/>
                                <w:color w:val="000000"/>
                                <w:sz w:val="18"/>
                                <w:szCs w:val="18"/>
                              </w:rPr>
                              <w:t>SwapBuffers(g_window.hDC</w:t>
                            </w:r>
                            <w:proofErr w:type="gramStart"/>
                            <w:r w:rsidRPr="00766239">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7C65555E" id="_x0000_s1032"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" fillcolor="#d5dce4 [671]">
                <v:textbox style="mso-fit-shape-to-text:t">
                  <w:txbxContent>
                    <w:p w14:paraId="2CF45492" w14:textId="4FCCA125" w:rsidR="00046CFA" w:rsidRPr="00766239" w:rsidRDefault="00046CFA" w:rsidP="00766239">
                      <w:pPr>
                        <w:autoSpaceDE w:val="0"/>
                        <w:autoSpaceDN w:val="0"/>
                        <w:adjustRightInd w:val="0"/>
                        <w:spacing w:after="0" w:line="240" w:lineRule="auto"/>
                        <w:rPr>
                          <w:rFonts w:ascii="Consolas" w:hAnsi="Consolas" w:cs="Consolas"/>
                          <w:color w:val="000000"/>
                          <w:sz w:val="18"/>
                          <w:szCs w:val="18"/>
                        </w:rPr>
                      </w:pPr>
                      <w:r w:rsidRPr="00766239">
                        <w:rPr>
                          <w:rFonts w:ascii="Consolas" w:hAnsi="Consolas" w:cs="Consolas"/>
                          <w:color w:val="008000"/>
                          <w:sz w:val="18"/>
                          <w:szCs w:val="18"/>
                        </w:rPr>
                        <w:t>// render scene</w:t>
                      </w:r>
                    </w:p>
                    <w:p w14:paraId="345D3823" w14:textId="77777777" w:rsidR="00046CFA" w:rsidRPr="00766239" w:rsidRDefault="00046CFA" w:rsidP="00766239">
                      <w:pPr>
                        <w:autoSpaceDE w:val="0"/>
                        <w:autoSpaceDN w:val="0"/>
                        <w:adjustRightInd w:val="0"/>
                        <w:spacing w:after="0" w:line="240" w:lineRule="auto"/>
                        <w:rPr>
                          <w:rFonts w:ascii="Consolas" w:hAnsi="Consolas" w:cs="Consolas"/>
                          <w:color w:val="000000"/>
                          <w:sz w:val="18"/>
                          <w:szCs w:val="18"/>
                        </w:rPr>
                      </w:pPr>
                      <w:r w:rsidRPr="00766239">
                        <w:rPr>
                          <w:rFonts w:ascii="Consolas" w:hAnsi="Consolas" w:cs="Consolas"/>
                          <w:color w:val="000000"/>
                          <w:sz w:val="18"/>
                          <w:szCs w:val="18"/>
                        </w:rPr>
                        <w:t>frame_render(</w:t>
                      </w:r>
                      <w:proofErr w:type="gramStart"/>
                      <w:r w:rsidRPr="00766239">
                        <w:rPr>
                          <w:rFonts w:ascii="Consolas" w:hAnsi="Consolas" w:cs="Consolas"/>
                          <w:color w:val="000000"/>
                          <w:sz w:val="18"/>
                          <w:szCs w:val="18"/>
                        </w:rPr>
                        <w:t>);</w:t>
                      </w:r>
                      <w:proofErr w:type="gramEnd"/>
                    </w:p>
                    <w:p w14:paraId="773F5B0C" w14:textId="77777777" w:rsidR="00046CFA" w:rsidRPr="00766239" w:rsidRDefault="00046CFA" w:rsidP="00766239">
                      <w:pPr>
                        <w:autoSpaceDE w:val="0"/>
                        <w:autoSpaceDN w:val="0"/>
                        <w:adjustRightInd w:val="0"/>
                        <w:spacing w:after="0" w:line="240" w:lineRule="auto"/>
                        <w:rPr>
                          <w:rFonts w:ascii="Consolas" w:hAnsi="Consolas" w:cs="Consolas"/>
                          <w:color w:val="000000"/>
                          <w:sz w:val="18"/>
                          <w:szCs w:val="18"/>
                        </w:rPr>
                      </w:pPr>
                      <w:r w:rsidRPr="00766239">
                        <w:rPr>
                          <w:rFonts w:ascii="Consolas" w:hAnsi="Consolas" w:cs="Consolas"/>
                          <w:color w:val="008000"/>
                          <w:sz w:val="18"/>
                          <w:szCs w:val="18"/>
                        </w:rPr>
                        <w:t>// Swap Buffers (Double Buffering)</w:t>
                      </w:r>
                    </w:p>
                    <w:p w14:paraId="0CABFCC9" w14:textId="14B3A876" w:rsidR="00046CFA" w:rsidRPr="00766239" w:rsidRDefault="00046CFA" w:rsidP="00766239">
                      <w:pPr>
                        <w:autoSpaceDE w:val="0"/>
                        <w:autoSpaceDN w:val="0"/>
                        <w:adjustRightInd w:val="0"/>
                        <w:spacing w:after="0" w:line="240" w:lineRule="auto"/>
                        <w:rPr>
                          <w:rFonts w:ascii="Consolas" w:hAnsi="Consolas" w:cs="Consolas"/>
                          <w:color w:val="000000"/>
                          <w:sz w:val="18"/>
                          <w:szCs w:val="18"/>
                        </w:rPr>
                      </w:pPr>
                      <w:r w:rsidRPr="00766239">
                        <w:rPr>
                          <w:rFonts w:ascii="Consolas" w:hAnsi="Consolas" w:cs="Consolas"/>
                          <w:color w:val="000000"/>
                          <w:sz w:val="18"/>
                          <w:szCs w:val="18"/>
                        </w:rPr>
                        <w:t>SwapBuffers(g_window.hDC</w:t>
                      </w:r>
                      <w:proofErr w:type="gramStart"/>
                      <w:r w:rsidRPr="00766239">
                        <w:rPr>
                          <w:rFonts w:ascii="Consolas" w:hAnsi="Consolas" w:cs="Consolas"/>
                          <w:color w:val="000000"/>
                          <w:sz w:val="18"/>
                          <w:szCs w:val="18"/>
                        </w:rPr>
                        <w:t>);</w:t>
                      </w:r>
                      <w:proofErr w:type="gramEnd"/>
                    </w:p>
                  </w:txbxContent>
                </v:textbox>
                <w10:anchorlock/>
              </v:shape>
            </w:pict>
          </mc:Fallback>
        </mc:AlternateContent>
      </w:r>
    </w:p>
    <w:p w14:paraId="52FB3362" w14:textId="1934AB59" w:rsidR="00C66DDA" w:rsidRDefault="00DD75E3" w:rsidP="002538B9">
      <w:r>
        <w:t xml:space="preserve">Let us </w:t>
      </w:r>
      <w:r w:rsidR="00D85FFA">
        <w:t>look</w:t>
      </w:r>
      <w:r w:rsidR="00CC1924">
        <w:t xml:space="preserve"> at the </w:t>
      </w:r>
      <w:r w:rsidR="00CC1924">
        <w:rPr>
          <w:i/>
          <w:iCs/>
        </w:rPr>
        <w:t>frame_render</w:t>
      </w:r>
      <w:r w:rsidR="00CC1924">
        <w:t xml:space="preserve"> function and </w:t>
      </w:r>
      <w:r w:rsidR="004D4F3B">
        <w:t>look</w:t>
      </w:r>
      <w:r w:rsidR="00115F8F">
        <w:t xml:space="preserve"> at our first </w:t>
      </w:r>
      <w:r w:rsidR="002160E6">
        <w:t>scene.</w:t>
      </w:r>
    </w:p>
    <w:p w14:paraId="36281BBA" w14:textId="0C975C9C" w:rsidR="00C66DDA" w:rsidRDefault="00094304" w:rsidP="002538B9">
      <w:r>
        <w:rPr>
          <w:noProof/>
        </w:rPr>
        <w:lastRenderedPageBreak/>
        <mc:AlternateContent>
          <mc:Choice Requires="wps">
            <w:drawing>
              <wp:inline distT="0" distB="0" distL="0" distR="0" wp14:anchorId="2A50347B" wp14:editId="584C4B33">
                <wp:extent cx="6170295" cy="6845300"/>
                <wp:effectExtent l="0" t="0" r="20955" b="1270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6845300"/>
                        </a:xfrm>
                        <a:prstGeom prst="rect">
                          <a:avLst/>
                        </a:prstGeom>
                        <a:solidFill>
                          <a:schemeClr val="tx2">
                            <a:lumMod val="20000"/>
                            <a:lumOff val="80000"/>
                          </a:schemeClr>
                        </a:solidFill>
                        <a:ln w="9525">
                          <a:solidFill>
                            <a:srgbClr val="000000"/>
                          </a:solidFill>
                          <a:miter lim="800000"/>
                          <a:headEnd/>
                          <a:tailEnd/>
                        </a:ln>
                      </wps:spPr>
                      <wps:txbx>
                        <w:txbxContent>
                          <w:p w14:paraId="114E6627" w14:textId="7356FAA3"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FF"/>
                                <w:sz w:val="18"/>
                                <w:szCs w:val="18"/>
                              </w:rPr>
                              <w:t>void</w:t>
                            </w:r>
                            <w:r w:rsidRPr="006D5346">
                              <w:rPr>
                                <w:rFonts w:ascii="Consolas" w:hAnsi="Consolas" w:cs="Consolas"/>
                                <w:color w:val="000000"/>
                                <w:sz w:val="18"/>
                                <w:szCs w:val="18"/>
                              </w:rPr>
                              <w:t xml:space="preserve"> frame_render()</w:t>
                            </w:r>
                          </w:p>
                          <w:p w14:paraId="07B1AD5B"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w:t>
                            </w:r>
                          </w:p>
                          <w:p w14:paraId="356EE8F8" w14:textId="25CD0AD5" w:rsidR="00046CFA" w:rsidRPr="006D5346" w:rsidRDefault="00046CFA" w:rsidP="00A67EA9">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xml:space="preserve">// first step: set </w:t>
                            </w:r>
                            <w:r>
                              <w:rPr>
                                <w:rFonts w:ascii="Consolas" w:hAnsi="Consolas" w:cs="Consolas"/>
                                <w:color w:val="008000"/>
                                <w:sz w:val="18"/>
                                <w:szCs w:val="18"/>
                              </w:rPr>
                              <w:t>up our camera</w:t>
                            </w:r>
                          </w:p>
                          <w:p w14:paraId="46541E9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black background</w:t>
                            </w:r>
                          </w:p>
                          <w:p w14:paraId="2426C9AC"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glClearColor(0.0f, .0f, 0.0f, 1.f</w:t>
                            </w:r>
                            <w:proofErr w:type="gramStart"/>
                            <w:r w:rsidRPr="006D5346">
                              <w:rPr>
                                <w:rFonts w:ascii="Consolas" w:hAnsi="Consolas" w:cs="Consolas"/>
                                <w:color w:val="000000"/>
                                <w:sz w:val="18"/>
                                <w:szCs w:val="18"/>
                              </w:rPr>
                              <w:t>);</w:t>
                            </w:r>
                            <w:proofErr w:type="gramEnd"/>
                          </w:p>
                          <w:p w14:paraId="7F138926"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clear screen and depth buffer</w:t>
                            </w:r>
                          </w:p>
                          <w:p w14:paraId="2B816374"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glClear(</w:t>
                            </w:r>
                            <w:r w:rsidRPr="006D5346">
                              <w:rPr>
                                <w:rFonts w:ascii="Consolas" w:hAnsi="Consolas" w:cs="Consolas"/>
                                <w:color w:val="6F008A"/>
                                <w:sz w:val="18"/>
                                <w:szCs w:val="18"/>
                              </w:rPr>
                              <w:t>GL_COLOR_BUFFER_BIT</w:t>
                            </w:r>
                            <w:r w:rsidRPr="006D5346">
                              <w:rPr>
                                <w:rFonts w:ascii="Consolas" w:hAnsi="Consolas" w:cs="Consolas"/>
                                <w:color w:val="000000"/>
                                <w:sz w:val="18"/>
                                <w:szCs w:val="18"/>
                              </w:rPr>
                              <w:t xml:space="preserve"> | </w:t>
                            </w:r>
                            <w:r w:rsidRPr="006D5346">
                              <w:rPr>
                                <w:rFonts w:ascii="Consolas" w:hAnsi="Consolas" w:cs="Consolas"/>
                                <w:color w:val="6F008A"/>
                                <w:sz w:val="18"/>
                                <w:szCs w:val="18"/>
                              </w:rPr>
                              <w:t>GL_DEPTH_BUFFER_BIT</w:t>
                            </w:r>
                            <w:proofErr w:type="gramStart"/>
                            <w:r w:rsidRPr="006D5346">
                              <w:rPr>
                                <w:rFonts w:ascii="Consolas" w:hAnsi="Consolas" w:cs="Consolas"/>
                                <w:color w:val="000000"/>
                                <w:sz w:val="18"/>
                                <w:szCs w:val="18"/>
                              </w:rPr>
                              <w:t>);</w:t>
                            </w:r>
                            <w:proofErr w:type="gramEnd"/>
                          </w:p>
                          <w:p w14:paraId="1DD11B4E"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03132D81"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viewport to the whole window</w:t>
                            </w:r>
                          </w:p>
                          <w:p w14:paraId="11C5528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glViewport(0, 0, (</w:t>
                            </w:r>
                            <w:r w:rsidRPr="006D5346">
                              <w:rPr>
                                <w:rFonts w:ascii="Consolas" w:hAnsi="Consolas" w:cs="Consolas"/>
                                <w:color w:val="2B91AF"/>
                                <w:sz w:val="18"/>
                                <w:szCs w:val="18"/>
                              </w:rPr>
                              <w:t>GLsizei</w:t>
                            </w:r>
                            <w:r w:rsidRPr="006D5346">
                              <w:rPr>
                                <w:rFonts w:ascii="Consolas" w:hAnsi="Consolas" w:cs="Consolas"/>
                                <w:color w:val="000000"/>
                                <w:sz w:val="18"/>
                                <w:szCs w:val="18"/>
                              </w:rPr>
                              <w:t>)(g_window.vwidth), (</w:t>
                            </w:r>
                            <w:r w:rsidRPr="006D5346">
                              <w:rPr>
                                <w:rFonts w:ascii="Consolas" w:hAnsi="Consolas" w:cs="Consolas"/>
                                <w:color w:val="2B91AF"/>
                                <w:sz w:val="18"/>
                                <w:szCs w:val="18"/>
                              </w:rPr>
                              <w:t>GLsizei</w:t>
                            </w:r>
                            <w:r w:rsidRPr="006D5346">
                              <w:rPr>
                                <w:rFonts w:ascii="Consolas" w:hAnsi="Consolas" w:cs="Consolas"/>
                                <w:color w:val="000000"/>
                                <w:sz w:val="18"/>
                                <w:szCs w:val="18"/>
                              </w:rPr>
                              <w:t>)(g_window.vheight)</w:t>
                            </w:r>
                            <w:proofErr w:type="gramStart"/>
                            <w:r w:rsidRPr="006D5346">
                              <w:rPr>
                                <w:rFonts w:ascii="Consolas" w:hAnsi="Consolas" w:cs="Consolas"/>
                                <w:color w:val="000000"/>
                                <w:sz w:val="18"/>
                                <w:szCs w:val="18"/>
                              </w:rPr>
                              <w:t>);</w:t>
                            </w:r>
                            <w:proofErr w:type="gramEnd"/>
                          </w:p>
                          <w:p w14:paraId="59FAF1E3"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select the projection matrix</w:t>
                            </w:r>
                          </w:p>
                          <w:p w14:paraId="0B1E65D6"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glMatrixMode(</w:t>
                            </w:r>
                            <w:r w:rsidRPr="006D5346">
                              <w:rPr>
                                <w:rFonts w:ascii="Consolas" w:hAnsi="Consolas" w:cs="Consolas"/>
                                <w:color w:val="6F008A"/>
                                <w:sz w:val="18"/>
                                <w:szCs w:val="18"/>
                              </w:rPr>
                              <w:t>GL_PROJECTION</w:t>
                            </w:r>
                            <w:proofErr w:type="gramStart"/>
                            <w:r w:rsidRPr="006D5346">
                              <w:rPr>
                                <w:rFonts w:ascii="Consolas" w:hAnsi="Consolas" w:cs="Consolas"/>
                                <w:color w:val="000000"/>
                                <w:sz w:val="18"/>
                                <w:szCs w:val="18"/>
                              </w:rPr>
                              <w:t>);</w:t>
                            </w:r>
                            <w:proofErr w:type="gramEnd"/>
                          </w:p>
                          <w:p w14:paraId="28358A73"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reset the projection matrix</w:t>
                            </w:r>
                          </w:p>
                          <w:p w14:paraId="290D3119"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glLoadIdentity(</w:t>
                            </w:r>
                            <w:proofErr w:type="gramStart"/>
                            <w:r w:rsidRPr="006D5346">
                              <w:rPr>
                                <w:rFonts w:ascii="Consolas" w:hAnsi="Consolas" w:cs="Consolas"/>
                                <w:color w:val="000000"/>
                                <w:sz w:val="18"/>
                                <w:szCs w:val="18"/>
                              </w:rPr>
                              <w:t>);</w:t>
                            </w:r>
                            <w:proofErr w:type="gramEnd"/>
                          </w:p>
                          <w:p w14:paraId="7A21655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viewing angle to 45 degrees</w:t>
                            </w:r>
                          </w:p>
                          <w:p w14:paraId="6E38E17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aspect ratio of the window</w:t>
                            </w:r>
                          </w:p>
                          <w:p w14:paraId="172D8033" w14:textId="3725DF04"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and draw everything between 1 and 1000 units from the viewer</w:t>
                            </w:r>
                          </w:p>
                          <w:p w14:paraId="2D766107" w14:textId="77777777" w:rsidR="00046CFA"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gluPerspective(45.0f, (</w:t>
                            </w:r>
                            <w:r w:rsidRPr="006D5346">
                              <w:rPr>
                                <w:rFonts w:ascii="Consolas" w:hAnsi="Consolas" w:cs="Consolas"/>
                                <w:color w:val="0000FF"/>
                                <w:sz w:val="18"/>
                                <w:szCs w:val="18"/>
                              </w:rPr>
                              <w:t>float</w:t>
                            </w:r>
                            <w:r w:rsidRPr="006D5346">
                              <w:rPr>
                                <w:rFonts w:ascii="Consolas" w:hAnsi="Consolas" w:cs="Consolas"/>
                                <w:color w:val="000000"/>
                                <w:sz w:val="18"/>
                                <w:szCs w:val="18"/>
                              </w:rPr>
                              <w:t xml:space="preserve">)(g_window.vwidth) / </w:t>
                            </w:r>
                          </w:p>
                          <w:p w14:paraId="479BD767" w14:textId="555A846E"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6D5346">
                              <w:rPr>
                                <w:rFonts w:ascii="Consolas" w:hAnsi="Consolas" w:cs="Consolas"/>
                                <w:color w:val="000000"/>
                                <w:sz w:val="18"/>
                                <w:szCs w:val="18"/>
                              </w:rPr>
                              <w:t>(</w:t>
                            </w:r>
                            <w:r w:rsidRPr="006D5346">
                              <w:rPr>
                                <w:rFonts w:ascii="Consolas" w:hAnsi="Consolas" w:cs="Consolas"/>
                                <w:color w:val="0000FF"/>
                                <w:sz w:val="18"/>
                                <w:szCs w:val="18"/>
                              </w:rPr>
                              <w:t>float</w:t>
                            </w:r>
                            <w:r w:rsidRPr="006D5346">
                              <w:rPr>
                                <w:rFonts w:ascii="Consolas" w:hAnsi="Consolas" w:cs="Consolas"/>
                                <w:color w:val="000000"/>
                                <w:sz w:val="18"/>
                                <w:szCs w:val="18"/>
                              </w:rPr>
                              <w:t>)(g_window.vheight), 1.0f, 1000.0f</w:t>
                            </w:r>
                            <w:proofErr w:type="gramStart"/>
                            <w:r w:rsidRPr="006D5346">
                              <w:rPr>
                                <w:rFonts w:ascii="Consolas" w:hAnsi="Consolas" w:cs="Consolas"/>
                                <w:color w:val="000000"/>
                                <w:sz w:val="18"/>
                                <w:szCs w:val="18"/>
                              </w:rPr>
                              <w:t>);</w:t>
                            </w:r>
                            <w:proofErr w:type="gramEnd"/>
                          </w:p>
                          <w:p w14:paraId="40A3711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59359388" w14:textId="780D729C"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xml:space="preserve">// </w:t>
                            </w:r>
                            <w:r>
                              <w:rPr>
                                <w:rFonts w:ascii="Consolas" w:hAnsi="Consolas" w:cs="Consolas"/>
                                <w:color w:val="008000"/>
                                <w:sz w:val="18"/>
                                <w:szCs w:val="18"/>
                              </w:rPr>
                              <w:t>second step: t</w:t>
                            </w:r>
                            <w:r w:rsidRPr="006D5346">
                              <w:rPr>
                                <w:rFonts w:ascii="Consolas" w:hAnsi="Consolas" w:cs="Consolas"/>
                                <w:color w:val="008000"/>
                                <w:sz w:val="18"/>
                                <w:szCs w:val="18"/>
                              </w:rPr>
                              <w:t>he world</w:t>
                            </w:r>
                            <w:r>
                              <w:rPr>
                                <w:rFonts w:ascii="Consolas" w:hAnsi="Consolas" w:cs="Consolas"/>
                                <w:color w:val="008000"/>
                                <w:sz w:val="18"/>
                                <w:szCs w:val="18"/>
                              </w:rPr>
                              <w:t xml:space="preserve"> we want to picture</w:t>
                            </w:r>
                          </w:p>
                          <w:p w14:paraId="7769B9F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select the modelview matrix</w:t>
                            </w:r>
                          </w:p>
                          <w:p w14:paraId="2E11539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glMatrixMode(</w:t>
                            </w:r>
                            <w:r w:rsidRPr="006D5346">
                              <w:rPr>
                                <w:rFonts w:ascii="Consolas" w:hAnsi="Consolas" w:cs="Consolas"/>
                                <w:color w:val="6F008A"/>
                                <w:sz w:val="18"/>
                                <w:szCs w:val="18"/>
                              </w:rPr>
                              <w:t>GL_MODELVIEW</w:t>
                            </w:r>
                            <w:proofErr w:type="gramStart"/>
                            <w:r w:rsidRPr="006D5346">
                              <w:rPr>
                                <w:rFonts w:ascii="Consolas" w:hAnsi="Consolas" w:cs="Consolas"/>
                                <w:color w:val="000000"/>
                                <w:sz w:val="18"/>
                                <w:szCs w:val="18"/>
                              </w:rPr>
                              <w:t>);</w:t>
                            </w:r>
                            <w:proofErr w:type="gramEnd"/>
                          </w:p>
                          <w:p w14:paraId="69BF92C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reset the modelview matrix</w:t>
                            </w:r>
                          </w:p>
                          <w:p w14:paraId="756DCEF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glLoadIdentity(</w:t>
                            </w:r>
                            <w:proofErr w:type="gramStart"/>
                            <w:r w:rsidRPr="006D5346">
                              <w:rPr>
                                <w:rFonts w:ascii="Consolas" w:hAnsi="Consolas" w:cs="Consolas"/>
                                <w:color w:val="000000"/>
                                <w:sz w:val="18"/>
                                <w:szCs w:val="18"/>
                              </w:rPr>
                              <w:t>);</w:t>
                            </w:r>
                            <w:proofErr w:type="gramEnd"/>
                          </w:p>
                          <w:p w14:paraId="10AA36F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6D0C96F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move 6.0 units apart</w:t>
                            </w:r>
                          </w:p>
                          <w:p w14:paraId="1707B89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glTranslatef(0.f, 0.0f, -6.0f</w:t>
                            </w:r>
                            <w:proofErr w:type="gramStart"/>
                            <w:r w:rsidRPr="006D5346">
                              <w:rPr>
                                <w:rFonts w:ascii="Consolas" w:hAnsi="Consolas" w:cs="Consolas"/>
                                <w:color w:val="000000"/>
                                <w:sz w:val="18"/>
                                <w:szCs w:val="18"/>
                              </w:rPr>
                              <w:t>);</w:t>
                            </w:r>
                            <w:proofErr w:type="gramEnd"/>
                          </w:p>
                          <w:p w14:paraId="1E41BAF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5AAF945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drawing using triangles</w:t>
                            </w:r>
                          </w:p>
                          <w:p w14:paraId="1CD9AC7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glBegin(</w:t>
                            </w:r>
                            <w:r w:rsidRPr="006D5346">
                              <w:rPr>
                                <w:rFonts w:ascii="Consolas" w:hAnsi="Consolas" w:cs="Consolas"/>
                                <w:color w:val="6F008A"/>
                                <w:sz w:val="18"/>
                                <w:szCs w:val="18"/>
                              </w:rPr>
                              <w:t>GL_TRIANGLES</w:t>
                            </w:r>
                            <w:proofErr w:type="gramStart"/>
                            <w:r w:rsidRPr="006D5346">
                              <w:rPr>
                                <w:rFonts w:ascii="Consolas" w:hAnsi="Consolas" w:cs="Consolas"/>
                                <w:color w:val="000000"/>
                                <w:sz w:val="18"/>
                                <w:szCs w:val="18"/>
                              </w:rPr>
                              <w:t>);</w:t>
                            </w:r>
                            <w:proofErr w:type="gramEnd"/>
                          </w:p>
                          <w:p w14:paraId="65B90353"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05C181A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color to red</w:t>
                            </w:r>
                          </w:p>
                          <w:p w14:paraId="6B98098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glColor3f(1.0f, 0.0f, 0.0f</w:t>
                            </w:r>
                            <w:proofErr w:type="gramStart"/>
                            <w:r w:rsidRPr="006D5346">
                              <w:rPr>
                                <w:rFonts w:ascii="Consolas" w:hAnsi="Consolas" w:cs="Consolas"/>
                                <w:color w:val="000000"/>
                                <w:sz w:val="18"/>
                                <w:szCs w:val="18"/>
                              </w:rPr>
                              <w:t>);</w:t>
                            </w:r>
                            <w:proofErr w:type="gramEnd"/>
                          </w:p>
                          <w:p w14:paraId="42B392A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top vertex</w:t>
                            </w:r>
                          </w:p>
                          <w:p w14:paraId="7E0D290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glVertex3f(0.0f, 1.0f, 0.0f</w:t>
                            </w:r>
                            <w:proofErr w:type="gramStart"/>
                            <w:r w:rsidRPr="006D5346">
                              <w:rPr>
                                <w:rFonts w:ascii="Consolas" w:hAnsi="Consolas" w:cs="Consolas"/>
                                <w:color w:val="000000"/>
                                <w:sz w:val="18"/>
                                <w:szCs w:val="18"/>
                              </w:rPr>
                              <w:t>);</w:t>
                            </w:r>
                            <w:proofErr w:type="gramEnd"/>
                          </w:p>
                          <w:p w14:paraId="59EC5CD1"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p>
                          <w:p w14:paraId="5BB1A54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color to green</w:t>
                            </w:r>
                          </w:p>
                          <w:p w14:paraId="491D7499"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glColor3f(0.0f, 1.0f, 0.0f</w:t>
                            </w:r>
                            <w:proofErr w:type="gramStart"/>
                            <w:r w:rsidRPr="006D5346">
                              <w:rPr>
                                <w:rFonts w:ascii="Consolas" w:hAnsi="Consolas" w:cs="Consolas"/>
                                <w:color w:val="000000"/>
                                <w:sz w:val="18"/>
                                <w:szCs w:val="18"/>
                              </w:rPr>
                              <w:t>);</w:t>
                            </w:r>
                            <w:proofErr w:type="gramEnd"/>
                          </w:p>
                          <w:p w14:paraId="0A0EDE16"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bottom left vertex</w:t>
                            </w:r>
                          </w:p>
                          <w:p w14:paraId="776AB6EC"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glVertex3f(-1.0f, -1.0f, 0.0f</w:t>
                            </w:r>
                            <w:proofErr w:type="gramStart"/>
                            <w:r w:rsidRPr="006D5346">
                              <w:rPr>
                                <w:rFonts w:ascii="Consolas" w:hAnsi="Consolas" w:cs="Consolas"/>
                                <w:color w:val="000000"/>
                                <w:sz w:val="18"/>
                                <w:szCs w:val="18"/>
                              </w:rPr>
                              <w:t>);</w:t>
                            </w:r>
                            <w:proofErr w:type="gramEnd"/>
                          </w:p>
                          <w:p w14:paraId="53F8802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7F5870B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color to blue</w:t>
                            </w:r>
                          </w:p>
                          <w:p w14:paraId="7EE8160E"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glColor3f(0.0f, 0.0f, 1.0f</w:t>
                            </w:r>
                            <w:proofErr w:type="gramStart"/>
                            <w:r w:rsidRPr="006D5346">
                              <w:rPr>
                                <w:rFonts w:ascii="Consolas" w:hAnsi="Consolas" w:cs="Consolas"/>
                                <w:color w:val="000000"/>
                                <w:sz w:val="18"/>
                                <w:szCs w:val="18"/>
                              </w:rPr>
                              <w:t>);</w:t>
                            </w:r>
                            <w:proofErr w:type="gramEnd"/>
                          </w:p>
                          <w:p w14:paraId="28A31CA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bottom right vertex</w:t>
                            </w:r>
                          </w:p>
                          <w:p w14:paraId="14903A5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glVertex3f(1.0f, -1.0f, 0.0f</w:t>
                            </w:r>
                            <w:proofErr w:type="gramStart"/>
                            <w:r w:rsidRPr="006D5346">
                              <w:rPr>
                                <w:rFonts w:ascii="Consolas" w:hAnsi="Consolas" w:cs="Consolas"/>
                                <w:color w:val="000000"/>
                                <w:sz w:val="18"/>
                                <w:szCs w:val="18"/>
                              </w:rPr>
                              <w:t>);</w:t>
                            </w:r>
                            <w:proofErr w:type="gramEnd"/>
                          </w:p>
                          <w:p w14:paraId="7C1A1FF8"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1149788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finished drawing the triangle</w:t>
                            </w:r>
                          </w:p>
                          <w:p w14:paraId="4AA1FAF5"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glEnd(</w:t>
                            </w:r>
                            <w:proofErr w:type="gramStart"/>
                            <w:r w:rsidRPr="006D5346">
                              <w:rPr>
                                <w:rFonts w:ascii="Consolas" w:hAnsi="Consolas" w:cs="Consolas"/>
                                <w:color w:val="000000"/>
                                <w:sz w:val="18"/>
                                <w:szCs w:val="18"/>
                              </w:rPr>
                              <w:t>);</w:t>
                            </w:r>
                            <w:proofErr w:type="gramEnd"/>
                          </w:p>
                          <w:p w14:paraId="227784EA" w14:textId="41688C5F" w:rsidR="00046CFA" w:rsidRPr="006D5346" w:rsidRDefault="00046CFA" w:rsidP="006D5346">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inline>
            </w:drawing>
          </mc:Choice>
          <mc:Fallback>
            <w:pict>
              <v:shape w14:anchorId="2A50347B" id="_x0000_s1033" type="#_x0000_t202" style="width:485.85pt;height:5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" fillcolor="#d5dce4 [671]">
                <v:textbox>
                  <w:txbxContent>
                    <w:p w14:paraId="114E6627" w14:textId="7356FAA3"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FF"/>
                          <w:sz w:val="18"/>
                          <w:szCs w:val="18"/>
                        </w:rPr>
                        <w:t>void</w:t>
                      </w:r>
                      <w:r w:rsidRPr="006D5346">
                        <w:rPr>
                          <w:rFonts w:ascii="Consolas" w:hAnsi="Consolas" w:cs="Consolas"/>
                          <w:color w:val="000000"/>
                          <w:sz w:val="18"/>
                          <w:szCs w:val="18"/>
                        </w:rPr>
                        <w:t xml:space="preserve"> frame_render()</w:t>
                      </w:r>
                    </w:p>
                    <w:p w14:paraId="07B1AD5B"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w:t>
                      </w:r>
                    </w:p>
                    <w:p w14:paraId="356EE8F8" w14:textId="25CD0AD5" w:rsidR="00046CFA" w:rsidRPr="006D5346" w:rsidRDefault="00046CFA" w:rsidP="00A67EA9">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xml:space="preserve">// first step: set </w:t>
                      </w:r>
                      <w:r>
                        <w:rPr>
                          <w:rFonts w:ascii="Consolas" w:hAnsi="Consolas" w:cs="Consolas"/>
                          <w:color w:val="008000"/>
                          <w:sz w:val="18"/>
                          <w:szCs w:val="18"/>
                        </w:rPr>
                        <w:t>up our camera</w:t>
                      </w:r>
                    </w:p>
                    <w:p w14:paraId="46541E9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black background</w:t>
                      </w:r>
                    </w:p>
                    <w:p w14:paraId="2426C9AC"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glClearColor(0.0f, .0f, 0.0f, 1.f</w:t>
                      </w:r>
                      <w:proofErr w:type="gramStart"/>
                      <w:r w:rsidRPr="006D5346">
                        <w:rPr>
                          <w:rFonts w:ascii="Consolas" w:hAnsi="Consolas" w:cs="Consolas"/>
                          <w:color w:val="000000"/>
                          <w:sz w:val="18"/>
                          <w:szCs w:val="18"/>
                        </w:rPr>
                        <w:t>);</w:t>
                      </w:r>
                      <w:proofErr w:type="gramEnd"/>
                    </w:p>
                    <w:p w14:paraId="7F138926"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clear screen and depth buffer</w:t>
                      </w:r>
                    </w:p>
                    <w:p w14:paraId="2B816374"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glClear(</w:t>
                      </w:r>
                      <w:r w:rsidRPr="006D5346">
                        <w:rPr>
                          <w:rFonts w:ascii="Consolas" w:hAnsi="Consolas" w:cs="Consolas"/>
                          <w:color w:val="6F008A"/>
                          <w:sz w:val="18"/>
                          <w:szCs w:val="18"/>
                        </w:rPr>
                        <w:t>GL_COLOR_BUFFER_BIT</w:t>
                      </w:r>
                      <w:r w:rsidRPr="006D5346">
                        <w:rPr>
                          <w:rFonts w:ascii="Consolas" w:hAnsi="Consolas" w:cs="Consolas"/>
                          <w:color w:val="000000"/>
                          <w:sz w:val="18"/>
                          <w:szCs w:val="18"/>
                        </w:rPr>
                        <w:t xml:space="preserve"> | </w:t>
                      </w:r>
                      <w:r w:rsidRPr="006D5346">
                        <w:rPr>
                          <w:rFonts w:ascii="Consolas" w:hAnsi="Consolas" w:cs="Consolas"/>
                          <w:color w:val="6F008A"/>
                          <w:sz w:val="18"/>
                          <w:szCs w:val="18"/>
                        </w:rPr>
                        <w:t>GL_DEPTH_BUFFER_BIT</w:t>
                      </w:r>
                      <w:proofErr w:type="gramStart"/>
                      <w:r w:rsidRPr="006D5346">
                        <w:rPr>
                          <w:rFonts w:ascii="Consolas" w:hAnsi="Consolas" w:cs="Consolas"/>
                          <w:color w:val="000000"/>
                          <w:sz w:val="18"/>
                          <w:szCs w:val="18"/>
                        </w:rPr>
                        <w:t>);</w:t>
                      </w:r>
                      <w:proofErr w:type="gramEnd"/>
                    </w:p>
                    <w:p w14:paraId="1DD11B4E"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03132D81"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viewport to the whole window</w:t>
                      </w:r>
                    </w:p>
                    <w:p w14:paraId="11C5528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glViewport(0, 0, (</w:t>
                      </w:r>
                      <w:r w:rsidRPr="006D5346">
                        <w:rPr>
                          <w:rFonts w:ascii="Consolas" w:hAnsi="Consolas" w:cs="Consolas"/>
                          <w:color w:val="2B91AF"/>
                          <w:sz w:val="18"/>
                          <w:szCs w:val="18"/>
                        </w:rPr>
                        <w:t>GLsizei</w:t>
                      </w:r>
                      <w:r w:rsidRPr="006D5346">
                        <w:rPr>
                          <w:rFonts w:ascii="Consolas" w:hAnsi="Consolas" w:cs="Consolas"/>
                          <w:color w:val="000000"/>
                          <w:sz w:val="18"/>
                          <w:szCs w:val="18"/>
                        </w:rPr>
                        <w:t>)(g_window.vwidth), (</w:t>
                      </w:r>
                      <w:r w:rsidRPr="006D5346">
                        <w:rPr>
                          <w:rFonts w:ascii="Consolas" w:hAnsi="Consolas" w:cs="Consolas"/>
                          <w:color w:val="2B91AF"/>
                          <w:sz w:val="18"/>
                          <w:szCs w:val="18"/>
                        </w:rPr>
                        <w:t>GLsizei</w:t>
                      </w:r>
                      <w:r w:rsidRPr="006D5346">
                        <w:rPr>
                          <w:rFonts w:ascii="Consolas" w:hAnsi="Consolas" w:cs="Consolas"/>
                          <w:color w:val="000000"/>
                          <w:sz w:val="18"/>
                          <w:szCs w:val="18"/>
                        </w:rPr>
                        <w:t>)(g_window.vheight)</w:t>
                      </w:r>
                      <w:proofErr w:type="gramStart"/>
                      <w:r w:rsidRPr="006D5346">
                        <w:rPr>
                          <w:rFonts w:ascii="Consolas" w:hAnsi="Consolas" w:cs="Consolas"/>
                          <w:color w:val="000000"/>
                          <w:sz w:val="18"/>
                          <w:szCs w:val="18"/>
                        </w:rPr>
                        <w:t>);</w:t>
                      </w:r>
                      <w:proofErr w:type="gramEnd"/>
                    </w:p>
                    <w:p w14:paraId="59FAF1E3"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select the projection matrix</w:t>
                      </w:r>
                    </w:p>
                    <w:p w14:paraId="0B1E65D6"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glMatrixMode(</w:t>
                      </w:r>
                      <w:r w:rsidRPr="006D5346">
                        <w:rPr>
                          <w:rFonts w:ascii="Consolas" w:hAnsi="Consolas" w:cs="Consolas"/>
                          <w:color w:val="6F008A"/>
                          <w:sz w:val="18"/>
                          <w:szCs w:val="18"/>
                        </w:rPr>
                        <w:t>GL_PROJECTION</w:t>
                      </w:r>
                      <w:proofErr w:type="gramStart"/>
                      <w:r w:rsidRPr="006D5346">
                        <w:rPr>
                          <w:rFonts w:ascii="Consolas" w:hAnsi="Consolas" w:cs="Consolas"/>
                          <w:color w:val="000000"/>
                          <w:sz w:val="18"/>
                          <w:szCs w:val="18"/>
                        </w:rPr>
                        <w:t>);</w:t>
                      </w:r>
                      <w:proofErr w:type="gramEnd"/>
                    </w:p>
                    <w:p w14:paraId="28358A73"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reset the projection matrix</w:t>
                      </w:r>
                    </w:p>
                    <w:p w14:paraId="290D3119"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glLoadIdentity(</w:t>
                      </w:r>
                      <w:proofErr w:type="gramStart"/>
                      <w:r w:rsidRPr="006D5346">
                        <w:rPr>
                          <w:rFonts w:ascii="Consolas" w:hAnsi="Consolas" w:cs="Consolas"/>
                          <w:color w:val="000000"/>
                          <w:sz w:val="18"/>
                          <w:szCs w:val="18"/>
                        </w:rPr>
                        <w:t>);</w:t>
                      </w:r>
                      <w:proofErr w:type="gramEnd"/>
                    </w:p>
                    <w:p w14:paraId="7A21655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viewing angle to 45 degrees</w:t>
                      </w:r>
                    </w:p>
                    <w:p w14:paraId="6E38E17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aspect ratio of the window</w:t>
                      </w:r>
                    </w:p>
                    <w:p w14:paraId="172D8033" w14:textId="3725DF04"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and draw everything between 1 and 1000 units from the viewer</w:t>
                      </w:r>
                    </w:p>
                    <w:p w14:paraId="2D766107" w14:textId="77777777" w:rsidR="00046CFA"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gluPerspective(45.0f, (</w:t>
                      </w:r>
                      <w:r w:rsidRPr="006D5346">
                        <w:rPr>
                          <w:rFonts w:ascii="Consolas" w:hAnsi="Consolas" w:cs="Consolas"/>
                          <w:color w:val="0000FF"/>
                          <w:sz w:val="18"/>
                          <w:szCs w:val="18"/>
                        </w:rPr>
                        <w:t>float</w:t>
                      </w:r>
                      <w:r w:rsidRPr="006D5346">
                        <w:rPr>
                          <w:rFonts w:ascii="Consolas" w:hAnsi="Consolas" w:cs="Consolas"/>
                          <w:color w:val="000000"/>
                          <w:sz w:val="18"/>
                          <w:szCs w:val="18"/>
                        </w:rPr>
                        <w:t xml:space="preserve">)(g_window.vwidth) / </w:t>
                      </w:r>
                    </w:p>
                    <w:p w14:paraId="479BD767" w14:textId="555A846E"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6D5346">
                        <w:rPr>
                          <w:rFonts w:ascii="Consolas" w:hAnsi="Consolas" w:cs="Consolas"/>
                          <w:color w:val="000000"/>
                          <w:sz w:val="18"/>
                          <w:szCs w:val="18"/>
                        </w:rPr>
                        <w:t>(</w:t>
                      </w:r>
                      <w:r w:rsidRPr="006D5346">
                        <w:rPr>
                          <w:rFonts w:ascii="Consolas" w:hAnsi="Consolas" w:cs="Consolas"/>
                          <w:color w:val="0000FF"/>
                          <w:sz w:val="18"/>
                          <w:szCs w:val="18"/>
                        </w:rPr>
                        <w:t>float</w:t>
                      </w:r>
                      <w:r w:rsidRPr="006D5346">
                        <w:rPr>
                          <w:rFonts w:ascii="Consolas" w:hAnsi="Consolas" w:cs="Consolas"/>
                          <w:color w:val="000000"/>
                          <w:sz w:val="18"/>
                          <w:szCs w:val="18"/>
                        </w:rPr>
                        <w:t>)(g_window.vheight), 1.0f, 1000.0f</w:t>
                      </w:r>
                      <w:proofErr w:type="gramStart"/>
                      <w:r w:rsidRPr="006D5346">
                        <w:rPr>
                          <w:rFonts w:ascii="Consolas" w:hAnsi="Consolas" w:cs="Consolas"/>
                          <w:color w:val="000000"/>
                          <w:sz w:val="18"/>
                          <w:szCs w:val="18"/>
                        </w:rPr>
                        <w:t>);</w:t>
                      </w:r>
                      <w:proofErr w:type="gramEnd"/>
                    </w:p>
                    <w:p w14:paraId="40A3711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59359388" w14:textId="780D729C"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xml:space="preserve">// </w:t>
                      </w:r>
                      <w:r>
                        <w:rPr>
                          <w:rFonts w:ascii="Consolas" w:hAnsi="Consolas" w:cs="Consolas"/>
                          <w:color w:val="008000"/>
                          <w:sz w:val="18"/>
                          <w:szCs w:val="18"/>
                        </w:rPr>
                        <w:t>second step: t</w:t>
                      </w:r>
                      <w:r w:rsidRPr="006D5346">
                        <w:rPr>
                          <w:rFonts w:ascii="Consolas" w:hAnsi="Consolas" w:cs="Consolas"/>
                          <w:color w:val="008000"/>
                          <w:sz w:val="18"/>
                          <w:szCs w:val="18"/>
                        </w:rPr>
                        <w:t>he world</w:t>
                      </w:r>
                      <w:r>
                        <w:rPr>
                          <w:rFonts w:ascii="Consolas" w:hAnsi="Consolas" w:cs="Consolas"/>
                          <w:color w:val="008000"/>
                          <w:sz w:val="18"/>
                          <w:szCs w:val="18"/>
                        </w:rPr>
                        <w:t xml:space="preserve"> we want to picture</w:t>
                      </w:r>
                    </w:p>
                    <w:p w14:paraId="7769B9F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select the modelview matrix</w:t>
                      </w:r>
                    </w:p>
                    <w:p w14:paraId="2E11539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glMatrixMode(</w:t>
                      </w:r>
                      <w:r w:rsidRPr="006D5346">
                        <w:rPr>
                          <w:rFonts w:ascii="Consolas" w:hAnsi="Consolas" w:cs="Consolas"/>
                          <w:color w:val="6F008A"/>
                          <w:sz w:val="18"/>
                          <w:szCs w:val="18"/>
                        </w:rPr>
                        <w:t>GL_MODELVIEW</w:t>
                      </w:r>
                      <w:proofErr w:type="gramStart"/>
                      <w:r w:rsidRPr="006D5346">
                        <w:rPr>
                          <w:rFonts w:ascii="Consolas" w:hAnsi="Consolas" w:cs="Consolas"/>
                          <w:color w:val="000000"/>
                          <w:sz w:val="18"/>
                          <w:szCs w:val="18"/>
                        </w:rPr>
                        <w:t>);</w:t>
                      </w:r>
                      <w:proofErr w:type="gramEnd"/>
                    </w:p>
                    <w:p w14:paraId="69BF92C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reset the modelview matrix</w:t>
                      </w:r>
                    </w:p>
                    <w:p w14:paraId="756DCEF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glLoadIdentity(</w:t>
                      </w:r>
                      <w:proofErr w:type="gramStart"/>
                      <w:r w:rsidRPr="006D5346">
                        <w:rPr>
                          <w:rFonts w:ascii="Consolas" w:hAnsi="Consolas" w:cs="Consolas"/>
                          <w:color w:val="000000"/>
                          <w:sz w:val="18"/>
                          <w:szCs w:val="18"/>
                        </w:rPr>
                        <w:t>);</w:t>
                      </w:r>
                      <w:proofErr w:type="gramEnd"/>
                    </w:p>
                    <w:p w14:paraId="10AA36F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6D0C96F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move 6.0 units apart</w:t>
                      </w:r>
                    </w:p>
                    <w:p w14:paraId="1707B89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glTranslatef(0.f, 0.0f, -6.0f</w:t>
                      </w:r>
                      <w:proofErr w:type="gramStart"/>
                      <w:r w:rsidRPr="006D5346">
                        <w:rPr>
                          <w:rFonts w:ascii="Consolas" w:hAnsi="Consolas" w:cs="Consolas"/>
                          <w:color w:val="000000"/>
                          <w:sz w:val="18"/>
                          <w:szCs w:val="18"/>
                        </w:rPr>
                        <w:t>);</w:t>
                      </w:r>
                      <w:proofErr w:type="gramEnd"/>
                    </w:p>
                    <w:p w14:paraId="1E41BAF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5AAF945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drawing using triangles</w:t>
                      </w:r>
                    </w:p>
                    <w:p w14:paraId="1CD9AC7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glBegin(</w:t>
                      </w:r>
                      <w:r w:rsidRPr="006D5346">
                        <w:rPr>
                          <w:rFonts w:ascii="Consolas" w:hAnsi="Consolas" w:cs="Consolas"/>
                          <w:color w:val="6F008A"/>
                          <w:sz w:val="18"/>
                          <w:szCs w:val="18"/>
                        </w:rPr>
                        <w:t>GL_TRIANGLES</w:t>
                      </w:r>
                      <w:proofErr w:type="gramStart"/>
                      <w:r w:rsidRPr="006D5346">
                        <w:rPr>
                          <w:rFonts w:ascii="Consolas" w:hAnsi="Consolas" w:cs="Consolas"/>
                          <w:color w:val="000000"/>
                          <w:sz w:val="18"/>
                          <w:szCs w:val="18"/>
                        </w:rPr>
                        <w:t>);</w:t>
                      </w:r>
                      <w:proofErr w:type="gramEnd"/>
                    </w:p>
                    <w:p w14:paraId="65B90353"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05C181A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color to red</w:t>
                      </w:r>
                    </w:p>
                    <w:p w14:paraId="6B98098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glColor3f(1.0f, 0.0f, 0.0f</w:t>
                      </w:r>
                      <w:proofErr w:type="gramStart"/>
                      <w:r w:rsidRPr="006D5346">
                        <w:rPr>
                          <w:rFonts w:ascii="Consolas" w:hAnsi="Consolas" w:cs="Consolas"/>
                          <w:color w:val="000000"/>
                          <w:sz w:val="18"/>
                          <w:szCs w:val="18"/>
                        </w:rPr>
                        <w:t>);</w:t>
                      </w:r>
                      <w:proofErr w:type="gramEnd"/>
                    </w:p>
                    <w:p w14:paraId="42B392A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top vertex</w:t>
                      </w:r>
                    </w:p>
                    <w:p w14:paraId="7E0D290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glVertex3f(0.0f, 1.0f, 0.0f</w:t>
                      </w:r>
                      <w:proofErr w:type="gramStart"/>
                      <w:r w:rsidRPr="006D5346">
                        <w:rPr>
                          <w:rFonts w:ascii="Consolas" w:hAnsi="Consolas" w:cs="Consolas"/>
                          <w:color w:val="000000"/>
                          <w:sz w:val="18"/>
                          <w:szCs w:val="18"/>
                        </w:rPr>
                        <w:t>);</w:t>
                      </w:r>
                      <w:proofErr w:type="gramEnd"/>
                    </w:p>
                    <w:p w14:paraId="59EC5CD1"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p>
                    <w:p w14:paraId="5BB1A54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color to green</w:t>
                      </w:r>
                    </w:p>
                    <w:p w14:paraId="491D7499"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glColor3f(0.0f, 1.0f, 0.0f</w:t>
                      </w:r>
                      <w:proofErr w:type="gramStart"/>
                      <w:r w:rsidRPr="006D5346">
                        <w:rPr>
                          <w:rFonts w:ascii="Consolas" w:hAnsi="Consolas" w:cs="Consolas"/>
                          <w:color w:val="000000"/>
                          <w:sz w:val="18"/>
                          <w:szCs w:val="18"/>
                        </w:rPr>
                        <w:t>);</w:t>
                      </w:r>
                      <w:proofErr w:type="gramEnd"/>
                    </w:p>
                    <w:p w14:paraId="0A0EDE16"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bottom left vertex</w:t>
                      </w:r>
                    </w:p>
                    <w:p w14:paraId="776AB6EC"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glVertex3f(-1.0f, -1.0f, 0.0f</w:t>
                      </w:r>
                      <w:proofErr w:type="gramStart"/>
                      <w:r w:rsidRPr="006D5346">
                        <w:rPr>
                          <w:rFonts w:ascii="Consolas" w:hAnsi="Consolas" w:cs="Consolas"/>
                          <w:color w:val="000000"/>
                          <w:sz w:val="18"/>
                          <w:szCs w:val="18"/>
                        </w:rPr>
                        <w:t>);</w:t>
                      </w:r>
                      <w:proofErr w:type="gramEnd"/>
                    </w:p>
                    <w:p w14:paraId="53F8802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7F5870B0"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set the color to blue</w:t>
                      </w:r>
                    </w:p>
                    <w:p w14:paraId="7EE8160E"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glColor3f(0.0f, 0.0f, 1.0f</w:t>
                      </w:r>
                      <w:proofErr w:type="gramStart"/>
                      <w:r w:rsidRPr="006D5346">
                        <w:rPr>
                          <w:rFonts w:ascii="Consolas" w:hAnsi="Consolas" w:cs="Consolas"/>
                          <w:color w:val="000000"/>
                          <w:sz w:val="18"/>
                          <w:szCs w:val="18"/>
                        </w:rPr>
                        <w:t>);</w:t>
                      </w:r>
                      <w:proofErr w:type="gramEnd"/>
                    </w:p>
                    <w:p w14:paraId="28A31CAF"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bottom right vertex</w:t>
                      </w:r>
                    </w:p>
                    <w:p w14:paraId="14903A52"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glVertex3f(1.0f, -1.0f, 0.0f</w:t>
                      </w:r>
                      <w:proofErr w:type="gramStart"/>
                      <w:r w:rsidRPr="006D5346">
                        <w:rPr>
                          <w:rFonts w:ascii="Consolas" w:hAnsi="Consolas" w:cs="Consolas"/>
                          <w:color w:val="000000"/>
                          <w:sz w:val="18"/>
                          <w:szCs w:val="18"/>
                        </w:rPr>
                        <w:t>);</w:t>
                      </w:r>
                      <w:proofErr w:type="gramEnd"/>
                    </w:p>
                    <w:p w14:paraId="7C1A1FF8"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p>
                    <w:p w14:paraId="1149788A"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w:t>
                      </w:r>
                      <w:r w:rsidRPr="006D5346">
                        <w:rPr>
                          <w:rFonts w:ascii="Consolas" w:hAnsi="Consolas" w:cs="Consolas"/>
                          <w:color w:val="008000"/>
                          <w:sz w:val="18"/>
                          <w:szCs w:val="18"/>
                        </w:rPr>
                        <w:t>// finished drawing the triangle</w:t>
                      </w:r>
                    </w:p>
                    <w:p w14:paraId="4AA1FAF5" w14:textId="77777777" w:rsidR="00046CFA" w:rsidRPr="006D5346" w:rsidRDefault="00046CFA" w:rsidP="00094304">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 xml:space="preserve">    glEnd(</w:t>
                      </w:r>
                      <w:proofErr w:type="gramStart"/>
                      <w:r w:rsidRPr="006D5346">
                        <w:rPr>
                          <w:rFonts w:ascii="Consolas" w:hAnsi="Consolas" w:cs="Consolas"/>
                          <w:color w:val="000000"/>
                          <w:sz w:val="18"/>
                          <w:szCs w:val="18"/>
                        </w:rPr>
                        <w:t>);</w:t>
                      </w:r>
                      <w:proofErr w:type="gramEnd"/>
                    </w:p>
                    <w:p w14:paraId="227784EA" w14:textId="41688C5F" w:rsidR="00046CFA" w:rsidRPr="006D5346" w:rsidRDefault="00046CFA" w:rsidP="006D5346">
                      <w:pPr>
                        <w:autoSpaceDE w:val="0"/>
                        <w:autoSpaceDN w:val="0"/>
                        <w:adjustRightInd w:val="0"/>
                        <w:spacing w:after="0" w:line="240" w:lineRule="auto"/>
                        <w:rPr>
                          <w:rFonts w:ascii="Consolas" w:hAnsi="Consolas" w:cs="Consolas"/>
                          <w:color w:val="000000"/>
                          <w:sz w:val="18"/>
                          <w:szCs w:val="18"/>
                        </w:rPr>
                      </w:pPr>
                      <w:r w:rsidRPr="006D5346">
                        <w:rPr>
                          <w:rFonts w:ascii="Consolas" w:hAnsi="Consolas" w:cs="Consolas"/>
                          <w:color w:val="000000"/>
                          <w:sz w:val="18"/>
                          <w:szCs w:val="18"/>
                        </w:rPr>
                        <w:t>}</w:t>
                      </w:r>
                    </w:p>
                  </w:txbxContent>
                </v:textbox>
                <w10:anchorlock/>
              </v:shape>
            </w:pict>
          </mc:Fallback>
        </mc:AlternateContent>
      </w:r>
    </w:p>
    <w:p w14:paraId="7293777F" w14:textId="3F75A719" w:rsidR="005B0F58" w:rsidRDefault="005B0F58" w:rsidP="002538B9"/>
    <w:p w14:paraId="2813E484" w14:textId="290E91B2" w:rsidR="00B938E3" w:rsidRDefault="0054555F" w:rsidP="002538B9">
      <w:r>
        <w:t xml:space="preserve">This function is </w:t>
      </w:r>
      <w:r w:rsidR="004A5297">
        <w:t>made up of two distinct parts. The camera that takes a picture</w:t>
      </w:r>
      <w:r w:rsidR="002A6D74">
        <w:t xml:space="preserve">, and the world we want to take a picture of. </w:t>
      </w:r>
    </w:p>
    <w:p w14:paraId="2EF81BAD" w14:textId="6D023C14" w:rsidR="00CE4699" w:rsidRDefault="0097171E" w:rsidP="002538B9">
      <w:pPr>
        <w:rPr>
          <w:rFonts w:eastAsiaTheme="minorEastAsia"/>
        </w:rPr>
      </w:pPr>
      <w:r>
        <w:rPr>
          <w:noProof/>
        </w:rPr>
        <w:lastRenderedPageBreak/>
        <w:drawing>
          <wp:anchor distT="0" distB="0" distL="114300" distR="114300" simplePos="0" relativeHeight="251658240" behindDoc="0" locked="0" layoutInCell="1" allowOverlap="1" wp14:anchorId="3805A2DE" wp14:editId="7D1F221E">
            <wp:simplePos x="0" y="0"/>
            <wp:positionH relativeFrom="column">
              <wp:posOffset>4495800</wp:posOffset>
            </wp:positionH>
            <wp:positionV relativeFrom="paragraph">
              <wp:posOffset>43815</wp:posOffset>
            </wp:positionV>
            <wp:extent cx="1657985" cy="1590675"/>
            <wp:effectExtent l="0" t="0" r="0" b="0"/>
            <wp:wrapSquare wrapText="bothSides"/>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657985" cy="159067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60288" behindDoc="0" locked="0" layoutInCell="1" allowOverlap="1" wp14:anchorId="656840BF" wp14:editId="5928FE70">
                <wp:simplePos x="0" y="0"/>
                <wp:positionH relativeFrom="column">
                  <wp:posOffset>4454525</wp:posOffset>
                </wp:positionH>
                <wp:positionV relativeFrom="paragraph">
                  <wp:posOffset>1694180</wp:posOffset>
                </wp:positionV>
                <wp:extent cx="166433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7C0F365" w14:textId="294A22C3" w:rsidR="00046CFA" w:rsidRPr="00793BB3" w:rsidRDefault="00046CFA" w:rsidP="00591027">
                            <w:pPr>
                              <w:pStyle w:val="Caption"/>
                              <w:spacing w:after="40"/>
                              <w:rPr>
                                <w:noProof/>
                              </w:rPr>
                            </w:pPr>
                            <w:r>
                              <w:t xml:space="preserve">Figure </w:t>
                            </w:r>
                            <w:r w:rsidR="00000000">
                              <w:fldChar w:fldCharType="begin"/>
                            </w:r>
                            <w:r w:rsidR="00000000">
                              <w:instrText xml:space="preserve"> SEQ Figure \* ARABIC </w:instrText>
                            </w:r>
                            <w:r w:rsidR="00000000">
                              <w:fldChar w:fldCharType="separate"/>
                            </w:r>
                            <w:r w:rsidR="00A509E6">
                              <w:rPr>
                                <w:noProof/>
                              </w:rPr>
                              <w:t>1</w:t>
                            </w:r>
                            <w:r w:rsidR="00000000">
                              <w:rPr>
                                <w:noProof/>
                              </w:rPr>
                              <w:fldChar w:fldCharType="end"/>
                            </w:r>
                            <w:r>
                              <w:t xml:space="preserve">: The view </w:t>
                            </w:r>
                            <w:r w:rsidR="00D436E0">
                              <w:t>perspective.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840BF" id="Text Box 12" o:spid="_x0000_s1034" type="#_x0000_t202" style="position:absolute;margin-left:350.75pt;margin-top:133.4pt;width:13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85GQIAAD8EAAAOAAAAZHJzL2Uyb0RvYy54bWysU8Fu2zAMvQ/YPwi6L07aL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" stroked="f">
                <v:textbox style="mso-fit-shape-to-text:t" inset="0,0,0,0">
                  <w:txbxContent>
                    <w:p w14:paraId="77C0F365" w14:textId="294A22C3" w:rsidR="00046CFA" w:rsidRPr="00793BB3" w:rsidRDefault="00046CFA" w:rsidP="00591027">
                      <w:pPr>
                        <w:pStyle w:val="Caption"/>
                        <w:spacing w:after="40"/>
                        <w:rPr>
                          <w:noProof/>
                        </w:rPr>
                      </w:pPr>
                      <w:r>
                        <w:t xml:space="preserve">Figure </w:t>
                      </w:r>
                      <w:r w:rsidR="00000000">
                        <w:fldChar w:fldCharType="begin"/>
                      </w:r>
                      <w:r w:rsidR="00000000">
                        <w:instrText xml:space="preserve"> SEQ Figure \* ARABIC </w:instrText>
                      </w:r>
                      <w:r w:rsidR="00000000">
                        <w:fldChar w:fldCharType="separate"/>
                      </w:r>
                      <w:r w:rsidR="00A509E6">
                        <w:rPr>
                          <w:noProof/>
                        </w:rPr>
                        <w:t>1</w:t>
                      </w:r>
                      <w:r w:rsidR="00000000">
                        <w:rPr>
                          <w:noProof/>
                        </w:rPr>
                        <w:fldChar w:fldCharType="end"/>
                      </w:r>
                      <w:r>
                        <w:t xml:space="preserve">: The view </w:t>
                      </w:r>
                      <w:r w:rsidR="00D436E0">
                        <w:t>perspective.</w:t>
                      </w:r>
                    </w:p>
                  </w:txbxContent>
                </v:textbox>
                <w10:wrap type="square"/>
              </v:shape>
            </w:pict>
          </mc:Fallback>
        </mc:AlternateContent>
      </w:r>
      <w:r w:rsidR="00E92916">
        <w:t xml:space="preserve">The sensor </w:t>
      </w:r>
      <w:r w:rsidR="00580C12">
        <w:t xml:space="preserve">of our camera </w:t>
      </w:r>
      <w:r w:rsidR="00E92916">
        <w:t>is our window</w:t>
      </w:r>
      <w:r w:rsidR="00580C12">
        <w:t>.</w:t>
      </w:r>
      <w:r w:rsidR="00E92916">
        <w:t xml:space="preserve"> </w:t>
      </w:r>
      <w:r w:rsidR="00CE4699">
        <w:t>In the beginning we clear the camera sensor</w:t>
      </w:r>
      <w:r w:rsidR="005D5522">
        <w:t xml:space="preserve">. OpenGL will automatically remove </w:t>
      </w:r>
      <w:r w:rsidR="004B6AD6">
        <w:t>hidden surfaces and objects.</w:t>
      </w:r>
      <w:r w:rsidR="007B198E">
        <w:t xml:space="preserve"> </w:t>
      </w:r>
      <w:r w:rsidR="00F83FE1">
        <w:t>Then we define the portion of the sensor we want to use</w:t>
      </w:r>
      <w:r w:rsidR="00E92916">
        <w:t xml:space="preserve">. </w:t>
      </w:r>
      <w:r w:rsidR="000F0EC8">
        <w:t xml:space="preserve">Our camera is more capable </w:t>
      </w:r>
      <w:r w:rsidR="00D436E0">
        <w:t>than</w:t>
      </w:r>
      <w:r w:rsidR="000F0EC8">
        <w:t xml:space="preserve"> any ordinary camera. </w:t>
      </w:r>
      <w:r w:rsidR="006847CD">
        <w:t xml:space="preserve">The next step is to </w:t>
      </w:r>
      <w:r w:rsidR="00D436E0">
        <w:t>set up</w:t>
      </w:r>
      <w:r w:rsidR="006847CD">
        <w:t xml:space="preserve"> our lens</w:t>
      </w:r>
      <w:r w:rsidR="00B06868">
        <w:t xml:space="preserve">. </w:t>
      </w:r>
      <w:r w:rsidR="00785798">
        <w:t xml:space="preserve">For our sample we have a lens with a viewing angle of </w:t>
      </w:r>
      <m:oMath>
        <m:r>
          <w:rPr>
            <w:rFonts w:ascii="Cambria Math" w:hAnsi="Cambria Math"/>
          </w:rPr>
          <m:t>45°</m:t>
        </m:r>
      </m:oMath>
      <w:r w:rsidR="00957A99">
        <w:rPr>
          <w:rFonts w:eastAsiaTheme="minorEastAsia"/>
        </w:rPr>
        <w:t>, set the aspect ratio of the sensor</w:t>
      </w:r>
      <w:r w:rsidR="00441CF0">
        <w:rPr>
          <w:rFonts w:eastAsiaTheme="minorEastAsia"/>
        </w:rPr>
        <w:t xml:space="preserve"> and tell it to capture anything from one unit to one th</w:t>
      </w:r>
      <w:r w:rsidR="00F05F95">
        <w:rPr>
          <w:rFonts w:eastAsiaTheme="minorEastAsia"/>
        </w:rPr>
        <w:t>o</w:t>
      </w:r>
      <w:r w:rsidR="00441CF0">
        <w:rPr>
          <w:rFonts w:eastAsiaTheme="minorEastAsia"/>
        </w:rPr>
        <w:t xml:space="preserve">usand units from </w:t>
      </w:r>
      <w:r w:rsidR="00F05F95">
        <w:rPr>
          <w:rFonts w:eastAsiaTheme="minorEastAsia"/>
        </w:rPr>
        <w:t>our location.</w:t>
      </w:r>
      <w:r w:rsidR="00241140">
        <w:rPr>
          <w:rFonts w:eastAsiaTheme="minorEastAsia"/>
        </w:rPr>
        <w:t xml:space="preserve"> </w:t>
      </w:r>
      <w:r w:rsidR="00E91CC2">
        <w:rPr>
          <w:rFonts w:eastAsiaTheme="minorEastAsia"/>
        </w:rPr>
        <w:t xml:space="preserve">Note here </w:t>
      </w:r>
      <w:r w:rsidR="00851ADB">
        <w:rPr>
          <w:rFonts w:eastAsiaTheme="minorEastAsia"/>
        </w:rPr>
        <w:t xml:space="preserve">that </w:t>
      </w:r>
      <w:r w:rsidR="00D348DE">
        <w:rPr>
          <w:rFonts w:eastAsiaTheme="minorEastAsia"/>
        </w:rPr>
        <w:t xml:space="preserve">we are specifying </w:t>
      </w:r>
      <w:r w:rsidR="00851ADB">
        <w:rPr>
          <w:rFonts w:eastAsiaTheme="minorEastAsia"/>
        </w:rPr>
        <w:t xml:space="preserve">the </w:t>
      </w:r>
      <w:r w:rsidR="00851ADB" w:rsidRPr="00851ADB">
        <w:rPr>
          <w:rFonts w:eastAsiaTheme="minorEastAsia"/>
          <w:i/>
          <w:iCs/>
        </w:rPr>
        <w:t>nearest</w:t>
      </w:r>
      <w:r w:rsidR="00851ADB">
        <w:rPr>
          <w:rFonts w:eastAsiaTheme="minorEastAsia"/>
        </w:rPr>
        <w:t xml:space="preserve"> and </w:t>
      </w:r>
      <w:r w:rsidR="00851ADB" w:rsidRPr="00851ADB">
        <w:rPr>
          <w:rFonts w:eastAsiaTheme="minorEastAsia"/>
          <w:i/>
          <w:iCs/>
        </w:rPr>
        <w:t>furthe</w:t>
      </w:r>
      <w:r w:rsidR="00851ADB">
        <w:rPr>
          <w:rFonts w:eastAsiaTheme="minorEastAsia"/>
          <w:i/>
          <w:iCs/>
        </w:rPr>
        <w:t>st</w:t>
      </w:r>
      <w:r w:rsidR="00D348DE">
        <w:rPr>
          <w:rFonts w:eastAsiaTheme="minorEastAsia"/>
        </w:rPr>
        <w:t xml:space="preserve"> </w:t>
      </w:r>
      <w:r w:rsidR="00EB2A1A">
        <w:rPr>
          <w:rFonts w:eastAsiaTheme="minorEastAsia"/>
        </w:rPr>
        <w:t>distances, so they are positive.</w:t>
      </w:r>
      <w:r w:rsidR="00851ADB">
        <w:rPr>
          <w:rFonts w:eastAsiaTheme="minorEastAsia"/>
        </w:rPr>
        <w:t xml:space="preserve"> </w:t>
      </w:r>
      <w:r w:rsidR="00F10471" w:rsidRPr="00851ADB">
        <w:rPr>
          <w:rFonts w:eastAsiaTheme="minorEastAsia"/>
        </w:rPr>
        <w:t>The</w:t>
      </w:r>
      <w:r w:rsidR="00F10471">
        <w:rPr>
          <w:rFonts w:eastAsiaTheme="minorEastAsia"/>
        </w:rPr>
        <w:t xml:space="preserve"> default position of the camera is at the position </w:t>
      </w:r>
      <m:oMath>
        <m:r>
          <w:rPr>
            <w:rFonts w:ascii="Cambria Math" w:eastAsiaTheme="minorEastAsia" w:hAnsi="Cambria Math"/>
          </w:rPr>
          <m:t>v(0,0,0)</m:t>
        </m:r>
      </m:oMath>
      <w:r w:rsidR="00C70C5A">
        <w:rPr>
          <w:rFonts w:eastAsiaTheme="minorEastAsia"/>
        </w:rPr>
        <w:t xml:space="preserve">, </w:t>
      </w:r>
      <w:r w:rsidR="00331BC8">
        <w:rPr>
          <w:rFonts w:eastAsiaTheme="minorEastAsia"/>
        </w:rPr>
        <w:t xml:space="preserve">with the up direction being at the </w:t>
      </w:r>
      <m:oMath>
        <m:r>
          <w:rPr>
            <w:rFonts w:ascii="Cambria Math" w:eastAsiaTheme="minorEastAsia" w:hAnsi="Cambria Math"/>
          </w:rPr>
          <m:t>z-axis</m:t>
        </m:r>
      </m:oMath>
      <w:r w:rsidR="00331BC8">
        <w:rPr>
          <w:rFonts w:eastAsiaTheme="minorEastAsia"/>
        </w:rPr>
        <w:t xml:space="preserve">, and </w:t>
      </w:r>
      <w:r w:rsidR="00994F2B">
        <w:rPr>
          <w:rFonts w:eastAsiaTheme="minorEastAsia"/>
        </w:rPr>
        <w:t xml:space="preserve">looking towards the negative </w:t>
      </w:r>
      <m:oMath>
        <m:r>
          <w:rPr>
            <w:rFonts w:ascii="Cambria Math" w:eastAsiaTheme="minorEastAsia" w:hAnsi="Cambria Math"/>
          </w:rPr>
          <m:t>z-axis</m:t>
        </m:r>
      </m:oMath>
      <w:r w:rsidR="00994F2B">
        <w:rPr>
          <w:rFonts w:eastAsiaTheme="minorEastAsia"/>
        </w:rPr>
        <w:t>.</w:t>
      </w:r>
    </w:p>
    <w:p w14:paraId="6C87E97F" w14:textId="0038F9C0" w:rsidR="0075614D" w:rsidRDefault="00177BE7" w:rsidP="002538B9">
      <w:pPr>
        <w:rPr>
          <w:rFonts w:eastAsiaTheme="minorEastAsia"/>
        </w:rPr>
      </w:pPr>
      <w:r>
        <w:rPr>
          <w:rFonts w:eastAsiaTheme="minorEastAsia"/>
        </w:rPr>
        <w:t xml:space="preserve">When we are done with the camera, we start describing our objects. </w:t>
      </w:r>
      <w:r w:rsidR="00DC4FB3">
        <w:rPr>
          <w:rFonts w:eastAsiaTheme="minorEastAsia"/>
        </w:rPr>
        <w:t xml:space="preserve">OpenGL automatically calculates the transformations and draws everything, taking care of </w:t>
      </w:r>
      <w:r w:rsidR="002145FF">
        <w:rPr>
          <w:rFonts w:eastAsiaTheme="minorEastAsia"/>
        </w:rPr>
        <w:t>hidden surface removal.</w:t>
      </w:r>
    </w:p>
    <w:p w14:paraId="24D1FCC4" w14:textId="3BAA5D2E" w:rsidR="00324C51" w:rsidRDefault="00324C51" w:rsidP="002538B9">
      <w:pPr>
        <w:rPr>
          <w:rFonts w:eastAsiaTheme="minorEastAsia"/>
        </w:rPr>
      </w:pPr>
      <w:r>
        <w:rPr>
          <w:rFonts w:eastAsiaTheme="minorEastAsia"/>
        </w:rPr>
        <w:t xml:space="preserve">In this sample we draw a simple triangle six </w:t>
      </w:r>
      <w:r w:rsidR="00B94193">
        <w:rPr>
          <w:rFonts w:eastAsiaTheme="minorEastAsia"/>
        </w:rPr>
        <w:t xml:space="preserve">units towards the negative of the </w:t>
      </w:r>
      <m:oMath>
        <m:r>
          <w:rPr>
            <w:rFonts w:ascii="Cambria Math" w:eastAsiaTheme="minorEastAsia" w:hAnsi="Cambria Math"/>
          </w:rPr>
          <m:t>z-axis</m:t>
        </m:r>
      </m:oMath>
      <w:r w:rsidR="00E1057C">
        <w:rPr>
          <w:rFonts w:eastAsiaTheme="minorEastAsia"/>
        </w:rPr>
        <w:t>.</w:t>
      </w:r>
    </w:p>
    <w:p w14:paraId="11C5830F" w14:textId="614185A7" w:rsidR="003D408D" w:rsidRDefault="003D408D" w:rsidP="002538B9">
      <w:pPr>
        <w:rPr>
          <w:rFonts w:eastAsiaTheme="minorEastAsia"/>
        </w:rPr>
      </w:pPr>
    </w:p>
    <w:p w14:paraId="29B14225" w14:textId="3F090686" w:rsidR="003D408D" w:rsidRDefault="003D408D" w:rsidP="003D408D">
      <w:pPr>
        <w:pStyle w:val="Heading3"/>
        <w:rPr>
          <w:rFonts w:eastAsiaTheme="minorEastAsia"/>
        </w:rPr>
      </w:pPr>
      <w:r>
        <w:rPr>
          <w:rFonts w:eastAsiaTheme="minorEastAsia"/>
        </w:rPr>
        <w:t>OpenGL and the tra</w:t>
      </w:r>
      <w:r w:rsidR="00F17775">
        <w:rPr>
          <w:rFonts w:eastAsiaTheme="minorEastAsia"/>
        </w:rPr>
        <w:t>nsformation matrix</w:t>
      </w:r>
    </w:p>
    <w:p w14:paraId="584C1267" w14:textId="7113ABBD" w:rsidR="00F17775" w:rsidRDefault="000443EE" w:rsidP="00F17775">
      <w:r>
        <w:t>In the second part of this book</w:t>
      </w:r>
      <w:r w:rsidR="00303958">
        <w:t>,</w:t>
      </w:r>
      <w:r>
        <w:t xml:space="preserve"> we were introduced to matrices and how we can use them to </w:t>
      </w:r>
      <w:r w:rsidR="00303958">
        <w:t xml:space="preserve">perform transformations and projections. OpenGL </w:t>
      </w:r>
      <w:r w:rsidR="00D679FD">
        <w:t xml:space="preserve">uses matrices as well. Here we are going to take a closer look at how </w:t>
      </w:r>
      <w:r w:rsidR="001255FC">
        <w:t xml:space="preserve">it uses them to perform all </w:t>
      </w:r>
      <w:r w:rsidR="00D436E0">
        <w:t>its</w:t>
      </w:r>
      <w:r w:rsidR="001255FC">
        <w:t xml:space="preserve"> calculations.</w:t>
      </w:r>
    </w:p>
    <w:p w14:paraId="75DCB6EA" w14:textId="11C2C5E1" w:rsidR="001255FC" w:rsidRDefault="00DF1E21" w:rsidP="00F17775">
      <w:r>
        <w:t xml:space="preserve">In OpenGL there is one active matrix </w:t>
      </w:r>
      <w:r w:rsidR="00E433DA">
        <w:t xml:space="preserve">for the camera settings, identified </w:t>
      </w:r>
      <w:r w:rsidR="00BC1469">
        <w:t>as</w:t>
      </w:r>
      <w:r w:rsidR="00E433DA">
        <w:t xml:space="preserve"> </w:t>
      </w:r>
      <w:r w:rsidR="00E433DA" w:rsidRPr="00E433DA">
        <w:rPr>
          <w:i/>
          <w:iCs/>
        </w:rPr>
        <w:t>GL_PROJECTION</w:t>
      </w:r>
      <w:r w:rsidR="00E433DA">
        <w:t xml:space="preserve"> </w:t>
      </w:r>
      <w:r w:rsidR="00BC1469">
        <w:t>,</w:t>
      </w:r>
      <w:r w:rsidR="00E94110">
        <w:t xml:space="preserve"> </w:t>
      </w:r>
      <w:r w:rsidR="00E433DA">
        <w:t xml:space="preserve">one for the </w:t>
      </w:r>
      <w:r w:rsidR="00F40053">
        <w:t xml:space="preserve">model world </w:t>
      </w:r>
      <w:r w:rsidR="00E94110">
        <w:t xml:space="preserve">identified as </w:t>
      </w:r>
      <w:r w:rsidR="00E94110" w:rsidRPr="00E94110">
        <w:rPr>
          <w:i/>
          <w:iCs/>
        </w:rPr>
        <w:t>GL_MODELVIEW</w:t>
      </w:r>
      <w:r w:rsidR="00F81298">
        <w:t xml:space="preserve">, and some more that we will see </w:t>
      </w:r>
      <w:r w:rsidR="00FB0B9F">
        <w:t>in time</w:t>
      </w:r>
      <w:r w:rsidR="00D60713">
        <w:t xml:space="preserve">. </w:t>
      </w:r>
      <w:r w:rsidR="00C8080B">
        <w:t xml:space="preserve">We select them calling </w:t>
      </w:r>
      <w:r w:rsidR="00C8080B" w:rsidRPr="00C8080B">
        <w:rPr>
          <w:i/>
          <w:iCs/>
        </w:rPr>
        <w:t>glMatrixMode</w:t>
      </w:r>
      <w:r w:rsidR="00C8080B">
        <w:t>,</w:t>
      </w:r>
      <w:r w:rsidR="00340EFF">
        <w:t xml:space="preserve"> with the appropriate </w:t>
      </w:r>
      <w:r w:rsidR="00EF3D95">
        <w:t xml:space="preserve">matrix ID. These matrices are </w:t>
      </w:r>
      <w:r w:rsidR="003A7166">
        <w:t xml:space="preserve">initialized to the identity matrix when we call </w:t>
      </w:r>
      <w:r w:rsidR="00FE2EFE" w:rsidRPr="00FE2EFE">
        <w:rPr>
          <w:i/>
          <w:iCs/>
        </w:rPr>
        <w:t>glLoadIdentity</w:t>
      </w:r>
      <w:r w:rsidR="00FE2EFE">
        <w:t xml:space="preserve">. </w:t>
      </w:r>
      <w:r w:rsidR="004D11E0">
        <w:t>From that point on every change is accumulated</w:t>
      </w:r>
      <w:r w:rsidR="0073566A">
        <w:t xml:space="preserve">, so every time we are left with the latest </w:t>
      </w:r>
      <w:r w:rsidR="003623E0">
        <w:t>version of the matrix.</w:t>
      </w:r>
    </w:p>
    <w:p w14:paraId="782DFAA3" w14:textId="1A863B4C" w:rsidR="00401E32" w:rsidRDefault="00BD712C" w:rsidP="00F17775">
      <w:r>
        <w:t xml:space="preserve">In our sample we start with the </w:t>
      </w:r>
      <w:r w:rsidRPr="00BD712C">
        <w:rPr>
          <w:i/>
          <w:iCs/>
        </w:rPr>
        <w:t>camera</w:t>
      </w:r>
      <w:r>
        <w:t xml:space="preserve"> matrix, or </w:t>
      </w:r>
      <w:r>
        <w:rPr>
          <w:i/>
          <w:iCs/>
        </w:rPr>
        <w:t>projection</w:t>
      </w:r>
      <w:r>
        <w:t xml:space="preserve"> matrix as it is </w:t>
      </w:r>
      <w:r w:rsidR="00D85FFA">
        <w:t>called</w:t>
      </w:r>
      <w:r w:rsidR="001314A6">
        <w:t xml:space="preserve">. We set it to identity matrix and then we call </w:t>
      </w:r>
      <w:r w:rsidR="00996F55">
        <w:rPr>
          <w:i/>
          <w:iCs/>
        </w:rPr>
        <w:t>gluPerspective</w:t>
      </w:r>
      <w:r w:rsidR="00996F55">
        <w:t xml:space="preserve">, to set it </w:t>
      </w:r>
      <w:r w:rsidR="0022360C">
        <w:t xml:space="preserve">appropriately </w:t>
      </w:r>
      <w:r w:rsidR="00D85FFA">
        <w:t>to</w:t>
      </w:r>
      <w:r w:rsidR="0022360C">
        <w:t xml:space="preserve"> behave like the camera we have in mind. </w:t>
      </w:r>
    </w:p>
    <w:p w14:paraId="3014E6C5" w14:textId="1FFAB6AC" w:rsidR="00A24E52" w:rsidRDefault="00736457" w:rsidP="00F17775">
      <w:r>
        <w:t xml:space="preserve">A similar operation is performed for the </w:t>
      </w:r>
      <w:r>
        <w:rPr>
          <w:i/>
          <w:iCs/>
        </w:rPr>
        <w:t>world</w:t>
      </w:r>
      <w:r>
        <w:t xml:space="preserve">, or </w:t>
      </w:r>
      <w:r>
        <w:rPr>
          <w:i/>
          <w:iCs/>
        </w:rPr>
        <w:t>modelview</w:t>
      </w:r>
      <w:r>
        <w:t xml:space="preserve"> </w:t>
      </w:r>
      <w:r w:rsidR="00671E53">
        <w:t>matrix. First</w:t>
      </w:r>
      <w:r w:rsidR="00C86908">
        <w:t>,</w:t>
      </w:r>
      <w:r w:rsidR="00671E53">
        <w:t xml:space="preserve"> we set it to identity matrix and then we </w:t>
      </w:r>
      <w:r w:rsidR="008D6326">
        <w:t xml:space="preserve">modify it to move all the objects </w:t>
      </w:r>
      <w:proofErr w:type="gramStart"/>
      <w:r w:rsidR="008D6326">
        <w:t>6</w:t>
      </w:r>
      <w:proofErr w:type="gramEnd"/>
      <w:r w:rsidR="008D6326">
        <w:t xml:space="preserve"> units apart </w:t>
      </w:r>
      <w:r w:rsidR="003C57EF">
        <w:t xml:space="preserve">from the viewer with the </w:t>
      </w:r>
      <w:r w:rsidR="003C57EF">
        <w:rPr>
          <w:i/>
          <w:iCs/>
        </w:rPr>
        <w:t>glTranslatef</w:t>
      </w:r>
      <w:r w:rsidR="003C57EF" w:rsidRPr="00CB037F">
        <w:t xml:space="preserve"> </w:t>
      </w:r>
      <w:r w:rsidR="00CB037F" w:rsidRPr="00CB037F">
        <w:t>function</w:t>
      </w:r>
      <w:r w:rsidR="00CB037F">
        <w:t xml:space="preserve">. </w:t>
      </w:r>
      <w:r w:rsidR="00C86908">
        <w:t xml:space="preserve">This tells OpenGL where the objects are and then we draw them using </w:t>
      </w:r>
      <w:r w:rsidR="007E04C4">
        <w:t>coordinates local to them.</w:t>
      </w:r>
      <w:r w:rsidR="00C779A7">
        <w:t xml:space="preserve"> </w:t>
      </w:r>
      <w:r w:rsidR="00986008">
        <w:t xml:space="preserve">This allows us to draw </w:t>
      </w:r>
      <w:r w:rsidR="002E673D">
        <w:t>similar objects</w:t>
      </w:r>
      <w:r w:rsidR="00607882">
        <w:t>, say box</w:t>
      </w:r>
      <w:r w:rsidR="002E673D">
        <w:t>es</w:t>
      </w:r>
      <w:r w:rsidR="00607882">
        <w:t xml:space="preserve">, in </w:t>
      </w:r>
      <w:proofErr w:type="gramStart"/>
      <w:r w:rsidR="00607882">
        <w:t>many</w:t>
      </w:r>
      <w:proofErr w:type="gramEnd"/>
      <w:r w:rsidR="00607882">
        <w:t xml:space="preserve"> locations in a scene</w:t>
      </w:r>
      <w:r w:rsidR="003D3E3A">
        <w:t>, saving us a lot of memory and processing time.</w:t>
      </w:r>
    </w:p>
    <w:p w14:paraId="703EB09C" w14:textId="300A3F7E" w:rsidR="00F94A35" w:rsidRDefault="00F94A35" w:rsidP="00F17775"/>
    <w:p w14:paraId="14329121" w14:textId="59EB51FF" w:rsidR="00F94A35" w:rsidRDefault="00F94A35" w:rsidP="00F94A35">
      <w:pPr>
        <w:pStyle w:val="Heading3"/>
      </w:pPr>
      <w:r>
        <w:t>Keeping track of time</w:t>
      </w:r>
    </w:p>
    <w:p w14:paraId="33A2A2DC" w14:textId="7D944276" w:rsidR="00D05172" w:rsidRDefault="00D05172" w:rsidP="00D05172">
      <w:r>
        <w:t xml:space="preserve">Our perception of the world and events has to do with time. Everything happens at </w:t>
      </w:r>
      <w:proofErr w:type="gramStart"/>
      <w:r>
        <w:t>some</w:t>
      </w:r>
      <w:proofErr w:type="gramEnd"/>
      <w:r>
        <w:t xml:space="preserve"> speed and that is what we need. A car covers </w:t>
      </w:r>
      <w:proofErr w:type="gramStart"/>
      <w:r>
        <w:t>some</w:t>
      </w:r>
      <w:proofErr w:type="gramEnd"/>
      <w:r>
        <w:t xml:space="preserve"> distance at a specific time interval while a </w:t>
      </w:r>
      <w:r w:rsidR="00D436E0">
        <w:t>free-falling</w:t>
      </w:r>
      <w:r>
        <w:t xml:space="preserve"> object accelerates at a standard rate. Another thing is the processing speed of different computer systems. In the old days it used to be impossible to play </w:t>
      </w:r>
      <w:proofErr w:type="gramStart"/>
      <w:r>
        <w:t>some</w:t>
      </w:r>
      <w:proofErr w:type="gramEnd"/>
      <w:r>
        <w:t xml:space="preserve"> games on fast computers because they ran like hell. Game programmers were relying on the processing power of the system to keep track of elapsed time and so when you got a faster computer it was impossible to run the game.</w:t>
      </w:r>
    </w:p>
    <w:p w14:paraId="41E3CC3A" w14:textId="5E4317AB" w:rsidR="00D05172" w:rsidRDefault="00D05172" w:rsidP="00D05172">
      <w:r>
        <w:t xml:space="preserve">This </w:t>
      </w:r>
      <w:proofErr w:type="gramStart"/>
      <w:r>
        <w:t>make</w:t>
      </w:r>
      <w:proofErr w:type="gramEnd"/>
      <w:r>
        <w:t xml:space="preserve"> clear that what we need to make our games realistic is to know how </w:t>
      </w:r>
      <w:proofErr w:type="gramStart"/>
      <w:r>
        <w:t>much</w:t>
      </w:r>
      <w:proofErr w:type="gramEnd"/>
      <w:r>
        <w:t xml:space="preserve"> time has elapsed since the last time we updated our virtual world and advance everything accordingly. Assume that we have a car that moves at 72 kph. That converts to </w:t>
      </w:r>
      <w:proofErr w:type="gramStart"/>
      <w:r>
        <w:t>20</w:t>
      </w:r>
      <w:proofErr w:type="gramEnd"/>
      <w:r>
        <w:t xml:space="preserve"> meters per second. </w:t>
      </w:r>
      <w:proofErr w:type="gramStart"/>
      <w:r>
        <w:t>So</w:t>
      </w:r>
      <w:proofErr w:type="gramEnd"/>
      <w:r>
        <w:t xml:space="preserve"> if our game runs at 100 frames per second we should advance our car 20 cm per frame.</w:t>
      </w:r>
    </w:p>
    <w:p w14:paraId="33B59AEC" w14:textId="7983DC45" w:rsidR="00D05172" w:rsidRPr="00D05172" w:rsidRDefault="00D05172" w:rsidP="00D05172">
      <w:r>
        <w:lastRenderedPageBreak/>
        <w:t xml:space="preserve">What we </w:t>
      </w:r>
      <w:r w:rsidR="00D85FFA">
        <w:t>need</w:t>
      </w:r>
      <w:r>
        <w:t xml:space="preserve"> is a precision </w:t>
      </w:r>
      <w:r w:rsidR="00DE5E2C">
        <w:t>stopwatch</w:t>
      </w:r>
      <w:r>
        <w:t>. We will start it before we enter the main loop and query the elapsed time on every iteration. Then we will be able to calculate all the changes in our virtual world based on real time. This will make our game behave in the same way regardless of the processing power of the computer it runs on.</w:t>
      </w:r>
    </w:p>
    <w:p w14:paraId="509A3107" w14:textId="4D7C5E4A" w:rsidR="003725DE" w:rsidRDefault="00066EE7" w:rsidP="00F17775">
      <w:r>
        <w:t xml:space="preserve">All </w:t>
      </w:r>
      <w:r w:rsidR="00177AEF">
        <w:t xml:space="preserve">operating systems provide a </w:t>
      </w:r>
      <w:r w:rsidR="00D436E0">
        <w:t>high-definition</w:t>
      </w:r>
      <w:r w:rsidR="00177AEF">
        <w:t xml:space="preserve"> timer. </w:t>
      </w:r>
      <w:r w:rsidR="00AF22D7">
        <w:t xml:space="preserve">These timers have a precision </w:t>
      </w:r>
      <w:r w:rsidR="00AA6BB5">
        <w:t xml:space="preserve">of fractions of a millisecond. This precision is more than adequate for the purposes of a </w:t>
      </w:r>
      <w:r w:rsidR="00272DA1">
        <w:t>video game.</w:t>
      </w:r>
    </w:p>
    <w:p w14:paraId="3D087FF5" w14:textId="5CAF327A" w:rsidR="006D3D62" w:rsidRDefault="006D3D62" w:rsidP="00F17775">
      <w:r>
        <w:t xml:space="preserve">In </w:t>
      </w:r>
      <w:r>
        <w:rPr>
          <w:i/>
          <w:iCs/>
        </w:rPr>
        <w:t xml:space="preserve">Windows </w:t>
      </w:r>
      <w:r>
        <w:t xml:space="preserve">we can use </w:t>
      </w:r>
      <w:r w:rsidR="005E58ED">
        <w:t xml:space="preserve">the </w:t>
      </w:r>
      <w:r w:rsidR="005E58ED" w:rsidRPr="005E58ED">
        <w:rPr>
          <w:i/>
          <w:iCs/>
        </w:rPr>
        <w:t>QueryPerformanceCounter</w:t>
      </w:r>
      <w:r w:rsidR="00187536">
        <w:t xml:space="preserve"> to get the </w:t>
      </w:r>
      <w:r w:rsidR="00D93E2C">
        <w:t xml:space="preserve">current time. </w:t>
      </w:r>
      <w:r w:rsidR="00283F51">
        <w:t xml:space="preserve">Keeping track of elapsed time </w:t>
      </w:r>
      <w:r w:rsidR="00B26904">
        <w:t xml:space="preserve">is </w:t>
      </w:r>
      <w:r w:rsidR="00C23726">
        <w:t>done like this:</w:t>
      </w:r>
    </w:p>
    <w:p w14:paraId="48305B72" w14:textId="00E23944" w:rsidR="00C23726" w:rsidRDefault="00717B12" w:rsidP="00F17775">
      <w:r>
        <w:rPr>
          <w:noProof/>
        </w:rPr>
        <mc:AlternateContent>
          <mc:Choice Requires="wps">
            <w:drawing>
              <wp:inline distT="0" distB="0" distL="0" distR="0" wp14:anchorId="3AD68E9C" wp14:editId="7D4D7D7E">
                <wp:extent cx="6170295" cy="1404620"/>
                <wp:effectExtent l="0" t="0" r="20955" b="2667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0D3EBFB" w14:textId="4C615889"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FF"/>
                                <w:sz w:val="18"/>
                                <w:szCs w:val="18"/>
                              </w:rPr>
                              <w:t>double</w:t>
                            </w:r>
                            <w:r w:rsidRPr="008F2667">
                              <w:rPr>
                                <w:rFonts w:ascii="Consolas" w:hAnsi="Consolas" w:cs="Consolas"/>
                                <w:color w:val="000000"/>
                                <w:sz w:val="18"/>
                                <w:szCs w:val="18"/>
                              </w:rPr>
                              <w:t xml:space="preserve"> </w:t>
                            </w:r>
                            <w:r w:rsidRPr="008F2667">
                              <w:rPr>
                                <w:rFonts w:ascii="Consolas" w:hAnsi="Consolas" w:cs="Consolas"/>
                                <w:color w:val="2B91AF"/>
                                <w:sz w:val="18"/>
                                <w:szCs w:val="18"/>
                              </w:rPr>
                              <w:t>cg_timer</w:t>
                            </w:r>
                            <w:r w:rsidRPr="008F2667">
                              <w:rPr>
                                <w:rFonts w:ascii="Consolas" w:hAnsi="Consolas" w:cs="Consolas"/>
                                <w:color w:val="000000"/>
                                <w:sz w:val="18"/>
                                <w:szCs w:val="18"/>
                              </w:rPr>
                              <w:t>::get_elapsed_time()</w:t>
                            </w:r>
                          </w:p>
                          <w:p w14:paraId="6D10ED53"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w:t>
                            </w:r>
                          </w:p>
                          <w:p w14:paraId="3D6D6DA2"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2B91AF"/>
                                <w:sz w:val="18"/>
                                <w:szCs w:val="18"/>
                              </w:rPr>
                              <w:t>LARGE_INTEGER</w:t>
                            </w:r>
                            <w:r w:rsidRPr="008F2667">
                              <w:rPr>
                                <w:rFonts w:ascii="Consolas" w:hAnsi="Consolas" w:cs="Consolas"/>
                                <w:color w:val="000000"/>
                                <w:sz w:val="18"/>
                                <w:szCs w:val="18"/>
                              </w:rPr>
                              <w:t xml:space="preserve"> </w:t>
                            </w:r>
                            <w:proofErr w:type="gramStart"/>
                            <w:r w:rsidRPr="008F2667">
                              <w:rPr>
                                <w:rFonts w:ascii="Consolas" w:hAnsi="Consolas" w:cs="Consolas"/>
                                <w:color w:val="000000"/>
                                <w:sz w:val="18"/>
                                <w:szCs w:val="18"/>
                              </w:rPr>
                              <w:t>qwTime;</w:t>
                            </w:r>
                            <w:proofErr w:type="gramEnd"/>
                          </w:p>
                          <w:p w14:paraId="2A13A9A8"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8000"/>
                                <w:sz w:val="18"/>
                                <w:szCs w:val="18"/>
                              </w:rPr>
                              <w:t>// get current time</w:t>
                            </w:r>
                          </w:p>
                          <w:p w14:paraId="4F6068A6"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QueryPerformanceCounter(&amp;qwTime</w:t>
                            </w:r>
                            <w:proofErr w:type="gramStart"/>
                            <w:r w:rsidRPr="008F2667">
                              <w:rPr>
                                <w:rFonts w:ascii="Consolas" w:hAnsi="Consolas" w:cs="Consolas"/>
                                <w:color w:val="000000"/>
                                <w:sz w:val="18"/>
                                <w:szCs w:val="18"/>
                              </w:rPr>
                              <w:t>);</w:t>
                            </w:r>
                            <w:proofErr w:type="gramEnd"/>
                          </w:p>
                          <w:p w14:paraId="409B813F"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8000"/>
                                <w:sz w:val="18"/>
                                <w:szCs w:val="18"/>
                              </w:rPr>
                              <w:t>// calculate elapsed time since last call</w:t>
                            </w:r>
                          </w:p>
                          <w:p w14:paraId="40EF6E34" w14:textId="77777777" w:rsidR="00046CFA"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00FF"/>
                                <w:sz w:val="18"/>
                                <w:szCs w:val="18"/>
                              </w:rPr>
                              <w:t>double</w:t>
                            </w:r>
                            <w:r w:rsidRPr="008F2667">
                              <w:rPr>
                                <w:rFonts w:ascii="Consolas" w:hAnsi="Consolas" w:cs="Consolas"/>
                                <w:color w:val="000000"/>
                                <w:sz w:val="18"/>
                                <w:szCs w:val="18"/>
                              </w:rPr>
                              <w:t xml:space="preserve"> fElapsedTime = (</w:t>
                            </w:r>
                            <w:r w:rsidRPr="008F2667">
                              <w:rPr>
                                <w:rFonts w:ascii="Consolas" w:hAnsi="Consolas" w:cs="Consolas"/>
                                <w:color w:val="0000FF"/>
                                <w:sz w:val="18"/>
                                <w:szCs w:val="18"/>
                              </w:rPr>
                              <w:t>double</w:t>
                            </w:r>
                            <w:r w:rsidRPr="008F2667">
                              <w:rPr>
                                <w:rFonts w:ascii="Consolas" w:hAnsi="Consolas" w:cs="Consolas"/>
                                <w:color w:val="000000"/>
                                <w:sz w:val="18"/>
                                <w:szCs w:val="18"/>
                              </w:rPr>
                              <w:t xml:space="preserve">)(qwTime.QuadPart - m_llLastElapsedTime) / </w:t>
                            </w:r>
                          </w:p>
                          <w:p w14:paraId="28BA18AB" w14:textId="2D3555DE"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8F2667">
                              <w:rPr>
                                <w:rFonts w:ascii="Consolas" w:hAnsi="Consolas" w:cs="Consolas"/>
                                <w:color w:val="000000"/>
                                <w:sz w:val="18"/>
                                <w:szCs w:val="18"/>
                              </w:rPr>
                              <w:t>(</w:t>
                            </w:r>
                            <w:r w:rsidRPr="008F2667">
                              <w:rPr>
                                <w:rFonts w:ascii="Consolas" w:hAnsi="Consolas" w:cs="Consolas"/>
                                <w:color w:val="0000FF"/>
                                <w:sz w:val="18"/>
                                <w:szCs w:val="18"/>
                              </w:rPr>
                              <w:t>double</w:t>
                            </w:r>
                            <w:r w:rsidRPr="008F2667">
                              <w:rPr>
                                <w:rFonts w:ascii="Consolas" w:hAnsi="Consolas" w:cs="Consolas"/>
                                <w:color w:val="000000"/>
                                <w:sz w:val="18"/>
                                <w:szCs w:val="18"/>
                              </w:rPr>
                              <w:t>)m_</w:t>
                            </w:r>
                            <w:proofErr w:type="gramStart"/>
                            <w:r w:rsidRPr="008F2667">
                              <w:rPr>
                                <w:rFonts w:ascii="Consolas" w:hAnsi="Consolas" w:cs="Consolas"/>
                                <w:color w:val="000000"/>
                                <w:sz w:val="18"/>
                                <w:szCs w:val="18"/>
                              </w:rPr>
                              <w:t>llQPFTicksPerSec;</w:t>
                            </w:r>
                            <w:proofErr w:type="gramEnd"/>
                          </w:p>
                          <w:p w14:paraId="0651163E"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8000"/>
                                <w:sz w:val="18"/>
                                <w:szCs w:val="18"/>
                              </w:rPr>
                              <w:t>// remember this call, the variable is a member of the class</w:t>
                            </w:r>
                          </w:p>
                          <w:p w14:paraId="6FCEEBE3"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m_llLastElapsedTime = qwTime.</w:t>
                            </w:r>
                            <w:proofErr w:type="gramStart"/>
                            <w:r w:rsidRPr="008F2667">
                              <w:rPr>
                                <w:rFonts w:ascii="Consolas" w:hAnsi="Consolas" w:cs="Consolas"/>
                                <w:color w:val="000000"/>
                                <w:sz w:val="18"/>
                                <w:szCs w:val="18"/>
                              </w:rPr>
                              <w:t>QuadPart;</w:t>
                            </w:r>
                            <w:proofErr w:type="gramEnd"/>
                          </w:p>
                          <w:p w14:paraId="703C5979"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8000"/>
                                <w:sz w:val="18"/>
                                <w:szCs w:val="18"/>
                              </w:rPr>
                              <w:t>// return elapsed time</w:t>
                            </w:r>
                          </w:p>
                          <w:p w14:paraId="56417A75"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00FF"/>
                                <w:sz w:val="18"/>
                                <w:szCs w:val="18"/>
                              </w:rPr>
                              <w:t>return</w:t>
                            </w:r>
                            <w:r w:rsidRPr="008F2667">
                              <w:rPr>
                                <w:rFonts w:ascii="Consolas" w:hAnsi="Consolas" w:cs="Consolas"/>
                                <w:color w:val="000000"/>
                                <w:sz w:val="18"/>
                                <w:szCs w:val="18"/>
                              </w:rPr>
                              <w:t xml:space="preserve"> </w:t>
                            </w:r>
                            <w:proofErr w:type="gramStart"/>
                            <w:r w:rsidRPr="008F2667">
                              <w:rPr>
                                <w:rFonts w:ascii="Consolas" w:hAnsi="Consolas" w:cs="Consolas"/>
                                <w:color w:val="000000"/>
                                <w:sz w:val="18"/>
                                <w:szCs w:val="18"/>
                              </w:rPr>
                              <w:t>fElapsedTime;</w:t>
                            </w:r>
                            <w:proofErr w:type="gramEnd"/>
                          </w:p>
                          <w:p w14:paraId="3999F9EC" w14:textId="17D7C2AD" w:rsidR="00046CFA" w:rsidRPr="008F2667" w:rsidRDefault="00046CFA" w:rsidP="008F2667">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3AD68E9C" id="_x0000_s1035"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" fillcolor="#d5dce4 [671]">
                <v:textbox style="mso-fit-shape-to-text:t">
                  <w:txbxContent>
                    <w:p w14:paraId="50D3EBFB" w14:textId="4C615889"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FF"/>
                          <w:sz w:val="18"/>
                          <w:szCs w:val="18"/>
                        </w:rPr>
                        <w:t>double</w:t>
                      </w:r>
                      <w:r w:rsidRPr="008F2667">
                        <w:rPr>
                          <w:rFonts w:ascii="Consolas" w:hAnsi="Consolas" w:cs="Consolas"/>
                          <w:color w:val="000000"/>
                          <w:sz w:val="18"/>
                          <w:szCs w:val="18"/>
                        </w:rPr>
                        <w:t xml:space="preserve"> </w:t>
                      </w:r>
                      <w:r w:rsidRPr="008F2667">
                        <w:rPr>
                          <w:rFonts w:ascii="Consolas" w:hAnsi="Consolas" w:cs="Consolas"/>
                          <w:color w:val="2B91AF"/>
                          <w:sz w:val="18"/>
                          <w:szCs w:val="18"/>
                        </w:rPr>
                        <w:t>cg_timer</w:t>
                      </w:r>
                      <w:r w:rsidRPr="008F2667">
                        <w:rPr>
                          <w:rFonts w:ascii="Consolas" w:hAnsi="Consolas" w:cs="Consolas"/>
                          <w:color w:val="000000"/>
                          <w:sz w:val="18"/>
                          <w:szCs w:val="18"/>
                        </w:rPr>
                        <w:t>::get_elapsed_time()</w:t>
                      </w:r>
                    </w:p>
                    <w:p w14:paraId="6D10ED53"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w:t>
                      </w:r>
                    </w:p>
                    <w:p w14:paraId="3D6D6DA2"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2B91AF"/>
                          <w:sz w:val="18"/>
                          <w:szCs w:val="18"/>
                        </w:rPr>
                        <w:t>LARGE_INTEGER</w:t>
                      </w:r>
                      <w:r w:rsidRPr="008F2667">
                        <w:rPr>
                          <w:rFonts w:ascii="Consolas" w:hAnsi="Consolas" w:cs="Consolas"/>
                          <w:color w:val="000000"/>
                          <w:sz w:val="18"/>
                          <w:szCs w:val="18"/>
                        </w:rPr>
                        <w:t xml:space="preserve"> </w:t>
                      </w:r>
                      <w:proofErr w:type="gramStart"/>
                      <w:r w:rsidRPr="008F2667">
                        <w:rPr>
                          <w:rFonts w:ascii="Consolas" w:hAnsi="Consolas" w:cs="Consolas"/>
                          <w:color w:val="000000"/>
                          <w:sz w:val="18"/>
                          <w:szCs w:val="18"/>
                        </w:rPr>
                        <w:t>qwTime;</w:t>
                      </w:r>
                      <w:proofErr w:type="gramEnd"/>
                    </w:p>
                    <w:p w14:paraId="2A13A9A8"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8000"/>
                          <w:sz w:val="18"/>
                          <w:szCs w:val="18"/>
                        </w:rPr>
                        <w:t>// get current time</w:t>
                      </w:r>
                    </w:p>
                    <w:p w14:paraId="4F6068A6"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QueryPerformanceCounter(&amp;qwTime</w:t>
                      </w:r>
                      <w:proofErr w:type="gramStart"/>
                      <w:r w:rsidRPr="008F2667">
                        <w:rPr>
                          <w:rFonts w:ascii="Consolas" w:hAnsi="Consolas" w:cs="Consolas"/>
                          <w:color w:val="000000"/>
                          <w:sz w:val="18"/>
                          <w:szCs w:val="18"/>
                        </w:rPr>
                        <w:t>);</w:t>
                      </w:r>
                      <w:proofErr w:type="gramEnd"/>
                    </w:p>
                    <w:p w14:paraId="409B813F"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8000"/>
                          <w:sz w:val="18"/>
                          <w:szCs w:val="18"/>
                        </w:rPr>
                        <w:t>// calculate elapsed time since last call</w:t>
                      </w:r>
                    </w:p>
                    <w:p w14:paraId="40EF6E34" w14:textId="77777777" w:rsidR="00046CFA"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00FF"/>
                          <w:sz w:val="18"/>
                          <w:szCs w:val="18"/>
                        </w:rPr>
                        <w:t>double</w:t>
                      </w:r>
                      <w:r w:rsidRPr="008F2667">
                        <w:rPr>
                          <w:rFonts w:ascii="Consolas" w:hAnsi="Consolas" w:cs="Consolas"/>
                          <w:color w:val="000000"/>
                          <w:sz w:val="18"/>
                          <w:szCs w:val="18"/>
                        </w:rPr>
                        <w:t xml:space="preserve"> fElapsedTime = (</w:t>
                      </w:r>
                      <w:r w:rsidRPr="008F2667">
                        <w:rPr>
                          <w:rFonts w:ascii="Consolas" w:hAnsi="Consolas" w:cs="Consolas"/>
                          <w:color w:val="0000FF"/>
                          <w:sz w:val="18"/>
                          <w:szCs w:val="18"/>
                        </w:rPr>
                        <w:t>double</w:t>
                      </w:r>
                      <w:r w:rsidRPr="008F2667">
                        <w:rPr>
                          <w:rFonts w:ascii="Consolas" w:hAnsi="Consolas" w:cs="Consolas"/>
                          <w:color w:val="000000"/>
                          <w:sz w:val="18"/>
                          <w:szCs w:val="18"/>
                        </w:rPr>
                        <w:t xml:space="preserve">)(qwTime.QuadPart - m_llLastElapsedTime) / </w:t>
                      </w:r>
                    </w:p>
                    <w:p w14:paraId="28BA18AB" w14:textId="2D3555DE"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8F2667">
                        <w:rPr>
                          <w:rFonts w:ascii="Consolas" w:hAnsi="Consolas" w:cs="Consolas"/>
                          <w:color w:val="000000"/>
                          <w:sz w:val="18"/>
                          <w:szCs w:val="18"/>
                        </w:rPr>
                        <w:t>(</w:t>
                      </w:r>
                      <w:r w:rsidRPr="008F2667">
                        <w:rPr>
                          <w:rFonts w:ascii="Consolas" w:hAnsi="Consolas" w:cs="Consolas"/>
                          <w:color w:val="0000FF"/>
                          <w:sz w:val="18"/>
                          <w:szCs w:val="18"/>
                        </w:rPr>
                        <w:t>double</w:t>
                      </w:r>
                      <w:r w:rsidRPr="008F2667">
                        <w:rPr>
                          <w:rFonts w:ascii="Consolas" w:hAnsi="Consolas" w:cs="Consolas"/>
                          <w:color w:val="000000"/>
                          <w:sz w:val="18"/>
                          <w:szCs w:val="18"/>
                        </w:rPr>
                        <w:t>)m_</w:t>
                      </w:r>
                      <w:proofErr w:type="gramStart"/>
                      <w:r w:rsidRPr="008F2667">
                        <w:rPr>
                          <w:rFonts w:ascii="Consolas" w:hAnsi="Consolas" w:cs="Consolas"/>
                          <w:color w:val="000000"/>
                          <w:sz w:val="18"/>
                          <w:szCs w:val="18"/>
                        </w:rPr>
                        <w:t>llQPFTicksPerSec;</w:t>
                      </w:r>
                      <w:proofErr w:type="gramEnd"/>
                    </w:p>
                    <w:p w14:paraId="0651163E"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8000"/>
                          <w:sz w:val="18"/>
                          <w:szCs w:val="18"/>
                        </w:rPr>
                        <w:t>// remember this call, the variable is a member of the class</w:t>
                      </w:r>
                    </w:p>
                    <w:p w14:paraId="6FCEEBE3"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m_llLastElapsedTime = qwTime.</w:t>
                      </w:r>
                      <w:proofErr w:type="gramStart"/>
                      <w:r w:rsidRPr="008F2667">
                        <w:rPr>
                          <w:rFonts w:ascii="Consolas" w:hAnsi="Consolas" w:cs="Consolas"/>
                          <w:color w:val="000000"/>
                          <w:sz w:val="18"/>
                          <w:szCs w:val="18"/>
                        </w:rPr>
                        <w:t>QuadPart;</w:t>
                      </w:r>
                      <w:proofErr w:type="gramEnd"/>
                    </w:p>
                    <w:p w14:paraId="703C5979"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8000"/>
                          <w:sz w:val="18"/>
                          <w:szCs w:val="18"/>
                        </w:rPr>
                        <w:t>// return elapsed time</w:t>
                      </w:r>
                    </w:p>
                    <w:p w14:paraId="56417A75" w14:textId="77777777" w:rsidR="00046CFA" w:rsidRPr="008F2667" w:rsidRDefault="00046CFA" w:rsidP="00717B12">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 xml:space="preserve">    </w:t>
                      </w:r>
                      <w:r w:rsidRPr="008F2667">
                        <w:rPr>
                          <w:rFonts w:ascii="Consolas" w:hAnsi="Consolas" w:cs="Consolas"/>
                          <w:color w:val="0000FF"/>
                          <w:sz w:val="18"/>
                          <w:szCs w:val="18"/>
                        </w:rPr>
                        <w:t>return</w:t>
                      </w:r>
                      <w:r w:rsidRPr="008F2667">
                        <w:rPr>
                          <w:rFonts w:ascii="Consolas" w:hAnsi="Consolas" w:cs="Consolas"/>
                          <w:color w:val="000000"/>
                          <w:sz w:val="18"/>
                          <w:szCs w:val="18"/>
                        </w:rPr>
                        <w:t xml:space="preserve"> </w:t>
                      </w:r>
                      <w:proofErr w:type="gramStart"/>
                      <w:r w:rsidRPr="008F2667">
                        <w:rPr>
                          <w:rFonts w:ascii="Consolas" w:hAnsi="Consolas" w:cs="Consolas"/>
                          <w:color w:val="000000"/>
                          <w:sz w:val="18"/>
                          <w:szCs w:val="18"/>
                        </w:rPr>
                        <w:t>fElapsedTime;</w:t>
                      </w:r>
                      <w:proofErr w:type="gramEnd"/>
                    </w:p>
                    <w:p w14:paraId="3999F9EC" w14:textId="17D7C2AD" w:rsidR="00046CFA" w:rsidRPr="008F2667" w:rsidRDefault="00046CFA" w:rsidP="008F2667">
                      <w:pPr>
                        <w:autoSpaceDE w:val="0"/>
                        <w:autoSpaceDN w:val="0"/>
                        <w:adjustRightInd w:val="0"/>
                        <w:spacing w:after="0" w:line="240" w:lineRule="auto"/>
                        <w:rPr>
                          <w:rFonts w:ascii="Consolas" w:hAnsi="Consolas" w:cs="Consolas"/>
                          <w:color w:val="000000"/>
                          <w:sz w:val="18"/>
                          <w:szCs w:val="18"/>
                        </w:rPr>
                      </w:pPr>
                      <w:r w:rsidRPr="008F2667">
                        <w:rPr>
                          <w:rFonts w:ascii="Consolas" w:hAnsi="Consolas" w:cs="Consolas"/>
                          <w:color w:val="000000"/>
                          <w:sz w:val="18"/>
                          <w:szCs w:val="18"/>
                        </w:rPr>
                        <w:t>}</w:t>
                      </w:r>
                    </w:p>
                  </w:txbxContent>
                </v:textbox>
                <w10:anchorlock/>
              </v:shape>
            </w:pict>
          </mc:Fallback>
        </mc:AlternateContent>
      </w:r>
    </w:p>
    <w:p w14:paraId="668E63DF" w14:textId="5D33BB95" w:rsidR="008D08FC" w:rsidRDefault="008D08FC" w:rsidP="00F17775">
      <w:r>
        <w:t xml:space="preserve">In our program we initialize </w:t>
      </w:r>
      <w:r w:rsidR="00C57705">
        <w:t>and start the timer before we enter the main loop.</w:t>
      </w:r>
      <w:r w:rsidR="00D653DA">
        <w:t xml:space="preserve"> </w:t>
      </w:r>
      <w:r w:rsidR="004E2114">
        <w:t xml:space="preserve">In every iteration we just query the elapsed time </w:t>
      </w:r>
      <w:r w:rsidR="00846B26">
        <w:t xml:space="preserve">which we can use in our calculations. </w:t>
      </w:r>
      <w:r w:rsidR="00DF3654">
        <w:t xml:space="preserve">Our first attempt to do </w:t>
      </w:r>
      <w:proofErr w:type="gramStart"/>
      <w:r w:rsidR="00DF3654">
        <w:t>some</w:t>
      </w:r>
      <w:proofErr w:type="gramEnd"/>
      <w:r w:rsidR="00DF3654">
        <w:t xml:space="preserve"> time tracking is </w:t>
      </w:r>
      <w:r w:rsidR="00C92484">
        <w:t>counting the frames per secon</w:t>
      </w:r>
      <w:r w:rsidR="00DA5F9A">
        <w:t>d</w:t>
      </w:r>
      <w:r w:rsidR="00F97CB1">
        <w:t xml:space="preserve"> our game runs:</w:t>
      </w:r>
    </w:p>
    <w:p w14:paraId="71A5BCD8" w14:textId="2744A524" w:rsidR="00836FFE" w:rsidRDefault="00F97CB1" w:rsidP="00F17775">
      <w:r>
        <w:rPr>
          <w:noProof/>
        </w:rPr>
        <mc:AlternateContent>
          <mc:Choice Requires="wps">
            <w:drawing>
              <wp:inline distT="0" distB="0" distL="0" distR="0" wp14:anchorId="0F800AAE" wp14:editId="7AD41AB0">
                <wp:extent cx="6170295" cy="1404620"/>
                <wp:effectExtent l="0" t="0" r="20955" b="2540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AC6EF5C"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8000"/>
                                <w:sz w:val="18"/>
                                <w:szCs w:val="18"/>
                              </w:rPr>
                              <w:t>// frame counting mechanism</w:t>
                            </w:r>
                          </w:p>
                          <w:p w14:paraId="3CD9A82A"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8000"/>
                                <w:sz w:val="18"/>
                                <w:szCs w:val="18"/>
                              </w:rPr>
                              <w:t xml:space="preserve">// the higher the frame </w:t>
                            </w:r>
                            <w:proofErr w:type="gramStart"/>
                            <w:r w:rsidRPr="00C57223">
                              <w:rPr>
                                <w:rFonts w:ascii="Consolas" w:hAnsi="Consolas" w:cs="Consolas"/>
                                <w:color w:val="008000"/>
                                <w:sz w:val="18"/>
                                <w:szCs w:val="18"/>
                              </w:rPr>
                              <w:t>rate</w:t>
                            </w:r>
                            <w:proofErr w:type="gramEnd"/>
                            <w:r w:rsidRPr="00C57223">
                              <w:rPr>
                                <w:rFonts w:ascii="Consolas" w:hAnsi="Consolas" w:cs="Consolas"/>
                                <w:color w:val="008000"/>
                                <w:sz w:val="18"/>
                                <w:szCs w:val="18"/>
                              </w:rPr>
                              <w:t xml:space="preserve"> the faster the system</w:t>
                            </w:r>
                          </w:p>
                          <w:p w14:paraId="051523F6"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8000"/>
                                <w:sz w:val="18"/>
                                <w:szCs w:val="18"/>
                              </w:rPr>
                              <w:t>// if frame rate drops below 30 we are in deep trouble</w:t>
                            </w:r>
                          </w:p>
                          <w:p w14:paraId="17113989"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8000"/>
                                <w:sz w:val="18"/>
                                <w:szCs w:val="18"/>
                              </w:rPr>
                              <w:t>// we should either optimize the program or buy a new computer</w:t>
                            </w:r>
                          </w:p>
                          <w:p w14:paraId="0AD8F3D8" w14:textId="0BB120BF"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FF"/>
                                <w:sz w:val="18"/>
                                <w:szCs w:val="18"/>
                              </w:rPr>
                              <w:t>static</w:t>
                            </w:r>
                            <w:r w:rsidRPr="00C57223">
                              <w:rPr>
                                <w:rFonts w:ascii="Consolas" w:hAnsi="Consolas" w:cs="Consolas"/>
                                <w:color w:val="000000"/>
                                <w:sz w:val="18"/>
                                <w:szCs w:val="18"/>
                              </w:rPr>
                              <w:t xml:space="preserve"> </w:t>
                            </w:r>
                            <w:r w:rsidRPr="00C57223">
                              <w:rPr>
                                <w:rFonts w:ascii="Consolas" w:hAnsi="Consolas" w:cs="Consolas"/>
                                <w:color w:val="0000FF"/>
                                <w:sz w:val="18"/>
                                <w:szCs w:val="18"/>
                              </w:rPr>
                              <w:t>int</w:t>
                            </w:r>
                            <w:r w:rsidRPr="00C57223">
                              <w:rPr>
                                <w:rFonts w:ascii="Consolas" w:hAnsi="Consolas" w:cs="Consolas"/>
                                <w:color w:val="000000"/>
                                <w:sz w:val="18"/>
                                <w:szCs w:val="18"/>
                              </w:rPr>
                              <w:t xml:space="preserve"> m_nFrames = 0;</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frame Counter</w:t>
                            </w:r>
                          </w:p>
                          <w:p w14:paraId="400F6C5A" w14:textId="3151EDDF"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FF"/>
                                <w:sz w:val="18"/>
                                <w:szCs w:val="18"/>
                              </w:rPr>
                              <w:t>static</w:t>
                            </w:r>
                            <w:r w:rsidRPr="00C57223">
                              <w:rPr>
                                <w:rFonts w:ascii="Consolas" w:hAnsi="Consolas" w:cs="Consolas"/>
                                <w:color w:val="000000"/>
                                <w:sz w:val="18"/>
                                <w:szCs w:val="18"/>
                              </w:rPr>
                              <w:t xml:space="preserve"> </w:t>
                            </w:r>
                            <w:r w:rsidRPr="00C57223">
                              <w:rPr>
                                <w:rFonts w:ascii="Consolas" w:hAnsi="Consolas" w:cs="Consolas"/>
                                <w:color w:val="0000FF"/>
                                <w:sz w:val="18"/>
                                <w:szCs w:val="18"/>
                              </w:rPr>
                              <w:t>float</w:t>
                            </w:r>
                            <w:r w:rsidRPr="00C57223">
                              <w:rPr>
                                <w:rFonts w:ascii="Consolas" w:hAnsi="Consolas" w:cs="Consolas"/>
                                <w:color w:val="000000"/>
                                <w:sz w:val="18"/>
                                <w:szCs w:val="18"/>
                              </w:rPr>
                              <w:t xml:space="preserve"> tot = 0;</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time counter</w:t>
                            </w:r>
                          </w:p>
                          <w:p w14:paraId="2ABC8C18" w14:textId="4149F113"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tot += fElapsed;</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increment counters</w:t>
                            </w:r>
                          </w:p>
                          <w:p w14:paraId="1E572E91"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m_nFrames+</w:t>
                            </w:r>
                            <w:proofErr w:type="gramStart"/>
                            <w:r w:rsidRPr="00C57223">
                              <w:rPr>
                                <w:rFonts w:ascii="Consolas" w:hAnsi="Consolas" w:cs="Consolas"/>
                                <w:color w:val="000000"/>
                                <w:sz w:val="18"/>
                                <w:szCs w:val="18"/>
                              </w:rPr>
                              <w:t>+;</w:t>
                            </w:r>
                            <w:proofErr w:type="gramEnd"/>
                          </w:p>
                          <w:p w14:paraId="11A22CD9" w14:textId="7F597655"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FF"/>
                                <w:sz w:val="18"/>
                                <w:szCs w:val="18"/>
                              </w:rPr>
                              <w:t>if</w:t>
                            </w:r>
                            <w:r w:rsidRPr="00C57223">
                              <w:rPr>
                                <w:rFonts w:ascii="Consolas" w:hAnsi="Consolas" w:cs="Consolas"/>
                                <w:color w:val="000000"/>
                                <w:sz w:val="18"/>
                                <w:szCs w:val="18"/>
                              </w:rPr>
                              <w:t xml:space="preserve"> (tot &gt;= 1.f)</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one second reached</w:t>
                            </w:r>
                          </w:p>
                          <w:p w14:paraId="159F2ED7"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w:t>
                            </w:r>
                          </w:p>
                          <w:p w14:paraId="16D4B5D1"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w:t>
                            </w:r>
                            <w:r w:rsidRPr="00C57223">
                              <w:rPr>
                                <w:rFonts w:ascii="Consolas" w:hAnsi="Consolas" w:cs="Consolas"/>
                                <w:color w:val="0000FF"/>
                                <w:sz w:val="18"/>
                                <w:szCs w:val="18"/>
                              </w:rPr>
                              <w:t>char</w:t>
                            </w:r>
                            <w:r w:rsidRPr="00C57223">
                              <w:rPr>
                                <w:rFonts w:ascii="Consolas" w:hAnsi="Consolas" w:cs="Consolas"/>
                                <w:color w:val="000000"/>
                                <w:sz w:val="18"/>
                                <w:szCs w:val="18"/>
                              </w:rPr>
                              <w:t xml:space="preserve"> txt[200</w:t>
                            </w:r>
                            <w:proofErr w:type="gramStart"/>
                            <w:r w:rsidRPr="00C57223">
                              <w:rPr>
                                <w:rFonts w:ascii="Consolas" w:hAnsi="Consolas" w:cs="Consolas"/>
                                <w:color w:val="000000"/>
                                <w:sz w:val="18"/>
                                <w:szCs w:val="18"/>
                              </w:rPr>
                              <w:t>];</w:t>
                            </w:r>
                            <w:proofErr w:type="gramEnd"/>
                          </w:p>
                          <w:p w14:paraId="794FBFE1"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sprintf_s(txt, </w:t>
                            </w:r>
                            <w:r w:rsidRPr="00C57223">
                              <w:rPr>
                                <w:rFonts w:ascii="Consolas" w:hAnsi="Consolas" w:cs="Consolas"/>
                                <w:color w:val="A31515"/>
                                <w:sz w:val="18"/>
                                <w:szCs w:val="18"/>
                              </w:rPr>
                              <w:t>"GusOnGames, fps:%d"</w:t>
                            </w:r>
                            <w:r w:rsidRPr="00C57223">
                              <w:rPr>
                                <w:rFonts w:ascii="Consolas" w:hAnsi="Consolas" w:cs="Consolas"/>
                                <w:color w:val="000000"/>
                                <w:sz w:val="18"/>
                                <w:szCs w:val="18"/>
                              </w:rPr>
                              <w:t>, m_nFrames</w:t>
                            </w:r>
                            <w:proofErr w:type="gramStart"/>
                            <w:r w:rsidRPr="00C57223">
                              <w:rPr>
                                <w:rFonts w:ascii="Consolas" w:hAnsi="Consolas" w:cs="Consolas"/>
                                <w:color w:val="000000"/>
                                <w:sz w:val="18"/>
                                <w:szCs w:val="18"/>
                              </w:rPr>
                              <w:t>);</w:t>
                            </w:r>
                            <w:proofErr w:type="gramEnd"/>
                          </w:p>
                          <w:p w14:paraId="03811A58"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w:t>
                            </w:r>
                            <w:r w:rsidRPr="00C57223">
                              <w:rPr>
                                <w:rFonts w:ascii="Consolas" w:hAnsi="Consolas" w:cs="Consolas"/>
                                <w:color w:val="6F008A"/>
                                <w:sz w:val="18"/>
                                <w:szCs w:val="18"/>
                              </w:rPr>
                              <w:t>SetWindowText</w:t>
                            </w:r>
                            <w:r w:rsidRPr="00C57223">
                              <w:rPr>
                                <w:rFonts w:ascii="Consolas" w:hAnsi="Consolas" w:cs="Consolas"/>
                                <w:color w:val="000000"/>
                                <w:sz w:val="18"/>
                                <w:szCs w:val="18"/>
                              </w:rPr>
                              <w:t>(g_window.hWnd, txt</w:t>
                            </w:r>
                            <w:proofErr w:type="gramStart"/>
                            <w:r w:rsidRPr="00C57223">
                              <w:rPr>
                                <w:rFonts w:ascii="Consolas" w:hAnsi="Consolas" w:cs="Consolas"/>
                                <w:color w:val="000000"/>
                                <w:sz w:val="18"/>
                                <w:szCs w:val="18"/>
                              </w:rPr>
                              <w:t>);</w:t>
                            </w:r>
                            <w:proofErr w:type="gramEnd"/>
                          </w:p>
                          <w:p w14:paraId="0ADC6256" w14:textId="55696DB1"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tot = 0;</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reset counters</w:t>
                            </w:r>
                          </w:p>
                          <w:p w14:paraId="43B531D8"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m_nFrames = </w:t>
                            </w:r>
                            <w:proofErr w:type="gramStart"/>
                            <w:r w:rsidRPr="00C57223">
                              <w:rPr>
                                <w:rFonts w:ascii="Consolas" w:hAnsi="Consolas" w:cs="Consolas"/>
                                <w:color w:val="000000"/>
                                <w:sz w:val="18"/>
                                <w:szCs w:val="18"/>
                              </w:rPr>
                              <w:t>0;</w:t>
                            </w:r>
                            <w:proofErr w:type="gramEnd"/>
                          </w:p>
                          <w:p w14:paraId="12432C30" w14:textId="6447BB73"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0F800AAE" id="_x0000_s1036"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" fillcolor="#d5dce4 [671]">
                <v:textbox style="mso-fit-shape-to-text:t">
                  <w:txbxContent>
                    <w:p w14:paraId="7AC6EF5C"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8000"/>
                          <w:sz w:val="18"/>
                          <w:szCs w:val="18"/>
                        </w:rPr>
                        <w:t>// frame counting mechanism</w:t>
                      </w:r>
                    </w:p>
                    <w:p w14:paraId="3CD9A82A"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8000"/>
                          <w:sz w:val="18"/>
                          <w:szCs w:val="18"/>
                        </w:rPr>
                        <w:t xml:space="preserve">// the higher the frame </w:t>
                      </w:r>
                      <w:proofErr w:type="gramStart"/>
                      <w:r w:rsidRPr="00C57223">
                        <w:rPr>
                          <w:rFonts w:ascii="Consolas" w:hAnsi="Consolas" w:cs="Consolas"/>
                          <w:color w:val="008000"/>
                          <w:sz w:val="18"/>
                          <w:szCs w:val="18"/>
                        </w:rPr>
                        <w:t>rate</w:t>
                      </w:r>
                      <w:proofErr w:type="gramEnd"/>
                      <w:r w:rsidRPr="00C57223">
                        <w:rPr>
                          <w:rFonts w:ascii="Consolas" w:hAnsi="Consolas" w:cs="Consolas"/>
                          <w:color w:val="008000"/>
                          <w:sz w:val="18"/>
                          <w:szCs w:val="18"/>
                        </w:rPr>
                        <w:t xml:space="preserve"> the faster the system</w:t>
                      </w:r>
                    </w:p>
                    <w:p w14:paraId="051523F6"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8000"/>
                          <w:sz w:val="18"/>
                          <w:szCs w:val="18"/>
                        </w:rPr>
                        <w:t>// if frame rate drops below 30 we are in deep trouble</w:t>
                      </w:r>
                    </w:p>
                    <w:p w14:paraId="17113989"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8000"/>
                          <w:sz w:val="18"/>
                          <w:szCs w:val="18"/>
                        </w:rPr>
                        <w:t>// we should either optimize the program or buy a new computer</w:t>
                      </w:r>
                    </w:p>
                    <w:p w14:paraId="0AD8F3D8" w14:textId="0BB120BF"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FF"/>
                          <w:sz w:val="18"/>
                          <w:szCs w:val="18"/>
                        </w:rPr>
                        <w:t>static</w:t>
                      </w:r>
                      <w:r w:rsidRPr="00C57223">
                        <w:rPr>
                          <w:rFonts w:ascii="Consolas" w:hAnsi="Consolas" w:cs="Consolas"/>
                          <w:color w:val="000000"/>
                          <w:sz w:val="18"/>
                          <w:szCs w:val="18"/>
                        </w:rPr>
                        <w:t xml:space="preserve"> </w:t>
                      </w:r>
                      <w:r w:rsidRPr="00C57223">
                        <w:rPr>
                          <w:rFonts w:ascii="Consolas" w:hAnsi="Consolas" w:cs="Consolas"/>
                          <w:color w:val="0000FF"/>
                          <w:sz w:val="18"/>
                          <w:szCs w:val="18"/>
                        </w:rPr>
                        <w:t>int</w:t>
                      </w:r>
                      <w:r w:rsidRPr="00C57223">
                        <w:rPr>
                          <w:rFonts w:ascii="Consolas" w:hAnsi="Consolas" w:cs="Consolas"/>
                          <w:color w:val="000000"/>
                          <w:sz w:val="18"/>
                          <w:szCs w:val="18"/>
                        </w:rPr>
                        <w:t xml:space="preserve"> m_nFrames = 0;</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frame Counter</w:t>
                      </w:r>
                    </w:p>
                    <w:p w14:paraId="400F6C5A" w14:textId="3151EDDF"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FF"/>
                          <w:sz w:val="18"/>
                          <w:szCs w:val="18"/>
                        </w:rPr>
                        <w:t>static</w:t>
                      </w:r>
                      <w:r w:rsidRPr="00C57223">
                        <w:rPr>
                          <w:rFonts w:ascii="Consolas" w:hAnsi="Consolas" w:cs="Consolas"/>
                          <w:color w:val="000000"/>
                          <w:sz w:val="18"/>
                          <w:szCs w:val="18"/>
                        </w:rPr>
                        <w:t xml:space="preserve"> </w:t>
                      </w:r>
                      <w:r w:rsidRPr="00C57223">
                        <w:rPr>
                          <w:rFonts w:ascii="Consolas" w:hAnsi="Consolas" w:cs="Consolas"/>
                          <w:color w:val="0000FF"/>
                          <w:sz w:val="18"/>
                          <w:szCs w:val="18"/>
                        </w:rPr>
                        <w:t>float</w:t>
                      </w:r>
                      <w:r w:rsidRPr="00C57223">
                        <w:rPr>
                          <w:rFonts w:ascii="Consolas" w:hAnsi="Consolas" w:cs="Consolas"/>
                          <w:color w:val="000000"/>
                          <w:sz w:val="18"/>
                          <w:szCs w:val="18"/>
                        </w:rPr>
                        <w:t xml:space="preserve"> tot = 0;</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time counter</w:t>
                      </w:r>
                    </w:p>
                    <w:p w14:paraId="2ABC8C18" w14:textId="4149F113"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tot += fElapsed;</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increment counters</w:t>
                      </w:r>
                    </w:p>
                    <w:p w14:paraId="1E572E91"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m_nFrames+</w:t>
                      </w:r>
                      <w:proofErr w:type="gramStart"/>
                      <w:r w:rsidRPr="00C57223">
                        <w:rPr>
                          <w:rFonts w:ascii="Consolas" w:hAnsi="Consolas" w:cs="Consolas"/>
                          <w:color w:val="000000"/>
                          <w:sz w:val="18"/>
                          <w:szCs w:val="18"/>
                        </w:rPr>
                        <w:t>+;</w:t>
                      </w:r>
                      <w:proofErr w:type="gramEnd"/>
                    </w:p>
                    <w:p w14:paraId="11A22CD9" w14:textId="7F597655"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FF"/>
                          <w:sz w:val="18"/>
                          <w:szCs w:val="18"/>
                        </w:rPr>
                        <w:t>if</w:t>
                      </w:r>
                      <w:r w:rsidRPr="00C57223">
                        <w:rPr>
                          <w:rFonts w:ascii="Consolas" w:hAnsi="Consolas" w:cs="Consolas"/>
                          <w:color w:val="000000"/>
                          <w:sz w:val="18"/>
                          <w:szCs w:val="18"/>
                        </w:rPr>
                        <w:t xml:space="preserve"> (tot &gt;= 1.f)</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one second reached</w:t>
                      </w:r>
                    </w:p>
                    <w:p w14:paraId="159F2ED7"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w:t>
                      </w:r>
                    </w:p>
                    <w:p w14:paraId="16D4B5D1"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w:t>
                      </w:r>
                      <w:r w:rsidRPr="00C57223">
                        <w:rPr>
                          <w:rFonts w:ascii="Consolas" w:hAnsi="Consolas" w:cs="Consolas"/>
                          <w:color w:val="0000FF"/>
                          <w:sz w:val="18"/>
                          <w:szCs w:val="18"/>
                        </w:rPr>
                        <w:t>char</w:t>
                      </w:r>
                      <w:r w:rsidRPr="00C57223">
                        <w:rPr>
                          <w:rFonts w:ascii="Consolas" w:hAnsi="Consolas" w:cs="Consolas"/>
                          <w:color w:val="000000"/>
                          <w:sz w:val="18"/>
                          <w:szCs w:val="18"/>
                        </w:rPr>
                        <w:t xml:space="preserve"> txt[200</w:t>
                      </w:r>
                      <w:proofErr w:type="gramStart"/>
                      <w:r w:rsidRPr="00C57223">
                        <w:rPr>
                          <w:rFonts w:ascii="Consolas" w:hAnsi="Consolas" w:cs="Consolas"/>
                          <w:color w:val="000000"/>
                          <w:sz w:val="18"/>
                          <w:szCs w:val="18"/>
                        </w:rPr>
                        <w:t>];</w:t>
                      </w:r>
                      <w:proofErr w:type="gramEnd"/>
                    </w:p>
                    <w:p w14:paraId="794FBFE1"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sprintf_s(txt, </w:t>
                      </w:r>
                      <w:r w:rsidRPr="00C57223">
                        <w:rPr>
                          <w:rFonts w:ascii="Consolas" w:hAnsi="Consolas" w:cs="Consolas"/>
                          <w:color w:val="A31515"/>
                          <w:sz w:val="18"/>
                          <w:szCs w:val="18"/>
                        </w:rPr>
                        <w:t>"GusOnGames, fps:%d"</w:t>
                      </w:r>
                      <w:r w:rsidRPr="00C57223">
                        <w:rPr>
                          <w:rFonts w:ascii="Consolas" w:hAnsi="Consolas" w:cs="Consolas"/>
                          <w:color w:val="000000"/>
                          <w:sz w:val="18"/>
                          <w:szCs w:val="18"/>
                        </w:rPr>
                        <w:t>, m_nFrames</w:t>
                      </w:r>
                      <w:proofErr w:type="gramStart"/>
                      <w:r w:rsidRPr="00C57223">
                        <w:rPr>
                          <w:rFonts w:ascii="Consolas" w:hAnsi="Consolas" w:cs="Consolas"/>
                          <w:color w:val="000000"/>
                          <w:sz w:val="18"/>
                          <w:szCs w:val="18"/>
                        </w:rPr>
                        <w:t>);</w:t>
                      </w:r>
                      <w:proofErr w:type="gramEnd"/>
                    </w:p>
                    <w:p w14:paraId="03811A58"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w:t>
                      </w:r>
                      <w:r w:rsidRPr="00C57223">
                        <w:rPr>
                          <w:rFonts w:ascii="Consolas" w:hAnsi="Consolas" w:cs="Consolas"/>
                          <w:color w:val="6F008A"/>
                          <w:sz w:val="18"/>
                          <w:szCs w:val="18"/>
                        </w:rPr>
                        <w:t>SetWindowText</w:t>
                      </w:r>
                      <w:r w:rsidRPr="00C57223">
                        <w:rPr>
                          <w:rFonts w:ascii="Consolas" w:hAnsi="Consolas" w:cs="Consolas"/>
                          <w:color w:val="000000"/>
                          <w:sz w:val="18"/>
                          <w:szCs w:val="18"/>
                        </w:rPr>
                        <w:t>(g_window.hWnd, txt</w:t>
                      </w:r>
                      <w:proofErr w:type="gramStart"/>
                      <w:r w:rsidRPr="00C57223">
                        <w:rPr>
                          <w:rFonts w:ascii="Consolas" w:hAnsi="Consolas" w:cs="Consolas"/>
                          <w:color w:val="000000"/>
                          <w:sz w:val="18"/>
                          <w:szCs w:val="18"/>
                        </w:rPr>
                        <w:t>);</w:t>
                      </w:r>
                      <w:proofErr w:type="gramEnd"/>
                    </w:p>
                    <w:p w14:paraId="0ADC6256" w14:textId="55696DB1"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tot = 0;</w:t>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0000"/>
                          <w:sz w:val="18"/>
                          <w:szCs w:val="18"/>
                        </w:rPr>
                        <w:tab/>
                      </w:r>
                      <w:r w:rsidRPr="00C57223">
                        <w:rPr>
                          <w:rFonts w:ascii="Consolas" w:hAnsi="Consolas" w:cs="Consolas"/>
                          <w:color w:val="008000"/>
                          <w:sz w:val="18"/>
                          <w:szCs w:val="18"/>
                        </w:rPr>
                        <w:t>// reset counters</w:t>
                      </w:r>
                    </w:p>
                    <w:p w14:paraId="43B531D8" w14:textId="77777777"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 xml:space="preserve">    m_nFrames = </w:t>
                      </w:r>
                      <w:proofErr w:type="gramStart"/>
                      <w:r w:rsidRPr="00C57223">
                        <w:rPr>
                          <w:rFonts w:ascii="Consolas" w:hAnsi="Consolas" w:cs="Consolas"/>
                          <w:color w:val="000000"/>
                          <w:sz w:val="18"/>
                          <w:szCs w:val="18"/>
                        </w:rPr>
                        <w:t>0;</w:t>
                      </w:r>
                      <w:proofErr w:type="gramEnd"/>
                    </w:p>
                    <w:p w14:paraId="12432C30" w14:textId="6447BB73" w:rsidR="00046CFA" w:rsidRPr="00C57223" w:rsidRDefault="00046CFA" w:rsidP="00C57223">
                      <w:pPr>
                        <w:autoSpaceDE w:val="0"/>
                        <w:autoSpaceDN w:val="0"/>
                        <w:adjustRightInd w:val="0"/>
                        <w:spacing w:after="0" w:line="240" w:lineRule="auto"/>
                        <w:rPr>
                          <w:rFonts w:ascii="Consolas" w:hAnsi="Consolas" w:cs="Consolas"/>
                          <w:color w:val="000000"/>
                          <w:sz w:val="18"/>
                          <w:szCs w:val="18"/>
                        </w:rPr>
                      </w:pPr>
                      <w:r w:rsidRPr="00C57223">
                        <w:rPr>
                          <w:rFonts w:ascii="Consolas" w:hAnsi="Consolas" w:cs="Consolas"/>
                          <w:color w:val="000000"/>
                          <w:sz w:val="18"/>
                          <w:szCs w:val="18"/>
                        </w:rPr>
                        <w:t>}</w:t>
                      </w:r>
                    </w:p>
                  </w:txbxContent>
                </v:textbox>
                <w10:anchorlock/>
              </v:shape>
            </w:pict>
          </mc:Fallback>
        </mc:AlternateContent>
      </w:r>
    </w:p>
    <w:p w14:paraId="669974F4" w14:textId="5BED06B0" w:rsidR="00A6153C" w:rsidRDefault="00A6153C">
      <w:r>
        <w:br w:type="page"/>
      </w:r>
    </w:p>
    <w:p w14:paraId="2C7594B1" w14:textId="11EC10C3" w:rsidR="003725DE" w:rsidRDefault="00143E5F" w:rsidP="00143E5F">
      <w:pPr>
        <w:pStyle w:val="Heading3"/>
      </w:pPr>
      <w:r>
        <w:lastRenderedPageBreak/>
        <w:t>Summary</w:t>
      </w:r>
    </w:p>
    <w:p w14:paraId="65DE17B7" w14:textId="132B3B76" w:rsidR="00143E5F" w:rsidRDefault="004E2D53" w:rsidP="00143E5F">
      <w:r>
        <w:t xml:space="preserve">This was a simple introduction to OpenGL. We have managed to create </w:t>
      </w:r>
      <w:r w:rsidR="00894D23">
        <w:t xml:space="preserve">a solid foundation upon which we will build a </w:t>
      </w:r>
      <w:r w:rsidR="004111E6">
        <w:t>more sophisticated graphics engine for our games. In this chapter we have seen:</w:t>
      </w:r>
    </w:p>
    <w:p w14:paraId="7C94D7B5" w14:textId="765CDDC0" w:rsidR="004111E6" w:rsidRDefault="00C87935" w:rsidP="004111E6">
      <w:pPr>
        <w:pStyle w:val="ListParagraph"/>
        <w:numPr>
          <w:ilvl w:val="0"/>
          <w:numId w:val="30"/>
        </w:numPr>
      </w:pPr>
      <w:r>
        <w:t>H</w:t>
      </w:r>
      <w:r w:rsidR="004111E6">
        <w:t xml:space="preserve">ow to create a </w:t>
      </w:r>
      <w:r>
        <w:t>window for our game</w:t>
      </w:r>
    </w:p>
    <w:p w14:paraId="645C6BEA" w14:textId="22733395" w:rsidR="00C87935" w:rsidRDefault="00C87935" w:rsidP="004111E6">
      <w:pPr>
        <w:pStyle w:val="ListParagraph"/>
        <w:numPr>
          <w:ilvl w:val="0"/>
          <w:numId w:val="30"/>
        </w:numPr>
      </w:pPr>
      <w:r>
        <w:t>How to initialize and terminate OpenGL</w:t>
      </w:r>
    </w:p>
    <w:p w14:paraId="388EAAB4" w14:textId="504A8DBC" w:rsidR="00C87935" w:rsidRDefault="00AC5AE9" w:rsidP="004111E6">
      <w:pPr>
        <w:pStyle w:val="ListParagraph"/>
        <w:numPr>
          <w:ilvl w:val="0"/>
          <w:numId w:val="30"/>
        </w:numPr>
      </w:pPr>
      <w:r>
        <w:t>The basics about drawing with OpenGL</w:t>
      </w:r>
    </w:p>
    <w:p w14:paraId="572C47C0" w14:textId="1FB9F37B" w:rsidR="00AC5AE9" w:rsidRDefault="00AC5AE9" w:rsidP="004111E6">
      <w:pPr>
        <w:pStyle w:val="ListParagraph"/>
        <w:numPr>
          <w:ilvl w:val="0"/>
          <w:numId w:val="30"/>
        </w:numPr>
      </w:pPr>
      <w:r>
        <w:t xml:space="preserve">A simple introduction </w:t>
      </w:r>
      <w:r w:rsidR="00E963AD">
        <w:t>to transformations and their accumulation</w:t>
      </w:r>
    </w:p>
    <w:p w14:paraId="3BBE773F" w14:textId="7E61733E" w:rsidR="007B728B" w:rsidRDefault="007B728B" w:rsidP="007B728B">
      <w:r>
        <w:t xml:space="preserve">In the next chapter we will dive deeper </w:t>
      </w:r>
      <w:r w:rsidR="00D436E0">
        <w:t>into</w:t>
      </w:r>
      <w:r>
        <w:t xml:space="preserve"> the </w:t>
      </w:r>
      <w:r w:rsidR="00FF2775">
        <w:t>transformations and how they are processed.</w:t>
      </w:r>
    </w:p>
    <w:p w14:paraId="7449031A" w14:textId="3008F468" w:rsidR="00FF2775" w:rsidRDefault="00FF2775">
      <w:r>
        <w:br w:type="page"/>
      </w:r>
    </w:p>
    <w:p w14:paraId="62950C47" w14:textId="74A4C065" w:rsidR="00FF2775" w:rsidRDefault="00B77610" w:rsidP="00FF2775">
      <w:pPr>
        <w:pStyle w:val="Heading2"/>
      </w:pPr>
      <w:r>
        <w:lastRenderedPageBreak/>
        <w:t xml:space="preserve">Chapter </w:t>
      </w:r>
      <w:r w:rsidR="00540178">
        <w:t>2</w:t>
      </w:r>
      <w:r>
        <w:t>: The pipeline</w:t>
      </w:r>
    </w:p>
    <w:p w14:paraId="26446E55" w14:textId="200C8174" w:rsidR="00C12645" w:rsidRDefault="00C12645" w:rsidP="00C12645"/>
    <w:p w14:paraId="1ACEFCE2" w14:textId="06301D71" w:rsidR="006B0706" w:rsidRDefault="007A7BB3" w:rsidP="00C12645">
      <w:r w:rsidRPr="007A7BB3">
        <w:t xml:space="preserve">Modern graphics hardware is </w:t>
      </w:r>
      <w:r w:rsidR="00D05CA0" w:rsidRPr="007A7BB3">
        <w:t>immensely powerful</w:t>
      </w:r>
      <w:r w:rsidRPr="007A7BB3">
        <w:t xml:space="preserve"> and massively parallel. This means that they can perform too many operations per unit of time. All this results in spectacular images in real time. Our games and </w:t>
      </w:r>
      <w:r w:rsidR="00FF615A" w:rsidRPr="007A7BB3">
        <w:t>animations</w:t>
      </w:r>
      <w:r w:rsidRPr="007A7BB3">
        <w:t xml:space="preserve"> can use all this power and give </w:t>
      </w:r>
      <w:r w:rsidR="00D436E0" w:rsidRPr="007A7BB3">
        <w:t>users</w:t>
      </w:r>
      <w:r w:rsidRPr="007A7BB3">
        <w:t xml:space="preserve"> a memorable experience.</w:t>
      </w:r>
    </w:p>
    <w:p w14:paraId="2ACD0417" w14:textId="02671B12" w:rsidR="00B77A8A" w:rsidRDefault="00315D5E" w:rsidP="00C12645">
      <w:r>
        <w:t>By o</w:t>
      </w:r>
      <w:r w:rsidR="002569FD">
        <w:t xml:space="preserve">rganizing our data and the order </w:t>
      </w:r>
      <w:r w:rsidR="00C277C0">
        <w:t xml:space="preserve">of </w:t>
      </w:r>
      <w:r w:rsidR="002569FD">
        <w:t xml:space="preserve">operations </w:t>
      </w:r>
      <w:r w:rsidR="00C277C0">
        <w:t>we can take advantage of the available hardware</w:t>
      </w:r>
      <w:r w:rsidR="002566DF">
        <w:t xml:space="preserve"> and maximize its efficiency. </w:t>
      </w:r>
      <w:r w:rsidR="00A94B3A">
        <w:t xml:space="preserve">We can </w:t>
      </w:r>
      <w:r w:rsidR="00D436E0">
        <w:t>break,</w:t>
      </w:r>
      <w:r w:rsidR="00A94B3A">
        <w:t xml:space="preserve"> </w:t>
      </w:r>
      <w:r w:rsidR="00CA2E19">
        <w:t xml:space="preserve">for instance, the job into distinct stages, and </w:t>
      </w:r>
      <w:r w:rsidR="00F6322D">
        <w:t xml:space="preserve">then execute </w:t>
      </w:r>
      <w:r w:rsidR="00AF56B3">
        <w:t>the operations in each one in parallel.</w:t>
      </w:r>
    </w:p>
    <w:p w14:paraId="0E6B300D" w14:textId="509D5229" w:rsidR="00EF15B3" w:rsidRDefault="005B71ED" w:rsidP="00C12645">
      <w:r>
        <w:t xml:space="preserve">This serialization of stages is </w:t>
      </w:r>
      <w:r w:rsidR="002B0278">
        <w:t xml:space="preserve">what OpenGL does to </w:t>
      </w:r>
      <w:r w:rsidR="003F6E84">
        <w:t xml:space="preserve">generate the images we see. </w:t>
      </w:r>
      <w:r w:rsidR="002E3464">
        <w:t xml:space="preserve">For </w:t>
      </w:r>
      <w:r w:rsidR="00043329">
        <w:t xml:space="preserve">added convenience </w:t>
      </w:r>
      <w:proofErr w:type="gramStart"/>
      <w:r w:rsidR="00043329">
        <w:t>most of</w:t>
      </w:r>
      <w:proofErr w:type="gramEnd"/>
      <w:r w:rsidR="00043329">
        <w:t xml:space="preserve"> these stages are programmable. We can write </w:t>
      </w:r>
      <w:r w:rsidR="00971F77">
        <w:t xml:space="preserve">our own code that will run </w:t>
      </w:r>
      <w:r w:rsidR="00184B69">
        <w:t>on the GPU</w:t>
      </w:r>
      <w:r w:rsidR="00326AC0">
        <w:t xml:space="preserve"> for maximum efficiency and</w:t>
      </w:r>
      <w:r w:rsidR="00B54FC7">
        <w:t xml:space="preserve"> have complete control over </w:t>
      </w:r>
      <w:r w:rsidR="00D85FFA">
        <w:t>the result</w:t>
      </w:r>
      <w:r w:rsidR="00802BF8">
        <w:t>.</w:t>
      </w:r>
    </w:p>
    <w:p w14:paraId="4CBAE274" w14:textId="388E6292" w:rsidR="00AC0C66" w:rsidRDefault="00AC0C66" w:rsidP="00C12645"/>
    <w:p w14:paraId="49683A21" w14:textId="40BBBC3C" w:rsidR="00AC0C66" w:rsidRDefault="0083519D" w:rsidP="009C4B34">
      <w:pPr>
        <w:pStyle w:val="Heading3"/>
      </w:pPr>
      <w:r>
        <w:t xml:space="preserve">Walk the </w:t>
      </w:r>
      <w:proofErr w:type="gramStart"/>
      <w:r>
        <w:t>pipeline</w:t>
      </w:r>
      <w:proofErr w:type="gramEnd"/>
    </w:p>
    <w:p w14:paraId="64ECC221" w14:textId="3380FA59" w:rsidR="000A47DA" w:rsidRDefault="000A47DA" w:rsidP="000A47DA">
      <w:r>
        <w:t xml:space="preserve">There are </w:t>
      </w:r>
      <w:r w:rsidR="002B1B19">
        <w:t xml:space="preserve">certain steps in the process of generating OpenGL </w:t>
      </w:r>
      <w:r w:rsidR="00547793">
        <w:t xml:space="preserve">output. </w:t>
      </w:r>
      <w:r w:rsidR="00A15F8F">
        <w:t xml:space="preserve">We have access </w:t>
      </w:r>
      <w:r w:rsidR="00E55720">
        <w:t xml:space="preserve">to </w:t>
      </w:r>
      <w:proofErr w:type="gramStart"/>
      <w:r w:rsidR="00D4717C">
        <w:t xml:space="preserve">a </w:t>
      </w:r>
      <w:r w:rsidR="00E55720">
        <w:t>number of</w:t>
      </w:r>
      <w:proofErr w:type="gramEnd"/>
      <w:r w:rsidR="00E55720">
        <w:t xml:space="preserve"> them</w:t>
      </w:r>
      <w:r w:rsidR="000A7A99">
        <w:t xml:space="preserve">. Our main tool is the </w:t>
      </w:r>
      <w:r w:rsidR="000A7A99" w:rsidRPr="000A7A99">
        <w:rPr>
          <w:i/>
          <w:iCs/>
        </w:rPr>
        <w:t>GL Shading Language</w:t>
      </w:r>
      <w:r w:rsidR="000A7A99">
        <w:t xml:space="preserve">, or </w:t>
      </w:r>
      <w:r w:rsidR="000A7A99">
        <w:rPr>
          <w:i/>
          <w:iCs/>
        </w:rPr>
        <w:t>GLSL</w:t>
      </w:r>
      <w:r w:rsidR="000A7A99">
        <w:t xml:space="preserve"> for short</w:t>
      </w:r>
      <w:r w:rsidR="00F53C16">
        <w:t xml:space="preserve">. </w:t>
      </w:r>
      <w:proofErr w:type="gramStart"/>
      <w:r w:rsidR="00D4717C">
        <w:t>Some</w:t>
      </w:r>
      <w:proofErr w:type="gramEnd"/>
      <w:r w:rsidR="00D4717C">
        <w:t xml:space="preserve"> are </w:t>
      </w:r>
      <w:r w:rsidR="00EE435A">
        <w:t xml:space="preserve">fixed processes </w:t>
      </w:r>
      <w:r w:rsidR="00D436E0">
        <w:t>carried</w:t>
      </w:r>
      <w:r w:rsidR="00EE435A">
        <w:t xml:space="preserve"> by the system</w:t>
      </w:r>
      <w:r w:rsidR="00302B76">
        <w:t xml:space="preserve">. Here is a brief description of the </w:t>
      </w:r>
      <w:r w:rsidR="001B2390">
        <w:t>OpenGL pipeline:</w:t>
      </w:r>
    </w:p>
    <w:p w14:paraId="7BE0A3D1" w14:textId="6927C1EB" w:rsidR="001B2390" w:rsidRDefault="001B2390" w:rsidP="001B2390">
      <w:pPr>
        <w:pStyle w:val="ListParagraph"/>
        <w:numPr>
          <w:ilvl w:val="0"/>
          <w:numId w:val="31"/>
        </w:numPr>
      </w:pPr>
      <w:r>
        <w:rPr>
          <w:i/>
          <w:iCs/>
        </w:rPr>
        <w:t>Vertex Specification</w:t>
      </w:r>
      <w:r>
        <w:t>:</w:t>
      </w:r>
      <w:r w:rsidR="006313E5">
        <w:t xml:space="preserve"> The first thing we </w:t>
      </w:r>
      <w:r w:rsidR="00D85FFA">
        <w:t>must</w:t>
      </w:r>
      <w:r w:rsidR="006313E5">
        <w:t xml:space="preserve"> do when we program in OpenGL, is to collect our data. An object on the screen is made up of certain attributes. These are the vertices, a.k.a. the points, the </w:t>
      </w:r>
      <w:r w:rsidR="00410829">
        <w:t>edges,</w:t>
      </w:r>
      <w:r w:rsidR="006313E5">
        <w:t xml:space="preserve"> and the faces they define, the colors and the textures</w:t>
      </w:r>
      <w:r w:rsidR="00873C14">
        <w:t>, or any other attributes we may need.</w:t>
      </w:r>
    </w:p>
    <w:p w14:paraId="7D46420F" w14:textId="3A5761DE" w:rsidR="006313E5" w:rsidRPr="00226C01" w:rsidRDefault="006313E5" w:rsidP="001B2390">
      <w:pPr>
        <w:pStyle w:val="ListParagraph"/>
        <w:numPr>
          <w:ilvl w:val="0"/>
          <w:numId w:val="31"/>
        </w:numPr>
        <w:rPr>
          <w:i/>
          <w:iCs/>
        </w:rPr>
      </w:pPr>
      <w:r w:rsidRPr="00FB0DB0">
        <w:rPr>
          <w:i/>
          <w:iCs/>
        </w:rPr>
        <w:t>Vertex Shader</w:t>
      </w:r>
      <w:r w:rsidR="00FB0DB0">
        <w:t xml:space="preserve">: </w:t>
      </w:r>
      <w:r w:rsidR="007E5315">
        <w:t xml:space="preserve">The first actual calculation is the Vertex Shader. The information we collected in the previous step </w:t>
      </w:r>
      <w:r w:rsidR="002B2C79">
        <w:t>passes through this.</w:t>
      </w:r>
      <w:r w:rsidR="00436371">
        <w:t xml:space="preserve"> The objective of this step is to calculate </w:t>
      </w:r>
      <w:r w:rsidR="00BA3645">
        <w:t xml:space="preserve">the final position of every vertex in the </w:t>
      </w:r>
      <w:r w:rsidR="00A161D8">
        <w:t>scene.</w:t>
      </w:r>
      <w:r w:rsidR="004824F1">
        <w:t xml:space="preserve"> This is a good place to put </w:t>
      </w:r>
      <w:r w:rsidR="00226C01">
        <w:t xml:space="preserve">our 3D calculations, since </w:t>
      </w:r>
      <w:r w:rsidR="004D4F3B">
        <w:t>the GPU will execute them</w:t>
      </w:r>
      <w:r w:rsidR="00226C01">
        <w:t>.</w:t>
      </w:r>
    </w:p>
    <w:p w14:paraId="0984720D" w14:textId="7BC23263" w:rsidR="00226C01" w:rsidRPr="004D2845" w:rsidRDefault="00F86A42" w:rsidP="001B2390">
      <w:pPr>
        <w:pStyle w:val="ListParagraph"/>
        <w:numPr>
          <w:ilvl w:val="0"/>
          <w:numId w:val="31"/>
        </w:numPr>
        <w:rPr>
          <w:i/>
          <w:iCs/>
        </w:rPr>
      </w:pPr>
      <w:r>
        <w:rPr>
          <w:i/>
          <w:iCs/>
        </w:rPr>
        <w:t>Tessellation</w:t>
      </w:r>
      <w:r w:rsidRPr="00F86A42">
        <w:t>:</w:t>
      </w:r>
      <w:r w:rsidR="00F609F0">
        <w:t xml:space="preserve"> </w:t>
      </w:r>
      <w:r w:rsidR="005658BE">
        <w:t xml:space="preserve">in this step the primitives are divided into </w:t>
      </w:r>
      <w:r w:rsidR="004D2845">
        <w:t xml:space="preserve">a smoother mesh of triangles. </w:t>
      </w:r>
      <w:r w:rsidR="00F609F0">
        <w:t xml:space="preserve">This step is optional. </w:t>
      </w:r>
    </w:p>
    <w:p w14:paraId="6414082F" w14:textId="5999CB20" w:rsidR="004D2845" w:rsidRPr="009C7EEB" w:rsidRDefault="004D2845" w:rsidP="001B2390">
      <w:pPr>
        <w:pStyle w:val="ListParagraph"/>
        <w:numPr>
          <w:ilvl w:val="0"/>
          <w:numId w:val="31"/>
        </w:numPr>
        <w:rPr>
          <w:i/>
          <w:iCs/>
        </w:rPr>
      </w:pPr>
      <w:r>
        <w:rPr>
          <w:i/>
          <w:iCs/>
        </w:rPr>
        <w:t>Geometry Shader</w:t>
      </w:r>
      <w:r w:rsidR="00781CBF" w:rsidRPr="00781CBF">
        <w:t>:</w:t>
      </w:r>
      <w:r w:rsidR="00781CBF">
        <w:t xml:space="preserve"> </w:t>
      </w:r>
      <w:r w:rsidR="001F28D8">
        <w:t xml:space="preserve">In this step we can further manipulate our primitives. </w:t>
      </w:r>
      <w:r w:rsidR="009002A6">
        <w:t xml:space="preserve">We can break them into smaller ones, </w:t>
      </w:r>
      <w:r w:rsidR="000D7C1C">
        <w:t xml:space="preserve">organize them differently </w:t>
      </w:r>
      <w:r w:rsidR="006A0425">
        <w:t>i.e.,</w:t>
      </w:r>
      <w:r w:rsidR="000D7C1C">
        <w:t xml:space="preserve"> convert points to triangles</w:t>
      </w:r>
      <w:r w:rsidR="008520F0">
        <w:t xml:space="preserve">, </w:t>
      </w:r>
      <w:r w:rsidR="00100056">
        <w:t xml:space="preserve">or even remove </w:t>
      </w:r>
      <w:proofErr w:type="gramStart"/>
      <w:r w:rsidR="00100056">
        <w:t>some of</w:t>
      </w:r>
      <w:proofErr w:type="gramEnd"/>
      <w:r w:rsidR="00100056">
        <w:t xml:space="preserve"> </w:t>
      </w:r>
      <w:r w:rsidR="008520F0">
        <w:t>them</w:t>
      </w:r>
      <w:r w:rsidR="00100056">
        <w:t xml:space="preserve">. </w:t>
      </w:r>
      <w:r w:rsidR="006A0425">
        <w:t>This step is also optional.</w:t>
      </w:r>
    </w:p>
    <w:p w14:paraId="7C1262F6" w14:textId="57D6A672" w:rsidR="009C7EEB" w:rsidRPr="000F3E51" w:rsidRDefault="009C7EEB" w:rsidP="001B2390">
      <w:pPr>
        <w:pStyle w:val="ListParagraph"/>
        <w:numPr>
          <w:ilvl w:val="0"/>
          <w:numId w:val="31"/>
        </w:numPr>
        <w:rPr>
          <w:i/>
          <w:iCs/>
        </w:rPr>
      </w:pPr>
      <w:r>
        <w:rPr>
          <w:i/>
          <w:iCs/>
        </w:rPr>
        <w:t>Vertex Post Processing</w:t>
      </w:r>
      <w:r w:rsidRPr="009C7EEB">
        <w:t>:</w:t>
      </w:r>
      <w:r>
        <w:t xml:space="preserve"> </w:t>
      </w:r>
      <w:r w:rsidR="006748BE">
        <w:t xml:space="preserve">In this stage, OpenGL decides </w:t>
      </w:r>
      <w:r w:rsidR="00FC42E1">
        <w:t xml:space="preserve">what is </w:t>
      </w:r>
      <w:r w:rsidR="00862088">
        <w:t xml:space="preserve">in our field of view and what is not. </w:t>
      </w:r>
      <w:r w:rsidR="00E14421">
        <w:t xml:space="preserve">This process is called </w:t>
      </w:r>
      <w:r w:rsidR="00E14421">
        <w:rPr>
          <w:i/>
          <w:iCs/>
        </w:rPr>
        <w:t>clipping</w:t>
      </w:r>
      <w:r w:rsidR="00A4737E">
        <w:t xml:space="preserve">. </w:t>
      </w:r>
      <w:r w:rsidR="00F22AFC">
        <w:t xml:space="preserve">There is no way we can </w:t>
      </w:r>
      <w:r w:rsidR="00452749">
        <w:t>intervene in this stage.</w:t>
      </w:r>
    </w:p>
    <w:p w14:paraId="60BC353C" w14:textId="4B17DAE2" w:rsidR="000F3E51" w:rsidRPr="00A20802" w:rsidRDefault="000F3E51" w:rsidP="001B2390">
      <w:pPr>
        <w:pStyle w:val="ListParagraph"/>
        <w:numPr>
          <w:ilvl w:val="0"/>
          <w:numId w:val="31"/>
        </w:numPr>
        <w:rPr>
          <w:i/>
          <w:iCs/>
        </w:rPr>
      </w:pPr>
      <w:r>
        <w:rPr>
          <w:i/>
          <w:iCs/>
        </w:rPr>
        <w:t>Primitive Assembly</w:t>
      </w:r>
      <w:r w:rsidRPr="000F3E51">
        <w:t>:</w:t>
      </w:r>
      <w:r>
        <w:t xml:space="preserve"> </w:t>
      </w:r>
      <w:r w:rsidR="008C09BC">
        <w:t xml:space="preserve">This stage collects the vertex data </w:t>
      </w:r>
      <w:r w:rsidR="008B76CD">
        <w:t>into a</w:t>
      </w:r>
      <w:r w:rsidR="00F70CA2">
        <w:t>n</w:t>
      </w:r>
      <w:r w:rsidR="008B76CD">
        <w:t xml:space="preserve"> </w:t>
      </w:r>
      <w:r w:rsidR="00F70CA2">
        <w:t xml:space="preserve">ordered </w:t>
      </w:r>
      <w:r w:rsidR="00A76E0A">
        <w:t xml:space="preserve">sequence of simple primitives. </w:t>
      </w:r>
      <w:r w:rsidR="00A20802">
        <w:t>It is also an internal stage we cannot modify.</w:t>
      </w:r>
    </w:p>
    <w:p w14:paraId="6D34E8E4" w14:textId="4A108318" w:rsidR="00A20802" w:rsidRPr="00BC2165" w:rsidRDefault="008A086A" w:rsidP="001B2390">
      <w:pPr>
        <w:pStyle w:val="ListParagraph"/>
        <w:numPr>
          <w:ilvl w:val="0"/>
          <w:numId w:val="31"/>
        </w:numPr>
        <w:rPr>
          <w:i/>
          <w:iCs/>
        </w:rPr>
      </w:pPr>
      <w:r>
        <w:rPr>
          <w:i/>
          <w:iCs/>
        </w:rPr>
        <w:t>Rasterization</w:t>
      </w:r>
      <w:r w:rsidR="00D50916" w:rsidRPr="00D50916">
        <w:t>:</w:t>
      </w:r>
      <w:r w:rsidR="00D50916">
        <w:t xml:space="preserve"> This stage creates fragments</w:t>
      </w:r>
      <w:r w:rsidR="00BC2165">
        <w:t xml:space="preserve">. It is </w:t>
      </w:r>
      <w:r w:rsidR="00D05CA0">
        <w:t>a particularly important</w:t>
      </w:r>
      <w:r w:rsidR="00BC2165">
        <w:t xml:space="preserve"> step of the pipeline.</w:t>
      </w:r>
    </w:p>
    <w:p w14:paraId="3D2165C7" w14:textId="4A8DAD7C" w:rsidR="00BC2165" w:rsidRPr="00A02641" w:rsidRDefault="00BC2165" w:rsidP="001B2390">
      <w:pPr>
        <w:pStyle w:val="ListParagraph"/>
        <w:numPr>
          <w:ilvl w:val="0"/>
          <w:numId w:val="31"/>
        </w:numPr>
        <w:rPr>
          <w:i/>
          <w:iCs/>
        </w:rPr>
      </w:pPr>
      <w:r>
        <w:rPr>
          <w:i/>
          <w:iCs/>
        </w:rPr>
        <w:t>Fragment Shader</w:t>
      </w:r>
      <w:r w:rsidRPr="00BC2165">
        <w:t>:</w:t>
      </w:r>
      <w:r>
        <w:t xml:space="preserve"> </w:t>
      </w:r>
      <w:r w:rsidR="0040235B">
        <w:t xml:space="preserve">This </w:t>
      </w:r>
      <w:r w:rsidR="000F442A">
        <w:t xml:space="preserve">stage calculates </w:t>
      </w:r>
      <w:r w:rsidR="00E642F2">
        <w:t xml:space="preserve">the color of each fragment calculated by the previous step. </w:t>
      </w:r>
      <w:r w:rsidR="00C52DD0">
        <w:t xml:space="preserve">We can write code </w:t>
      </w:r>
      <w:r w:rsidR="00B67CE3">
        <w:t>in GLSL and manipulate what the user sees</w:t>
      </w:r>
      <w:r w:rsidR="000A4718">
        <w:t>.</w:t>
      </w:r>
      <w:r w:rsidR="00B67CE3">
        <w:t xml:space="preserve"> </w:t>
      </w:r>
      <w:r w:rsidR="000A4718">
        <w:t>I</w:t>
      </w:r>
      <w:r w:rsidR="00B67CE3">
        <w:t>t is option</w:t>
      </w:r>
      <w:r w:rsidR="000A4718">
        <w:t>al to do so</w:t>
      </w:r>
      <w:r w:rsidR="005263E9">
        <w:t xml:space="preserve">, but </w:t>
      </w:r>
      <w:r w:rsidR="00D4263A">
        <w:t>taking in mind the advantages it gives us</w:t>
      </w:r>
      <w:r w:rsidR="000F0026">
        <w:t xml:space="preserve">, </w:t>
      </w:r>
      <w:proofErr w:type="gramStart"/>
      <w:r w:rsidR="000F0026">
        <w:t xml:space="preserve">it is clear that </w:t>
      </w:r>
      <w:r w:rsidR="009C596D">
        <w:t>this</w:t>
      </w:r>
      <w:proofErr w:type="gramEnd"/>
      <w:r w:rsidR="009C596D">
        <w:t xml:space="preserve"> is a very good </w:t>
      </w:r>
      <w:r w:rsidR="000D5D2E">
        <w:t>point to add our code.</w:t>
      </w:r>
    </w:p>
    <w:p w14:paraId="3845396D" w14:textId="754B2967" w:rsidR="00A02641" w:rsidRPr="0083519D" w:rsidRDefault="00A02641" w:rsidP="001B2390">
      <w:pPr>
        <w:pStyle w:val="ListParagraph"/>
        <w:numPr>
          <w:ilvl w:val="0"/>
          <w:numId w:val="31"/>
        </w:numPr>
        <w:rPr>
          <w:i/>
          <w:iCs/>
        </w:rPr>
      </w:pPr>
      <w:r>
        <w:rPr>
          <w:i/>
          <w:iCs/>
        </w:rPr>
        <w:t>Per</w:t>
      </w:r>
      <w:r w:rsidRPr="00A02641">
        <w:rPr>
          <w:i/>
          <w:iCs/>
        </w:rPr>
        <w:t>-Sample Operations</w:t>
      </w:r>
      <w:r>
        <w:t xml:space="preserve">: </w:t>
      </w:r>
      <w:r w:rsidR="00B52ACE">
        <w:t xml:space="preserve">This is the </w:t>
      </w:r>
      <w:r w:rsidR="00D05CA0">
        <w:t>last step</w:t>
      </w:r>
      <w:r w:rsidR="00B52ACE">
        <w:t xml:space="preserve"> of the pipeline. </w:t>
      </w:r>
      <w:r w:rsidR="000B5542">
        <w:t xml:space="preserve">In this stage the engine performs </w:t>
      </w:r>
      <w:proofErr w:type="gramStart"/>
      <w:r w:rsidR="000B5542">
        <w:t>some</w:t>
      </w:r>
      <w:proofErr w:type="gramEnd"/>
      <w:r w:rsidR="000B5542">
        <w:t xml:space="preserve"> final </w:t>
      </w:r>
      <w:r w:rsidR="00BE3716">
        <w:t xml:space="preserve">tests like </w:t>
      </w:r>
      <w:r w:rsidR="00BA0804">
        <w:rPr>
          <w:i/>
          <w:iCs/>
        </w:rPr>
        <w:t>Stencil Test, Depth Test</w:t>
      </w:r>
      <w:r w:rsidR="00DC0242">
        <w:t xml:space="preserve"> or </w:t>
      </w:r>
      <w:r w:rsidR="00DC0242">
        <w:rPr>
          <w:i/>
          <w:iCs/>
        </w:rPr>
        <w:t>Scissor Test</w:t>
      </w:r>
      <w:r w:rsidR="00DC0242">
        <w:t>.</w:t>
      </w:r>
    </w:p>
    <w:p w14:paraId="236CC7F0" w14:textId="6D7B9530" w:rsidR="0083519D" w:rsidRDefault="0083519D" w:rsidP="0083519D"/>
    <w:p w14:paraId="39174574" w14:textId="60113428" w:rsidR="00487CAB" w:rsidRDefault="007069DB" w:rsidP="007069DB">
      <w:pPr>
        <w:pStyle w:val="Heading3"/>
      </w:pPr>
      <w:r>
        <w:t>One step at a time</w:t>
      </w:r>
    </w:p>
    <w:p w14:paraId="0F0ABF98" w14:textId="11850AE7" w:rsidR="00065439" w:rsidRDefault="00F930E2" w:rsidP="00065439">
      <w:r>
        <w:t xml:space="preserve">In the previous chapter we saw a sample program that was throwing </w:t>
      </w:r>
      <w:proofErr w:type="gramStart"/>
      <w:r w:rsidR="00800800">
        <w:t>some</w:t>
      </w:r>
      <w:proofErr w:type="gramEnd"/>
      <w:r w:rsidR="00800800">
        <w:t xml:space="preserve"> drawing commands to OpenGL. It was a very straight forward </w:t>
      </w:r>
      <w:r w:rsidR="00DF64AB">
        <w:t>and simple solution. On the other hand</w:t>
      </w:r>
      <w:r w:rsidR="009871AB">
        <w:t>,</w:t>
      </w:r>
      <w:r w:rsidR="00DF64AB">
        <w:t xml:space="preserve"> looking at </w:t>
      </w:r>
      <w:r w:rsidR="0070752B">
        <w:t>the description of the pipeline</w:t>
      </w:r>
      <w:r w:rsidR="00CF10A2">
        <w:t xml:space="preserve"> is quite intimidating. </w:t>
      </w:r>
      <w:r w:rsidR="009871AB">
        <w:t xml:space="preserve">It </w:t>
      </w:r>
      <w:r w:rsidR="00D85FFA">
        <w:t>is</w:t>
      </w:r>
      <w:r w:rsidR="009871AB">
        <w:t xml:space="preserve"> </w:t>
      </w:r>
      <w:proofErr w:type="gramStart"/>
      <w:r w:rsidR="009871AB">
        <w:t>a lot of</w:t>
      </w:r>
      <w:proofErr w:type="gramEnd"/>
      <w:r w:rsidR="009871AB">
        <w:t xml:space="preserve"> work that </w:t>
      </w:r>
      <w:r w:rsidR="004D4F3B">
        <w:t>must</w:t>
      </w:r>
      <w:r w:rsidR="009871AB">
        <w:t xml:space="preserve"> be done </w:t>
      </w:r>
      <w:r w:rsidR="004D4F3B">
        <w:t>to</w:t>
      </w:r>
      <w:r w:rsidR="00B469B1">
        <w:t xml:space="preserve"> draw a simple triangle on the screen.</w:t>
      </w:r>
    </w:p>
    <w:p w14:paraId="7C145DDB" w14:textId="6943E9FD" w:rsidR="00587BA1" w:rsidRDefault="0098307D" w:rsidP="00065439">
      <w:r>
        <w:lastRenderedPageBreak/>
        <w:t xml:space="preserve">This is </w:t>
      </w:r>
      <w:r w:rsidR="00D85FFA">
        <w:t>true</w:t>
      </w:r>
      <w:r w:rsidR="002204AA">
        <w:t xml:space="preserve">, but the benefits are quite significant. Keeping </w:t>
      </w:r>
      <w:r w:rsidR="00086FE2">
        <w:t xml:space="preserve">our renderings organized in the </w:t>
      </w:r>
      <w:r w:rsidR="00A04475">
        <w:t xml:space="preserve">way directed by the </w:t>
      </w:r>
      <w:r w:rsidR="00C3637F">
        <w:t xml:space="preserve">pipeline results in a much faster program in general. </w:t>
      </w:r>
      <w:r w:rsidR="00587BA1">
        <w:t>The</w:t>
      </w:r>
      <w:r w:rsidR="00F102F9">
        <w:t xml:space="preserve"> draw data </w:t>
      </w:r>
      <w:proofErr w:type="gramStart"/>
      <w:r w:rsidR="00F102F9">
        <w:t>are</w:t>
      </w:r>
      <w:proofErr w:type="gramEnd"/>
      <w:r w:rsidR="00F102F9">
        <w:t xml:space="preserve"> stored in the video memory for faster access and the GPU performs </w:t>
      </w:r>
      <w:proofErr w:type="gramStart"/>
      <w:r w:rsidR="00C22C0E">
        <w:t>most of</w:t>
      </w:r>
      <w:proofErr w:type="gramEnd"/>
      <w:r w:rsidR="00C22C0E">
        <w:t xml:space="preserve"> the calculations in parallel.</w:t>
      </w:r>
    </w:p>
    <w:p w14:paraId="6F41F973" w14:textId="79BC93B3" w:rsidR="00F36149" w:rsidRDefault="00F36149" w:rsidP="00AA426C"/>
    <w:p w14:paraId="527B23C0" w14:textId="16513652" w:rsidR="00B77468" w:rsidRDefault="00B77468" w:rsidP="00B77468">
      <w:pPr>
        <w:pStyle w:val="Heading4"/>
      </w:pPr>
      <w:r>
        <w:t xml:space="preserve">Structure </w:t>
      </w:r>
      <w:r w:rsidR="00791C9F">
        <w:t>of the program</w:t>
      </w:r>
    </w:p>
    <w:p w14:paraId="09051867" w14:textId="59076BD6" w:rsidR="00924CA0" w:rsidRDefault="00924CA0" w:rsidP="00924CA0">
      <w:r>
        <w:t xml:space="preserve">In the sample program </w:t>
      </w:r>
      <w:r w:rsidR="00D51835" w:rsidRPr="006B6FD3">
        <w:rPr>
          <w:b/>
          <w:bCs/>
          <w:i/>
          <w:iCs/>
        </w:rPr>
        <w:t>chapter</w:t>
      </w:r>
      <w:r w:rsidR="006B6FD3" w:rsidRPr="006B6FD3">
        <w:rPr>
          <w:b/>
          <w:bCs/>
          <w:i/>
          <w:iCs/>
        </w:rPr>
        <w:t>23</w:t>
      </w:r>
      <w:r>
        <w:t xml:space="preserve">, we see a first approach </w:t>
      </w:r>
      <w:r w:rsidR="00E14F31">
        <w:t>of</w:t>
      </w:r>
      <w:r>
        <w:t xml:space="preserve"> creating a reusable infrastructure for our games. This will take away </w:t>
      </w:r>
      <w:proofErr w:type="gramStart"/>
      <w:r>
        <w:t>a lot of</w:t>
      </w:r>
      <w:proofErr w:type="gramEnd"/>
      <w:r>
        <w:t xml:space="preserve"> the work in the future as </w:t>
      </w:r>
      <w:r w:rsidR="00D05CA0">
        <w:t>more</w:t>
      </w:r>
      <w:r>
        <w:t xml:space="preserve"> code will be added to this library.</w:t>
      </w:r>
    </w:p>
    <w:p w14:paraId="4D8B60DD" w14:textId="3F29D582" w:rsidR="00B5198D" w:rsidRDefault="00287D3C" w:rsidP="00791C9F">
      <w:r>
        <w:t xml:space="preserve">This </w:t>
      </w:r>
      <w:r w:rsidR="00CE0CF6">
        <w:t xml:space="preserve">program </w:t>
      </w:r>
      <w:r w:rsidR="00D85FFA">
        <w:t>copies</w:t>
      </w:r>
      <w:r w:rsidR="00CE0CF6">
        <w:t xml:space="preserve"> the code from the previous example. </w:t>
      </w:r>
      <w:r w:rsidR="00A41907">
        <w:t xml:space="preserve">Window and </w:t>
      </w:r>
      <w:r w:rsidR="00CE0CF6">
        <w:t xml:space="preserve">OpenGL initialization </w:t>
      </w:r>
      <w:r w:rsidR="00A41907">
        <w:t xml:space="preserve">are </w:t>
      </w:r>
      <w:r w:rsidR="00D85FFA">
        <w:t>the</w:t>
      </w:r>
      <w:r w:rsidR="00DD5EA0">
        <w:t xml:space="preserve"> same.</w:t>
      </w:r>
      <w:r w:rsidR="009335B6">
        <w:t xml:space="preserve"> </w:t>
      </w:r>
      <w:r w:rsidR="0014637F">
        <w:t xml:space="preserve">The program is now made up of two files. In the first file called </w:t>
      </w:r>
      <w:r w:rsidR="0014637F">
        <w:rPr>
          <w:i/>
          <w:iCs/>
        </w:rPr>
        <w:t>common.</w:t>
      </w:r>
      <w:r w:rsidR="0026464C">
        <w:rPr>
          <w:i/>
          <w:iCs/>
        </w:rPr>
        <w:t>cpp</w:t>
      </w:r>
      <w:r w:rsidR="0026464C">
        <w:t xml:space="preserve"> we ca</w:t>
      </w:r>
      <w:r w:rsidR="00F84B55">
        <w:t>n</w:t>
      </w:r>
      <w:r w:rsidR="0026464C">
        <w:t xml:space="preserve"> see the </w:t>
      </w:r>
      <w:r w:rsidR="00F84B55">
        <w:t xml:space="preserve">code used for </w:t>
      </w:r>
      <w:r w:rsidR="00827793">
        <w:t xml:space="preserve">window and library initialization, as well as the </w:t>
      </w:r>
      <w:r w:rsidR="00827793">
        <w:rPr>
          <w:i/>
          <w:iCs/>
        </w:rPr>
        <w:t>WinMain</w:t>
      </w:r>
      <w:r w:rsidR="00827793">
        <w:t xml:space="preserve"> function.</w:t>
      </w:r>
      <w:r w:rsidR="00BE0F1B">
        <w:t xml:space="preserve"> This code is our first library code. </w:t>
      </w:r>
      <w:r w:rsidR="00464EEF">
        <w:t>It is code we do not need to change</w:t>
      </w:r>
      <w:r w:rsidR="009D5AEC">
        <w:t xml:space="preserve"> very often.</w:t>
      </w:r>
    </w:p>
    <w:p w14:paraId="39B1F416" w14:textId="0248A94B" w:rsidR="00A10E1C" w:rsidRPr="00331C12" w:rsidRDefault="009D5AEC" w:rsidP="00791C9F">
      <w:r>
        <w:t xml:space="preserve">We may have to </w:t>
      </w:r>
      <w:r w:rsidR="00D90150">
        <w:t xml:space="preserve">add </w:t>
      </w:r>
      <w:proofErr w:type="gramStart"/>
      <w:r w:rsidR="00D90150">
        <w:t>some</w:t>
      </w:r>
      <w:proofErr w:type="gramEnd"/>
      <w:r w:rsidR="00D90150">
        <w:t xml:space="preserve"> </w:t>
      </w:r>
      <w:r w:rsidR="00B5198D">
        <w:t>bits</w:t>
      </w:r>
      <w:r w:rsidR="00D90150">
        <w:t xml:space="preserve"> here and there to support our </w:t>
      </w:r>
      <w:r w:rsidR="00875C3D">
        <w:t xml:space="preserve">increasing needs. </w:t>
      </w:r>
      <w:r w:rsidR="00B5198D">
        <w:t xml:space="preserve">For </w:t>
      </w:r>
      <w:r w:rsidR="00971E79">
        <w:t xml:space="preserve">our current needs I have added the functions </w:t>
      </w:r>
      <w:r w:rsidR="00331C12">
        <w:rPr>
          <w:i/>
          <w:iCs/>
        </w:rPr>
        <w:t>init_game</w:t>
      </w:r>
      <w:r w:rsidR="00331C12">
        <w:t xml:space="preserve"> and </w:t>
      </w:r>
      <w:r w:rsidR="00331C12">
        <w:rPr>
          <w:i/>
          <w:iCs/>
        </w:rPr>
        <w:t>terminate_game</w:t>
      </w:r>
      <w:r w:rsidR="00331C12">
        <w:t xml:space="preserve">. The first is called </w:t>
      </w:r>
      <w:r w:rsidR="00320B24">
        <w:t xml:space="preserve">before we enter the main loop, so we can do </w:t>
      </w:r>
      <w:r w:rsidR="00D436E0">
        <w:t>our</w:t>
      </w:r>
      <w:r w:rsidR="00320B24">
        <w:t xml:space="preserve"> game initialization</w:t>
      </w:r>
      <w:r w:rsidR="00F62157">
        <w:t xml:space="preserve"> and the second </w:t>
      </w:r>
      <w:r w:rsidR="00280E22">
        <w:t xml:space="preserve">is called after the main loop to perform any </w:t>
      </w:r>
      <w:r w:rsidR="009D3A57">
        <w:t>cleanup</w:t>
      </w:r>
      <w:r w:rsidR="00280E22">
        <w:t xml:space="preserve"> we need to do.</w:t>
      </w:r>
    </w:p>
    <w:p w14:paraId="71169CDE" w14:textId="77777777" w:rsidR="00B77468" w:rsidRDefault="00B77468" w:rsidP="00AA426C"/>
    <w:p w14:paraId="3FC4508A" w14:textId="34878FF8" w:rsidR="00AC43F7" w:rsidRDefault="00AC43F7" w:rsidP="00AC43F7">
      <w:pPr>
        <w:pStyle w:val="Heading4"/>
      </w:pPr>
      <w:r>
        <w:t>Organizing the data</w:t>
      </w:r>
    </w:p>
    <w:p w14:paraId="4FAAEC11" w14:textId="123EFA61" w:rsidR="00AC43F7" w:rsidRDefault="007F6390" w:rsidP="00AC43F7">
      <w:r>
        <w:t xml:space="preserve">The first step </w:t>
      </w:r>
      <w:r w:rsidR="00CA2326">
        <w:t xml:space="preserve">in the pipeline is the </w:t>
      </w:r>
      <w:r w:rsidR="00CA2326">
        <w:rPr>
          <w:i/>
          <w:iCs/>
        </w:rPr>
        <w:t>Vertex Specification</w:t>
      </w:r>
      <w:r w:rsidR="00CA2326">
        <w:t xml:space="preserve">. </w:t>
      </w:r>
      <w:r w:rsidR="00C3338C">
        <w:t xml:space="preserve">In this step </w:t>
      </w:r>
      <w:r w:rsidR="00B36845">
        <w:t xml:space="preserve">we gather and organize the data </w:t>
      </w:r>
      <w:r w:rsidR="00307B8F">
        <w:t>that represent our meshes and models</w:t>
      </w:r>
      <w:r w:rsidR="00CA2F0F">
        <w:t>, and</w:t>
      </w:r>
      <w:r w:rsidR="00307B8F">
        <w:t xml:space="preserve"> </w:t>
      </w:r>
      <w:r w:rsidR="00CA2F0F">
        <w:t>w</w:t>
      </w:r>
      <w:r w:rsidR="0086063D">
        <w:t>e load our shader programs</w:t>
      </w:r>
      <w:r w:rsidR="00CA2F0F">
        <w:t>.</w:t>
      </w:r>
    </w:p>
    <w:p w14:paraId="15182100" w14:textId="12BB05DD" w:rsidR="00624D68" w:rsidRDefault="00624D68" w:rsidP="00AC43F7">
      <w:r>
        <w:t xml:space="preserve">This is done in our new </w:t>
      </w:r>
      <w:r w:rsidR="00786894">
        <w:rPr>
          <w:i/>
          <w:iCs/>
        </w:rPr>
        <w:t>init_game</w:t>
      </w:r>
      <w:r w:rsidR="00786894">
        <w:t xml:space="preserve"> function. </w:t>
      </w:r>
      <w:r w:rsidR="00152C13">
        <w:t xml:space="preserve">There </w:t>
      </w:r>
      <w:r w:rsidR="00CA6EAD">
        <w:t xml:space="preserve">the first thing we do is load the shaders into the GPU memory. </w:t>
      </w:r>
      <w:r w:rsidR="006F6F2E">
        <w:t>These little programs will guide the GPU when we render the triangle.</w:t>
      </w:r>
    </w:p>
    <w:p w14:paraId="2F392257" w14:textId="08BC5B55" w:rsidR="004441A2" w:rsidRDefault="00764D85" w:rsidP="00AC43F7">
      <w:r>
        <w:t xml:space="preserve">Then we allocate space in the memory </w:t>
      </w:r>
      <w:r w:rsidR="00972B73">
        <w:t xml:space="preserve">of our graphics card and store the triangle </w:t>
      </w:r>
      <w:r w:rsidR="00A523CE">
        <w:t>geometry and color attributes to be used for drawing.</w:t>
      </w:r>
      <w:r w:rsidR="003B6773">
        <w:t xml:space="preserve"> </w:t>
      </w:r>
      <w:r w:rsidR="00A94C00">
        <w:t>We are starting with the geometry data. The shaders will be examined a little later</w:t>
      </w:r>
      <w:r w:rsidR="003A085E">
        <w:t xml:space="preserve">. For the time </w:t>
      </w:r>
      <w:r w:rsidR="00D436E0">
        <w:t>being</w:t>
      </w:r>
      <w:r w:rsidR="009D3A57">
        <w:t>,</w:t>
      </w:r>
      <w:r w:rsidR="003A085E">
        <w:t xml:space="preserve"> we compile </w:t>
      </w:r>
      <w:r w:rsidR="00085E12">
        <w:t>and load them to get things going</w:t>
      </w:r>
      <w:r w:rsidR="009D3A57">
        <w:t>.</w:t>
      </w:r>
    </w:p>
    <w:p w14:paraId="0BF849DD" w14:textId="269F8632" w:rsidR="004E0026" w:rsidRDefault="00E91D64" w:rsidP="00AC43F7">
      <w:r>
        <w:t xml:space="preserve">The first thing we </w:t>
      </w:r>
      <w:r w:rsidR="00D85FFA">
        <w:t>must</w:t>
      </w:r>
      <w:r>
        <w:t xml:space="preserve"> do is allocate </w:t>
      </w:r>
      <w:r w:rsidR="005B03E6">
        <w:t xml:space="preserve">a </w:t>
      </w:r>
      <w:r w:rsidR="005B03E6">
        <w:rPr>
          <w:i/>
          <w:iCs/>
        </w:rPr>
        <w:t>Vertex Array</w:t>
      </w:r>
      <w:r w:rsidR="005B03E6">
        <w:t xml:space="preserve"> in which we will store our data.</w:t>
      </w:r>
    </w:p>
    <w:p w14:paraId="111CC925" w14:textId="116BAA9C" w:rsidR="00A65E8A" w:rsidRDefault="00A65E8A" w:rsidP="00AC43F7">
      <w:r>
        <w:rPr>
          <w:noProof/>
        </w:rPr>
        <mc:AlternateContent>
          <mc:Choice Requires="wps">
            <w:drawing>
              <wp:inline distT="0" distB="0" distL="0" distR="0" wp14:anchorId="6E251224" wp14:editId="4EFAD0B3">
                <wp:extent cx="6170295" cy="1404620"/>
                <wp:effectExtent l="0" t="0" r="20955" b="1206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308EFC1B" w14:textId="1CDFD1FB" w:rsidR="00046CFA" w:rsidRPr="00A65E8A" w:rsidRDefault="00046CFA" w:rsidP="00A65E8A">
                            <w:pPr>
                              <w:autoSpaceDE w:val="0"/>
                              <w:autoSpaceDN w:val="0"/>
                              <w:adjustRightInd w:val="0"/>
                              <w:spacing w:after="0" w:line="240" w:lineRule="auto"/>
                              <w:rPr>
                                <w:rFonts w:ascii="Consolas" w:hAnsi="Consolas" w:cs="Consolas"/>
                                <w:color w:val="000000"/>
                                <w:sz w:val="18"/>
                                <w:szCs w:val="18"/>
                              </w:rPr>
                            </w:pPr>
                            <w:r w:rsidRPr="00A65E8A">
                              <w:rPr>
                                <w:rFonts w:ascii="Consolas" w:hAnsi="Consolas" w:cs="Consolas"/>
                                <w:color w:val="008000"/>
                                <w:sz w:val="18"/>
                                <w:szCs w:val="18"/>
                              </w:rPr>
                              <w:t>// create the main storage</w:t>
                            </w:r>
                          </w:p>
                          <w:p w14:paraId="786A76F7" w14:textId="77777777" w:rsidR="00046CFA" w:rsidRPr="00A65E8A" w:rsidRDefault="00046CFA" w:rsidP="00A65E8A">
                            <w:pPr>
                              <w:autoSpaceDE w:val="0"/>
                              <w:autoSpaceDN w:val="0"/>
                              <w:adjustRightInd w:val="0"/>
                              <w:spacing w:after="0" w:line="240" w:lineRule="auto"/>
                              <w:rPr>
                                <w:rFonts w:ascii="Consolas" w:hAnsi="Consolas" w:cs="Consolas"/>
                                <w:color w:val="000000"/>
                                <w:sz w:val="18"/>
                                <w:szCs w:val="18"/>
                              </w:rPr>
                            </w:pPr>
                            <w:r w:rsidRPr="00A65E8A">
                              <w:rPr>
                                <w:rFonts w:ascii="Consolas" w:hAnsi="Consolas" w:cs="Consolas"/>
                                <w:color w:val="6F008A"/>
                                <w:sz w:val="18"/>
                                <w:szCs w:val="18"/>
                              </w:rPr>
                              <w:t>glGenVertexArrays</w:t>
                            </w:r>
                            <w:r w:rsidRPr="00A65E8A">
                              <w:rPr>
                                <w:rFonts w:ascii="Consolas" w:hAnsi="Consolas" w:cs="Consolas"/>
                                <w:color w:val="000000"/>
                                <w:sz w:val="18"/>
                                <w:szCs w:val="18"/>
                              </w:rPr>
                              <w:t>(1, &amp;vertex_array</w:t>
                            </w:r>
                            <w:proofErr w:type="gramStart"/>
                            <w:r w:rsidRPr="00A65E8A">
                              <w:rPr>
                                <w:rFonts w:ascii="Consolas" w:hAnsi="Consolas" w:cs="Consolas"/>
                                <w:color w:val="000000"/>
                                <w:sz w:val="18"/>
                                <w:szCs w:val="18"/>
                              </w:rPr>
                              <w:t>);</w:t>
                            </w:r>
                            <w:proofErr w:type="gramEnd"/>
                          </w:p>
                          <w:p w14:paraId="2762D5CC" w14:textId="77777777" w:rsidR="00046CFA" w:rsidRPr="00A65E8A" w:rsidRDefault="00046CFA" w:rsidP="00A65E8A">
                            <w:pPr>
                              <w:autoSpaceDE w:val="0"/>
                              <w:autoSpaceDN w:val="0"/>
                              <w:adjustRightInd w:val="0"/>
                              <w:spacing w:after="0" w:line="240" w:lineRule="auto"/>
                              <w:rPr>
                                <w:rFonts w:ascii="Consolas" w:hAnsi="Consolas" w:cs="Consolas"/>
                                <w:color w:val="000000"/>
                                <w:sz w:val="18"/>
                                <w:szCs w:val="18"/>
                              </w:rPr>
                            </w:pPr>
                            <w:r w:rsidRPr="00A65E8A">
                              <w:rPr>
                                <w:rFonts w:ascii="Consolas" w:hAnsi="Consolas" w:cs="Consolas"/>
                                <w:color w:val="008000"/>
                                <w:sz w:val="18"/>
                                <w:szCs w:val="18"/>
                              </w:rPr>
                              <w:t>// bind and use it</w:t>
                            </w:r>
                          </w:p>
                          <w:p w14:paraId="3F366C22" w14:textId="50E6A79B" w:rsidR="00046CFA" w:rsidRPr="00A65E8A" w:rsidRDefault="00046CFA" w:rsidP="00A65E8A">
                            <w:pPr>
                              <w:autoSpaceDE w:val="0"/>
                              <w:autoSpaceDN w:val="0"/>
                              <w:adjustRightInd w:val="0"/>
                              <w:spacing w:after="0" w:line="240" w:lineRule="auto"/>
                              <w:rPr>
                                <w:rFonts w:ascii="Consolas" w:hAnsi="Consolas" w:cs="Consolas"/>
                                <w:color w:val="000000"/>
                                <w:sz w:val="18"/>
                                <w:szCs w:val="18"/>
                              </w:rPr>
                            </w:pPr>
                            <w:r w:rsidRPr="00A65E8A">
                              <w:rPr>
                                <w:rFonts w:ascii="Consolas" w:hAnsi="Consolas" w:cs="Consolas"/>
                                <w:color w:val="6F008A"/>
                                <w:sz w:val="18"/>
                                <w:szCs w:val="18"/>
                              </w:rPr>
                              <w:t>glBindVertexArray</w:t>
                            </w:r>
                            <w:r w:rsidRPr="00A65E8A">
                              <w:rPr>
                                <w:rFonts w:ascii="Consolas" w:hAnsi="Consolas" w:cs="Consolas"/>
                                <w:color w:val="000000"/>
                                <w:sz w:val="18"/>
                                <w:szCs w:val="18"/>
                              </w:rPr>
                              <w:t>(vertex_array</w:t>
                            </w:r>
                            <w:proofErr w:type="gramStart"/>
                            <w:r w:rsidRPr="00A65E8A">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6E251224" id="_x0000_s1037"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X6NQ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" fillcolor="#d5dce4 [671]">
                <v:textbox style="mso-fit-shape-to-text:t">
                  <w:txbxContent>
                    <w:p w14:paraId="308EFC1B" w14:textId="1CDFD1FB" w:rsidR="00046CFA" w:rsidRPr="00A65E8A" w:rsidRDefault="00046CFA" w:rsidP="00A65E8A">
                      <w:pPr>
                        <w:autoSpaceDE w:val="0"/>
                        <w:autoSpaceDN w:val="0"/>
                        <w:adjustRightInd w:val="0"/>
                        <w:spacing w:after="0" w:line="240" w:lineRule="auto"/>
                        <w:rPr>
                          <w:rFonts w:ascii="Consolas" w:hAnsi="Consolas" w:cs="Consolas"/>
                          <w:color w:val="000000"/>
                          <w:sz w:val="18"/>
                          <w:szCs w:val="18"/>
                        </w:rPr>
                      </w:pPr>
                      <w:r w:rsidRPr="00A65E8A">
                        <w:rPr>
                          <w:rFonts w:ascii="Consolas" w:hAnsi="Consolas" w:cs="Consolas"/>
                          <w:color w:val="008000"/>
                          <w:sz w:val="18"/>
                          <w:szCs w:val="18"/>
                        </w:rPr>
                        <w:t>// create the main storage</w:t>
                      </w:r>
                    </w:p>
                    <w:p w14:paraId="786A76F7" w14:textId="77777777" w:rsidR="00046CFA" w:rsidRPr="00A65E8A" w:rsidRDefault="00046CFA" w:rsidP="00A65E8A">
                      <w:pPr>
                        <w:autoSpaceDE w:val="0"/>
                        <w:autoSpaceDN w:val="0"/>
                        <w:adjustRightInd w:val="0"/>
                        <w:spacing w:after="0" w:line="240" w:lineRule="auto"/>
                        <w:rPr>
                          <w:rFonts w:ascii="Consolas" w:hAnsi="Consolas" w:cs="Consolas"/>
                          <w:color w:val="000000"/>
                          <w:sz w:val="18"/>
                          <w:szCs w:val="18"/>
                        </w:rPr>
                      </w:pPr>
                      <w:r w:rsidRPr="00A65E8A">
                        <w:rPr>
                          <w:rFonts w:ascii="Consolas" w:hAnsi="Consolas" w:cs="Consolas"/>
                          <w:color w:val="6F008A"/>
                          <w:sz w:val="18"/>
                          <w:szCs w:val="18"/>
                        </w:rPr>
                        <w:t>glGenVertexArrays</w:t>
                      </w:r>
                      <w:r w:rsidRPr="00A65E8A">
                        <w:rPr>
                          <w:rFonts w:ascii="Consolas" w:hAnsi="Consolas" w:cs="Consolas"/>
                          <w:color w:val="000000"/>
                          <w:sz w:val="18"/>
                          <w:szCs w:val="18"/>
                        </w:rPr>
                        <w:t>(1, &amp;vertex_array</w:t>
                      </w:r>
                      <w:proofErr w:type="gramStart"/>
                      <w:r w:rsidRPr="00A65E8A">
                        <w:rPr>
                          <w:rFonts w:ascii="Consolas" w:hAnsi="Consolas" w:cs="Consolas"/>
                          <w:color w:val="000000"/>
                          <w:sz w:val="18"/>
                          <w:szCs w:val="18"/>
                        </w:rPr>
                        <w:t>);</w:t>
                      </w:r>
                      <w:proofErr w:type="gramEnd"/>
                    </w:p>
                    <w:p w14:paraId="2762D5CC" w14:textId="77777777" w:rsidR="00046CFA" w:rsidRPr="00A65E8A" w:rsidRDefault="00046CFA" w:rsidP="00A65E8A">
                      <w:pPr>
                        <w:autoSpaceDE w:val="0"/>
                        <w:autoSpaceDN w:val="0"/>
                        <w:adjustRightInd w:val="0"/>
                        <w:spacing w:after="0" w:line="240" w:lineRule="auto"/>
                        <w:rPr>
                          <w:rFonts w:ascii="Consolas" w:hAnsi="Consolas" w:cs="Consolas"/>
                          <w:color w:val="000000"/>
                          <w:sz w:val="18"/>
                          <w:szCs w:val="18"/>
                        </w:rPr>
                      </w:pPr>
                      <w:r w:rsidRPr="00A65E8A">
                        <w:rPr>
                          <w:rFonts w:ascii="Consolas" w:hAnsi="Consolas" w:cs="Consolas"/>
                          <w:color w:val="008000"/>
                          <w:sz w:val="18"/>
                          <w:szCs w:val="18"/>
                        </w:rPr>
                        <w:t>// bind and use it</w:t>
                      </w:r>
                    </w:p>
                    <w:p w14:paraId="3F366C22" w14:textId="50E6A79B" w:rsidR="00046CFA" w:rsidRPr="00A65E8A" w:rsidRDefault="00046CFA" w:rsidP="00A65E8A">
                      <w:pPr>
                        <w:autoSpaceDE w:val="0"/>
                        <w:autoSpaceDN w:val="0"/>
                        <w:adjustRightInd w:val="0"/>
                        <w:spacing w:after="0" w:line="240" w:lineRule="auto"/>
                        <w:rPr>
                          <w:rFonts w:ascii="Consolas" w:hAnsi="Consolas" w:cs="Consolas"/>
                          <w:color w:val="000000"/>
                          <w:sz w:val="18"/>
                          <w:szCs w:val="18"/>
                        </w:rPr>
                      </w:pPr>
                      <w:r w:rsidRPr="00A65E8A">
                        <w:rPr>
                          <w:rFonts w:ascii="Consolas" w:hAnsi="Consolas" w:cs="Consolas"/>
                          <w:color w:val="6F008A"/>
                          <w:sz w:val="18"/>
                          <w:szCs w:val="18"/>
                        </w:rPr>
                        <w:t>glBindVertexArray</w:t>
                      </w:r>
                      <w:r w:rsidRPr="00A65E8A">
                        <w:rPr>
                          <w:rFonts w:ascii="Consolas" w:hAnsi="Consolas" w:cs="Consolas"/>
                          <w:color w:val="000000"/>
                          <w:sz w:val="18"/>
                          <w:szCs w:val="18"/>
                        </w:rPr>
                        <w:t>(vertex_array</w:t>
                      </w:r>
                      <w:proofErr w:type="gramStart"/>
                      <w:r w:rsidRPr="00A65E8A">
                        <w:rPr>
                          <w:rFonts w:ascii="Consolas" w:hAnsi="Consolas" w:cs="Consolas"/>
                          <w:color w:val="000000"/>
                          <w:sz w:val="18"/>
                          <w:szCs w:val="18"/>
                        </w:rPr>
                        <w:t>);</w:t>
                      </w:r>
                      <w:proofErr w:type="gramEnd"/>
                    </w:p>
                  </w:txbxContent>
                </v:textbox>
                <w10:anchorlock/>
              </v:shape>
            </w:pict>
          </mc:Fallback>
        </mc:AlternateContent>
      </w:r>
    </w:p>
    <w:p w14:paraId="6A7CE043" w14:textId="2FC34EE0" w:rsidR="00A65E8A" w:rsidRDefault="00112101" w:rsidP="00AC43F7">
      <w:r>
        <w:rPr>
          <w:i/>
          <w:iCs/>
        </w:rPr>
        <w:t>glGenVertexArray</w:t>
      </w:r>
      <w:r w:rsidR="00693A84">
        <w:rPr>
          <w:i/>
          <w:iCs/>
        </w:rPr>
        <w:t>s</w:t>
      </w:r>
      <w:r>
        <w:t xml:space="preserve"> allocates the </w:t>
      </w:r>
      <w:r w:rsidR="0013632F">
        <w:t xml:space="preserve">memory and stores its identifier </w:t>
      </w:r>
      <w:r w:rsidR="00E36F18">
        <w:t xml:space="preserve">in the </w:t>
      </w:r>
      <w:r w:rsidR="00E36F18">
        <w:rPr>
          <w:i/>
          <w:iCs/>
        </w:rPr>
        <w:t>vertex_array</w:t>
      </w:r>
      <w:r w:rsidR="00E36F18">
        <w:t xml:space="preserve"> variable.</w:t>
      </w:r>
      <w:r w:rsidR="000A600C">
        <w:t xml:space="preserve"> OpenGL depends heavily on its state. </w:t>
      </w:r>
      <w:r w:rsidR="000E6D6F">
        <w:t>After we allocate the array</w:t>
      </w:r>
      <w:r w:rsidR="00A925FB">
        <w:t>,</w:t>
      </w:r>
      <w:r w:rsidR="000E6D6F">
        <w:t xml:space="preserve"> we bind it using </w:t>
      </w:r>
      <w:r w:rsidR="000E6D6F">
        <w:rPr>
          <w:i/>
          <w:iCs/>
        </w:rPr>
        <w:t>glBind</w:t>
      </w:r>
      <w:r w:rsidR="00325B88">
        <w:rPr>
          <w:i/>
          <w:iCs/>
        </w:rPr>
        <w:t>VertexArray</w:t>
      </w:r>
      <w:r w:rsidR="00325B88">
        <w:t xml:space="preserve">. From that point </w:t>
      </w:r>
      <w:r w:rsidR="00A925FB">
        <w:t xml:space="preserve">on </w:t>
      </w:r>
      <w:r w:rsidR="005A673F">
        <w:t>subsequent calls are appended to this array</w:t>
      </w:r>
      <w:r w:rsidR="002D35A1">
        <w:t>. Any other allocations are stored within this array</w:t>
      </w:r>
      <w:r w:rsidR="00AC4DF6">
        <w:t xml:space="preserve">. </w:t>
      </w:r>
      <w:r w:rsidR="00F9300E">
        <w:t>So,</w:t>
      </w:r>
      <w:r w:rsidR="00AC4DF6">
        <w:t xml:space="preserve"> our next step which allocates memory for the vertices of our triangle</w:t>
      </w:r>
      <w:r w:rsidR="00647FAB">
        <w:t xml:space="preserve"> will allocate the buffer inside the </w:t>
      </w:r>
      <w:r w:rsidR="00647FAB">
        <w:rPr>
          <w:i/>
          <w:iCs/>
        </w:rPr>
        <w:t>vertex_array.</w:t>
      </w:r>
      <w:r w:rsidR="00C23E53">
        <w:t xml:space="preserve"> </w:t>
      </w:r>
    </w:p>
    <w:p w14:paraId="05D8F571" w14:textId="55AD170D" w:rsidR="00C77E27" w:rsidRDefault="003B77A3" w:rsidP="00AC43F7">
      <w:r>
        <w:rPr>
          <w:noProof/>
        </w:rPr>
        <mc:AlternateContent>
          <mc:Choice Requires="wps">
            <w:drawing>
              <wp:inline distT="0" distB="0" distL="0" distR="0" wp14:anchorId="17EE8E39" wp14:editId="40353D17">
                <wp:extent cx="6170295" cy="1404620"/>
                <wp:effectExtent l="0" t="0" r="20955"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CBF2D0D" w14:textId="5AE7C4CD"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008000"/>
                                <w:sz w:val="18"/>
                                <w:szCs w:val="18"/>
                              </w:rPr>
                              <w:t>// create a buffer for the vertices</w:t>
                            </w:r>
                          </w:p>
                          <w:p w14:paraId="2D304110" w14:textId="77777777"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glGenBuffers</w:t>
                            </w:r>
                            <w:r w:rsidRPr="003B77A3">
                              <w:rPr>
                                <w:rFonts w:ascii="Consolas" w:hAnsi="Consolas" w:cs="Consolas"/>
                                <w:color w:val="000000"/>
                                <w:sz w:val="18"/>
                                <w:szCs w:val="18"/>
                              </w:rPr>
                              <w:t>(1, &amp;vertex_buffer</w:t>
                            </w:r>
                            <w:proofErr w:type="gramStart"/>
                            <w:r w:rsidRPr="003B77A3">
                              <w:rPr>
                                <w:rFonts w:ascii="Consolas" w:hAnsi="Consolas" w:cs="Consolas"/>
                                <w:color w:val="000000"/>
                                <w:sz w:val="18"/>
                                <w:szCs w:val="18"/>
                              </w:rPr>
                              <w:t>);</w:t>
                            </w:r>
                            <w:proofErr w:type="gramEnd"/>
                          </w:p>
                          <w:p w14:paraId="2F3CC786" w14:textId="77777777"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glBindBuffer</w:t>
                            </w:r>
                            <w:r w:rsidRPr="003B77A3">
                              <w:rPr>
                                <w:rFonts w:ascii="Consolas" w:hAnsi="Consolas" w:cs="Consolas"/>
                                <w:color w:val="000000"/>
                                <w:sz w:val="18"/>
                                <w:szCs w:val="18"/>
                              </w:rPr>
                              <w:t>(</w:t>
                            </w:r>
                            <w:r w:rsidRPr="003B77A3">
                              <w:rPr>
                                <w:rFonts w:ascii="Consolas" w:hAnsi="Consolas" w:cs="Consolas"/>
                                <w:color w:val="6F008A"/>
                                <w:sz w:val="18"/>
                                <w:szCs w:val="18"/>
                              </w:rPr>
                              <w:t>GL_ARRAY_BUFFER</w:t>
                            </w:r>
                            <w:r w:rsidRPr="003B77A3">
                              <w:rPr>
                                <w:rFonts w:ascii="Consolas" w:hAnsi="Consolas" w:cs="Consolas"/>
                                <w:color w:val="000000"/>
                                <w:sz w:val="18"/>
                                <w:szCs w:val="18"/>
                              </w:rPr>
                              <w:t>, vertex_buffer</w:t>
                            </w:r>
                            <w:proofErr w:type="gramStart"/>
                            <w:r w:rsidRPr="003B77A3">
                              <w:rPr>
                                <w:rFonts w:ascii="Consolas" w:hAnsi="Consolas" w:cs="Consolas"/>
                                <w:color w:val="000000"/>
                                <w:sz w:val="18"/>
                                <w:szCs w:val="18"/>
                              </w:rPr>
                              <w:t>);</w:t>
                            </w:r>
                            <w:proofErr w:type="gramEnd"/>
                          </w:p>
                          <w:p w14:paraId="49BF28CF" w14:textId="77777777"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glBufferData</w:t>
                            </w:r>
                            <w:r w:rsidRPr="003B77A3">
                              <w:rPr>
                                <w:rFonts w:ascii="Consolas" w:hAnsi="Consolas" w:cs="Consolas"/>
                                <w:color w:val="000000"/>
                                <w:sz w:val="18"/>
                                <w:szCs w:val="18"/>
                              </w:rPr>
                              <w:t>(</w:t>
                            </w:r>
                            <w:r w:rsidRPr="003B77A3">
                              <w:rPr>
                                <w:rFonts w:ascii="Consolas" w:hAnsi="Consolas" w:cs="Consolas"/>
                                <w:color w:val="6F008A"/>
                                <w:sz w:val="18"/>
                                <w:szCs w:val="18"/>
                              </w:rPr>
                              <w:t>GL_ARRAY_BUFFER</w:t>
                            </w:r>
                            <w:r w:rsidRPr="003B77A3">
                              <w:rPr>
                                <w:rFonts w:ascii="Consolas" w:hAnsi="Consolas" w:cs="Consolas"/>
                                <w:color w:val="000000"/>
                                <w:sz w:val="18"/>
                                <w:szCs w:val="18"/>
                              </w:rPr>
                              <w:t xml:space="preserve">, </w:t>
                            </w:r>
                            <w:r w:rsidRPr="003B77A3">
                              <w:rPr>
                                <w:rFonts w:ascii="Consolas" w:hAnsi="Consolas" w:cs="Consolas"/>
                                <w:color w:val="0000FF"/>
                                <w:sz w:val="18"/>
                                <w:szCs w:val="18"/>
                              </w:rPr>
                              <w:t>sizeof</w:t>
                            </w:r>
                            <w:r w:rsidRPr="003B77A3">
                              <w:rPr>
                                <w:rFonts w:ascii="Consolas" w:hAnsi="Consolas" w:cs="Consolas"/>
                                <w:color w:val="000000"/>
                                <w:sz w:val="18"/>
                                <w:szCs w:val="18"/>
                              </w:rPr>
                              <w:t xml:space="preserve">(vertices), vertices, </w:t>
                            </w:r>
                            <w:r w:rsidRPr="003B77A3">
                              <w:rPr>
                                <w:rFonts w:ascii="Consolas" w:hAnsi="Consolas" w:cs="Consolas"/>
                                <w:color w:val="6F008A"/>
                                <w:sz w:val="18"/>
                                <w:szCs w:val="18"/>
                              </w:rPr>
                              <w:t>GL_STATIC_DRAW</w:t>
                            </w:r>
                            <w:proofErr w:type="gramStart"/>
                            <w:r w:rsidRPr="003B77A3">
                              <w:rPr>
                                <w:rFonts w:ascii="Consolas" w:hAnsi="Consolas" w:cs="Consolas"/>
                                <w:color w:val="000000"/>
                                <w:sz w:val="18"/>
                                <w:szCs w:val="18"/>
                              </w:rPr>
                              <w:t>);</w:t>
                            </w:r>
                            <w:proofErr w:type="gramEnd"/>
                          </w:p>
                          <w:p w14:paraId="458D71D4" w14:textId="77777777"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glVertexAttribPointer</w:t>
                            </w:r>
                            <w:r w:rsidRPr="003B77A3">
                              <w:rPr>
                                <w:rFonts w:ascii="Consolas" w:hAnsi="Consolas" w:cs="Consolas"/>
                                <w:color w:val="000000"/>
                                <w:sz w:val="18"/>
                                <w:szCs w:val="18"/>
                              </w:rPr>
                              <w:t xml:space="preserve">(0, 3, </w:t>
                            </w:r>
                            <w:r w:rsidRPr="003B77A3">
                              <w:rPr>
                                <w:rFonts w:ascii="Consolas" w:hAnsi="Consolas" w:cs="Consolas"/>
                                <w:color w:val="6F008A"/>
                                <w:sz w:val="18"/>
                                <w:szCs w:val="18"/>
                              </w:rPr>
                              <w:t>GL_FLOAT</w:t>
                            </w:r>
                            <w:r w:rsidRPr="003B77A3">
                              <w:rPr>
                                <w:rFonts w:ascii="Consolas" w:hAnsi="Consolas" w:cs="Consolas"/>
                                <w:color w:val="000000"/>
                                <w:sz w:val="18"/>
                                <w:szCs w:val="18"/>
                              </w:rPr>
                              <w:t xml:space="preserve">, </w:t>
                            </w:r>
                            <w:r w:rsidRPr="003B77A3">
                              <w:rPr>
                                <w:rFonts w:ascii="Consolas" w:hAnsi="Consolas" w:cs="Consolas"/>
                                <w:color w:val="6F008A"/>
                                <w:sz w:val="18"/>
                                <w:szCs w:val="18"/>
                              </w:rPr>
                              <w:t>GL_FALSE</w:t>
                            </w:r>
                            <w:r w:rsidRPr="003B77A3">
                              <w:rPr>
                                <w:rFonts w:ascii="Consolas" w:hAnsi="Consolas" w:cs="Consolas"/>
                                <w:color w:val="000000"/>
                                <w:sz w:val="18"/>
                                <w:szCs w:val="18"/>
                              </w:rPr>
                              <w:t>, 0, (</w:t>
                            </w:r>
                            <w:r w:rsidRPr="003B77A3">
                              <w:rPr>
                                <w:rFonts w:ascii="Consolas" w:hAnsi="Consolas" w:cs="Consolas"/>
                                <w:color w:val="0000FF"/>
                                <w:sz w:val="18"/>
                                <w:szCs w:val="18"/>
                              </w:rPr>
                              <w:t>void</w:t>
                            </w:r>
                            <w:r w:rsidRPr="003B77A3">
                              <w:rPr>
                                <w:rFonts w:ascii="Consolas" w:hAnsi="Consolas" w:cs="Consolas"/>
                                <w:color w:val="000000"/>
                                <w:sz w:val="18"/>
                                <w:szCs w:val="18"/>
                              </w:rPr>
                              <w:t>*)0</w:t>
                            </w:r>
                            <w:proofErr w:type="gramStart"/>
                            <w:r w:rsidRPr="003B77A3">
                              <w:rPr>
                                <w:rFonts w:ascii="Consolas" w:hAnsi="Consolas" w:cs="Consolas"/>
                                <w:color w:val="000000"/>
                                <w:sz w:val="18"/>
                                <w:szCs w:val="18"/>
                              </w:rPr>
                              <w:t>);</w:t>
                            </w:r>
                            <w:proofErr w:type="gramEnd"/>
                          </w:p>
                          <w:p w14:paraId="7DDCA194" w14:textId="39EF52CE"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glEnableVertexAttribArray</w:t>
                            </w:r>
                            <w:r w:rsidRPr="003B77A3">
                              <w:rPr>
                                <w:rFonts w:ascii="Consolas" w:hAnsi="Consolas" w:cs="Consolas"/>
                                <w:color w:val="000000"/>
                                <w:sz w:val="18"/>
                                <w:szCs w:val="18"/>
                              </w:rPr>
                              <w:t>(0</w:t>
                            </w:r>
                            <w:proofErr w:type="gramStart"/>
                            <w:r w:rsidRPr="003B77A3">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17EE8E39" id="_x0000_s1038"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c7Ng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I0M5kGgIEkF9QlFsTCaHh8p&#10;blqwvyjp0fAldT8PzApK1CeNwq6y+Ty8kHiYL25QBWKvM9V1hmmOUMgnJeN26+OripSbezTATkZp&#10;XjqZekYjRxKnRxdeyvU5fvXya9j8Bg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R0QnOzYCAABiBAAADgAAAAAAAAAAAAAA&#10;AAAuAgAAZHJzL2Uyb0RvYy54bWxQSwECLQAUAAYACAAAACEAsCuTKd0AAAAFAQAADwAAAAAAAAAA&#10;AAAAAACQBAAAZHJzL2Rvd25yZXYueG1sUEsFBgAAAAAEAAQA8wAAAJoFAAAAAA==&#10;" fillcolor="#d5dce4 [671]">
                <v:textbox style="mso-fit-shape-to-text:t">
                  <w:txbxContent>
                    <w:p w14:paraId="5CBF2D0D" w14:textId="5AE7C4CD"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008000"/>
                          <w:sz w:val="18"/>
                          <w:szCs w:val="18"/>
                        </w:rPr>
                        <w:t>// create a buffer for the vertices</w:t>
                      </w:r>
                    </w:p>
                    <w:p w14:paraId="2D304110" w14:textId="77777777"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glGenBuffers</w:t>
                      </w:r>
                      <w:r w:rsidRPr="003B77A3">
                        <w:rPr>
                          <w:rFonts w:ascii="Consolas" w:hAnsi="Consolas" w:cs="Consolas"/>
                          <w:color w:val="000000"/>
                          <w:sz w:val="18"/>
                          <w:szCs w:val="18"/>
                        </w:rPr>
                        <w:t>(1, &amp;vertex_buffer</w:t>
                      </w:r>
                      <w:proofErr w:type="gramStart"/>
                      <w:r w:rsidRPr="003B77A3">
                        <w:rPr>
                          <w:rFonts w:ascii="Consolas" w:hAnsi="Consolas" w:cs="Consolas"/>
                          <w:color w:val="000000"/>
                          <w:sz w:val="18"/>
                          <w:szCs w:val="18"/>
                        </w:rPr>
                        <w:t>);</w:t>
                      </w:r>
                      <w:proofErr w:type="gramEnd"/>
                    </w:p>
                    <w:p w14:paraId="2F3CC786" w14:textId="77777777"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glBindBuffer</w:t>
                      </w:r>
                      <w:r w:rsidRPr="003B77A3">
                        <w:rPr>
                          <w:rFonts w:ascii="Consolas" w:hAnsi="Consolas" w:cs="Consolas"/>
                          <w:color w:val="000000"/>
                          <w:sz w:val="18"/>
                          <w:szCs w:val="18"/>
                        </w:rPr>
                        <w:t>(</w:t>
                      </w:r>
                      <w:r w:rsidRPr="003B77A3">
                        <w:rPr>
                          <w:rFonts w:ascii="Consolas" w:hAnsi="Consolas" w:cs="Consolas"/>
                          <w:color w:val="6F008A"/>
                          <w:sz w:val="18"/>
                          <w:szCs w:val="18"/>
                        </w:rPr>
                        <w:t>GL_ARRAY_BUFFER</w:t>
                      </w:r>
                      <w:r w:rsidRPr="003B77A3">
                        <w:rPr>
                          <w:rFonts w:ascii="Consolas" w:hAnsi="Consolas" w:cs="Consolas"/>
                          <w:color w:val="000000"/>
                          <w:sz w:val="18"/>
                          <w:szCs w:val="18"/>
                        </w:rPr>
                        <w:t>, vertex_buffer</w:t>
                      </w:r>
                      <w:proofErr w:type="gramStart"/>
                      <w:r w:rsidRPr="003B77A3">
                        <w:rPr>
                          <w:rFonts w:ascii="Consolas" w:hAnsi="Consolas" w:cs="Consolas"/>
                          <w:color w:val="000000"/>
                          <w:sz w:val="18"/>
                          <w:szCs w:val="18"/>
                        </w:rPr>
                        <w:t>);</w:t>
                      </w:r>
                      <w:proofErr w:type="gramEnd"/>
                    </w:p>
                    <w:p w14:paraId="49BF28CF" w14:textId="77777777"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glBufferData</w:t>
                      </w:r>
                      <w:r w:rsidRPr="003B77A3">
                        <w:rPr>
                          <w:rFonts w:ascii="Consolas" w:hAnsi="Consolas" w:cs="Consolas"/>
                          <w:color w:val="000000"/>
                          <w:sz w:val="18"/>
                          <w:szCs w:val="18"/>
                        </w:rPr>
                        <w:t>(</w:t>
                      </w:r>
                      <w:r w:rsidRPr="003B77A3">
                        <w:rPr>
                          <w:rFonts w:ascii="Consolas" w:hAnsi="Consolas" w:cs="Consolas"/>
                          <w:color w:val="6F008A"/>
                          <w:sz w:val="18"/>
                          <w:szCs w:val="18"/>
                        </w:rPr>
                        <w:t>GL_ARRAY_BUFFER</w:t>
                      </w:r>
                      <w:r w:rsidRPr="003B77A3">
                        <w:rPr>
                          <w:rFonts w:ascii="Consolas" w:hAnsi="Consolas" w:cs="Consolas"/>
                          <w:color w:val="000000"/>
                          <w:sz w:val="18"/>
                          <w:szCs w:val="18"/>
                        </w:rPr>
                        <w:t xml:space="preserve">, </w:t>
                      </w:r>
                      <w:r w:rsidRPr="003B77A3">
                        <w:rPr>
                          <w:rFonts w:ascii="Consolas" w:hAnsi="Consolas" w:cs="Consolas"/>
                          <w:color w:val="0000FF"/>
                          <w:sz w:val="18"/>
                          <w:szCs w:val="18"/>
                        </w:rPr>
                        <w:t>sizeof</w:t>
                      </w:r>
                      <w:r w:rsidRPr="003B77A3">
                        <w:rPr>
                          <w:rFonts w:ascii="Consolas" w:hAnsi="Consolas" w:cs="Consolas"/>
                          <w:color w:val="000000"/>
                          <w:sz w:val="18"/>
                          <w:szCs w:val="18"/>
                        </w:rPr>
                        <w:t xml:space="preserve">(vertices), vertices, </w:t>
                      </w:r>
                      <w:r w:rsidRPr="003B77A3">
                        <w:rPr>
                          <w:rFonts w:ascii="Consolas" w:hAnsi="Consolas" w:cs="Consolas"/>
                          <w:color w:val="6F008A"/>
                          <w:sz w:val="18"/>
                          <w:szCs w:val="18"/>
                        </w:rPr>
                        <w:t>GL_STATIC_DRAW</w:t>
                      </w:r>
                      <w:proofErr w:type="gramStart"/>
                      <w:r w:rsidRPr="003B77A3">
                        <w:rPr>
                          <w:rFonts w:ascii="Consolas" w:hAnsi="Consolas" w:cs="Consolas"/>
                          <w:color w:val="000000"/>
                          <w:sz w:val="18"/>
                          <w:szCs w:val="18"/>
                        </w:rPr>
                        <w:t>);</w:t>
                      </w:r>
                      <w:proofErr w:type="gramEnd"/>
                    </w:p>
                    <w:p w14:paraId="458D71D4" w14:textId="77777777"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glVertexAttribPointer</w:t>
                      </w:r>
                      <w:r w:rsidRPr="003B77A3">
                        <w:rPr>
                          <w:rFonts w:ascii="Consolas" w:hAnsi="Consolas" w:cs="Consolas"/>
                          <w:color w:val="000000"/>
                          <w:sz w:val="18"/>
                          <w:szCs w:val="18"/>
                        </w:rPr>
                        <w:t xml:space="preserve">(0, 3, </w:t>
                      </w:r>
                      <w:r w:rsidRPr="003B77A3">
                        <w:rPr>
                          <w:rFonts w:ascii="Consolas" w:hAnsi="Consolas" w:cs="Consolas"/>
                          <w:color w:val="6F008A"/>
                          <w:sz w:val="18"/>
                          <w:szCs w:val="18"/>
                        </w:rPr>
                        <w:t>GL_FLOAT</w:t>
                      </w:r>
                      <w:r w:rsidRPr="003B77A3">
                        <w:rPr>
                          <w:rFonts w:ascii="Consolas" w:hAnsi="Consolas" w:cs="Consolas"/>
                          <w:color w:val="000000"/>
                          <w:sz w:val="18"/>
                          <w:szCs w:val="18"/>
                        </w:rPr>
                        <w:t xml:space="preserve">, </w:t>
                      </w:r>
                      <w:r w:rsidRPr="003B77A3">
                        <w:rPr>
                          <w:rFonts w:ascii="Consolas" w:hAnsi="Consolas" w:cs="Consolas"/>
                          <w:color w:val="6F008A"/>
                          <w:sz w:val="18"/>
                          <w:szCs w:val="18"/>
                        </w:rPr>
                        <w:t>GL_FALSE</w:t>
                      </w:r>
                      <w:r w:rsidRPr="003B77A3">
                        <w:rPr>
                          <w:rFonts w:ascii="Consolas" w:hAnsi="Consolas" w:cs="Consolas"/>
                          <w:color w:val="000000"/>
                          <w:sz w:val="18"/>
                          <w:szCs w:val="18"/>
                        </w:rPr>
                        <w:t>, 0, (</w:t>
                      </w:r>
                      <w:r w:rsidRPr="003B77A3">
                        <w:rPr>
                          <w:rFonts w:ascii="Consolas" w:hAnsi="Consolas" w:cs="Consolas"/>
                          <w:color w:val="0000FF"/>
                          <w:sz w:val="18"/>
                          <w:szCs w:val="18"/>
                        </w:rPr>
                        <w:t>void</w:t>
                      </w:r>
                      <w:r w:rsidRPr="003B77A3">
                        <w:rPr>
                          <w:rFonts w:ascii="Consolas" w:hAnsi="Consolas" w:cs="Consolas"/>
                          <w:color w:val="000000"/>
                          <w:sz w:val="18"/>
                          <w:szCs w:val="18"/>
                        </w:rPr>
                        <w:t>*)0</w:t>
                      </w:r>
                      <w:proofErr w:type="gramStart"/>
                      <w:r w:rsidRPr="003B77A3">
                        <w:rPr>
                          <w:rFonts w:ascii="Consolas" w:hAnsi="Consolas" w:cs="Consolas"/>
                          <w:color w:val="000000"/>
                          <w:sz w:val="18"/>
                          <w:szCs w:val="18"/>
                        </w:rPr>
                        <w:t>);</w:t>
                      </w:r>
                      <w:proofErr w:type="gramEnd"/>
                    </w:p>
                    <w:p w14:paraId="7DDCA194" w14:textId="39EF52CE" w:rsidR="00046CFA" w:rsidRPr="003B77A3" w:rsidRDefault="00046CFA" w:rsidP="003B77A3">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glEnableVertexAttribArray</w:t>
                      </w:r>
                      <w:r w:rsidRPr="003B77A3">
                        <w:rPr>
                          <w:rFonts w:ascii="Consolas" w:hAnsi="Consolas" w:cs="Consolas"/>
                          <w:color w:val="000000"/>
                          <w:sz w:val="18"/>
                          <w:szCs w:val="18"/>
                        </w:rPr>
                        <w:t>(0</w:t>
                      </w:r>
                      <w:proofErr w:type="gramStart"/>
                      <w:r w:rsidRPr="003B77A3">
                        <w:rPr>
                          <w:rFonts w:ascii="Consolas" w:hAnsi="Consolas" w:cs="Consolas"/>
                          <w:color w:val="000000"/>
                          <w:sz w:val="18"/>
                          <w:szCs w:val="18"/>
                        </w:rPr>
                        <w:t>);</w:t>
                      </w:r>
                      <w:proofErr w:type="gramEnd"/>
                    </w:p>
                  </w:txbxContent>
                </v:textbox>
                <w10:anchorlock/>
              </v:shape>
            </w:pict>
          </mc:Fallback>
        </mc:AlternateContent>
      </w:r>
    </w:p>
    <w:p w14:paraId="6C5A2ED4" w14:textId="56934F5C" w:rsidR="003B77A3" w:rsidRDefault="00270EC3" w:rsidP="00AC43F7">
      <w:r>
        <w:t xml:space="preserve">This allocated buffer is </w:t>
      </w:r>
      <w:r w:rsidR="006267C9">
        <w:t xml:space="preserve">inside the vertex array and after we bind it </w:t>
      </w:r>
      <w:r w:rsidR="00772976">
        <w:rPr>
          <w:i/>
          <w:iCs/>
        </w:rPr>
        <w:t>glBufferData</w:t>
      </w:r>
      <w:r w:rsidR="00772976">
        <w:t xml:space="preserve"> copies the </w:t>
      </w:r>
      <w:r w:rsidR="00082651">
        <w:t xml:space="preserve">vertex coordinates inside the </w:t>
      </w:r>
      <w:r w:rsidR="00082651">
        <w:rPr>
          <w:i/>
          <w:iCs/>
        </w:rPr>
        <w:t>vertex_buffer</w:t>
      </w:r>
      <w:r w:rsidR="00082651">
        <w:t xml:space="preserve">. </w:t>
      </w:r>
    </w:p>
    <w:p w14:paraId="6C586D69" w14:textId="158536F5" w:rsidR="00515E81" w:rsidRDefault="00515E81" w:rsidP="00AC43F7">
      <w:r>
        <w:lastRenderedPageBreak/>
        <w:t>OpenGL buffers can contain more tha</w:t>
      </w:r>
      <w:r w:rsidR="00FD4F77">
        <w:t>n</w:t>
      </w:r>
      <w:r>
        <w:t xml:space="preserve"> just data.</w:t>
      </w:r>
      <w:r w:rsidR="00EE3E58">
        <w:t xml:space="preserve"> They can also store commands like </w:t>
      </w:r>
      <w:r w:rsidR="003B2421" w:rsidRPr="003B2421">
        <w:rPr>
          <w:i/>
          <w:iCs/>
        </w:rPr>
        <w:t>glVertexAttribPointer</w:t>
      </w:r>
      <w:r w:rsidR="0019052A">
        <w:t xml:space="preserve"> which instructs the library where to </w:t>
      </w:r>
      <w:r w:rsidR="006951FC">
        <w:t xml:space="preserve">‘find’ the data. Storing these commands within the </w:t>
      </w:r>
      <w:r w:rsidR="001556F7">
        <w:t>vertex buffers speeds the drawing process dramatically.</w:t>
      </w:r>
      <w:r w:rsidR="004422B5">
        <w:t xml:space="preserve"> You can </w:t>
      </w:r>
      <w:r w:rsidR="00ED0183">
        <w:t xml:space="preserve">visualize the buffers as programs containing both data and code that are stored in superfast </w:t>
      </w:r>
      <w:r w:rsidR="00500D55">
        <w:t xml:space="preserve">GPU memory and </w:t>
      </w:r>
      <w:r w:rsidR="0020507B">
        <w:t>run int GPU as well.</w:t>
      </w:r>
    </w:p>
    <w:p w14:paraId="5508BD6C" w14:textId="1D48DD04" w:rsidR="0020507B" w:rsidRDefault="0020507B" w:rsidP="00AC43F7">
      <w:r>
        <w:t xml:space="preserve">Similarly to the </w:t>
      </w:r>
      <w:r w:rsidR="00A02B62">
        <w:t xml:space="preserve">vertex data we allocate </w:t>
      </w:r>
      <w:r w:rsidR="00B976AA">
        <w:t>buffer for the colors</w:t>
      </w:r>
      <w:r w:rsidR="009A7218">
        <w:t xml:space="preserve">. </w:t>
      </w:r>
      <w:r w:rsidR="00085A40">
        <w:t xml:space="preserve">We can add </w:t>
      </w:r>
      <w:r w:rsidR="009275B5">
        <w:t>buffers containing any information we like.</w:t>
      </w:r>
      <w:r w:rsidR="00E1197F">
        <w:t xml:space="preserve"> The most common attributes are colors, textures</w:t>
      </w:r>
      <w:r w:rsidR="008B2BEF">
        <w:t xml:space="preserve"> coordinates </w:t>
      </w:r>
      <w:r w:rsidR="00E1197F">
        <w:t>and normal vectors</w:t>
      </w:r>
      <w:r w:rsidR="008B2BEF">
        <w:t>.</w:t>
      </w:r>
    </w:p>
    <w:p w14:paraId="0F5391F6" w14:textId="4E5DF2C9" w:rsidR="00E73104" w:rsidRDefault="00E73104" w:rsidP="00AC43F7"/>
    <w:p w14:paraId="0537EC3A" w14:textId="49871CD1" w:rsidR="0070262D" w:rsidRDefault="00EB05DD" w:rsidP="00EB05DD">
      <w:pPr>
        <w:pStyle w:val="Heading4"/>
      </w:pPr>
      <w:r>
        <w:t>Vertex shader</w:t>
      </w:r>
    </w:p>
    <w:p w14:paraId="5F695AE9" w14:textId="4CF37B4B" w:rsidR="00EB05DD" w:rsidRDefault="00D41CFB" w:rsidP="00EB05DD">
      <w:r>
        <w:t>As we know from eve</w:t>
      </w:r>
      <w:r w:rsidR="0005322D">
        <w:t xml:space="preserve">ryday experience, what we see is subject to our location, the direction of our sight, the </w:t>
      </w:r>
      <w:r w:rsidR="004C2ADF">
        <w:t xml:space="preserve">objects’ </w:t>
      </w:r>
      <w:r w:rsidR="00410829">
        <w:t>location,</w:t>
      </w:r>
      <w:r w:rsidR="004C2ADF">
        <w:t xml:space="preserve"> and orientation.</w:t>
      </w:r>
      <w:r w:rsidR="000F3CCC">
        <w:t xml:space="preserve"> On the other </w:t>
      </w:r>
      <w:proofErr w:type="gramStart"/>
      <w:r w:rsidR="000F3CCC">
        <w:t>hand</w:t>
      </w:r>
      <w:proofErr w:type="gramEnd"/>
      <w:r w:rsidR="000F3CCC">
        <w:t xml:space="preserve"> every object </w:t>
      </w:r>
      <w:r w:rsidR="009F0484">
        <w:t xml:space="preserve">can have its own coordinate system and it </w:t>
      </w:r>
      <w:proofErr w:type="gramStart"/>
      <w:r w:rsidR="00FF6104">
        <w:t>have</w:t>
      </w:r>
      <w:proofErr w:type="gramEnd"/>
      <w:r w:rsidR="00FF6104">
        <w:t xml:space="preserve"> its geometry expressed based on that system. </w:t>
      </w:r>
    </w:p>
    <w:p w14:paraId="1719EF9D" w14:textId="733B33F9" w:rsidR="004A42D8" w:rsidRDefault="004A42D8" w:rsidP="00EB05DD">
      <w:r>
        <w:t xml:space="preserve">This is the way we define </w:t>
      </w:r>
      <w:r w:rsidR="00340697">
        <w:t>objects in 3D handling software</w:t>
      </w:r>
      <w:r w:rsidR="00373AAC">
        <w:t xml:space="preserve">, be it Computer Aided Design </w:t>
      </w:r>
      <w:r w:rsidR="004C2958">
        <w:t xml:space="preserve">or Game software, or </w:t>
      </w:r>
      <w:r w:rsidR="004D4F3B">
        <w:t>any other kind of software of which we can think</w:t>
      </w:r>
      <w:r w:rsidR="004A5E4E">
        <w:t>.</w:t>
      </w:r>
      <w:r w:rsidR="002F297A">
        <w:t xml:space="preserve"> </w:t>
      </w:r>
    </w:p>
    <w:p w14:paraId="63D85EDE" w14:textId="074801B7" w:rsidR="00636FAF" w:rsidRDefault="00A13714" w:rsidP="00EB05DD">
      <w:r>
        <w:t xml:space="preserve">It is the responsibility of the </w:t>
      </w:r>
      <w:r>
        <w:rPr>
          <w:i/>
          <w:iCs/>
        </w:rPr>
        <w:t>Vertex Shader</w:t>
      </w:r>
      <w:r w:rsidR="009740AA">
        <w:t xml:space="preserve"> to translate the local coordinates </w:t>
      </w:r>
      <w:r w:rsidR="002C1AFA">
        <w:t xml:space="preserve">of the vertices to </w:t>
      </w:r>
      <w:r w:rsidR="00814F17">
        <w:t xml:space="preserve">real </w:t>
      </w:r>
      <w:r w:rsidR="0003483F">
        <w:t xml:space="preserve">world coordinates </w:t>
      </w:r>
      <w:r w:rsidR="00733D72">
        <w:t xml:space="preserve">and then to view coordinates </w:t>
      </w:r>
      <w:r w:rsidR="00D85FFA">
        <w:t>to</w:t>
      </w:r>
      <w:r w:rsidR="00733D72">
        <w:t xml:space="preserve"> draw the object</w:t>
      </w:r>
      <w:r w:rsidR="00930B16">
        <w:t>.</w:t>
      </w:r>
      <w:r w:rsidR="00152B06">
        <w:t xml:space="preserve"> </w:t>
      </w:r>
    </w:p>
    <w:p w14:paraId="25059EDD" w14:textId="0D14C02C" w:rsidR="00903BCD" w:rsidRDefault="00EE77AE" w:rsidP="00EB05DD">
      <w:r>
        <w:t>The shader can take as input the transformation matrices for the view</w:t>
      </w:r>
      <w:r w:rsidR="00806932">
        <w:t xml:space="preserve"> and for the objects</w:t>
      </w:r>
      <w:r w:rsidR="00D71DF2">
        <w:t xml:space="preserve"> along with the coordinates and other attributes of the vertices</w:t>
      </w:r>
      <w:r w:rsidR="006A71F0">
        <w:t xml:space="preserve">. The transformation matrices and the coordinates are used to calculate </w:t>
      </w:r>
      <w:r w:rsidR="004027B3">
        <w:t xml:space="preserve">the final location of the vertices on the screen. </w:t>
      </w:r>
      <w:r w:rsidR="00A67D58">
        <w:t>Here is the sample shader:</w:t>
      </w:r>
    </w:p>
    <w:p w14:paraId="701D07B6" w14:textId="702B2408" w:rsidR="00A67D58" w:rsidRDefault="003B7A75" w:rsidP="00EB05DD">
      <w:r>
        <w:rPr>
          <w:noProof/>
        </w:rPr>
        <mc:AlternateContent>
          <mc:Choice Requires="wps">
            <w:drawing>
              <wp:inline distT="0" distB="0" distL="0" distR="0" wp14:anchorId="79FA6CC7" wp14:editId="3CFC6625">
                <wp:extent cx="6170295" cy="1404620"/>
                <wp:effectExtent l="0" t="0" r="20955" b="2222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D80CFB9" w14:textId="00B706FF"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#version 410 core</w:t>
                            </w:r>
                          </w:p>
                          <w:p w14:paraId="31ADCA8B"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input to the vertex shader</w:t>
                            </w:r>
                          </w:p>
                          <w:p w14:paraId="73400445"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location where the vertex coordinates are stored</w:t>
                            </w:r>
                          </w:p>
                          <w:p w14:paraId="79F0B9BB"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 xml:space="preserve">layout(location = 0) </w:t>
                            </w:r>
                            <w:r w:rsidRPr="003B7A75">
                              <w:rPr>
                                <w:rFonts w:ascii="Consolas" w:hAnsi="Consolas" w:cs="Consolas"/>
                                <w:color w:val="0000FF"/>
                                <w:sz w:val="18"/>
                                <w:szCs w:val="18"/>
                              </w:rPr>
                              <w:t>in</w:t>
                            </w:r>
                            <w:r w:rsidRPr="003B7A75">
                              <w:rPr>
                                <w:rFonts w:ascii="Consolas" w:hAnsi="Consolas" w:cs="Consolas"/>
                                <w:color w:val="000000"/>
                                <w:sz w:val="18"/>
                                <w:szCs w:val="18"/>
                              </w:rPr>
                              <w:t xml:space="preserve"> vec3 </w:t>
                            </w:r>
                            <w:proofErr w:type="gramStart"/>
                            <w:r w:rsidRPr="003B7A75">
                              <w:rPr>
                                <w:rFonts w:ascii="Consolas" w:hAnsi="Consolas" w:cs="Consolas"/>
                                <w:color w:val="000000"/>
                                <w:sz w:val="18"/>
                                <w:szCs w:val="18"/>
                              </w:rPr>
                              <w:t>aPos;</w:t>
                            </w:r>
                            <w:proofErr w:type="gramEnd"/>
                          </w:p>
                          <w:p w14:paraId="23124614"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location where the vertex color is stored</w:t>
                            </w:r>
                          </w:p>
                          <w:p w14:paraId="0F172C95"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 xml:space="preserve">layout(location = 1) </w:t>
                            </w:r>
                            <w:r w:rsidRPr="003B7A75">
                              <w:rPr>
                                <w:rFonts w:ascii="Consolas" w:hAnsi="Consolas" w:cs="Consolas"/>
                                <w:color w:val="0000FF"/>
                                <w:sz w:val="18"/>
                                <w:szCs w:val="18"/>
                              </w:rPr>
                              <w:t>in</w:t>
                            </w:r>
                            <w:r w:rsidRPr="003B7A75">
                              <w:rPr>
                                <w:rFonts w:ascii="Consolas" w:hAnsi="Consolas" w:cs="Consolas"/>
                                <w:color w:val="000000"/>
                                <w:sz w:val="18"/>
                                <w:szCs w:val="18"/>
                              </w:rPr>
                              <w:t xml:space="preserve"> vec3 </w:t>
                            </w:r>
                            <w:proofErr w:type="gramStart"/>
                            <w:r w:rsidRPr="003B7A75">
                              <w:rPr>
                                <w:rFonts w:ascii="Consolas" w:hAnsi="Consolas" w:cs="Consolas"/>
                                <w:color w:val="000000"/>
                                <w:sz w:val="18"/>
                                <w:szCs w:val="18"/>
                              </w:rPr>
                              <w:t>aCol;</w:t>
                            </w:r>
                            <w:proofErr w:type="gramEnd"/>
                          </w:p>
                          <w:p w14:paraId="07161644"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4x4 matrix for the model</w:t>
                            </w:r>
                          </w:p>
                          <w:p w14:paraId="7560E2C6"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FF"/>
                                <w:sz w:val="18"/>
                                <w:szCs w:val="18"/>
                              </w:rPr>
                              <w:t>uniform</w:t>
                            </w:r>
                            <w:r w:rsidRPr="003B7A75">
                              <w:rPr>
                                <w:rFonts w:ascii="Consolas" w:hAnsi="Consolas" w:cs="Consolas"/>
                                <w:color w:val="000000"/>
                                <w:sz w:val="18"/>
                                <w:szCs w:val="18"/>
                              </w:rPr>
                              <w:t xml:space="preserve"> mat4 </w:t>
                            </w:r>
                            <w:proofErr w:type="gramStart"/>
                            <w:r w:rsidRPr="003B7A75">
                              <w:rPr>
                                <w:rFonts w:ascii="Consolas" w:hAnsi="Consolas" w:cs="Consolas"/>
                                <w:color w:val="000000"/>
                                <w:sz w:val="18"/>
                                <w:szCs w:val="18"/>
                              </w:rPr>
                              <w:t>model;</w:t>
                            </w:r>
                            <w:proofErr w:type="gramEnd"/>
                          </w:p>
                          <w:p w14:paraId="20E8CF5A" w14:textId="6ACBA7CD"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4x4 matrix with the view parameters</w:t>
                            </w:r>
                          </w:p>
                          <w:p w14:paraId="1E676845"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FF"/>
                                <w:sz w:val="18"/>
                                <w:szCs w:val="18"/>
                              </w:rPr>
                              <w:t>uniform</w:t>
                            </w:r>
                            <w:r w:rsidRPr="003B7A75">
                              <w:rPr>
                                <w:rFonts w:ascii="Consolas" w:hAnsi="Consolas" w:cs="Consolas"/>
                                <w:color w:val="000000"/>
                                <w:sz w:val="18"/>
                                <w:szCs w:val="18"/>
                              </w:rPr>
                              <w:t xml:space="preserve"> mat4 </w:t>
                            </w:r>
                            <w:proofErr w:type="gramStart"/>
                            <w:r w:rsidRPr="003B7A75">
                              <w:rPr>
                                <w:rFonts w:ascii="Consolas" w:hAnsi="Consolas" w:cs="Consolas"/>
                                <w:color w:val="000000"/>
                                <w:sz w:val="18"/>
                                <w:szCs w:val="18"/>
                              </w:rPr>
                              <w:t>view;</w:t>
                            </w:r>
                            <w:proofErr w:type="gramEnd"/>
                          </w:p>
                          <w:p w14:paraId="0017D7DE"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p>
                          <w:p w14:paraId="2DC106FD"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output of the vertex shader</w:t>
                            </w:r>
                          </w:p>
                          <w:p w14:paraId="6135D93F"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the vertex color is passed to the fragment shader</w:t>
                            </w:r>
                          </w:p>
                          <w:p w14:paraId="69DC3C59"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FF"/>
                                <w:sz w:val="18"/>
                                <w:szCs w:val="18"/>
                              </w:rPr>
                              <w:t>out</w:t>
                            </w:r>
                            <w:r w:rsidRPr="003B7A75">
                              <w:rPr>
                                <w:rFonts w:ascii="Consolas" w:hAnsi="Consolas" w:cs="Consolas"/>
                                <w:color w:val="000000"/>
                                <w:sz w:val="18"/>
                                <w:szCs w:val="18"/>
                              </w:rPr>
                              <w:t xml:space="preserve"> vec4 vs_</w:t>
                            </w:r>
                            <w:proofErr w:type="gramStart"/>
                            <w:r w:rsidRPr="003B7A75">
                              <w:rPr>
                                <w:rFonts w:ascii="Consolas" w:hAnsi="Consolas" w:cs="Consolas"/>
                                <w:color w:val="000000"/>
                                <w:sz w:val="18"/>
                                <w:szCs w:val="18"/>
                              </w:rPr>
                              <w:t>color;</w:t>
                            </w:r>
                            <w:proofErr w:type="gramEnd"/>
                          </w:p>
                          <w:p w14:paraId="410402D7"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p>
                          <w:p w14:paraId="51EDCA25"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'main' the entry point to the shader</w:t>
                            </w:r>
                          </w:p>
                          <w:p w14:paraId="2A70D7B1"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FF"/>
                                <w:sz w:val="18"/>
                                <w:szCs w:val="18"/>
                              </w:rPr>
                              <w:t>void</w:t>
                            </w:r>
                            <w:r w:rsidRPr="003B7A75">
                              <w:rPr>
                                <w:rFonts w:ascii="Consolas" w:hAnsi="Consolas" w:cs="Consolas"/>
                                <w:color w:val="000000"/>
                                <w:sz w:val="18"/>
                                <w:szCs w:val="18"/>
                              </w:rPr>
                              <w:t xml:space="preserve"> main(){</w:t>
                            </w:r>
                          </w:p>
                          <w:p w14:paraId="460F6A81" w14:textId="1DC08B0A"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3B7A75">
                              <w:rPr>
                                <w:rFonts w:ascii="Consolas" w:hAnsi="Consolas" w:cs="Consolas"/>
                                <w:color w:val="008000"/>
                                <w:sz w:val="18"/>
                                <w:szCs w:val="18"/>
                              </w:rPr>
                              <w:t>// calculate the final position for the vertex</w:t>
                            </w:r>
                          </w:p>
                          <w:p w14:paraId="5875C276"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 xml:space="preserve">    gl_Position = view * model * vec4(aPos, 1.0</w:t>
                            </w:r>
                            <w:proofErr w:type="gramStart"/>
                            <w:r w:rsidRPr="003B7A75">
                              <w:rPr>
                                <w:rFonts w:ascii="Consolas" w:hAnsi="Consolas" w:cs="Consolas"/>
                                <w:color w:val="000000"/>
                                <w:sz w:val="18"/>
                                <w:szCs w:val="18"/>
                              </w:rPr>
                              <w:t>);</w:t>
                            </w:r>
                            <w:proofErr w:type="gramEnd"/>
                          </w:p>
                          <w:p w14:paraId="38B1FC6A" w14:textId="775EBFEB"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3B7A75">
                              <w:rPr>
                                <w:rFonts w:ascii="Consolas" w:hAnsi="Consolas" w:cs="Consolas"/>
                                <w:color w:val="008000"/>
                                <w:sz w:val="18"/>
                                <w:szCs w:val="18"/>
                              </w:rPr>
                              <w:t xml:space="preserve">// the vertex </w:t>
                            </w:r>
                            <w:proofErr w:type="gramStart"/>
                            <w:r w:rsidRPr="003B7A75">
                              <w:rPr>
                                <w:rFonts w:ascii="Consolas" w:hAnsi="Consolas" w:cs="Consolas"/>
                                <w:color w:val="008000"/>
                                <w:sz w:val="18"/>
                                <w:szCs w:val="18"/>
                              </w:rPr>
                              <w:t>color</w:t>
                            </w:r>
                            <w:proofErr w:type="gramEnd"/>
                          </w:p>
                          <w:p w14:paraId="1F2D364B"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 xml:space="preserve">    vs_color = vec4(aCol, 1.0</w:t>
                            </w:r>
                            <w:proofErr w:type="gramStart"/>
                            <w:r w:rsidRPr="003B7A75">
                              <w:rPr>
                                <w:rFonts w:ascii="Consolas" w:hAnsi="Consolas" w:cs="Consolas"/>
                                <w:color w:val="000000"/>
                                <w:sz w:val="18"/>
                                <w:szCs w:val="18"/>
                              </w:rPr>
                              <w:t>);</w:t>
                            </w:r>
                            <w:proofErr w:type="gramEnd"/>
                          </w:p>
                          <w:p w14:paraId="180A8FBF" w14:textId="26E24510"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79FA6CC7" id="_x0000_s1039"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lfNJzTYCAABiBAAADgAAAAAAAAAAAAAA&#10;AAAuAgAAZHJzL2Uyb0RvYy54bWxQSwECLQAUAAYACAAAACEAsCuTKd0AAAAFAQAADwAAAAAAAAAA&#10;AAAAAACQBAAAZHJzL2Rvd25yZXYueG1sUEsFBgAAAAAEAAQA8wAAAJoFAAAAAA==&#10;" fillcolor="#d5dce4 [671]">
                <v:textbox style="mso-fit-shape-to-text:t">
                  <w:txbxContent>
                    <w:p w14:paraId="5D80CFB9" w14:textId="00B706FF"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#version 410 core</w:t>
                      </w:r>
                    </w:p>
                    <w:p w14:paraId="31ADCA8B"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input to the vertex shader</w:t>
                      </w:r>
                    </w:p>
                    <w:p w14:paraId="73400445"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location where the vertex coordinates are stored</w:t>
                      </w:r>
                    </w:p>
                    <w:p w14:paraId="79F0B9BB"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 xml:space="preserve">layout(location = 0) </w:t>
                      </w:r>
                      <w:r w:rsidRPr="003B7A75">
                        <w:rPr>
                          <w:rFonts w:ascii="Consolas" w:hAnsi="Consolas" w:cs="Consolas"/>
                          <w:color w:val="0000FF"/>
                          <w:sz w:val="18"/>
                          <w:szCs w:val="18"/>
                        </w:rPr>
                        <w:t>in</w:t>
                      </w:r>
                      <w:r w:rsidRPr="003B7A75">
                        <w:rPr>
                          <w:rFonts w:ascii="Consolas" w:hAnsi="Consolas" w:cs="Consolas"/>
                          <w:color w:val="000000"/>
                          <w:sz w:val="18"/>
                          <w:szCs w:val="18"/>
                        </w:rPr>
                        <w:t xml:space="preserve"> vec3 </w:t>
                      </w:r>
                      <w:proofErr w:type="gramStart"/>
                      <w:r w:rsidRPr="003B7A75">
                        <w:rPr>
                          <w:rFonts w:ascii="Consolas" w:hAnsi="Consolas" w:cs="Consolas"/>
                          <w:color w:val="000000"/>
                          <w:sz w:val="18"/>
                          <w:szCs w:val="18"/>
                        </w:rPr>
                        <w:t>aPos;</w:t>
                      </w:r>
                      <w:proofErr w:type="gramEnd"/>
                    </w:p>
                    <w:p w14:paraId="23124614"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location where the vertex color is stored</w:t>
                      </w:r>
                    </w:p>
                    <w:p w14:paraId="0F172C95"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 xml:space="preserve">layout(location = 1) </w:t>
                      </w:r>
                      <w:r w:rsidRPr="003B7A75">
                        <w:rPr>
                          <w:rFonts w:ascii="Consolas" w:hAnsi="Consolas" w:cs="Consolas"/>
                          <w:color w:val="0000FF"/>
                          <w:sz w:val="18"/>
                          <w:szCs w:val="18"/>
                        </w:rPr>
                        <w:t>in</w:t>
                      </w:r>
                      <w:r w:rsidRPr="003B7A75">
                        <w:rPr>
                          <w:rFonts w:ascii="Consolas" w:hAnsi="Consolas" w:cs="Consolas"/>
                          <w:color w:val="000000"/>
                          <w:sz w:val="18"/>
                          <w:szCs w:val="18"/>
                        </w:rPr>
                        <w:t xml:space="preserve"> vec3 </w:t>
                      </w:r>
                      <w:proofErr w:type="gramStart"/>
                      <w:r w:rsidRPr="003B7A75">
                        <w:rPr>
                          <w:rFonts w:ascii="Consolas" w:hAnsi="Consolas" w:cs="Consolas"/>
                          <w:color w:val="000000"/>
                          <w:sz w:val="18"/>
                          <w:szCs w:val="18"/>
                        </w:rPr>
                        <w:t>aCol;</w:t>
                      </w:r>
                      <w:proofErr w:type="gramEnd"/>
                    </w:p>
                    <w:p w14:paraId="07161644"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4x4 matrix for the model</w:t>
                      </w:r>
                    </w:p>
                    <w:p w14:paraId="7560E2C6"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FF"/>
                          <w:sz w:val="18"/>
                          <w:szCs w:val="18"/>
                        </w:rPr>
                        <w:t>uniform</w:t>
                      </w:r>
                      <w:r w:rsidRPr="003B7A75">
                        <w:rPr>
                          <w:rFonts w:ascii="Consolas" w:hAnsi="Consolas" w:cs="Consolas"/>
                          <w:color w:val="000000"/>
                          <w:sz w:val="18"/>
                          <w:szCs w:val="18"/>
                        </w:rPr>
                        <w:t xml:space="preserve"> mat4 </w:t>
                      </w:r>
                      <w:proofErr w:type="gramStart"/>
                      <w:r w:rsidRPr="003B7A75">
                        <w:rPr>
                          <w:rFonts w:ascii="Consolas" w:hAnsi="Consolas" w:cs="Consolas"/>
                          <w:color w:val="000000"/>
                          <w:sz w:val="18"/>
                          <w:szCs w:val="18"/>
                        </w:rPr>
                        <w:t>model;</w:t>
                      </w:r>
                      <w:proofErr w:type="gramEnd"/>
                    </w:p>
                    <w:p w14:paraId="20E8CF5A" w14:textId="6ACBA7CD"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4x4 matrix with the view parameters</w:t>
                      </w:r>
                    </w:p>
                    <w:p w14:paraId="1E676845"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FF"/>
                          <w:sz w:val="18"/>
                          <w:szCs w:val="18"/>
                        </w:rPr>
                        <w:t>uniform</w:t>
                      </w:r>
                      <w:r w:rsidRPr="003B7A75">
                        <w:rPr>
                          <w:rFonts w:ascii="Consolas" w:hAnsi="Consolas" w:cs="Consolas"/>
                          <w:color w:val="000000"/>
                          <w:sz w:val="18"/>
                          <w:szCs w:val="18"/>
                        </w:rPr>
                        <w:t xml:space="preserve"> mat4 </w:t>
                      </w:r>
                      <w:proofErr w:type="gramStart"/>
                      <w:r w:rsidRPr="003B7A75">
                        <w:rPr>
                          <w:rFonts w:ascii="Consolas" w:hAnsi="Consolas" w:cs="Consolas"/>
                          <w:color w:val="000000"/>
                          <w:sz w:val="18"/>
                          <w:szCs w:val="18"/>
                        </w:rPr>
                        <w:t>view;</w:t>
                      </w:r>
                      <w:proofErr w:type="gramEnd"/>
                    </w:p>
                    <w:p w14:paraId="0017D7DE"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p>
                    <w:p w14:paraId="2DC106FD"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output of the vertex shader</w:t>
                      </w:r>
                    </w:p>
                    <w:p w14:paraId="6135D93F"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the vertex color is passed to the fragment shader</w:t>
                      </w:r>
                    </w:p>
                    <w:p w14:paraId="69DC3C59"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FF"/>
                          <w:sz w:val="18"/>
                          <w:szCs w:val="18"/>
                        </w:rPr>
                        <w:t>out</w:t>
                      </w:r>
                      <w:r w:rsidRPr="003B7A75">
                        <w:rPr>
                          <w:rFonts w:ascii="Consolas" w:hAnsi="Consolas" w:cs="Consolas"/>
                          <w:color w:val="000000"/>
                          <w:sz w:val="18"/>
                          <w:szCs w:val="18"/>
                        </w:rPr>
                        <w:t xml:space="preserve"> vec4 vs_</w:t>
                      </w:r>
                      <w:proofErr w:type="gramStart"/>
                      <w:r w:rsidRPr="003B7A75">
                        <w:rPr>
                          <w:rFonts w:ascii="Consolas" w:hAnsi="Consolas" w:cs="Consolas"/>
                          <w:color w:val="000000"/>
                          <w:sz w:val="18"/>
                          <w:szCs w:val="18"/>
                        </w:rPr>
                        <w:t>color;</w:t>
                      </w:r>
                      <w:proofErr w:type="gramEnd"/>
                    </w:p>
                    <w:p w14:paraId="410402D7"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p>
                    <w:p w14:paraId="51EDCA25"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8000"/>
                          <w:sz w:val="18"/>
                          <w:szCs w:val="18"/>
                        </w:rPr>
                        <w:t>// 'main' the entry point to the shader</w:t>
                      </w:r>
                    </w:p>
                    <w:p w14:paraId="2A70D7B1"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FF"/>
                          <w:sz w:val="18"/>
                          <w:szCs w:val="18"/>
                        </w:rPr>
                        <w:t>void</w:t>
                      </w:r>
                      <w:r w:rsidRPr="003B7A75">
                        <w:rPr>
                          <w:rFonts w:ascii="Consolas" w:hAnsi="Consolas" w:cs="Consolas"/>
                          <w:color w:val="000000"/>
                          <w:sz w:val="18"/>
                          <w:szCs w:val="18"/>
                        </w:rPr>
                        <w:t xml:space="preserve"> main(){</w:t>
                      </w:r>
                    </w:p>
                    <w:p w14:paraId="460F6A81" w14:textId="1DC08B0A"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3B7A75">
                        <w:rPr>
                          <w:rFonts w:ascii="Consolas" w:hAnsi="Consolas" w:cs="Consolas"/>
                          <w:color w:val="008000"/>
                          <w:sz w:val="18"/>
                          <w:szCs w:val="18"/>
                        </w:rPr>
                        <w:t>// calculate the final position for the vertex</w:t>
                      </w:r>
                    </w:p>
                    <w:p w14:paraId="5875C276"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 xml:space="preserve">    gl_Position = view * model * vec4(aPos, 1.0</w:t>
                      </w:r>
                      <w:proofErr w:type="gramStart"/>
                      <w:r w:rsidRPr="003B7A75">
                        <w:rPr>
                          <w:rFonts w:ascii="Consolas" w:hAnsi="Consolas" w:cs="Consolas"/>
                          <w:color w:val="000000"/>
                          <w:sz w:val="18"/>
                          <w:szCs w:val="18"/>
                        </w:rPr>
                        <w:t>);</w:t>
                      </w:r>
                      <w:proofErr w:type="gramEnd"/>
                    </w:p>
                    <w:p w14:paraId="38B1FC6A" w14:textId="775EBFEB"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3B7A75">
                        <w:rPr>
                          <w:rFonts w:ascii="Consolas" w:hAnsi="Consolas" w:cs="Consolas"/>
                          <w:color w:val="008000"/>
                          <w:sz w:val="18"/>
                          <w:szCs w:val="18"/>
                        </w:rPr>
                        <w:t xml:space="preserve">// the vertex </w:t>
                      </w:r>
                      <w:proofErr w:type="gramStart"/>
                      <w:r w:rsidRPr="003B7A75">
                        <w:rPr>
                          <w:rFonts w:ascii="Consolas" w:hAnsi="Consolas" w:cs="Consolas"/>
                          <w:color w:val="008000"/>
                          <w:sz w:val="18"/>
                          <w:szCs w:val="18"/>
                        </w:rPr>
                        <w:t>color</w:t>
                      </w:r>
                      <w:proofErr w:type="gramEnd"/>
                    </w:p>
                    <w:p w14:paraId="1F2D364B" w14:textId="77777777"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 xml:space="preserve">    vs_color = vec4(aCol, 1.0</w:t>
                      </w:r>
                      <w:proofErr w:type="gramStart"/>
                      <w:r w:rsidRPr="003B7A75">
                        <w:rPr>
                          <w:rFonts w:ascii="Consolas" w:hAnsi="Consolas" w:cs="Consolas"/>
                          <w:color w:val="000000"/>
                          <w:sz w:val="18"/>
                          <w:szCs w:val="18"/>
                        </w:rPr>
                        <w:t>);</w:t>
                      </w:r>
                      <w:proofErr w:type="gramEnd"/>
                    </w:p>
                    <w:p w14:paraId="180A8FBF" w14:textId="26E24510" w:rsidR="00046CFA" w:rsidRPr="003B7A75" w:rsidRDefault="00046CFA" w:rsidP="003B7A75">
                      <w:pPr>
                        <w:autoSpaceDE w:val="0"/>
                        <w:autoSpaceDN w:val="0"/>
                        <w:adjustRightInd w:val="0"/>
                        <w:spacing w:after="0" w:line="240" w:lineRule="auto"/>
                        <w:rPr>
                          <w:rFonts w:ascii="Consolas" w:hAnsi="Consolas" w:cs="Consolas"/>
                          <w:color w:val="000000"/>
                          <w:sz w:val="18"/>
                          <w:szCs w:val="18"/>
                        </w:rPr>
                      </w:pPr>
                      <w:r w:rsidRPr="003B7A75">
                        <w:rPr>
                          <w:rFonts w:ascii="Consolas" w:hAnsi="Consolas" w:cs="Consolas"/>
                          <w:color w:val="000000"/>
                          <w:sz w:val="18"/>
                          <w:szCs w:val="18"/>
                        </w:rPr>
                        <w:t>}</w:t>
                      </w:r>
                    </w:p>
                  </w:txbxContent>
                </v:textbox>
                <w10:anchorlock/>
              </v:shape>
            </w:pict>
          </mc:Fallback>
        </mc:AlternateContent>
      </w:r>
    </w:p>
    <w:p w14:paraId="4212349A" w14:textId="01101B83" w:rsidR="00A91360" w:rsidRDefault="004102A3" w:rsidP="00EB05DD">
      <w:r>
        <w:t xml:space="preserve">The first line defines the </w:t>
      </w:r>
      <w:r w:rsidR="00C35D25">
        <w:t xml:space="preserve">minimum OpenGL version requirement, which is 4.1 in this case. </w:t>
      </w:r>
    </w:p>
    <w:p w14:paraId="61FC23EA" w14:textId="0A92D448" w:rsidR="00964BA0" w:rsidRDefault="00964BA0" w:rsidP="00EB05DD">
      <w:r>
        <w:t xml:space="preserve">Then we describe how our </w:t>
      </w:r>
      <w:r w:rsidR="003320EA">
        <w:rPr>
          <w:i/>
          <w:iCs/>
        </w:rPr>
        <w:t>vertex array</w:t>
      </w:r>
      <w:r w:rsidR="003320EA">
        <w:t xml:space="preserve"> is organized. The first buffer contains the vertices in a </w:t>
      </w:r>
      <w:r w:rsidR="00D85FFA">
        <w:t>three-dimensional vector</w:t>
      </w:r>
      <w:r w:rsidR="00D203EB">
        <w:t>, and the second contains the color</w:t>
      </w:r>
      <w:r w:rsidR="00B51749">
        <w:t xml:space="preserve">s again as </w:t>
      </w:r>
      <w:r w:rsidR="00D85FFA">
        <w:t>three-dimensional</w:t>
      </w:r>
      <w:r w:rsidR="00B51749">
        <w:t xml:space="preserve"> vectors.</w:t>
      </w:r>
    </w:p>
    <w:p w14:paraId="3D680F76" w14:textId="623A2B61" w:rsidR="00C45B72" w:rsidRDefault="00C45B72" w:rsidP="00EB05DD">
      <w:r>
        <w:t>The next two variables are the transformation matrices to use</w:t>
      </w:r>
      <w:r w:rsidR="00414D1C">
        <w:t xml:space="preserve">. </w:t>
      </w:r>
      <w:r w:rsidR="008138B4">
        <w:t>One for the model positioning and orientation, and one for the ‘camera’ tr</w:t>
      </w:r>
      <w:r w:rsidR="00812E91">
        <w:t>ansformation.</w:t>
      </w:r>
    </w:p>
    <w:p w14:paraId="6C9F24B1" w14:textId="3CCC45DA" w:rsidR="00812E91" w:rsidRDefault="00812E91" w:rsidP="00EB05DD">
      <w:proofErr w:type="gramStart"/>
      <w:r>
        <w:t>Finally</w:t>
      </w:r>
      <w:proofErr w:type="gramEnd"/>
      <w:r>
        <w:t xml:space="preserve"> we define our output variable </w:t>
      </w:r>
      <w:r w:rsidR="004E392A">
        <w:rPr>
          <w:i/>
          <w:iCs/>
        </w:rPr>
        <w:t>vs_color</w:t>
      </w:r>
      <w:r w:rsidR="004E392A">
        <w:t xml:space="preserve"> that we are going to use so we can pass the user color </w:t>
      </w:r>
      <w:r w:rsidR="002E7838">
        <w:t xml:space="preserve">to the </w:t>
      </w:r>
      <w:r w:rsidR="002E7838">
        <w:rPr>
          <w:i/>
          <w:iCs/>
        </w:rPr>
        <w:t>fragment shader</w:t>
      </w:r>
      <w:r w:rsidR="002E7838">
        <w:t xml:space="preserve">. More on this shader when its time </w:t>
      </w:r>
      <w:r w:rsidR="004F1168">
        <w:t xml:space="preserve">comes. </w:t>
      </w:r>
      <w:r w:rsidR="008D1E7B">
        <w:t xml:space="preserve">Now let us focus on what </w:t>
      </w:r>
      <w:r w:rsidR="008D1E7B">
        <w:rPr>
          <w:i/>
          <w:iCs/>
        </w:rPr>
        <w:t>vertex shader</w:t>
      </w:r>
      <w:r w:rsidR="008D1E7B">
        <w:t xml:space="preserve"> does.</w:t>
      </w:r>
    </w:p>
    <w:p w14:paraId="03A0A16D" w14:textId="02D999DA" w:rsidR="00624DD5" w:rsidRDefault="00376BE9" w:rsidP="00EB05DD">
      <w:r>
        <w:lastRenderedPageBreak/>
        <w:t xml:space="preserve">OpenGL has </w:t>
      </w:r>
      <w:proofErr w:type="gramStart"/>
      <w:r>
        <w:t>some</w:t>
      </w:r>
      <w:proofErr w:type="gramEnd"/>
      <w:r>
        <w:t xml:space="preserve"> built in variables we can set</w:t>
      </w:r>
      <w:r w:rsidR="00E274EC">
        <w:t xml:space="preserve">. One such variable is </w:t>
      </w:r>
      <w:r w:rsidR="00E274EC">
        <w:rPr>
          <w:i/>
          <w:iCs/>
        </w:rPr>
        <w:t>gl_Position</w:t>
      </w:r>
      <w:r w:rsidR="00E274EC">
        <w:t xml:space="preserve">. In this variable </w:t>
      </w:r>
      <w:r w:rsidR="00AE611E">
        <w:t xml:space="preserve">we set the final </w:t>
      </w:r>
      <w:r w:rsidR="003518EB">
        <w:t xml:space="preserve">position of the vertex. </w:t>
      </w:r>
      <w:r w:rsidR="002E5BDF">
        <w:t xml:space="preserve">Here we multiply the view matrix with model matrix </w:t>
      </w:r>
      <w:r w:rsidR="002309D9">
        <w:t xml:space="preserve">and the </w:t>
      </w:r>
      <w:r w:rsidR="00A6083F">
        <w:t xml:space="preserve">vertex position. The matrices </w:t>
      </w:r>
      <w:r w:rsidR="006F470C">
        <w:t xml:space="preserve">must be organized column </w:t>
      </w:r>
      <w:r w:rsidR="00372AAE">
        <w:t>major because</w:t>
      </w:r>
      <w:r w:rsidR="00E5479D">
        <w:t xml:space="preserve"> this is </w:t>
      </w:r>
      <w:r w:rsidR="008050A1">
        <w:t>the convention in OpenGL.</w:t>
      </w:r>
    </w:p>
    <w:p w14:paraId="70EFE356" w14:textId="364D3053" w:rsidR="0022079B" w:rsidRDefault="0022079B" w:rsidP="00EB05DD">
      <w:r>
        <w:t xml:space="preserve">The final variable we set is </w:t>
      </w:r>
      <w:r>
        <w:rPr>
          <w:i/>
          <w:iCs/>
        </w:rPr>
        <w:t>vs_color</w:t>
      </w:r>
      <w:r>
        <w:t xml:space="preserve"> </w:t>
      </w:r>
      <w:r w:rsidR="005D139A">
        <w:t xml:space="preserve">which is used to read the color </w:t>
      </w:r>
      <w:r w:rsidR="00E319EB">
        <w:t xml:space="preserve">from the vertex attributes and pass it to the next step. </w:t>
      </w:r>
    </w:p>
    <w:p w14:paraId="4A43BE56" w14:textId="0EC3781B" w:rsidR="00354693" w:rsidRDefault="00354693" w:rsidP="00EB05DD">
      <w:r>
        <w:t xml:space="preserve">In our program we </w:t>
      </w:r>
      <w:r w:rsidR="00060570">
        <w:t xml:space="preserve">introduced some new code to </w:t>
      </w:r>
      <w:proofErr w:type="gramStart"/>
      <w:r w:rsidR="00060570">
        <w:t>handle</w:t>
      </w:r>
      <w:proofErr w:type="gramEnd"/>
      <w:r w:rsidR="00060570">
        <w:t xml:space="preserve"> our requirements in mathematics. </w:t>
      </w:r>
      <w:r w:rsidR="00233514">
        <w:t>The code is in the ‘math’ files</w:t>
      </w:r>
      <w:r w:rsidR="00507E49">
        <w:t xml:space="preserve">. </w:t>
      </w:r>
      <w:proofErr w:type="gramStart"/>
      <w:r w:rsidR="00507E49">
        <w:t>the</w:t>
      </w:r>
      <w:proofErr w:type="gramEnd"/>
      <w:r w:rsidR="00507E49">
        <w:t xml:space="preserve"> first thing we introduced is </w:t>
      </w:r>
      <w:r w:rsidR="00611067">
        <w:t xml:space="preserve">the </w:t>
      </w:r>
      <w:proofErr w:type="gramStart"/>
      <w:r w:rsidR="00611067">
        <w:t>4x4</w:t>
      </w:r>
      <w:proofErr w:type="gramEnd"/>
      <w:r w:rsidR="00611067">
        <w:t xml:space="preserve"> matrix</w:t>
      </w:r>
      <w:r w:rsidR="00304CD7">
        <w:t xml:space="preserve">. </w:t>
      </w:r>
      <w:r w:rsidR="00F4172D">
        <w:t>We need this for the transformations we are going to use</w:t>
      </w:r>
      <w:r w:rsidR="0015608A">
        <w:t xml:space="preserve"> in this sample. </w:t>
      </w:r>
    </w:p>
    <w:p w14:paraId="7BE356AE" w14:textId="209D3626" w:rsidR="00561D61" w:rsidRDefault="00561D61" w:rsidP="00EB05DD">
      <w:r>
        <w:rPr>
          <w:noProof/>
        </w:rPr>
        <mc:AlternateContent>
          <mc:Choice Requires="wps">
            <w:drawing>
              <wp:inline distT="0" distB="0" distL="0" distR="0" wp14:anchorId="4A330920" wp14:editId="0A225736">
                <wp:extent cx="6170295" cy="1404620"/>
                <wp:effectExtent l="0" t="0" r="20955"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F945F2D"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2B91AF"/>
                                <w:sz w:val="18"/>
                                <w:szCs w:val="18"/>
                              </w:rPr>
                              <w:t>mat4</w:t>
                            </w:r>
                            <w:r w:rsidRPr="00316BF3">
                              <w:rPr>
                                <w:rFonts w:ascii="Consolas" w:hAnsi="Consolas" w:cs="Consolas"/>
                                <w:color w:val="000000"/>
                                <w:sz w:val="18"/>
                                <w:szCs w:val="18"/>
                              </w:rPr>
                              <w:t xml:space="preserve"> view = perspective_matrix(pi / 4.f, (</w:t>
                            </w:r>
                            <w:r w:rsidRPr="00316BF3">
                              <w:rPr>
                                <w:rFonts w:ascii="Consolas" w:hAnsi="Consolas" w:cs="Consolas"/>
                                <w:color w:val="0000FF"/>
                                <w:sz w:val="18"/>
                                <w:szCs w:val="18"/>
                              </w:rPr>
                              <w:t>float</w:t>
                            </w:r>
                            <w:r w:rsidRPr="00316BF3">
                              <w:rPr>
                                <w:rFonts w:ascii="Consolas" w:hAnsi="Consolas" w:cs="Consolas"/>
                                <w:color w:val="000000"/>
                                <w:sz w:val="18"/>
                                <w:szCs w:val="18"/>
                              </w:rPr>
                              <w:t>)(g_window.vwidth) / (</w:t>
                            </w:r>
                            <w:r w:rsidRPr="00316BF3">
                              <w:rPr>
                                <w:rFonts w:ascii="Consolas" w:hAnsi="Consolas" w:cs="Consolas"/>
                                <w:color w:val="0000FF"/>
                                <w:sz w:val="18"/>
                                <w:szCs w:val="18"/>
                              </w:rPr>
                              <w:t>float</w:t>
                            </w:r>
                            <w:r w:rsidRPr="00316BF3">
                              <w:rPr>
                                <w:rFonts w:ascii="Consolas" w:hAnsi="Consolas" w:cs="Consolas"/>
                                <w:color w:val="000000"/>
                                <w:sz w:val="18"/>
                                <w:szCs w:val="18"/>
                              </w:rPr>
                              <w:t>)(g_window.vheight), 1.f, 1000.f</w:t>
                            </w:r>
                            <w:proofErr w:type="gramStart"/>
                            <w:r w:rsidRPr="00316BF3">
                              <w:rPr>
                                <w:rFonts w:ascii="Consolas" w:hAnsi="Consolas" w:cs="Consolas"/>
                                <w:color w:val="000000"/>
                                <w:sz w:val="18"/>
                                <w:szCs w:val="18"/>
                              </w:rPr>
                              <w:t>);</w:t>
                            </w:r>
                            <w:proofErr w:type="gramEnd"/>
                          </w:p>
                          <w:p w14:paraId="5A143410"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2B91AF"/>
                                <w:sz w:val="18"/>
                                <w:szCs w:val="18"/>
                              </w:rPr>
                              <w:t>mat4</w:t>
                            </w:r>
                            <w:r w:rsidRPr="00316BF3">
                              <w:rPr>
                                <w:rFonts w:ascii="Consolas" w:hAnsi="Consolas" w:cs="Consolas"/>
                                <w:color w:val="000000"/>
                                <w:sz w:val="18"/>
                                <w:szCs w:val="18"/>
                              </w:rPr>
                              <w:t xml:space="preserve"> model = translation_matrix(0,0,-6);</w:t>
                            </w:r>
                          </w:p>
                          <w:p w14:paraId="541E272C"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p>
                          <w:p w14:paraId="23D1A943"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8000"/>
                                <w:sz w:val="18"/>
                                <w:szCs w:val="18"/>
                              </w:rPr>
                              <w:t>// use shader</w:t>
                            </w:r>
                          </w:p>
                          <w:p w14:paraId="3D5746DB"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6F008A"/>
                                <w:sz w:val="18"/>
                                <w:szCs w:val="18"/>
                              </w:rPr>
                              <w:t>glUseProgram</w:t>
                            </w:r>
                            <w:r w:rsidRPr="00316BF3">
                              <w:rPr>
                                <w:rFonts w:ascii="Consolas" w:hAnsi="Consolas" w:cs="Consolas"/>
                                <w:color w:val="000000"/>
                                <w:sz w:val="18"/>
                                <w:szCs w:val="18"/>
                              </w:rPr>
                              <w:t>(shaderID</w:t>
                            </w:r>
                            <w:proofErr w:type="gramStart"/>
                            <w:r w:rsidRPr="00316BF3">
                              <w:rPr>
                                <w:rFonts w:ascii="Consolas" w:hAnsi="Consolas" w:cs="Consolas"/>
                                <w:color w:val="000000"/>
                                <w:sz w:val="18"/>
                                <w:szCs w:val="18"/>
                              </w:rPr>
                              <w:t>);</w:t>
                            </w:r>
                            <w:proofErr w:type="gramEnd"/>
                          </w:p>
                          <w:p w14:paraId="58461F64"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0000"/>
                                <w:sz w:val="18"/>
                                <w:szCs w:val="18"/>
                              </w:rPr>
                              <w:t xml:space="preserve">set_mat4(shaderID, </w:t>
                            </w:r>
                            <w:r w:rsidRPr="00316BF3">
                              <w:rPr>
                                <w:rFonts w:ascii="Consolas" w:hAnsi="Consolas" w:cs="Consolas"/>
                                <w:color w:val="A31515"/>
                                <w:sz w:val="18"/>
                                <w:szCs w:val="18"/>
                              </w:rPr>
                              <w:t>"model"</w:t>
                            </w:r>
                            <w:r w:rsidRPr="00316BF3">
                              <w:rPr>
                                <w:rFonts w:ascii="Consolas" w:hAnsi="Consolas" w:cs="Consolas"/>
                                <w:color w:val="000000"/>
                                <w:sz w:val="18"/>
                                <w:szCs w:val="18"/>
                              </w:rPr>
                              <w:t>, (</w:t>
                            </w:r>
                            <w:r w:rsidRPr="00316BF3">
                              <w:rPr>
                                <w:rFonts w:ascii="Consolas" w:hAnsi="Consolas" w:cs="Consolas"/>
                                <w:color w:val="2B91AF"/>
                                <w:sz w:val="18"/>
                                <w:szCs w:val="18"/>
                              </w:rPr>
                              <w:t>cg_float</w:t>
                            </w:r>
                            <w:r w:rsidRPr="00316BF3">
                              <w:rPr>
                                <w:rFonts w:ascii="Consolas" w:hAnsi="Consolas" w:cs="Consolas"/>
                                <w:color w:val="000000"/>
                                <w:sz w:val="18"/>
                                <w:szCs w:val="18"/>
                              </w:rPr>
                              <w:t>*)model</w:t>
                            </w:r>
                            <w:proofErr w:type="gramStart"/>
                            <w:r w:rsidRPr="00316BF3">
                              <w:rPr>
                                <w:rFonts w:ascii="Consolas" w:hAnsi="Consolas" w:cs="Consolas"/>
                                <w:color w:val="000000"/>
                                <w:sz w:val="18"/>
                                <w:szCs w:val="18"/>
                              </w:rPr>
                              <w:t>);</w:t>
                            </w:r>
                            <w:proofErr w:type="gramEnd"/>
                          </w:p>
                          <w:p w14:paraId="152F2562"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0000"/>
                                <w:sz w:val="18"/>
                                <w:szCs w:val="18"/>
                              </w:rPr>
                              <w:t xml:space="preserve">set_mat4(shaderID, </w:t>
                            </w:r>
                            <w:r w:rsidRPr="00316BF3">
                              <w:rPr>
                                <w:rFonts w:ascii="Consolas" w:hAnsi="Consolas" w:cs="Consolas"/>
                                <w:color w:val="A31515"/>
                                <w:sz w:val="18"/>
                                <w:szCs w:val="18"/>
                              </w:rPr>
                              <w:t>"view"</w:t>
                            </w:r>
                            <w:r w:rsidRPr="00316BF3">
                              <w:rPr>
                                <w:rFonts w:ascii="Consolas" w:hAnsi="Consolas" w:cs="Consolas"/>
                                <w:color w:val="000000"/>
                                <w:sz w:val="18"/>
                                <w:szCs w:val="18"/>
                              </w:rPr>
                              <w:t>, (</w:t>
                            </w:r>
                            <w:r w:rsidRPr="00316BF3">
                              <w:rPr>
                                <w:rFonts w:ascii="Consolas" w:hAnsi="Consolas" w:cs="Consolas"/>
                                <w:color w:val="2B91AF"/>
                                <w:sz w:val="18"/>
                                <w:szCs w:val="18"/>
                              </w:rPr>
                              <w:t>cg_float</w:t>
                            </w:r>
                            <w:r w:rsidRPr="00316BF3">
                              <w:rPr>
                                <w:rFonts w:ascii="Consolas" w:hAnsi="Consolas" w:cs="Consolas"/>
                                <w:color w:val="000000"/>
                                <w:sz w:val="18"/>
                                <w:szCs w:val="18"/>
                              </w:rPr>
                              <w:t>*)view</w:t>
                            </w:r>
                            <w:proofErr w:type="gramStart"/>
                            <w:r w:rsidRPr="00316BF3">
                              <w:rPr>
                                <w:rFonts w:ascii="Consolas" w:hAnsi="Consolas" w:cs="Consolas"/>
                                <w:color w:val="000000"/>
                                <w:sz w:val="18"/>
                                <w:szCs w:val="18"/>
                              </w:rPr>
                              <w:t>);</w:t>
                            </w:r>
                            <w:proofErr w:type="gramEnd"/>
                          </w:p>
                          <w:p w14:paraId="4CB9E336" w14:textId="25ACE733"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8000"/>
                                <w:sz w:val="18"/>
                                <w:szCs w:val="18"/>
                              </w:rPr>
                              <w:t>// draw the triangle (vertex coordinates are in the shader)</w:t>
                            </w:r>
                          </w:p>
                          <w:p w14:paraId="124E7AD1"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6F008A"/>
                                <w:sz w:val="18"/>
                                <w:szCs w:val="18"/>
                              </w:rPr>
                              <w:t>glBindVertexArray</w:t>
                            </w:r>
                            <w:r w:rsidRPr="00316BF3">
                              <w:rPr>
                                <w:rFonts w:ascii="Consolas" w:hAnsi="Consolas" w:cs="Consolas"/>
                                <w:color w:val="000000"/>
                                <w:sz w:val="18"/>
                                <w:szCs w:val="18"/>
                              </w:rPr>
                              <w:t>(vertex_array</w:t>
                            </w:r>
                            <w:proofErr w:type="gramStart"/>
                            <w:r w:rsidRPr="00316BF3">
                              <w:rPr>
                                <w:rFonts w:ascii="Consolas" w:hAnsi="Consolas" w:cs="Consolas"/>
                                <w:color w:val="000000"/>
                                <w:sz w:val="18"/>
                                <w:szCs w:val="18"/>
                              </w:rPr>
                              <w:t>);</w:t>
                            </w:r>
                            <w:proofErr w:type="gramEnd"/>
                          </w:p>
                          <w:p w14:paraId="67CA627D"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0000"/>
                                <w:sz w:val="18"/>
                                <w:szCs w:val="18"/>
                              </w:rPr>
                              <w:t>glPolygonMode(</w:t>
                            </w:r>
                            <w:r w:rsidRPr="00316BF3">
                              <w:rPr>
                                <w:rFonts w:ascii="Consolas" w:hAnsi="Consolas" w:cs="Consolas"/>
                                <w:color w:val="6F008A"/>
                                <w:sz w:val="18"/>
                                <w:szCs w:val="18"/>
                              </w:rPr>
                              <w:t>GL_FRONT_AND_BACK</w:t>
                            </w:r>
                            <w:r w:rsidRPr="00316BF3">
                              <w:rPr>
                                <w:rFonts w:ascii="Consolas" w:hAnsi="Consolas" w:cs="Consolas"/>
                                <w:color w:val="000000"/>
                                <w:sz w:val="18"/>
                                <w:szCs w:val="18"/>
                              </w:rPr>
                              <w:t xml:space="preserve">, </w:t>
                            </w:r>
                            <w:r w:rsidRPr="00316BF3">
                              <w:rPr>
                                <w:rFonts w:ascii="Consolas" w:hAnsi="Consolas" w:cs="Consolas"/>
                                <w:color w:val="6F008A"/>
                                <w:sz w:val="18"/>
                                <w:szCs w:val="18"/>
                              </w:rPr>
                              <w:t>GL_FILL</w:t>
                            </w:r>
                            <w:proofErr w:type="gramStart"/>
                            <w:r w:rsidRPr="00316BF3">
                              <w:rPr>
                                <w:rFonts w:ascii="Consolas" w:hAnsi="Consolas" w:cs="Consolas"/>
                                <w:color w:val="000000"/>
                                <w:sz w:val="18"/>
                                <w:szCs w:val="18"/>
                              </w:rPr>
                              <w:t>);</w:t>
                            </w:r>
                            <w:proofErr w:type="gramEnd"/>
                          </w:p>
                          <w:p w14:paraId="5A3148F3"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0000"/>
                                <w:sz w:val="18"/>
                                <w:szCs w:val="18"/>
                              </w:rPr>
                              <w:t>glDrawArrays(</w:t>
                            </w:r>
                            <w:r w:rsidRPr="00316BF3">
                              <w:rPr>
                                <w:rFonts w:ascii="Consolas" w:hAnsi="Consolas" w:cs="Consolas"/>
                                <w:color w:val="6F008A"/>
                                <w:sz w:val="18"/>
                                <w:szCs w:val="18"/>
                              </w:rPr>
                              <w:t>GL_TRIANGLES</w:t>
                            </w:r>
                            <w:r w:rsidRPr="00316BF3">
                              <w:rPr>
                                <w:rFonts w:ascii="Consolas" w:hAnsi="Consolas" w:cs="Consolas"/>
                                <w:color w:val="000000"/>
                                <w:sz w:val="18"/>
                                <w:szCs w:val="18"/>
                              </w:rPr>
                              <w:t>, 0, 3</w:t>
                            </w:r>
                            <w:proofErr w:type="gramStart"/>
                            <w:r w:rsidRPr="00316BF3">
                              <w:rPr>
                                <w:rFonts w:ascii="Consolas" w:hAnsi="Consolas" w:cs="Consolas"/>
                                <w:color w:val="000000"/>
                                <w:sz w:val="18"/>
                                <w:szCs w:val="18"/>
                              </w:rPr>
                              <w:t>);</w:t>
                            </w:r>
                            <w:proofErr w:type="gramEnd"/>
                          </w:p>
                          <w:p w14:paraId="5B815E3A" w14:textId="75FF3183"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6F008A"/>
                                <w:sz w:val="18"/>
                                <w:szCs w:val="18"/>
                              </w:rPr>
                              <w:t>glBindVertexArray</w:t>
                            </w:r>
                            <w:r w:rsidRPr="00316BF3">
                              <w:rPr>
                                <w:rFonts w:ascii="Consolas" w:hAnsi="Consolas" w:cs="Consolas"/>
                                <w:color w:val="000000"/>
                                <w:sz w:val="18"/>
                                <w:szCs w:val="18"/>
                              </w:rPr>
                              <w:t>(0</w:t>
                            </w:r>
                            <w:proofErr w:type="gramStart"/>
                            <w:r w:rsidRPr="00316BF3">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4A330920" id="_x0000_s1040"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jNg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B0YDAIFSSqoTyiKhdH0+Ehx&#10;04L9RUmPhi+p+3lgVlCiPmkUdpXN5+GFxMN8cYMqEHudqa4zTHOEQj4pGbdbH19VpNzcowF2Mkrz&#10;0snUMxo5kjg9uvBSrs/xq5dfw+Y3AA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aP7TYzYCAABiBAAADgAAAAAAAAAAAAAA&#10;AAAuAgAAZHJzL2Uyb0RvYy54bWxQSwECLQAUAAYACAAAACEAsCuTKd0AAAAFAQAADwAAAAAAAAAA&#10;AAAAAACQBAAAZHJzL2Rvd25yZXYueG1sUEsFBgAAAAAEAAQA8wAAAJoFAAAAAA==&#10;" fillcolor="#d5dce4 [671]">
                <v:textbox style="mso-fit-shape-to-text:t">
                  <w:txbxContent>
                    <w:p w14:paraId="5F945F2D"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2B91AF"/>
                          <w:sz w:val="18"/>
                          <w:szCs w:val="18"/>
                        </w:rPr>
                        <w:t>mat4</w:t>
                      </w:r>
                      <w:r w:rsidRPr="00316BF3">
                        <w:rPr>
                          <w:rFonts w:ascii="Consolas" w:hAnsi="Consolas" w:cs="Consolas"/>
                          <w:color w:val="000000"/>
                          <w:sz w:val="18"/>
                          <w:szCs w:val="18"/>
                        </w:rPr>
                        <w:t xml:space="preserve"> view = perspective_matrix(pi / 4.f, (</w:t>
                      </w:r>
                      <w:r w:rsidRPr="00316BF3">
                        <w:rPr>
                          <w:rFonts w:ascii="Consolas" w:hAnsi="Consolas" w:cs="Consolas"/>
                          <w:color w:val="0000FF"/>
                          <w:sz w:val="18"/>
                          <w:szCs w:val="18"/>
                        </w:rPr>
                        <w:t>float</w:t>
                      </w:r>
                      <w:r w:rsidRPr="00316BF3">
                        <w:rPr>
                          <w:rFonts w:ascii="Consolas" w:hAnsi="Consolas" w:cs="Consolas"/>
                          <w:color w:val="000000"/>
                          <w:sz w:val="18"/>
                          <w:szCs w:val="18"/>
                        </w:rPr>
                        <w:t>)(g_window.vwidth) / (</w:t>
                      </w:r>
                      <w:r w:rsidRPr="00316BF3">
                        <w:rPr>
                          <w:rFonts w:ascii="Consolas" w:hAnsi="Consolas" w:cs="Consolas"/>
                          <w:color w:val="0000FF"/>
                          <w:sz w:val="18"/>
                          <w:szCs w:val="18"/>
                        </w:rPr>
                        <w:t>float</w:t>
                      </w:r>
                      <w:r w:rsidRPr="00316BF3">
                        <w:rPr>
                          <w:rFonts w:ascii="Consolas" w:hAnsi="Consolas" w:cs="Consolas"/>
                          <w:color w:val="000000"/>
                          <w:sz w:val="18"/>
                          <w:szCs w:val="18"/>
                        </w:rPr>
                        <w:t>)(g_window.vheight), 1.f, 1000.f</w:t>
                      </w:r>
                      <w:proofErr w:type="gramStart"/>
                      <w:r w:rsidRPr="00316BF3">
                        <w:rPr>
                          <w:rFonts w:ascii="Consolas" w:hAnsi="Consolas" w:cs="Consolas"/>
                          <w:color w:val="000000"/>
                          <w:sz w:val="18"/>
                          <w:szCs w:val="18"/>
                        </w:rPr>
                        <w:t>);</w:t>
                      </w:r>
                      <w:proofErr w:type="gramEnd"/>
                    </w:p>
                    <w:p w14:paraId="5A143410"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2B91AF"/>
                          <w:sz w:val="18"/>
                          <w:szCs w:val="18"/>
                        </w:rPr>
                        <w:t>mat4</w:t>
                      </w:r>
                      <w:r w:rsidRPr="00316BF3">
                        <w:rPr>
                          <w:rFonts w:ascii="Consolas" w:hAnsi="Consolas" w:cs="Consolas"/>
                          <w:color w:val="000000"/>
                          <w:sz w:val="18"/>
                          <w:szCs w:val="18"/>
                        </w:rPr>
                        <w:t xml:space="preserve"> model = translation_matrix(0,0,-6);</w:t>
                      </w:r>
                    </w:p>
                    <w:p w14:paraId="541E272C"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p>
                    <w:p w14:paraId="23D1A943"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8000"/>
                          <w:sz w:val="18"/>
                          <w:szCs w:val="18"/>
                        </w:rPr>
                        <w:t>// use shader</w:t>
                      </w:r>
                    </w:p>
                    <w:p w14:paraId="3D5746DB"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6F008A"/>
                          <w:sz w:val="18"/>
                          <w:szCs w:val="18"/>
                        </w:rPr>
                        <w:t>glUseProgram</w:t>
                      </w:r>
                      <w:r w:rsidRPr="00316BF3">
                        <w:rPr>
                          <w:rFonts w:ascii="Consolas" w:hAnsi="Consolas" w:cs="Consolas"/>
                          <w:color w:val="000000"/>
                          <w:sz w:val="18"/>
                          <w:szCs w:val="18"/>
                        </w:rPr>
                        <w:t>(shaderID</w:t>
                      </w:r>
                      <w:proofErr w:type="gramStart"/>
                      <w:r w:rsidRPr="00316BF3">
                        <w:rPr>
                          <w:rFonts w:ascii="Consolas" w:hAnsi="Consolas" w:cs="Consolas"/>
                          <w:color w:val="000000"/>
                          <w:sz w:val="18"/>
                          <w:szCs w:val="18"/>
                        </w:rPr>
                        <w:t>);</w:t>
                      </w:r>
                      <w:proofErr w:type="gramEnd"/>
                    </w:p>
                    <w:p w14:paraId="58461F64"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0000"/>
                          <w:sz w:val="18"/>
                          <w:szCs w:val="18"/>
                        </w:rPr>
                        <w:t xml:space="preserve">set_mat4(shaderID, </w:t>
                      </w:r>
                      <w:r w:rsidRPr="00316BF3">
                        <w:rPr>
                          <w:rFonts w:ascii="Consolas" w:hAnsi="Consolas" w:cs="Consolas"/>
                          <w:color w:val="A31515"/>
                          <w:sz w:val="18"/>
                          <w:szCs w:val="18"/>
                        </w:rPr>
                        <w:t>"model"</w:t>
                      </w:r>
                      <w:r w:rsidRPr="00316BF3">
                        <w:rPr>
                          <w:rFonts w:ascii="Consolas" w:hAnsi="Consolas" w:cs="Consolas"/>
                          <w:color w:val="000000"/>
                          <w:sz w:val="18"/>
                          <w:szCs w:val="18"/>
                        </w:rPr>
                        <w:t>, (</w:t>
                      </w:r>
                      <w:r w:rsidRPr="00316BF3">
                        <w:rPr>
                          <w:rFonts w:ascii="Consolas" w:hAnsi="Consolas" w:cs="Consolas"/>
                          <w:color w:val="2B91AF"/>
                          <w:sz w:val="18"/>
                          <w:szCs w:val="18"/>
                        </w:rPr>
                        <w:t>cg_float</w:t>
                      </w:r>
                      <w:r w:rsidRPr="00316BF3">
                        <w:rPr>
                          <w:rFonts w:ascii="Consolas" w:hAnsi="Consolas" w:cs="Consolas"/>
                          <w:color w:val="000000"/>
                          <w:sz w:val="18"/>
                          <w:szCs w:val="18"/>
                        </w:rPr>
                        <w:t>*)model</w:t>
                      </w:r>
                      <w:proofErr w:type="gramStart"/>
                      <w:r w:rsidRPr="00316BF3">
                        <w:rPr>
                          <w:rFonts w:ascii="Consolas" w:hAnsi="Consolas" w:cs="Consolas"/>
                          <w:color w:val="000000"/>
                          <w:sz w:val="18"/>
                          <w:szCs w:val="18"/>
                        </w:rPr>
                        <w:t>);</w:t>
                      </w:r>
                      <w:proofErr w:type="gramEnd"/>
                    </w:p>
                    <w:p w14:paraId="152F2562"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0000"/>
                          <w:sz w:val="18"/>
                          <w:szCs w:val="18"/>
                        </w:rPr>
                        <w:t xml:space="preserve">set_mat4(shaderID, </w:t>
                      </w:r>
                      <w:r w:rsidRPr="00316BF3">
                        <w:rPr>
                          <w:rFonts w:ascii="Consolas" w:hAnsi="Consolas" w:cs="Consolas"/>
                          <w:color w:val="A31515"/>
                          <w:sz w:val="18"/>
                          <w:szCs w:val="18"/>
                        </w:rPr>
                        <w:t>"view"</w:t>
                      </w:r>
                      <w:r w:rsidRPr="00316BF3">
                        <w:rPr>
                          <w:rFonts w:ascii="Consolas" w:hAnsi="Consolas" w:cs="Consolas"/>
                          <w:color w:val="000000"/>
                          <w:sz w:val="18"/>
                          <w:szCs w:val="18"/>
                        </w:rPr>
                        <w:t>, (</w:t>
                      </w:r>
                      <w:r w:rsidRPr="00316BF3">
                        <w:rPr>
                          <w:rFonts w:ascii="Consolas" w:hAnsi="Consolas" w:cs="Consolas"/>
                          <w:color w:val="2B91AF"/>
                          <w:sz w:val="18"/>
                          <w:szCs w:val="18"/>
                        </w:rPr>
                        <w:t>cg_float</w:t>
                      </w:r>
                      <w:r w:rsidRPr="00316BF3">
                        <w:rPr>
                          <w:rFonts w:ascii="Consolas" w:hAnsi="Consolas" w:cs="Consolas"/>
                          <w:color w:val="000000"/>
                          <w:sz w:val="18"/>
                          <w:szCs w:val="18"/>
                        </w:rPr>
                        <w:t>*)view</w:t>
                      </w:r>
                      <w:proofErr w:type="gramStart"/>
                      <w:r w:rsidRPr="00316BF3">
                        <w:rPr>
                          <w:rFonts w:ascii="Consolas" w:hAnsi="Consolas" w:cs="Consolas"/>
                          <w:color w:val="000000"/>
                          <w:sz w:val="18"/>
                          <w:szCs w:val="18"/>
                        </w:rPr>
                        <w:t>);</w:t>
                      </w:r>
                      <w:proofErr w:type="gramEnd"/>
                    </w:p>
                    <w:p w14:paraId="4CB9E336" w14:textId="25ACE733"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8000"/>
                          <w:sz w:val="18"/>
                          <w:szCs w:val="18"/>
                        </w:rPr>
                        <w:t>// draw the triangle (vertex coordinates are in the shader)</w:t>
                      </w:r>
                    </w:p>
                    <w:p w14:paraId="124E7AD1"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6F008A"/>
                          <w:sz w:val="18"/>
                          <w:szCs w:val="18"/>
                        </w:rPr>
                        <w:t>glBindVertexArray</w:t>
                      </w:r>
                      <w:r w:rsidRPr="00316BF3">
                        <w:rPr>
                          <w:rFonts w:ascii="Consolas" w:hAnsi="Consolas" w:cs="Consolas"/>
                          <w:color w:val="000000"/>
                          <w:sz w:val="18"/>
                          <w:szCs w:val="18"/>
                        </w:rPr>
                        <w:t>(vertex_array</w:t>
                      </w:r>
                      <w:proofErr w:type="gramStart"/>
                      <w:r w:rsidRPr="00316BF3">
                        <w:rPr>
                          <w:rFonts w:ascii="Consolas" w:hAnsi="Consolas" w:cs="Consolas"/>
                          <w:color w:val="000000"/>
                          <w:sz w:val="18"/>
                          <w:szCs w:val="18"/>
                        </w:rPr>
                        <w:t>);</w:t>
                      </w:r>
                      <w:proofErr w:type="gramEnd"/>
                    </w:p>
                    <w:p w14:paraId="67CA627D"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0000"/>
                          <w:sz w:val="18"/>
                          <w:szCs w:val="18"/>
                        </w:rPr>
                        <w:t>glPolygonMode(</w:t>
                      </w:r>
                      <w:r w:rsidRPr="00316BF3">
                        <w:rPr>
                          <w:rFonts w:ascii="Consolas" w:hAnsi="Consolas" w:cs="Consolas"/>
                          <w:color w:val="6F008A"/>
                          <w:sz w:val="18"/>
                          <w:szCs w:val="18"/>
                        </w:rPr>
                        <w:t>GL_FRONT_AND_BACK</w:t>
                      </w:r>
                      <w:r w:rsidRPr="00316BF3">
                        <w:rPr>
                          <w:rFonts w:ascii="Consolas" w:hAnsi="Consolas" w:cs="Consolas"/>
                          <w:color w:val="000000"/>
                          <w:sz w:val="18"/>
                          <w:szCs w:val="18"/>
                        </w:rPr>
                        <w:t xml:space="preserve">, </w:t>
                      </w:r>
                      <w:r w:rsidRPr="00316BF3">
                        <w:rPr>
                          <w:rFonts w:ascii="Consolas" w:hAnsi="Consolas" w:cs="Consolas"/>
                          <w:color w:val="6F008A"/>
                          <w:sz w:val="18"/>
                          <w:szCs w:val="18"/>
                        </w:rPr>
                        <w:t>GL_FILL</w:t>
                      </w:r>
                      <w:proofErr w:type="gramStart"/>
                      <w:r w:rsidRPr="00316BF3">
                        <w:rPr>
                          <w:rFonts w:ascii="Consolas" w:hAnsi="Consolas" w:cs="Consolas"/>
                          <w:color w:val="000000"/>
                          <w:sz w:val="18"/>
                          <w:szCs w:val="18"/>
                        </w:rPr>
                        <w:t>);</w:t>
                      </w:r>
                      <w:proofErr w:type="gramEnd"/>
                    </w:p>
                    <w:p w14:paraId="5A3148F3" w14:textId="77777777"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000000"/>
                          <w:sz w:val="18"/>
                          <w:szCs w:val="18"/>
                        </w:rPr>
                        <w:t>glDrawArrays(</w:t>
                      </w:r>
                      <w:r w:rsidRPr="00316BF3">
                        <w:rPr>
                          <w:rFonts w:ascii="Consolas" w:hAnsi="Consolas" w:cs="Consolas"/>
                          <w:color w:val="6F008A"/>
                          <w:sz w:val="18"/>
                          <w:szCs w:val="18"/>
                        </w:rPr>
                        <w:t>GL_TRIANGLES</w:t>
                      </w:r>
                      <w:r w:rsidRPr="00316BF3">
                        <w:rPr>
                          <w:rFonts w:ascii="Consolas" w:hAnsi="Consolas" w:cs="Consolas"/>
                          <w:color w:val="000000"/>
                          <w:sz w:val="18"/>
                          <w:szCs w:val="18"/>
                        </w:rPr>
                        <w:t>, 0, 3</w:t>
                      </w:r>
                      <w:proofErr w:type="gramStart"/>
                      <w:r w:rsidRPr="00316BF3">
                        <w:rPr>
                          <w:rFonts w:ascii="Consolas" w:hAnsi="Consolas" w:cs="Consolas"/>
                          <w:color w:val="000000"/>
                          <w:sz w:val="18"/>
                          <w:szCs w:val="18"/>
                        </w:rPr>
                        <w:t>);</w:t>
                      </w:r>
                      <w:proofErr w:type="gramEnd"/>
                    </w:p>
                    <w:p w14:paraId="5B815E3A" w14:textId="75FF3183" w:rsidR="00046CFA" w:rsidRPr="00316BF3" w:rsidRDefault="00046CFA" w:rsidP="00316BF3">
                      <w:pPr>
                        <w:autoSpaceDE w:val="0"/>
                        <w:autoSpaceDN w:val="0"/>
                        <w:adjustRightInd w:val="0"/>
                        <w:spacing w:after="0" w:line="240" w:lineRule="auto"/>
                        <w:rPr>
                          <w:rFonts w:ascii="Consolas" w:hAnsi="Consolas" w:cs="Consolas"/>
                          <w:color w:val="000000"/>
                          <w:sz w:val="18"/>
                          <w:szCs w:val="18"/>
                        </w:rPr>
                      </w:pPr>
                      <w:r w:rsidRPr="00316BF3">
                        <w:rPr>
                          <w:rFonts w:ascii="Consolas" w:hAnsi="Consolas" w:cs="Consolas"/>
                          <w:color w:val="6F008A"/>
                          <w:sz w:val="18"/>
                          <w:szCs w:val="18"/>
                        </w:rPr>
                        <w:t>glBindVertexArray</w:t>
                      </w:r>
                      <w:r w:rsidRPr="00316BF3">
                        <w:rPr>
                          <w:rFonts w:ascii="Consolas" w:hAnsi="Consolas" w:cs="Consolas"/>
                          <w:color w:val="000000"/>
                          <w:sz w:val="18"/>
                          <w:szCs w:val="18"/>
                        </w:rPr>
                        <w:t>(0</w:t>
                      </w:r>
                      <w:proofErr w:type="gramStart"/>
                      <w:r w:rsidRPr="00316BF3">
                        <w:rPr>
                          <w:rFonts w:ascii="Consolas" w:hAnsi="Consolas" w:cs="Consolas"/>
                          <w:color w:val="000000"/>
                          <w:sz w:val="18"/>
                          <w:szCs w:val="18"/>
                        </w:rPr>
                        <w:t>);</w:t>
                      </w:r>
                      <w:proofErr w:type="gramEnd"/>
                    </w:p>
                  </w:txbxContent>
                </v:textbox>
                <w10:anchorlock/>
              </v:shape>
            </w:pict>
          </mc:Fallback>
        </mc:AlternateContent>
      </w:r>
    </w:p>
    <w:p w14:paraId="0717749E" w14:textId="20C0E9BB" w:rsidR="00DE7402" w:rsidRDefault="00DE7402" w:rsidP="00EB05DD">
      <w:r>
        <w:t xml:space="preserve">The first matrix represents the </w:t>
      </w:r>
      <w:r w:rsidR="00E66010">
        <w:t xml:space="preserve">camera like the call to </w:t>
      </w:r>
      <w:r w:rsidR="00E66010">
        <w:rPr>
          <w:i/>
          <w:iCs/>
        </w:rPr>
        <w:t>gluPerspective</w:t>
      </w:r>
      <w:r w:rsidR="00E66010">
        <w:t xml:space="preserve"> </w:t>
      </w:r>
      <w:r w:rsidR="00396491">
        <w:t xml:space="preserve">we saw in the previous example, and the second </w:t>
      </w:r>
      <w:r w:rsidR="00D865B6">
        <w:t xml:space="preserve">is the translation matrix which is equivalent to the </w:t>
      </w:r>
      <w:r w:rsidR="00D865B6">
        <w:rPr>
          <w:i/>
          <w:iCs/>
        </w:rPr>
        <w:t>glTranslatef</w:t>
      </w:r>
      <w:r w:rsidR="00D865B6">
        <w:t xml:space="preserve"> call</w:t>
      </w:r>
      <w:r w:rsidR="00DE62C6">
        <w:t>. We pass these matrices to the shader</w:t>
      </w:r>
      <w:r w:rsidR="00832D5F">
        <w:t xml:space="preserve">, before we start drawing, </w:t>
      </w:r>
      <w:r w:rsidR="00561D61">
        <w:t>giving them</w:t>
      </w:r>
      <w:r w:rsidR="00832D5F">
        <w:t xml:space="preserve"> the variable names we </w:t>
      </w:r>
      <w:r w:rsidR="00561D61">
        <w:t>set earlier in the shader.</w:t>
      </w:r>
    </w:p>
    <w:p w14:paraId="23D35CB0" w14:textId="7E9796CA" w:rsidR="00C946A3" w:rsidRDefault="00C946A3" w:rsidP="00EB05DD"/>
    <w:p w14:paraId="1880AED5" w14:textId="015BB1B1" w:rsidR="00C946A3" w:rsidRDefault="000E5ECC" w:rsidP="000E5ECC">
      <w:pPr>
        <w:pStyle w:val="Heading4"/>
      </w:pPr>
      <w:r>
        <w:t xml:space="preserve">Fast </w:t>
      </w:r>
      <w:r w:rsidR="00843DC7">
        <w:t>forward</w:t>
      </w:r>
    </w:p>
    <w:p w14:paraId="35BC7EC3" w14:textId="5A3C115D" w:rsidR="00843DC7" w:rsidRDefault="00843DC7" w:rsidP="00843DC7">
      <w:r>
        <w:t xml:space="preserve">Now we are going to </w:t>
      </w:r>
      <w:r w:rsidR="00B91E24">
        <w:t>skip a step or two</w:t>
      </w:r>
      <w:r w:rsidR="008E0D0D">
        <w:t xml:space="preserve"> and jump directly to the </w:t>
      </w:r>
      <w:r w:rsidR="008E0D0D">
        <w:rPr>
          <w:i/>
          <w:iCs/>
        </w:rPr>
        <w:t>Fragment Shader</w:t>
      </w:r>
      <w:r w:rsidR="008E0D0D">
        <w:t xml:space="preserve">. </w:t>
      </w:r>
      <w:r w:rsidR="00801431">
        <w:t>This will let us see how t</w:t>
      </w:r>
      <w:r w:rsidR="00585484">
        <w:t xml:space="preserve">o draw a colorful triangle </w:t>
      </w:r>
      <w:r w:rsidR="00D64ADA">
        <w:t>like the previous example</w:t>
      </w:r>
      <w:r w:rsidR="00AA0F3B">
        <w:t>.</w:t>
      </w:r>
      <w:r w:rsidR="00EC455F">
        <w:t xml:space="preserve"> </w:t>
      </w:r>
      <w:r w:rsidR="004E01DE">
        <w:t>As we see in the paragraph above</w:t>
      </w:r>
      <w:r w:rsidR="009F3858">
        <w:t>.</w:t>
      </w:r>
      <w:r w:rsidR="004E01DE">
        <w:t xml:space="preserve"> </w:t>
      </w:r>
      <w:proofErr w:type="gramStart"/>
      <w:r w:rsidR="004E01DE">
        <w:t>we</w:t>
      </w:r>
      <w:proofErr w:type="gramEnd"/>
      <w:r w:rsidR="004E01DE">
        <w:t xml:space="preserve"> just set the transformation matrices and </w:t>
      </w:r>
      <w:r w:rsidR="00D436E0">
        <w:t>then</w:t>
      </w:r>
      <w:r w:rsidR="009F3858">
        <w:t xml:space="preserve"> ask OpenGL to draw. Here is </w:t>
      </w:r>
      <w:r w:rsidR="00302225">
        <w:t xml:space="preserve">the </w:t>
      </w:r>
      <w:r w:rsidR="00302225">
        <w:rPr>
          <w:i/>
          <w:iCs/>
        </w:rPr>
        <w:t>Fragment Shader</w:t>
      </w:r>
      <w:r w:rsidR="00302225">
        <w:t>.</w:t>
      </w:r>
    </w:p>
    <w:p w14:paraId="6725F712" w14:textId="5EDEEB3B" w:rsidR="00302225" w:rsidRDefault="00865E12" w:rsidP="00843DC7">
      <w:r>
        <w:rPr>
          <w:noProof/>
        </w:rPr>
        <mc:AlternateContent>
          <mc:Choice Requires="wps">
            <w:drawing>
              <wp:inline distT="0" distB="0" distL="0" distR="0" wp14:anchorId="01832791" wp14:editId="735FFFAA">
                <wp:extent cx="6170295" cy="1404620"/>
                <wp:effectExtent l="0" t="0" r="20955" b="1079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D01EBFC" w14:textId="4B2DEB70"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00"/>
                                <w:sz w:val="18"/>
                                <w:szCs w:val="18"/>
                              </w:rPr>
                              <w:t>#version 410 core</w:t>
                            </w:r>
                          </w:p>
                          <w:p w14:paraId="4DC7102B" w14:textId="77777777"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FF"/>
                                <w:sz w:val="18"/>
                                <w:szCs w:val="18"/>
                              </w:rPr>
                              <w:t>out</w:t>
                            </w:r>
                            <w:r w:rsidRPr="00865E12">
                              <w:rPr>
                                <w:rFonts w:ascii="Consolas" w:hAnsi="Consolas" w:cs="Consolas"/>
                                <w:color w:val="000000"/>
                                <w:sz w:val="18"/>
                                <w:szCs w:val="18"/>
                              </w:rPr>
                              <w:t xml:space="preserve"> vec4 </w:t>
                            </w:r>
                            <w:proofErr w:type="gramStart"/>
                            <w:r w:rsidRPr="00865E12">
                              <w:rPr>
                                <w:rFonts w:ascii="Consolas" w:hAnsi="Consolas" w:cs="Consolas"/>
                                <w:color w:val="000000"/>
                                <w:sz w:val="18"/>
                                <w:szCs w:val="18"/>
                              </w:rPr>
                              <w:t>color;</w:t>
                            </w:r>
                            <w:proofErr w:type="gramEnd"/>
                          </w:p>
                          <w:p w14:paraId="68C41191" w14:textId="77777777"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FF"/>
                                <w:sz w:val="18"/>
                                <w:szCs w:val="18"/>
                              </w:rPr>
                              <w:t>in</w:t>
                            </w:r>
                            <w:r w:rsidRPr="00865E12">
                              <w:rPr>
                                <w:rFonts w:ascii="Consolas" w:hAnsi="Consolas" w:cs="Consolas"/>
                                <w:color w:val="000000"/>
                                <w:sz w:val="18"/>
                                <w:szCs w:val="18"/>
                              </w:rPr>
                              <w:t xml:space="preserve"> vec4 vs_</w:t>
                            </w:r>
                            <w:proofErr w:type="gramStart"/>
                            <w:r w:rsidRPr="00865E12">
                              <w:rPr>
                                <w:rFonts w:ascii="Consolas" w:hAnsi="Consolas" w:cs="Consolas"/>
                                <w:color w:val="000000"/>
                                <w:sz w:val="18"/>
                                <w:szCs w:val="18"/>
                              </w:rPr>
                              <w:t>color;</w:t>
                            </w:r>
                            <w:proofErr w:type="gramEnd"/>
                          </w:p>
                          <w:p w14:paraId="44E2E09C" w14:textId="77777777"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FF"/>
                                <w:sz w:val="18"/>
                                <w:szCs w:val="18"/>
                              </w:rPr>
                              <w:t>void</w:t>
                            </w:r>
                            <w:r w:rsidRPr="00865E12">
                              <w:rPr>
                                <w:rFonts w:ascii="Consolas" w:hAnsi="Consolas" w:cs="Consolas"/>
                                <w:color w:val="000000"/>
                                <w:sz w:val="18"/>
                                <w:szCs w:val="18"/>
                              </w:rPr>
                              <w:t xml:space="preserve"> main(){</w:t>
                            </w:r>
                          </w:p>
                          <w:p w14:paraId="4ECFA0F4" w14:textId="77777777"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00"/>
                                <w:sz w:val="18"/>
                                <w:szCs w:val="18"/>
                              </w:rPr>
                              <w:t xml:space="preserve">    color = vs_</w:t>
                            </w:r>
                            <w:proofErr w:type="gramStart"/>
                            <w:r w:rsidRPr="00865E12">
                              <w:rPr>
                                <w:rFonts w:ascii="Consolas" w:hAnsi="Consolas" w:cs="Consolas"/>
                                <w:color w:val="000000"/>
                                <w:sz w:val="18"/>
                                <w:szCs w:val="18"/>
                              </w:rPr>
                              <w:t>color;</w:t>
                            </w:r>
                            <w:proofErr w:type="gramEnd"/>
                          </w:p>
                          <w:p w14:paraId="238AC22D" w14:textId="77465271"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01832791" id="_x0000_s1041"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2VNg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I0MLoJAQZIK6hOKYmE0PT5S&#10;3LRgf1HSo+FL6n4emBWUqE8ahV1l83l4IfEwX9ygCsReZ6rrDNMcoZBPSsbt1sdXFSk392iAnYzS&#10;vHQy9YxGjiROjy68lOtz/Orl17D5DQ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ukm9lTYCAABiBAAADgAAAAAAAAAAAAAA&#10;AAAuAgAAZHJzL2Uyb0RvYy54bWxQSwECLQAUAAYACAAAACEAsCuTKd0AAAAFAQAADwAAAAAAAAAA&#10;AAAAAACQBAAAZHJzL2Rvd25yZXYueG1sUEsFBgAAAAAEAAQA8wAAAJoFAAAAAA==&#10;" fillcolor="#d5dce4 [671]">
                <v:textbox style="mso-fit-shape-to-text:t">
                  <w:txbxContent>
                    <w:p w14:paraId="7D01EBFC" w14:textId="4B2DEB70"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00"/>
                          <w:sz w:val="18"/>
                          <w:szCs w:val="18"/>
                        </w:rPr>
                        <w:t>#version 410 core</w:t>
                      </w:r>
                    </w:p>
                    <w:p w14:paraId="4DC7102B" w14:textId="77777777"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FF"/>
                          <w:sz w:val="18"/>
                          <w:szCs w:val="18"/>
                        </w:rPr>
                        <w:t>out</w:t>
                      </w:r>
                      <w:r w:rsidRPr="00865E12">
                        <w:rPr>
                          <w:rFonts w:ascii="Consolas" w:hAnsi="Consolas" w:cs="Consolas"/>
                          <w:color w:val="000000"/>
                          <w:sz w:val="18"/>
                          <w:szCs w:val="18"/>
                        </w:rPr>
                        <w:t xml:space="preserve"> vec4 </w:t>
                      </w:r>
                      <w:proofErr w:type="gramStart"/>
                      <w:r w:rsidRPr="00865E12">
                        <w:rPr>
                          <w:rFonts w:ascii="Consolas" w:hAnsi="Consolas" w:cs="Consolas"/>
                          <w:color w:val="000000"/>
                          <w:sz w:val="18"/>
                          <w:szCs w:val="18"/>
                        </w:rPr>
                        <w:t>color;</w:t>
                      </w:r>
                      <w:proofErr w:type="gramEnd"/>
                    </w:p>
                    <w:p w14:paraId="68C41191" w14:textId="77777777"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FF"/>
                          <w:sz w:val="18"/>
                          <w:szCs w:val="18"/>
                        </w:rPr>
                        <w:t>in</w:t>
                      </w:r>
                      <w:r w:rsidRPr="00865E12">
                        <w:rPr>
                          <w:rFonts w:ascii="Consolas" w:hAnsi="Consolas" w:cs="Consolas"/>
                          <w:color w:val="000000"/>
                          <w:sz w:val="18"/>
                          <w:szCs w:val="18"/>
                        </w:rPr>
                        <w:t xml:space="preserve"> vec4 vs_</w:t>
                      </w:r>
                      <w:proofErr w:type="gramStart"/>
                      <w:r w:rsidRPr="00865E12">
                        <w:rPr>
                          <w:rFonts w:ascii="Consolas" w:hAnsi="Consolas" w:cs="Consolas"/>
                          <w:color w:val="000000"/>
                          <w:sz w:val="18"/>
                          <w:szCs w:val="18"/>
                        </w:rPr>
                        <w:t>color;</w:t>
                      </w:r>
                      <w:proofErr w:type="gramEnd"/>
                    </w:p>
                    <w:p w14:paraId="44E2E09C" w14:textId="77777777"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FF"/>
                          <w:sz w:val="18"/>
                          <w:szCs w:val="18"/>
                        </w:rPr>
                        <w:t>void</w:t>
                      </w:r>
                      <w:r w:rsidRPr="00865E12">
                        <w:rPr>
                          <w:rFonts w:ascii="Consolas" w:hAnsi="Consolas" w:cs="Consolas"/>
                          <w:color w:val="000000"/>
                          <w:sz w:val="18"/>
                          <w:szCs w:val="18"/>
                        </w:rPr>
                        <w:t xml:space="preserve"> main(){</w:t>
                      </w:r>
                    </w:p>
                    <w:p w14:paraId="4ECFA0F4" w14:textId="77777777"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00"/>
                          <w:sz w:val="18"/>
                          <w:szCs w:val="18"/>
                        </w:rPr>
                        <w:t xml:space="preserve">    color = vs_</w:t>
                      </w:r>
                      <w:proofErr w:type="gramStart"/>
                      <w:r w:rsidRPr="00865E12">
                        <w:rPr>
                          <w:rFonts w:ascii="Consolas" w:hAnsi="Consolas" w:cs="Consolas"/>
                          <w:color w:val="000000"/>
                          <w:sz w:val="18"/>
                          <w:szCs w:val="18"/>
                        </w:rPr>
                        <w:t>color;</w:t>
                      </w:r>
                      <w:proofErr w:type="gramEnd"/>
                    </w:p>
                    <w:p w14:paraId="238AC22D" w14:textId="77465271" w:rsidR="00046CFA" w:rsidRPr="00865E12" w:rsidRDefault="00046CFA" w:rsidP="00865E12">
                      <w:pPr>
                        <w:autoSpaceDE w:val="0"/>
                        <w:autoSpaceDN w:val="0"/>
                        <w:adjustRightInd w:val="0"/>
                        <w:spacing w:after="0" w:line="240" w:lineRule="auto"/>
                        <w:rPr>
                          <w:rFonts w:ascii="Consolas" w:hAnsi="Consolas" w:cs="Consolas"/>
                          <w:color w:val="000000"/>
                          <w:sz w:val="18"/>
                          <w:szCs w:val="18"/>
                        </w:rPr>
                      </w:pPr>
                      <w:r w:rsidRPr="00865E12">
                        <w:rPr>
                          <w:rFonts w:ascii="Consolas" w:hAnsi="Consolas" w:cs="Consolas"/>
                          <w:color w:val="000000"/>
                          <w:sz w:val="18"/>
                          <w:szCs w:val="18"/>
                        </w:rPr>
                        <w:t>}</w:t>
                      </w:r>
                    </w:p>
                  </w:txbxContent>
                </v:textbox>
                <w10:anchorlock/>
              </v:shape>
            </w:pict>
          </mc:Fallback>
        </mc:AlternateContent>
      </w:r>
    </w:p>
    <w:p w14:paraId="28F324A8" w14:textId="26ABB865" w:rsidR="00865E12" w:rsidRDefault="008D49AC" w:rsidP="00843DC7">
      <w:r>
        <w:t>The output of this shader step is the color OpenGL can use for the fragment</w:t>
      </w:r>
      <w:r w:rsidR="00505196">
        <w:t xml:space="preserve">. </w:t>
      </w:r>
      <w:proofErr w:type="gramStart"/>
      <w:r w:rsidR="00505196">
        <w:t>So</w:t>
      </w:r>
      <w:proofErr w:type="gramEnd"/>
      <w:r w:rsidR="00505196">
        <w:t xml:space="preserve"> we just declare an output variable </w:t>
      </w:r>
      <w:r w:rsidR="00F074DF">
        <w:t xml:space="preserve">and we call it ‘color’. Now remember the </w:t>
      </w:r>
      <w:r w:rsidR="00603F1E">
        <w:t>‘vs_colo</w:t>
      </w:r>
      <w:r w:rsidR="00CA5C19">
        <w:t xml:space="preserve">r’ variable we declared as the output of the </w:t>
      </w:r>
      <w:r w:rsidR="008805A7">
        <w:rPr>
          <w:i/>
          <w:iCs/>
        </w:rPr>
        <w:t>vertex shader</w:t>
      </w:r>
      <w:r w:rsidR="008805A7">
        <w:t>. Here we declare the same variable, only this time it is an input variable.</w:t>
      </w:r>
      <w:r w:rsidR="002714F0">
        <w:t xml:space="preserve"> </w:t>
      </w:r>
      <w:proofErr w:type="gramStart"/>
      <w:r w:rsidR="002714F0">
        <w:t>So</w:t>
      </w:r>
      <w:proofErr w:type="gramEnd"/>
      <w:r w:rsidR="002714F0">
        <w:t xml:space="preserve"> we read the color passed to us by the vertex shader</w:t>
      </w:r>
      <w:r w:rsidR="00D5311E">
        <w:t xml:space="preserve"> and then we pass it to OpenGL.</w:t>
      </w:r>
      <w:r w:rsidR="00C82442">
        <w:t xml:space="preserve"> We need to do this because only the vertex shader has access to the vertex array and its contents.</w:t>
      </w:r>
    </w:p>
    <w:p w14:paraId="24CDB091" w14:textId="651F607C" w:rsidR="00C82442" w:rsidRPr="00327E61" w:rsidRDefault="00C82442" w:rsidP="00843DC7"/>
    <w:p w14:paraId="7A0363FE" w14:textId="634ECC28" w:rsidR="00AB20ED" w:rsidRDefault="00AB20ED" w:rsidP="006B1038">
      <w:pPr>
        <w:pStyle w:val="Heading3"/>
      </w:pPr>
      <w:r>
        <w:t>Tessellation</w:t>
      </w:r>
    </w:p>
    <w:p w14:paraId="60FB169C" w14:textId="13C037A4" w:rsidR="006B1038" w:rsidRDefault="006B1038" w:rsidP="006B1038">
      <w:r>
        <w:rPr>
          <w:i/>
          <w:iCs/>
        </w:rPr>
        <w:t>Tessellation</w:t>
      </w:r>
      <w:r w:rsidRPr="006B1038">
        <w:t xml:space="preserve"> is the pro</w:t>
      </w:r>
      <w:r>
        <w:t xml:space="preserve">cess of </w:t>
      </w:r>
      <w:r w:rsidR="00F5079A">
        <w:t xml:space="preserve">breaking up a large area into smaller pieces. </w:t>
      </w:r>
      <w:r w:rsidR="00ED3864">
        <w:t xml:space="preserve">This is what we do when we apply small tiles on a large surface. </w:t>
      </w:r>
      <w:r w:rsidR="00C464F1">
        <w:t>In computer graphics we divide a large polygon, usually a triangle</w:t>
      </w:r>
      <w:r w:rsidR="00847F75">
        <w:t>, into smaller ones.</w:t>
      </w:r>
    </w:p>
    <w:p w14:paraId="502356F5" w14:textId="57D13341" w:rsidR="00847F75" w:rsidRDefault="00847F75" w:rsidP="006B1038">
      <w:r>
        <w:lastRenderedPageBreak/>
        <w:t xml:space="preserve">This process is </w:t>
      </w:r>
      <w:r w:rsidR="00D05CA0">
        <w:t>particularly useful</w:t>
      </w:r>
      <w:r w:rsidR="007F7C74">
        <w:t xml:space="preserve"> when we want to apply </w:t>
      </w:r>
      <w:r w:rsidR="001A23BC">
        <w:t>higher detail to objects that are closer to the viewer</w:t>
      </w:r>
      <w:r w:rsidR="006810F6">
        <w:t xml:space="preserve">, while those that are further away </w:t>
      </w:r>
      <w:r w:rsidR="00584043">
        <w:t>do not need high detailed drawing.</w:t>
      </w:r>
    </w:p>
    <w:p w14:paraId="3B311B5E" w14:textId="77777777" w:rsidR="00751B4A" w:rsidRDefault="00B0386B" w:rsidP="006B1038">
      <w:r>
        <w:t xml:space="preserve">Tessellation </w:t>
      </w:r>
      <w:r w:rsidR="003F7DD3">
        <w:t xml:space="preserve">follows </w:t>
      </w:r>
      <w:r w:rsidR="004F0A05">
        <w:t xml:space="preserve">the vertex shader, and it </w:t>
      </w:r>
      <w:r>
        <w:t xml:space="preserve">is done in </w:t>
      </w:r>
      <w:r w:rsidR="005A484A">
        <w:t>three</w:t>
      </w:r>
      <w:r>
        <w:t xml:space="preserve"> steps.</w:t>
      </w:r>
      <w:r w:rsidR="004F0A05">
        <w:t xml:space="preserve"> </w:t>
      </w:r>
    </w:p>
    <w:p w14:paraId="52070C30" w14:textId="09747435" w:rsidR="00751B4A" w:rsidRDefault="00751B4A" w:rsidP="00751B4A">
      <w:r>
        <w:t xml:space="preserve">The first of the three tessellation phases is the </w:t>
      </w:r>
      <w:r w:rsidRPr="000E1CF8">
        <w:rPr>
          <w:i/>
          <w:iCs/>
        </w:rPr>
        <w:t>tessellation control shader</w:t>
      </w:r>
      <w:r>
        <w:t>. This shader takes its input from the</w:t>
      </w:r>
      <w:r w:rsidR="000E1CF8">
        <w:t xml:space="preserve"> </w:t>
      </w:r>
      <w:r w:rsidRPr="000E1CF8">
        <w:rPr>
          <w:i/>
          <w:iCs/>
        </w:rPr>
        <w:t>vertex shader</w:t>
      </w:r>
      <w:r>
        <w:t xml:space="preserve"> and is primarily responsible for two things: the determination of the level</w:t>
      </w:r>
      <w:r w:rsidR="000E1CF8">
        <w:t xml:space="preserve"> </w:t>
      </w:r>
      <w:r>
        <w:t>of tessellation that will be sent to the tessellation engine, and the generation of data that</w:t>
      </w:r>
      <w:r w:rsidR="00106221">
        <w:t xml:space="preserve"> </w:t>
      </w:r>
      <w:r>
        <w:t>will be sent to the tessellation evaluation shader that is run after tessellation has occurred.</w:t>
      </w:r>
    </w:p>
    <w:p w14:paraId="539AC116" w14:textId="5E24B0D2" w:rsidR="00106221" w:rsidRDefault="00106221" w:rsidP="00751B4A">
      <w:r>
        <w:t xml:space="preserve">Second is the </w:t>
      </w:r>
      <w:r w:rsidRPr="00D61BF0">
        <w:rPr>
          <w:i/>
          <w:iCs/>
        </w:rPr>
        <w:t>Tessellation Engine</w:t>
      </w:r>
      <w:r w:rsidR="00D61BF0">
        <w:t xml:space="preserve"> that generates the new vertices. </w:t>
      </w:r>
      <w:r w:rsidR="00E00FAB">
        <w:t xml:space="preserve">It is </w:t>
      </w:r>
      <w:r w:rsidR="00DF2BE6">
        <w:t>a fixed function engine</w:t>
      </w:r>
      <w:r w:rsidR="00A83246">
        <w:t>,</w:t>
      </w:r>
      <w:r w:rsidR="00DF2BE6">
        <w:t xml:space="preserve"> </w:t>
      </w:r>
      <w:r w:rsidR="00E00FAB">
        <w:t xml:space="preserve">and </w:t>
      </w:r>
      <w:r w:rsidR="00BD2206">
        <w:t xml:space="preserve">we can </w:t>
      </w:r>
      <w:r w:rsidR="00E00FAB">
        <w:t xml:space="preserve">only </w:t>
      </w:r>
      <w:r w:rsidR="00BD2206">
        <w:t xml:space="preserve">set its parameters in the </w:t>
      </w:r>
      <w:r w:rsidR="006E6E6E" w:rsidRPr="000E1CF8">
        <w:rPr>
          <w:i/>
          <w:iCs/>
        </w:rPr>
        <w:t>tessellation control shader</w:t>
      </w:r>
      <w:r w:rsidR="006E6E6E">
        <w:t>.</w:t>
      </w:r>
      <w:r w:rsidR="00A83246">
        <w:t xml:space="preserve"> </w:t>
      </w:r>
      <w:proofErr w:type="gramStart"/>
      <w:r w:rsidR="00A83246">
        <w:t>it</w:t>
      </w:r>
      <w:proofErr w:type="gramEnd"/>
      <w:r w:rsidR="00A83246">
        <w:t xml:space="preserve"> produces </w:t>
      </w:r>
      <w:proofErr w:type="gramStart"/>
      <w:r w:rsidR="00A83246">
        <w:t>a number of</w:t>
      </w:r>
      <w:proofErr w:type="gramEnd"/>
      <w:r w:rsidR="00A83246">
        <w:t xml:space="preserve"> output vertices representing the primitives it has generated. These are passed to the tessellation evaluation shader.</w:t>
      </w:r>
    </w:p>
    <w:p w14:paraId="71DD85C5" w14:textId="2240776B" w:rsidR="008A44E7" w:rsidRDefault="008A44E7" w:rsidP="00361689">
      <w:r>
        <w:t xml:space="preserve">Third and </w:t>
      </w:r>
      <w:r w:rsidR="00D05CA0">
        <w:t>last step</w:t>
      </w:r>
      <w:r>
        <w:t xml:space="preserve"> of the process is the </w:t>
      </w:r>
      <w:r w:rsidR="00261D0B">
        <w:rPr>
          <w:i/>
          <w:iCs/>
        </w:rPr>
        <w:t>tessellation evaluation shader</w:t>
      </w:r>
      <w:r w:rsidR="00261D0B">
        <w:t>.</w:t>
      </w:r>
      <w:r w:rsidR="00361689" w:rsidRPr="00361689">
        <w:t xml:space="preserve"> </w:t>
      </w:r>
      <w:r w:rsidR="00361689">
        <w:t>The tessellation evaluation shader runs an invocation for each vertex produced by the tessellat</w:t>
      </w:r>
      <w:r w:rsidR="004E07A6">
        <w:t>ion engine</w:t>
      </w:r>
      <w:r w:rsidR="00361689">
        <w:t>. When</w:t>
      </w:r>
      <w:r w:rsidR="00AB550C">
        <w:t xml:space="preserve"> </w:t>
      </w:r>
      <w:r w:rsidR="00361689">
        <w:t>the tessellation levels are high, the tessellation evaluation shader could run an extremely</w:t>
      </w:r>
      <w:r w:rsidR="00AB550C">
        <w:t xml:space="preserve"> </w:t>
      </w:r>
      <w:r w:rsidR="00D05CA0">
        <w:t>substantial number</w:t>
      </w:r>
      <w:r w:rsidR="00361689">
        <w:t xml:space="preserve"> of times. For this reason, you should be careful with complex evaluation</w:t>
      </w:r>
      <w:r w:rsidR="00AB550C">
        <w:t xml:space="preserve"> </w:t>
      </w:r>
      <w:r w:rsidR="00361689">
        <w:t>shaders and high tessellation levels.</w:t>
      </w:r>
      <w:r w:rsidR="00261D0B">
        <w:t xml:space="preserve"> </w:t>
      </w:r>
    </w:p>
    <w:p w14:paraId="35885976" w14:textId="011B3E48" w:rsidR="00BA4B26" w:rsidRDefault="006D1B94" w:rsidP="00361689">
      <w:r>
        <w:t>First</w:t>
      </w:r>
      <w:r w:rsidR="005C4B0A">
        <w:t>.</w:t>
      </w:r>
      <w:r>
        <w:t xml:space="preserve"> </w:t>
      </w:r>
      <w:r w:rsidR="004D4F3B">
        <w:t>We</w:t>
      </w:r>
      <w:r>
        <w:t xml:space="preserve"> create a simpler </w:t>
      </w:r>
      <w:r>
        <w:rPr>
          <w:i/>
          <w:iCs/>
        </w:rPr>
        <w:t>vertex shader</w:t>
      </w:r>
      <w:r>
        <w:t>. The new one just reads the model coordinates</w:t>
      </w:r>
      <w:r w:rsidR="005C4B0A">
        <w:t xml:space="preserve"> and passes sets them in the OpenGL variable </w:t>
      </w:r>
      <w:r w:rsidR="005C4B0A">
        <w:rPr>
          <w:i/>
          <w:iCs/>
        </w:rPr>
        <w:t>gl_</w:t>
      </w:r>
      <w:r w:rsidR="00904578">
        <w:rPr>
          <w:i/>
          <w:iCs/>
        </w:rPr>
        <w:t>P</w:t>
      </w:r>
      <w:r w:rsidR="005C4B0A">
        <w:rPr>
          <w:i/>
          <w:iCs/>
        </w:rPr>
        <w:t>o</w:t>
      </w:r>
      <w:r w:rsidR="00904578">
        <w:rPr>
          <w:i/>
          <w:iCs/>
        </w:rPr>
        <w:t>sition</w:t>
      </w:r>
      <w:r w:rsidR="00904578">
        <w:t xml:space="preserve">. The </w:t>
      </w:r>
      <w:r w:rsidR="000D0671">
        <w:t xml:space="preserve">view and model matrices will be applied in the </w:t>
      </w:r>
      <w:r w:rsidR="00D05CA0">
        <w:t>last step</w:t>
      </w:r>
      <w:r w:rsidR="000D0671">
        <w:t xml:space="preserve"> of </w:t>
      </w:r>
      <w:r w:rsidR="003E00EF">
        <w:rPr>
          <w:i/>
          <w:iCs/>
        </w:rPr>
        <w:t>tessellation evaluation</w:t>
      </w:r>
      <w:r w:rsidR="003E00EF">
        <w:t>.</w:t>
      </w:r>
    </w:p>
    <w:p w14:paraId="6E5F2443" w14:textId="02EB9FFA" w:rsidR="006A5BF1" w:rsidRPr="003E00EF" w:rsidRDefault="006A5BF1" w:rsidP="00361689">
      <w:r>
        <w:rPr>
          <w:noProof/>
        </w:rPr>
        <mc:AlternateContent>
          <mc:Choice Requires="wps">
            <w:drawing>
              <wp:inline distT="0" distB="0" distL="0" distR="0" wp14:anchorId="2464ED26" wp14:editId="1E552456">
                <wp:extent cx="6170295" cy="1404620"/>
                <wp:effectExtent l="0" t="0" r="20955" b="2032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1F5ECA1E" w14:textId="01F7FFE3" w:rsidR="00046CFA" w:rsidRPr="007E0929" w:rsidRDefault="00046CFA" w:rsidP="007E0929">
                            <w:pPr>
                              <w:autoSpaceDE w:val="0"/>
                              <w:autoSpaceDN w:val="0"/>
                              <w:adjustRightInd w:val="0"/>
                              <w:spacing w:after="0" w:line="240" w:lineRule="auto"/>
                              <w:rPr>
                                <w:rFonts w:ascii="Consolas" w:hAnsi="Consolas" w:cs="Consolas"/>
                                <w:color w:val="000000"/>
                                <w:sz w:val="18"/>
                                <w:szCs w:val="18"/>
                              </w:rPr>
                            </w:pPr>
                            <w:r w:rsidRPr="007E0929">
                              <w:rPr>
                                <w:rFonts w:ascii="Consolas" w:hAnsi="Consolas" w:cs="Consolas"/>
                                <w:color w:val="000000"/>
                                <w:sz w:val="18"/>
                                <w:szCs w:val="18"/>
                              </w:rPr>
                              <w:t>#version 410 core</w:t>
                            </w:r>
                          </w:p>
                          <w:p w14:paraId="127C95F3" w14:textId="77777777" w:rsidR="00046CFA" w:rsidRPr="007E0929" w:rsidRDefault="00046CFA" w:rsidP="007E0929">
                            <w:pPr>
                              <w:autoSpaceDE w:val="0"/>
                              <w:autoSpaceDN w:val="0"/>
                              <w:adjustRightInd w:val="0"/>
                              <w:spacing w:after="0" w:line="240" w:lineRule="auto"/>
                              <w:rPr>
                                <w:rFonts w:ascii="Consolas" w:hAnsi="Consolas" w:cs="Consolas"/>
                                <w:color w:val="000000"/>
                                <w:sz w:val="18"/>
                                <w:szCs w:val="18"/>
                              </w:rPr>
                            </w:pPr>
                            <w:r w:rsidRPr="007E0929">
                              <w:rPr>
                                <w:rFonts w:ascii="Consolas" w:hAnsi="Consolas" w:cs="Consolas"/>
                                <w:color w:val="000000"/>
                                <w:sz w:val="18"/>
                                <w:szCs w:val="18"/>
                              </w:rPr>
                              <w:t xml:space="preserve">layout(location = 0) </w:t>
                            </w:r>
                            <w:r w:rsidRPr="007E0929">
                              <w:rPr>
                                <w:rFonts w:ascii="Consolas" w:hAnsi="Consolas" w:cs="Consolas"/>
                                <w:color w:val="0000FF"/>
                                <w:sz w:val="18"/>
                                <w:szCs w:val="18"/>
                              </w:rPr>
                              <w:t>in</w:t>
                            </w:r>
                            <w:r w:rsidRPr="007E0929">
                              <w:rPr>
                                <w:rFonts w:ascii="Consolas" w:hAnsi="Consolas" w:cs="Consolas"/>
                                <w:color w:val="000000"/>
                                <w:sz w:val="18"/>
                                <w:szCs w:val="18"/>
                              </w:rPr>
                              <w:t xml:space="preserve"> vec3 </w:t>
                            </w:r>
                            <w:proofErr w:type="gramStart"/>
                            <w:r w:rsidRPr="007E0929">
                              <w:rPr>
                                <w:rFonts w:ascii="Consolas" w:hAnsi="Consolas" w:cs="Consolas"/>
                                <w:color w:val="000000"/>
                                <w:sz w:val="18"/>
                                <w:szCs w:val="18"/>
                              </w:rPr>
                              <w:t>aPos;</w:t>
                            </w:r>
                            <w:proofErr w:type="gramEnd"/>
                          </w:p>
                          <w:p w14:paraId="509155D5" w14:textId="77777777" w:rsidR="00046CFA" w:rsidRPr="007E0929" w:rsidRDefault="00046CFA" w:rsidP="007E0929">
                            <w:pPr>
                              <w:autoSpaceDE w:val="0"/>
                              <w:autoSpaceDN w:val="0"/>
                              <w:adjustRightInd w:val="0"/>
                              <w:spacing w:after="0" w:line="240" w:lineRule="auto"/>
                              <w:rPr>
                                <w:rFonts w:ascii="Consolas" w:hAnsi="Consolas" w:cs="Consolas"/>
                                <w:color w:val="000000"/>
                                <w:sz w:val="18"/>
                                <w:szCs w:val="18"/>
                              </w:rPr>
                            </w:pPr>
                            <w:r w:rsidRPr="007E0929">
                              <w:rPr>
                                <w:rFonts w:ascii="Consolas" w:hAnsi="Consolas" w:cs="Consolas"/>
                                <w:color w:val="0000FF"/>
                                <w:sz w:val="18"/>
                                <w:szCs w:val="18"/>
                              </w:rPr>
                              <w:t>void</w:t>
                            </w:r>
                            <w:r w:rsidRPr="007E0929">
                              <w:rPr>
                                <w:rFonts w:ascii="Consolas" w:hAnsi="Consolas" w:cs="Consolas"/>
                                <w:color w:val="000000"/>
                                <w:sz w:val="18"/>
                                <w:szCs w:val="18"/>
                              </w:rPr>
                              <w:t xml:space="preserve"> main(){</w:t>
                            </w:r>
                          </w:p>
                          <w:p w14:paraId="72969BF3" w14:textId="77777777" w:rsidR="00046CFA" w:rsidRPr="007E0929" w:rsidRDefault="00046CFA" w:rsidP="007E0929">
                            <w:pPr>
                              <w:autoSpaceDE w:val="0"/>
                              <w:autoSpaceDN w:val="0"/>
                              <w:adjustRightInd w:val="0"/>
                              <w:spacing w:after="0" w:line="240" w:lineRule="auto"/>
                              <w:rPr>
                                <w:rFonts w:ascii="Consolas" w:hAnsi="Consolas" w:cs="Consolas"/>
                                <w:color w:val="000000"/>
                                <w:sz w:val="18"/>
                                <w:szCs w:val="18"/>
                              </w:rPr>
                            </w:pPr>
                            <w:r w:rsidRPr="007E0929">
                              <w:rPr>
                                <w:rFonts w:ascii="Consolas" w:hAnsi="Consolas" w:cs="Consolas"/>
                                <w:color w:val="000000"/>
                                <w:sz w:val="18"/>
                                <w:szCs w:val="18"/>
                              </w:rPr>
                              <w:t xml:space="preserve">    gl_Position = vec4(aPos, 1.0</w:t>
                            </w:r>
                            <w:proofErr w:type="gramStart"/>
                            <w:r w:rsidRPr="007E0929">
                              <w:rPr>
                                <w:rFonts w:ascii="Consolas" w:hAnsi="Consolas" w:cs="Consolas"/>
                                <w:color w:val="000000"/>
                                <w:sz w:val="18"/>
                                <w:szCs w:val="18"/>
                              </w:rPr>
                              <w:t>);</w:t>
                            </w:r>
                            <w:proofErr w:type="gramEnd"/>
                          </w:p>
                          <w:p w14:paraId="088C9E7C" w14:textId="56E09D1B" w:rsidR="00046CFA" w:rsidRPr="007E0929" w:rsidRDefault="00046CFA" w:rsidP="007E0929">
                            <w:pPr>
                              <w:spacing w:after="0"/>
                              <w:rPr>
                                <w:sz w:val="18"/>
                                <w:szCs w:val="18"/>
                              </w:rPr>
                            </w:pPr>
                            <w:r w:rsidRPr="007E0929">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2464ED26" id="_x0000_s1042"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39UNg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I0MLoNAQZIK6hOKYmE0PT5S&#10;3LRgf1HSo+FL6n4emBWUqE8ahV1l83l4IfEwX9ygCsReZ6rrDNMcoZBPSsbt1sdXFSk392iAnYzS&#10;vHQy9YxGjiROjy68lOtz/Orl17D5DQ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jZd/VDYCAABiBAAADgAAAAAAAAAAAAAA&#10;AAAuAgAAZHJzL2Uyb0RvYy54bWxQSwECLQAUAAYACAAAACEAsCuTKd0AAAAFAQAADwAAAAAAAAAA&#10;AAAAAACQBAAAZHJzL2Rvd25yZXYueG1sUEsFBgAAAAAEAAQA8wAAAJoFAAAAAA==&#10;" fillcolor="#d5dce4 [671]">
                <v:textbox style="mso-fit-shape-to-text:t">
                  <w:txbxContent>
                    <w:p w14:paraId="1F5ECA1E" w14:textId="01F7FFE3" w:rsidR="00046CFA" w:rsidRPr="007E0929" w:rsidRDefault="00046CFA" w:rsidP="007E0929">
                      <w:pPr>
                        <w:autoSpaceDE w:val="0"/>
                        <w:autoSpaceDN w:val="0"/>
                        <w:adjustRightInd w:val="0"/>
                        <w:spacing w:after="0" w:line="240" w:lineRule="auto"/>
                        <w:rPr>
                          <w:rFonts w:ascii="Consolas" w:hAnsi="Consolas" w:cs="Consolas"/>
                          <w:color w:val="000000"/>
                          <w:sz w:val="18"/>
                          <w:szCs w:val="18"/>
                        </w:rPr>
                      </w:pPr>
                      <w:r w:rsidRPr="007E0929">
                        <w:rPr>
                          <w:rFonts w:ascii="Consolas" w:hAnsi="Consolas" w:cs="Consolas"/>
                          <w:color w:val="000000"/>
                          <w:sz w:val="18"/>
                          <w:szCs w:val="18"/>
                        </w:rPr>
                        <w:t>#version 410 core</w:t>
                      </w:r>
                    </w:p>
                    <w:p w14:paraId="127C95F3" w14:textId="77777777" w:rsidR="00046CFA" w:rsidRPr="007E0929" w:rsidRDefault="00046CFA" w:rsidP="007E0929">
                      <w:pPr>
                        <w:autoSpaceDE w:val="0"/>
                        <w:autoSpaceDN w:val="0"/>
                        <w:adjustRightInd w:val="0"/>
                        <w:spacing w:after="0" w:line="240" w:lineRule="auto"/>
                        <w:rPr>
                          <w:rFonts w:ascii="Consolas" w:hAnsi="Consolas" w:cs="Consolas"/>
                          <w:color w:val="000000"/>
                          <w:sz w:val="18"/>
                          <w:szCs w:val="18"/>
                        </w:rPr>
                      </w:pPr>
                      <w:r w:rsidRPr="007E0929">
                        <w:rPr>
                          <w:rFonts w:ascii="Consolas" w:hAnsi="Consolas" w:cs="Consolas"/>
                          <w:color w:val="000000"/>
                          <w:sz w:val="18"/>
                          <w:szCs w:val="18"/>
                        </w:rPr>
                        <w:t xml:space="preserve">layout(location = 0) </w:t>
                      </w:r>
                      <w:r w:rsidRPr="007E0929">
                        <w:rPr>
                          <w:rFonts w:ascii="Consolas" w:hAnsi="Consolas" w:cs="Consolas"/>
                          <w:color w:val="0000FF"/>
                          <w:sz w:val="18"/>
                          <w:szCs w:val="18"/>
                        </w:rPr>
                        <w:t>in</w:t>
                      </w:r>
                      <w:r w:rsidRPr="007E0929">
                        <w:rPr>
                          <w:rFonts w:ascii="Consolas" w:hAnsi="Consolas" w:cs="Consolas"/>
                          <w:color w:val="000000"/>
                          <w:sz w:val="18"/>
                          <w:szCs w:val="18"/>
                        </w:rPr>
                        <w:t xml:space="preserve"> vec3 </w:t>
                      </w:r>
                      <w:proofErr w:type="gramStart"/>
                      <w:r w:rsidRPr="007E0929">
                        <w:rPr>
                          <w:rFonts w:ascii="Consolas" w:hAnsi="Consolas" w:cs="Consolas"/>
                          <w:color w:val="000000"/>
                          <w:sz w:val="18"/>
                          <w:szCs w:val="18"/>
                        </w:rPr>
                        <w:t>aPos;</w:t>
                      </w:r>
                      <w:proofErr w:type="gramEnd"/>
                    </w:p>
                    <w:p w14:paraId="509155D5" w14:textId="77777777" w:rsidR="00046CFA" w:rsidRPr="007E0929" w:rsidRDefault="00046CFA" w:rsidP="007E0929">
                      <w:pPr>
                        <w:autoSpaceDE w:val="0"/>
                        <w:autoSpaceDN w:val="0"/>
                        <w:adjustRightInd w:val="0"/>
                        <w:spacing w:after="0" w:line="240" w:lineRule="auto"/>
                        <w:rPr>
                          <w:rFonts w:ascii="Consolas" w:hAnsi="Consolas" w:cs="Consolas"/>
                          <w:color w:val="000000"/>
                          <w:sz w:val="18"/>
                          <w:szCs w:val="18"/>
                        </w:rPr>
                      </w:pPr>
                      <w:r w:rsidRPr="007E0929">
                        <w:rPr>
                          <w:rFonts w:ascii="Consolas" w:hAnsi="Consolas" w:cs="Consolas"/>
                          <w:color w:val="0000FF"/>
                          <w:sz w:val="18"/>
                          <w:szCs w:val="18"/>
                        </w:rPr>
                        <w:t>void</w:t>
                      </w:r>
                      <w:r w:rsidRPr="007E0929">
                        <w:rPr>
                          <w:rFonts w:ascii="Consolas" w:hAnsi="Consolas" w:cs="Consolas"/>
                          <w:color w:val="000000"/>
                          <w:sz w:val="18"/>
                          <w:szCs w:val="18"/>
                        </w:rPr>
                        <w:t xml:space="preserve"> main(){</w:t>
                      </w:r>
                    </w:p>
                    <w:p w14:paraId="72969BF3" w14:textId="77777777" w:rsidR="00046CFA" w:rsidRPr="007E0929" w:rsidRDefault="00046CFA" w:rsidP="007E0929">
                      <w:pPr>
                        <w:autoSpaceDE w:val="0"/>
                        <w:autoSpaceDN w:val="0"/>
                        <w:adjustRightInd w:val="0"/>
                        <w:spacing w:after="0" w:line="240" w:lineRule="auto"/>
                        <w:rPr>
                          <w:rFonts w:ascii="Consolas" w:hAnsi="Consolas" w:cs="Consolas"/>
                          <w:color w:val="000000"/>
                          <w:sz w:val="18"/>
                          <w:szCs w:val="18"/>
                        </w:rPr>
                      </w:pPr>
                      <w:r w:rsidRPr="007E0929">
                        <w:rPr>
                          <w:rFonts w:ascii="Consolas" w:hAnsi="Consolas" w:cs="Consolas"/>
                          <w:color w:val="000000"/>
                          <w:sz w:val="18"/>
                          <w:szCs w:val="18"/>
                        </w:rPr>
                        <w:t xml:space="preserve">    gl_Position = vec4(aPos, 1.0</w:t>
                      </w:r>
                      <w:proofErr w:type="gramStart"/>
                      <w:r w:rsidRPr="007E0929">
                        <w:rPr>
                          <w:rFonts w:ascii="Consolas" w:hAnsi="Consolas" w:cs="Consolas"/>
                          <w:color w:val="000000"/>
                          <w:sz w:val="18"/>
                          <w:szCs w:val="18"/>
                        </w:rPr>
                        <w:t>);</w:t>
                      </w:r>
                      <w:proofErr w:type="gramEnd"/>
                    </w:p>
                    <w:p w14:paraId="088C9E7C" w14:textId="56E09D1B" w:rsidR="00046CFA" w:rsidRPr="007E0929" w:rsidRDefault="00046CFA" w:rsidP="007E0929">
                      <w:pPr>
                        <w:spacing w:after="0"/>
                        <w:rPr>
                          <w:sz w:val="18"/>
                          <w:szCs w:val="18"/>
                        </w:rPr>
                      </w:pPr>
                      <w:r w:rsidRPr="007E0929">
                        <w:rPr>
                          <w:rFonts w:ascii="Consolas" w:hAnsi="Consolas" w:cs="Consolas"/>
                          <w:color w:val="000000"/>
                          <w:sz w:val="18"/>
                          <w:szCs w:val="18"/>
                        </w:rPr>
                        <w:t>}</w:t>
                      </w:r>
                    </w:p>
                  </w:txbxContent>
                </v:textbox>
                <w10:anchorlock/>
              </v:shape>
            </w:pict>
          </mc:Fallback>
        </mc:AlternateContent>
      </w:r>
    </w:p>
    <w:p w14:paraId="69508F47" w14:textId="6BF0896C" w:rsidR="001D249D" w:rsidRDefault="001D249D" w:rsidP="00361689">
      <w:r>
        <w:t xml:space="preserve">Here are two simple </w:t>
      </w:r>
      <w:r w:rsidR="0047047E">
        <w:t xml:space="preserve">shaders </w:t>
      </w:r>
      <w:r w:rsidR="000E53CF">
        <w:t>that we can use to tessellate a simple triangle:</w:t>
      </w:r>
    </w:p>
    <w:p w14:paraId="189FFBAE" w14:textId="6C09669D" w:rsidR="009B0572" w:rsidRDefault="009B0572" w:rsidP="00361689">
      <w:r>
        <w:rPr>
          <w:noProof/>
        </w:rPr>
        <w:lastRenderedPageBreak/>
        <mc:AlternateContent>
          <mc:Choice Requires="wps">
            <w:drawing>
              <wp:inline distT="0" distB="0" distL="0" distR="0" wp14:anchorId="1156677C" wp14:editId="17970183">
                <wp:extent cx="6170295" cy="1404620"/>
                <wp:effectExtent l="0" t="0" r="20955" b="1841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4352EF2" w14:textId="587A1E80" w:rsidR="00046CFA"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8000"/>
                                <w:sz w:val="18"/>
                                <w:szCs w:val="18"/>
                              </w:rPr>
                              <w:t>/</w:t>
                            </w:r>
                            <w:r>
                              <w:rPr>
                                <w:rFonts w:ascii="Consolas" w:hAnsi="Consolas" w:cs="Consolas"/>
                                <w:color w:val="008000"/>
                                <w:sz w:val="18"/>
                                <w:szCs w:val="18"/>
                              </w:rPr>
                              <w:t xml:space="preserve">/ </w:t>
                            </w:r>
                            <w:r w:rsidRPr="00110DA4">
                              <w:rPr>
                                <w:rFonts w:ascii="Consolas" w:hAnsi="Consolas" w:cs="Consolas"/>
                                <w:color w:val="008000"/>
                                <w:sz w:val="18"/>
                                <w:szCs w:val="18"/>
                              </w:rPr>
                              <w:t>first is the control shader</w:t>
                            </w:r>
                          </w:p>
                          <w:p w14:paraId="7DFCA633" w14:textId="7FB8EBA6"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#version 410 core</w:t>
                            </w:r>
                          </w:p>
                          <w:p w14:paraId="6080F9EC"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layout(vertices = 3) </w:t>
                            </w:r>
                            <w:proofErr w:type="gramStart"/>
                            <w:r w:rsidRPr="00C05884">
                              <w:rPr>
                                <w:rFonts w:ascii="Consolas" w:hAnsi="Consolas" w:cs="Consolas"/>
                                <w:color w:val="0000FF"/>
                                <w:sz w:val="18"/>
                                <w:szCs w:val="18"/>
                              </w:rPr>
                              <w:t>out</w:t>
                            </w:r>
                            <w:r w:rsidRPr="00C05884">
                              <w:rPr>
                                <w:rFonts w:ascii="Consolas" w:hAnsi="Consolas" w:cs="Consolas"/>
                                <w:color w:val="000000"/>
                                <w:sz w:val="18"/>
                                <w:szCs w:val="18"/>
                              </w:rPr>
                              <w:t>;</w:t>
                            </w:r>
                            <w:proofErr w:type="gramEnd"/>
                          </w:p>
                          <w:p w14:paraId="4F00B544"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FF"/>
                                <w:sz w:val="18"/>
                                <w:szCs w:val="18"/>
                              </w:rPr>
                              <w:t>void</w:t>
                            </w:r>
                            <w:r w:rsidRPr="00C05884">
                              <w:rPr>
                                <w:rFonts w:ascii="Consolas" w:hAnsi="Consolas" w:cs="Consolas"/>
                                <w:color w:val="000000"/>
                                <w:sz w:val="18"/>
                                <w:szCs w:val="18"/>
                              </w:rPr>
                              <w:t xml:space="preserve"> main(</w:t>
                            </w:r>
                            <w:r w:rsidRPr="00C05884">
                              <w:rPr>
                                <w:rFonts w:ascii="Consolas" w:hAnsi="Consolas" w:cs="Consolas"/>
                                <w:color w:val="0000FF"/>
                                <w:sz w:val="18"/>
                                <w:szCs w:val="18"/>
                              </w:rPr>
                              <w:t>void</w:t>
                            </w:r>
                            <w:r w:rsidRPr="00C05884">
                              <w:rPr>
                                <w:rFonts w:ascii="Consolas" w:hAnsi="Consolas" w:cs="Consolas"/>
                                <w:color w:val="000000"/>
                                <w:sz w:val="18"/>
                                <w:szCs w:val="18"/>
                              </w:rPr>
                              <w:t>)</w:t>
                            </w:r>
                          </w:p>
                          <w:p w14:paraId="6936C612"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w:t>
                            </w:r>
                          </w:p>
                          <w:p w14:paraId="75598E9B"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w:t>
                            </w:r>
                            <w:r w:rsidRPr="00C05884">
                              <w:rPr>
                                <w:rFonts w:ascii="Consolas" w:hAnsi="Consolas" w:cs="Consolas"/>
                                <w:color w:val="0000FF"/>
                                <w:sz w:val="18"/>
                                <w:szCs w:val="18"/>
                              </w:rPr>
                              <w:t>if</w:t>
                            </w:r>
                            <w:r w:rsidRPr="00C05884">
                              <w:rPr>
                                <w:rFonts w:ascii="Consolas" w:hAnsi="Consolas" w:cs="Consolas"/>
                                <w:color w:val="000000"/>
                                <w:sz w:val="18"/>
                                <w:szCs w:val="18"/>
                              </w:rPr>
                              <w:t xml:space="preserve"> (gl_InvocationID == 0)</w:t>
                            </w:r>
                          </w:p>
                          <w:p w14:paraId="07C0C9FF"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w:t>
                            </w:r>
                          </w:p>
                          <w:p w14:paraId="0A11EE84"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gl_TessLevelInner[0] = </w:t>
                            </w:r>
                            <w:proofErr w:type="gramStart"/>
                            <w:r w:rsidRPr="00C05884">
                              <w:rPr>
                                <w:rFonts w:ascii="Consolas" w:hAnsi="Consolas" w:cs="Consolas"/>
                                <w:color w:val="000000"/>
                                <w:sz w:val="18"/>
                                <w:szCs w:val="18"/>
                              </w:rPr>
                              <w:t>3.0;</w:t>
                            </w:r>
                            <w:proofErr w:type="gramEnd"/>
                          </w:p>
                          <w:p w14:paraId="6CF7FE3D" w14:textId="4AB99BE1"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w:t>
                            </w:r>
                            <w:r w:rsidRPr="00C05884">
                              <w:rPr>
                                <w:rFonts w:ascii="Consolas" w:hAnsi="Consolas" w:cs="Consolas"/>
                                <w:color w:val="008000"/>
                                <w:sz w:val="18"/>
                                <w:szCs w:val="18"/>
                              </w:rPr>
                              <w:t>// number of tessel</w:t>
                            </w:r>
                            <w:r>
                              <w:rPr>
                                <w:rFonts w:ascii="Consolas" w:hAnsi="Consolas" w:cs="Consolas"/>
                                <w:color w:val="008000"/>
                                <w:sz w:val="18"/>
                                <w:szCs w:val="18"/>
                              </w:rPr>
                              <w:t>l</w:t>
                            </w:r>
                            <w:r w:rsidRPr="00C05884">
                              <w:rPr>
                                <w:rFonts w:ascii="Consolas" w:hAnsi="Consolas" w:cs="Consolas"/>
                                <w:color w:val="008000"/>
                                <w:sz w:val="18"/>
                                <w:szCs w:val="18"/>
                              </w:rPr>
                              <w:t>ations on each of the outer edges</w:t>
                            </w:r>
                          </w:p>
                          <w:p w14:paraId="00E16486"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gl_TessLevelOuter[0] = </w:t>
                            </w:r>
                            <w:proofErr w:type="gramStart"/>
                            <w:r w:rsidRPr="00C05884">
                              <w:rPr>
                                <w:rFonts w:ascii="Consolas" w:hAnsi="Consolas" w:cs="Consolas"/>
                                <w:color w:val="000000"/>
                                <w:sz w:val="18"/>
                                <w:szCs w:val="18"/>
                              </w:rPr>
                              <w:t>3.0;</w:t>
                            </w:r>
                            <w:proofErr w:type="gramEnd"/>
                          </w:p>
                          <w:p w14:paraId="61DA0D9E"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gl_TessLevelOuter[1] = </w:t>
                            </w:r>
                            <w:proofErr w:type="gramStart"/>
                            <w:r w:rsidRPr="00C05884">
                              <w:rPr>
                                <w:rFonts w:ascii="Consolas" w:hAnsi="Consolas" w:cs="Consolas"/>
                                <w:color w:val="000000"/>
                                <w:sz w:val="18"/>
                                <w:szCs w:val="18"/>
                              </w:rPr>
                              <w:t>3.0;</w:t>
                            </w:r>
                            <w:proofErr w:type="gramEnd"/>
                          </w:p>
                          <w:p w14:paraId="0549554C"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gl_TessLevelOuter[2] = </w:t>
                            </w:r>
                            <w:proofErr w:type="gramStart"/>
                            <w:r w:rsidRPr="00C05884">
                              <w:rPr>
                                <w:rFonts w:ascii="Consolas" w:hAnsi="Consolas" w:cs="Consolas"/>
                                <w:color w:val="000000"/>
                                <w:sz w:val="18"/>
                                <w:szCs w:val="18"/>
                              </w:rPr>
                              <w:t>3.0;</w:t>
                            </w:r>
                            <w:proofErr w:type="gramEnd"/>
                          </w:p>
                          <w:p w14:paraId="6959FCF4"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w:t>
                            </w:r>
                          </w:p>
                          <w:p w14:paraId="3C4A0D42"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gl_out[gl_InvocationID].gl_Position = gl_in[gl_InvocationID].gl_</w:t>
                            </w:r>
                            <w:proofErr w:type="gramStart"/>
                            <w:r w:rsidRPr="00C05884">
                              <w:rPr>
                                <w:rFonts w:ascii="Consolas" w:hAnsi="Consolas" w:cs="Consolas"/>
                                <w:color w:val="000000"/>
                                <w:sz w:val="18"/>
                                <w:szCs w:val="18"/>
                              </w:rPr>
                              <w:t>Position;</w:t>
                            </w:r>
                            <w:proofErr w:type="gramEnd"/>
                          </w:p>
                          <w:p w14:paraId="48D0DBA9" w14:textId="51C5D89E" w:rsidR="00046CFA" w:rsidRDefault="00046CFA" w:rsidP="009B0572">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w:t>
                            </w:r>
                          </w:p>
                          <w:p w14:paraId="2E13F559" w14:textId="4C5AD38D" w:rsidR="00046CFA" w:rsidRDefault="00046CFA" w:rsidP="009B0572">
                            <w:pPr>
                              <w:autoSpaceDE w:val="0"/>
                              <w:autoSpaceDN w:val="0"/>
                              <w:adjustRightInd w:val="0"/>
                              <w:spacing w:after="0" w:line="240" w:lineRule="auto"/>
                              <w:rPr>
                                <w:rFonts w:ascii="Consolas" w:hAnsi="Consolas" w:cs="Consolas"/>
                                <w:color w:val="000000"/>
                                <w:sz w:val="18"/>
                                <w:szCs w:val="18"/>
                              </w:rPr>
                            </w:pPr>
                          </w:p>
                          <w:p w14:paraId="5372994B" w14:textId="75F50079" w:rsidR="00046CFA" w:rsidRDefault="00046CFA" w:rsidP="009B0572">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8000"/>
                                <w:sz w:val="18"/>
                                <w:szCs w:val="18"/>
                              </w:rPr>
                              <w:t>/</w:t>
                            </w:r>
                            <w:r>
                              <w:rPr>
                                <w:rFonts w:ascii="Consolas" w:hAnsi="Consolas" w:cs="Consolas"/>
                                <w:color w:val="008000"/>
                                <w:sz w:val="18"/>
                                <w:szCs w:val="18"/>
                              </w:rPr>
                              <w:t>/ second</w:t>
                            </w:r>
                            <w:r w:rsidRPr="00110DA4">
                              <w:rPr>
                                <w:rFonts w:ascii="Consolas" w:hAnsi="Consolas" w:cs="Consolas"/>
                                <w:color w:val="008000"/>
                                <w:sz w:val="18"/>
                                <w:szCs w:val="18"/>
                              </w:rPr>
                              <w:t xml:space="preserve"> is the </w:t>
                            </w:r>
                            <w:r>
                              <w:rPr>
                                <w:rFonts w:ascii="Consolas" w:hAnsi="Consolas" w:cs="Consolas"/>
                                <w:color w:val="008000"/>
                                <w:sz w:val="18"/>
                                <w:szCs w:val="18"/>
                              </w:rPr>
                              <w:t>evaluation</w:t>
                            </w:r>
                            <w:r w:rsidRPr="00110DA4">
                              <w:rPr>
                                <w:rFonts w:ascii="Consolas" w:hAnsi="Consolas" w:cs="Consolas"/>
                                <w:color w:val="008000"/>
                                <w:sz w:val="18"/>
                                <w:szCs w:val="18"/>
                              </w:rPr>
                              <w:t xml:space="preserve"> shader</w:t>
                            </w:r>
                          </w:p>
                          <w:p w14:paraId="6B90FBFA"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#version 410 core</w:t>
                            </w:r>
                          </w:p>
                          <w:p w14:paraId="341F9850"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layout(triangles, equal_spacing, cw) </w:t>
                            </w:r>
                            <w:proofErr w:type="gramStart"/>
                            <w:r w:rsidRPr="00DB4E2F">
                              <w:rPr>
                                <w:rFonts w:ascii="Consolas" w:hAnsi="Consolas" w:cs="Consolas"/>
                                <w:color w:val="0000FF"/>
                                <w:sz w:val="18"/>
                                <w:szCs w:val="18"/>
                              </w:rPr>
                              <w:t>in</w:t>
                            </w:r>
                            <w:r w:rsidRPr="00DB4E2F">
                              <w:rPr>
                                <w:rFonts w:ascii="Consolas" w:hAnsi="Consolas" w:cs="Consolas"/>
                                <w:color w:val="000000"/>
                                <w:sz w:val="18"/>
                                <w:szCs w:val="18"/>
                              </w:rPr>
                              <w:t>;</w:t>
                            </w:r>
                            <w:proofErr w:type="gramEnd"/>
                          </w:p>
                          <w:p w14:paraId="3B22FD85"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FF"/>
                                <w:sz w:val="18"/>
                                <w:szCs w:val="18"/>
                              </w:rPr>
                              <w:t>uniform</w:t>
                            </w:r>
                            <w:r w:rsidRPr="00DB4E2F">
                              <w:rPr>
                                <w:rFonts w:ascii="Consolas" w:hAnsi="Consolas" w:cs="Consolas"/>
                                <w:color w:val="000000"/>
                                <w:sz w:val="18"/>
                                <w:szCs w:val="18"/>
                              </w:rPr>
                              <w:t xml:space="preserve"> mat4 </w:t>
                            </w:r>
                            <w:proofErr w:type="gramStart"/>
                            <w:r w:rsidRPr="00DB4E2F">
                              <w:rPr>
                                <w:rFonts w:ascii="Consolas" w:hAnsi="Consolas" w:cs="Consolas"/>
                                <w:color w:val="000000"/>
                                <w:sz w:val="18"/>
                                <w:szCs w:val="18"/>
                              </w:rPr>
                              <w:t>model;</w:t>
                            </w:r>
                            <w:proofErr w:type="gramEnd"/>
                          </w:p>
                          <w:p w14:paraId="4864A398"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FF"/>
                                <w:sz w:val="18"/>
                                <w:szCs w:val="18"/>
                              </w:rPr>
                              <w:t>uniform</w:t>
                            </w:r>
                            <w:r w:rsidRPr="00DB4E2F">
                              <w:rPr>
                                <w:rFonts w:ascii="Consolas" w:hAnsi="Consolas" w:cs="Consolas"/>
                                <w:color w:val="000000"/>
                                <w:sz w:val="18"/>
                                <w:szCs w:val="18"/>
                              </w:rPr>
                              <w:t xml:space="preserve"> mat4 </w:t>
                            </w:r>
                            <w:proofErr w:type="gramStart"/>
                            <w:r w:rsidRPr="00DB4E2F">
                              <w:rPr>
                                <w:rFonts w:ascii="Consolas" w:hAnsi="Consolas" w:cs="Consolas"/>
                                <w:color w:val="000000"/>
                                <w:sz w:val="18"/>
                                <w:szCs w:val="18"/>
                              </w:rPr>
                              <w:t>view;</w:t>
                            </w:r>
                            <w:proofErr w:type="gramEnd"/>
                          </w:p>
                          <w:p w14:paraId="57E4D49C"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FF"/>
                                <w:sz w:val="18"/>
                                <w:szCs w:val="18"/>
                              </w:rPr>
                              <w:t>out</w:t>
                            </w:r>
                            <w:r w:rsidRPr="00DB4E2F">
                              <w:rPr>
                                <w:rFonts w:ascii="Consolas" w:hAnsi="Consolas" w:cs="Consolas"/>
                                <w:color w:val="000000"/>
                                <w:sz w:val="18"/>
                                <w:szCs w:val="18"/>
                              </w:rPr>
                              <w:t xml:space="preserve"> vec4 es_</w:t>
                            </w:r>
                            <w:proofErr w:type="gramStart"/>
                            <w:r w:rsidRPr="00DB4E2F">
                              <w:rPr>
                                <w:rFonts w:ascii="Consolas" w:hAnsi="Consolas" w:cs="Consolas"/>
                                <w:color w:val="000000"/>
                                <w:sz w:val="18"/>
                                <w:szCs w:val="18"/>
                              </w:rPr>
                              <w:t>color;</w:t>
                            </w:r>
                            <w:proofErr w:type="gramEnd"/>
                          </w:p>
                          <w:p w14:paraId="00BD4F13"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FF"/>
                                <w:sz w:val="18"/>
                                <w:szCs w:val="18"/>
                              </w:rPr>
                              <w:t>void</w:t>
                            </w:r>
                            <w:r w:rsidRPr="00DB4E2F">
                              <w:rPr>
                                <w:rFonts w:ascii="Consolas" w:hAnsi="Consolas" w:cs="Consolas"/>
                                <w:color w:val="000000"/>
                                <w:sz w:val="18"/>
                                <w:szCs w:val="18"/>
                              </w:rPr>
                              <w:t xml:space="preserve"> main(</w:t>
                            </w:r>
                            <w:r w:rsidRPr="00DB4E2F">
                              <w:rPr>
                                <w:rFonts w:ascii="Consolas" w:hAnsi="Consolas" w:cs="Consolas"/>
                                <w:color w:val="0000FF"/>
                                <w:sz w:val="18"/>
                                <w:szCs w:val="18"/>
                              </w:rPr>
                              <w:t>void</w:t>
                            </w:r>
                            <w:r w:rsidRPr="00DB4E2F">
                              <w:rPr>
                                <w:rFonts w:ascii="Consolas" w:hAnsi="Consolas" w:cs="Consolas"/>
                                <w:color w:val="000000"/>
                                <w:sz w:val="18"/>
                                <w:szCs w:val="18"/>
                              </w:rPr>
                              <w:t>)</w:t>
                            </w:r>
                          </w:p>
                          <w:p w14:paraId="798F3CAD"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w:t>
                            </w:r>
                          </w:p>
                          <w:p w14:paraId="0717C292"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vec4 pos = (gl_TessCoord.x * gl_in[0].gl_Position) +</w:t>
                            </w:r>
                          </w:p>
                          <w:p w14:paraId="35901483"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(gl_TessCoord.y * gl_in[1].gl_Position) +</w:t>
                            </w:r>
                          </w:p>
                          <w:p w14:paraId="736FA547"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w:t>
                            </w:r>
                            <w:proofErr w:type="gramStart"/>
                            <w:r w:rsidRPr="00DB4E2F">
                              <w:rPr>
                                <w:rFonts w:ascii="Consolas" w:hAnsi="Consolas" w:cs="Consolas"/>
                                <w:color w:val="000000"/>
                                <w:sz w:val="18"/>
                                <w:szCs w:val="18"/>
                              </w:rPr>
                              <w:t>gl</w:t>
                            </w:r>
                            <w:proofErr w:type="gramEnd"/>
                            <w:r w:rsidRPr="00DB4E2F">
                              <w:rPr>
                                <w:rFonts w:ascii="Consolas" w:hAnsi="Consolas" w:cs="Consolas"/>
                                <w:color w:val="000000"/>
                                <w:sz w:val="18"/>
                                <w:szCs w:val="18"/>
                              </w:rPr>
                              <w:t>_TessCoord.z * gl_in[2].gl_Position);</w:t>
                            </w:r>
                          </w:p>
                          <w:p w14:paraId="1D247DC5"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es_color = vec4(gl_TessCoord,1</w:t>
                            </w:r>
                            <w:proofErr w:type="gramStart"/>
                            <w:r w:rsidRPr="00DB4E2F">
                              <w:rPr>
                                <w:rFonts w:ascii="Consolas" w:hAnsi="Consolas" w:cs="Consolas"/>
                                <w:color w:val="000000"/>
                                <w:sz w:val="18"/>
                                <w:szCs w:val="18"/>
                              </w:rPr>
                              <w:t>);</w:t>
                            </w:r>
                            <w:proofErr w:type="gramEnd"/>
                          </w:p>
                          <w:p w14:paraId="1BF9B47A"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gl_Position = view*model*</w:t>
                            </w:r>
                            <w:proofErr w:type="gramStart"/>
                            <w:r w:rsidRPr="00DB4E2F">
                              <w:rPr>
                                <w:rFonts w:ascii="Consolas" w:hAnsi="Consolas" w:cs="Consolas"/>
                                <w:color w:val="000000"/>
                                <w:sz w:val="18"/>
                                <w:szCs w:val="18"/>
                              </w:rPr>
                              <w:t>pos;</w:t>
                            </w:r>
                            <w:proofErr w:type="gramEnd"/>
                          </w:p>
                          <w:p w14:paraId="0A2C6334" w14:textId="558D71DA"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1156677C" id="_x0000_s1043"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BGiNg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kYGV0GgIEkF9TOKYmE0PT5S&#10;3LRgf1HSo+FL6n4emRWUqE8ahV1n83l4IfEwX6xQBWKvM9V1hmmOUMgnJeN25+OripSbOzTAXkZp&#10;XjqZekYjRxKnRxdeyvU5fvXya9j+Bg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XyARojYCAABiBAAADgAAAAAAAAAAAAAA&#10;AAAuAgAAZHJzL2Uyb0RvYy54bWxQSwECLQAUAAYACAAAACEAsCuTKd0AAAAFAQAADwAAAAAAAAAA&#10;AAAAAACQBAAAZHJzL2Rvd25yZXYueG1sUEsFBgAAAAAEAAQA8wAAAJoFAAAAAA==&#10;" fillcolor="#d5dce4 [671]">
                <v:textbox style="mso-fit-shape-to-text:t">
                  <w:txbxContent>
                    <w:p w14:paraId="74352EF2" w14:textId="587A1E80" w:rsidR="00046CFA"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8000"/>
                          <w:sz w:val="18"/>
                          <w:szCs w:val="18"/>
                        </w:rPr>
                        <w:t>/</w:t>
                      </w:r>
                      <w:r>
                        <w:rPr>
                          <w:rFonts w:ascii="Consolas" w:hAnsi="Consolas" w:cs="Consolas"/>
                          <w:color w:val="008000"/>
                          <w:sz w:val="18"/>
                          <w:szCs w:val="18"/>
                        </w:rPr>
                        <w:t xml:space="preserve">/ </w:t>
                      </w:r>
                      <w:r w:rsidRPr="00110DA4">
                        <w:rPr>
                          <w:rFonts w:ascii="Consolas" w:hAnsi="Consolas" w:cs="Consolas"/>
                          <w:color w:val="008000"/>
                          <w:sz w:val="18"/>
                          <w:szCs w:val="18"/>
                        </w:rPr>
                        <w:t>first is the control shader</w:t>
                      </w:r>
                    </w:p>
                    <w:p w14:paraId="7DFCA633" w14:textId="7FB8EBA6"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#version 410 core</w:t>
                      </w:r>
                    </w:p>
                    <w:p w14:paraId="6080F9EC"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layout(vertices = 3) </w:t>
                      </w:r>
                      <w:proofErr w:type="gramStart"/>
                      <w:r w:rsidRPr="00C05884">
                        <w:rPr>
                          <w:rFonts w:ascii="Consolas" w:hAnsi="Consolas" w:cs="Consolas"/>
                          <w:color w:val="0000FF"/>
                          <w:sz w:val="18"/>
                          <w:szCs w:val="18"/>
                        </w:rPr>
                        <w:t>out</w:t>
                      </w:r>
                      <w:r w:rsidRPr="00C05884">
                        <w:rPr>
                          <w:rFonts w:ascii="Consolas" w:hAnsi="Consolas" w:cs="Consolas"/>
                          <w:color w:val="000000"/>
                          <w:sz w:val="18"/>
                          <w:szCs w:val="18"/>
                        </w:rPr>
                        <w:t>;</w:t>
                      </w:r>
                      <w:proofErr w:type="gramEnd"/>
                    </w:p>
                    <w:p w14:paraId="4F00B544"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FF"/>
                          <w:sz w:val="18"/>
                          <w:szCs w:val="18"/>
                        </w:rPr>
                        <w:t>void</w:t>
                      </w:r>
                      <w:r w:rsidRPr="00C05884">
                        <w:rPr>
                          <w:rFonts w:ascii="Consolas" w:hAnsi="Consolas" w:cs="Consolas"/>
                          <w:color w:val="000000"/>
                          <w:sz w:val="18"/>
                          <w:szCs w:val="18"/>
                        </w:rPr>
                        <w:t xml:space="preserve"> main(</w:t>
                      </w:r>
                      <w:r w:rsidRPr="00C05884">
                        <w:rPr>
                          <w:rFonts w:ascii="Consolas" w:hAnsi="Consolas" w:cs="Consolas"/>
                          <w:color w:val="0000FF"/>
                          <w:sz w:val="18"/>
                          <w:szCs w:val="18"/>
                        </w:rPr>
                        <w:t>void</w:t>
                      </w:r>
                      <w:r w:rsidRPr="00C05884">
                        <w:rPr>
                          <w:rFonts w:ascii="Consolas" w:hAnsi="Consolas" w:cs="Consolas"/>
                          <w:color w:val="000000"/>
                          <w:sz w:val="18"/>
                          <w:szCs w:val="18"/>
                        </w:rPr>
                        <w:t>)</w:t>
                      </w:r>
                    </w:p>
                    <w:p w14:paraId="6936C612"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w:t>
                      </w:r>
                    </w:p>
                    <w:p w14:paraId="75598E9B"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w:t>
                      </w:r>
                      <w:r w:rsidRPr="00C05884">
                        <w:rPr>
                          <w:rFonts w:ascii="Consolas" w:hAnsi="Consolas" w:cs="Consolas"/>
                          <w:color w:val="0000FF"/>
                          <w:sz w:val="18"/>
                          <w:szCs w:val="18"/>
                        </w:rPr>
                        <w:t>if</w:t>
                      </w:r>
                      <w:r w:rsidRPr="00C05884">
                        <w:rPr>
                          <w:rFonts w:ascii="Consolas" w:hAnsi="Consolas" w:cs="Consolas"/>
                          <w:color w:val="000000"/>
                          <w:sz w:val="18"/>
                          <w:szCs w:val="18"/>
                        </w:rPr>
                        <w:t xml:space="preserve"> (gl_InvocationID == 0)</w:t>
                      </w:r>
                    </w:p>
                    <w:p w14:paraId="07C0C9FF"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w:t>
                      </w:r>
                    </w:p>
                    <w:p w14:paraId="0A11EE84"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gl_TessLevelInner[0] = </w:t>
                      </w:r>
                      <w:proofErr w:type="gramStart"/>
                      <w:r w:rsidRPr="00C05884">
                        <w:rPr>
                          <w:rFonts w:ascii="Consolas" w:hAnsi="Consolas" w:cs="Consolas"/>
                          <w:color w:val="000000"/>
                          <w:sz w:val="18"/>
                          <w:szCs w:val="18"/>
                        </w:rPr>
                        <w:t>3.0;</w:t>
                      </w:r>
                      <w:proofErr w:type="gramEnd"/>
                    </w:p>
                    <w:p w14:paraId="6CF7FE3D" w14:textId="4AB99BE1"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w:t>
                      </w:r>
                      <w:r w:rsidRPr="00C05884">
                        <w:rPr>
                          <w:rFonts w:ascii="Consolas" w:hAnsi="Consolas" w:cs="Consolas"/>
                          <w:color w:val="008000"/>
                          <w:sz w:val="18"/>
                          <w:szCs w:val="18"/>
                        </w:rPr>
                        <w:t>// number of tessel</w:t>
                      </w:r>
                      <w:r>
                        <w:rPr>
                          <w:rFonts w:ascii="Consolas" w:hAnsi="Consolas" w:cs="Consolas"/>
                          <w:color w:val="008000"/>
                          <w:sz w:val="18"/>
                          <w:szCs w:val="18"/>
                        </w:rPr>
                        <w:t>l</w:t>
                      </w:r>
                      <w:r w:rsidRPr="00C05884">
                        <w:rPr>
                          <w:rFonts w:ascii="Consolas" w:hAnsi="Consolas" w:cs="Consolas"/>
                          <w:color w:val="008000"/>
                          <w:sz w:val="18"/>
                          <w:szCs w:val="18"/>
                        </w:rPr>
                        <w:t>ations on each of the outer edges</w:t>
                      </w:r>
                    </w:p>
                    <w:p w14:paraId="00E16486"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gl_TessLevelOuter[0] = </w:t>
                      </w:r>
                      <w:proofErr w:type="gramStart"/>
                      <w:r w:rsidRPr="00C05884">
                        <w:rPr>
                          <w:rFonts w:ascii="Consolas" w:hAnsi="Consolas" w:cs="Consolas"/>
                          <w:color w:val="000000"/>
                          <w:sz w:val="18"/>
                          <w:szCs w:val="18"/>
                        </w:rPr>
                        <w:t>3.0;</w:t>
                      </w:r>
                      <w:proofErr w:type="gramEnd"/>
                    </w:p>
                    <w:p w14:paraId="61DA0D9E"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gl_TessLevelOuter[1] = </w:t>
                      </w:r>
                      <w:proofErr w:type="gramStart"/>
                      <w:r w:rsidRPr="00C05884">
                        <w:rPr>
                          <w:rFonts w:ascii="Consolas" w:hAnsi="Consolas" w:cs="Consolas"/>
                          <w:color w:val="000000"/>
                          <w:sz w:val="18"/>
                          <w:szCs w:val="18"/>
                        </w:rPr>
                        <w:t>3.0;</w:t>
                      </w:r>
                      <w:proofErr w:type="gramEnd"/>
                    </w:p>
                    <w:p w14:paraId="0549554C"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gl_TessLevelOuter[2] = </w:t>
                      </w:r>
                      <w:proofErr w:type="gramStart"/>
                      <w:r w:rsidRPr="00C05884">
                        <w:rPr>
                          <w:rFonts w:ascii="Consolas" w:hAnsi="Consolas" w:cs="Consolas"/>
                          <w:color w:val="000000"/>
                          <w:sz w:val="18"/>
                          <w:szCs w:val="18"/>
                        </w:rPr>
                        <w:t>3.0;</w:t>
                      </w:r>
                      <w:proofErr w:type="gramEnd"/>
                    </w:p>
                    <w:p w14:paraId="6959FCF4"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w:t>
                      </w:r>
                    </w:p>
                    <w:p w14:paraId="3C4A0D42" w14:textId="77777777" w:rsidR="00046CFA" w:rsidRPr="00C05884" w:rsidRDefault="00046CFA" w:rsidP="00C05884">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 xml:space="preserve">    gl_out[gl_InvocationID].gl_Position = gl_in[gl_InvocationID].gl_</w:t>
                      </w:r>
                      <w:proofErr w:type="gramStart"/>
                      <w:r w:rsidRPr="00C05884">
                        <w:rPr>
                          <w:rFonts w:ascii="Consolas" w:hAnsi="Consolas" w:cs="Consolas"/>
                          <w:color w:val="000000"/>
                          <w:sz w:val="18"/>
                          <w:szCs w:val="18"/>
                        </w:rPr>
                        <w:t>Position;</w:t>
                      </w:r>
                      <w:proofErr w:type="gramEnd"/>
                    </w:p>
                    <w:p w14:paraId="48D0DBA9" w14:textId="51C5D89E" w:rsidR="00046CFA" w:rsidRDefault="00046CFA" w:rsidP="009B0572">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0000"/>
                          <w:sz w:val="18"/>
                          <w:szCs w:val="18"/>
                        </w:rPr>
                        <w:t>}</w:t>
                      </w:r>
                    </w:p>
                    <w:p w14:paraId="2E13F559" w14:textId="4C5AD38D" w:rsidR="00046CFA" w:rsidRDefault="00046CFA" w:rsidP="009B0572">
                      <w:pPr>
                        <w:autoSpaceDE w:val="0"/>
                        <w:autoSpaceDN w:val="0"/>
                        <w:adjustRightInd w:val="0"/>
                        <w:spacing w:after="0" w:line="240" w:lineRule="auto"/>
                        <w:rPr>
                          <w:rFonts w:ascii="Consolas" w:hAnsi="Consolas" w:cs="Consolas"/>
                          <w:color w:val="000000"/>
                          <w:sz w:val="18"/>
                          <w:szCs w:val="18"/>
                        </w:rPr>
                      </w:pPr>
                    </w:p>
                    <w:p w14:paraId="5372994B" w14:textId="75F50079" w:rsidR="00046CFA" w:rsidRDefault="00046CFA" w:rsidP="009B0572">
                      <w:pPr>
                        <w:autoSpaceDE w:val="0"/>
                        <w:autoSpaceDN w:val="0"/>
                        <w:adjustRightInd w:val="0"/>
                        <w:spacing w:after="0" w:line="240" w:lineRule="auto"/>
                        <w:rPr>
                          <w:rFonts w:ascii="Consolas" w:hAnsi="Consolas" w:cs="Consolas"/>
                          <w:color w:val="000000"/>
                          <w:sz w:val="18"/>
                          <w:szCs w:val="18"/>
                        </w:rPr>
                      </w:pPr>
                      <w:r w:rsidRPr="00C05884">
                        <w:rPr>
                          <w:rFonts w:ascii="Consolas" w:hAnsi="Consolas" w:cs="Consolas"/>
                          <w:color w:val="008000"/>
                          <w:sz w:val="18"/>
                          <w:szCs w:val="18"/>
                        </w:rPr>
                        <w:t>/</w:t>
                      </w:r>
                      <w:r>
                        <w:rPr>
                          <w:rFonts w:ascii="Consolas" w:hAnsi="Consolas" w:cs="Consolas"/>
                          <w:color w:val="008000"/>
                          <w:sz w:val="18"/>
                          <w:szCs w:val="18"/>
                        </w:rPr>
                        <w:t>/ second</w:t>
                      </w:r>
                      <w:r w:rsidRPr="00110DA4">
                        <w:rPr>
                          <w:rFonts w:ascii="Consolas" w:hAnsi="Consolas" w:cs="Consolas"/>
                          <w:color w:val="008000"/>
                          <w:sz w:val="18"/>
                          <w:szCs w:val="18"/>
                        </w:rPr>
                        <w:t xml:space="preserve"> is the </w:t>
                      </w:r>
                      <w:r>
                        <w:rPr>
                          <w:rFonts w:ascii="Consolas" w:hAnsi="Consolas" w:cs="Consolas"/>
                          <w:color w:val="008000"/>
                          <w:sz w:val="18"/>
                          <w:szCs w:val="18"/>
                        </w:rPr>
                        <w:t>evaluation</w:t>
                      </w:r>
                      <w:r w:rsidRPr="00110DA4">
                        <w:rPr>
                          <w:rFonts w:ascii="Consolas" w:hAnsi="Consolas" w:cs="Consolas"/>
                          <w:color w:val="008000"/>
                          <w:sz w:val="18"/>
                          <w:szCs w:val="18"/>
                        </w:rPr>
                        <w:t xml:space="preserve"> shader</w:t>
                      </w:r>
                    </w:p>
                    <w:p w14:paraId="6B90FBFA"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#version 410 core</w:t>
                      </w:r>
                    </w:p>
                    <w:p w14:paraId="341F9850"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layout(triangles, equal_spacing, cw) </w:t>
                      </w:r>
                      <w:proofErr w:type="gramStart"/>
                      <w:r w:rsidRPr="00DB4E2F">
                        <w:rPr>
                          <w:rFonts w:ascii="Consolas" w:hAnsi="Consolas" w:cs="Consolas"/>
                          <w:color w:val="0000FF"/>
                          <w:sz w:val="18"/>
                          <w:szCs w:val="18"/>
                        </w:rPr>
                        <w:t>in</w:t>
                      </w:r>
                      <w:r w:rsidRPr="00DB4E2F">
                        <w:rPr>
                          <w:rFonts w:ascii="Consolas" w:hAnsi="Consolas" w:cs="Consolas"/>
                          <w:color w:val="000000"/>
                          <w:sz w:val="18"/>
                          <w:szCs w:val="18"/>
                        </w:rPr>
                        <w:t>;</w:t>
                      </w:r>
                      <w:proofErr w:type="gramEnd"/>
                    </w:p>
                    <w:p w14:paraId="3B22FD85"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FF"/>
                          <w:sz w:val="18"/>
                          <w:szCs w:val="18"/>
                        </w:rPr>
                        <w:t>uniform</w:t>
                      </w:r>
                      <w:r w:rsidRPr="00DB4E2F">
                        <w:rPr>
                          <w:rFonts w:ascii="Consolas" w:hAnsi="Consolas" w:cs="Consolas"/>
                          <w:color w:val="000000"/>
                          <w:sz w:val="18"/>
                          <w:szCs w:val="18"/>
                        </w:rPr>
                        <w:t xml:space="preserve"> mat4 </w:t>
                      </w:r>
                      <w:proofErr w:type="gramStart"/>
                      <w:r w:rsidRPr="00DB4E2F">
                        <w:rPr>
                          <w:rFonts w:ascii="Consolas" w:hAnsi="Consolas" w:cs="Consolas"/>
                          <w:color w:val="000000"/>
                          <w:sz w:val="18"/>
                          <w:szCs w:val="18"/>
                        </w:rPr>
                        <w:t>model;</w:t>
                      </w:r>
                      <w:proofErr w:type="gramEnd"/>
                    </w:p>
                    <w:p w14:paraId="4864A398"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FF"/>
                          <w:sz w:val="18"/>
                          <w:szCs w:val="18"/>
                        </w:rPr>
                        <w:t>uniform</w:t>
                      </w:r>
                      <w:r w:rsidRPr="00DB4E2F">
                        <w:rPr>
                          <w:rFonts w:ascii="Consolas" w:hAnsi="Consolas" w:cs="Consolas"/>
                          <w:color w:val="000000"/>
                          <w:sz w:val="18"/>
                          <w:szCs w:val="18"/>
                        </w:rPr>
                        <w:t xml:space="preserve"> mat4 </w:t>
                      </w:r>
                      <w:proofErr w:type="gramStart"/>
                      <w:r w:rsidRPr="00DB4E2F">
                        <w:rPr>
                          <w:rFonts w:ascii="Consolas" w:hAnsi="Consolas" w:cs="Consolas"/>
                          <w:color w:val="000000"/>
                          <w:sz w:val="18"/>
                          <w:szCs w:val="18"/>
                        </w:rPr>
                        <w:t>view;</w:t>
                      </w:r>
                      <w:proofErr w:type="gramEnd"/>
                    </w:p>
                    <w:p w14:paraId="57E4D49C"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FF"/>
                          <w:sz w:val="18"/>
                          <w:szCs w:val="18"/>
                        </w:rPr>
                        <w:t>out</w:t>
                      </w:r>
                      <w:r w:rsidRPr="00DB4E2F">
                        <w:rPr>
                          <w:rFonts w:ascii="Consolas" w:hAnsi="Consolas" w:cs="Consolas"/>
                          <w:color w:val="000000"/>
                          <w:sz w:val="18"/>
                          <w:szCs w:val="18"/>
                        </w:rPr>
                        <w:t xml:space="preserve"> vec4 es_</w:t>
                      </w:r>
                      <w:proofErr w:type="gramStart"/>
                      <w:r w:rsidRPr="00DB4E2F">
                        <w:rPr>
                          <w:rFonts w:ascii="Consolas" w:hAnsi="Consolas" w:cs="Consolas"/>
                          <w:color w:val="000000"/>
                          <w:sz w:val="18"/>
                          <w:szCs w:val="18"/>
                        </w:rPr>
                        <w:t>color;</w:t>
                      </w:r>
                      <w:proofErr w:type="gramEnd"/>
                    </w:p>
                    <w:p w14:paraId="00BD4F13"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FF"/>
                          <w:sz w:val="18"/>
                          <w:szCs w:val="18"/>
                        </w:rPr>
                        <w:t>void</w:t>
                      </w:r>
                      <w:r w:rsidRPr="00DB4E2F">
                        <w:rPr>
                          <w:rFonts w:ascii="Consolas" w:hAnsi="Consolas" w:cs="Consolas"/>
                          <w:color w:val="000000"/>
                          <w:sz w:val="18"/>
                          <w:szCs w:val="18"/>
                        </w:rPr>
                        <w:t xml:space="preserve"> main(</w:t>
                      </w:r>
                      <w:r w:rsidRPr="00DB4E2F">
                        <w:rPr>
                          <w:rFonts w:ascii="Consolas" w:hAnsi="Consolas" w:cs="Consolas"/>
                          <w:color w:val="0000FF"/>
                          <w:sz w:val="18"/>
                          <w:szCs w:val="18"/>
                        </w:rPr>
                        <w:t>void</w:t>
                      </w:r>
                      <w:r w:rsidRPr="00DB4E2F">
                        <w:rPr>
                          <w:rFonts w:ascii="Consolas" w:hAnsi="Consolas" w:cs="Consolas"/>
                          <w:color w:val="000000"/>
                          <w:sz w:val="18"/>
                          <w:szCs w:val="18"/>
                        </w:rPr>
                        <w:t>)</w:t>
                      </w:r>
                    </w:p>
                    <w:p w14:paraId="798F3CAD"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w:t>
                      </w:r>
                    </w:p>
                    <w:p w14:paraId="0717C292"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vec4 pos = (gl_TessCoord.x * gl_in[0].gl_Position) +</w:t>
                      </w:r>
                    </w:p>
                    <w:p w14:paraId="35901483"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(gl_TessCoord.y * gl_in[1].gl_Position) +</w:t>
                      </w:r>
                    </w:p>
                    <w:p w14:paraId="736FA547"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w:t>
                      </w:r>
                      <w:proofErr w:type="gramStart"/>
                      <w:r w:rsidRPr="00DB4E2F">
                        <w:rPr>
                          <w:rFonts w:ascii="Consolas" w:hAnsi="Consolas" w:cs="Consolas"/>
                          <w:color w:val="000000"/>
                          <w:sz w:val="18"/>
                          <w:szCs w:val="18"/>
                        </w:rPr>
                        <w:t>gl</w:t>
                      </w:r>
                      <w:proofErr w:type="gramEnd"/>
                      <w:r w:rsidRPr="00DB4E2F">
                        <w:rPr>
                          <w:rFonts w:ascii="Consolas" w:hAnsi="Consolas" w:cs="Consolas"/>
                          <w:color w:val="000000"/>
                          <w:sz w:val="18"/>
                          <w:szCs w:val="18"/>
                        </w:rPr>
                        <w:t>_TessCoord.z * gl_in[2].gl_Position);</w:t>
                      </w:r>
                    </w:p>
                    <w:p w14:paraId="1D247DC5"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es_color = vec4(gl_TessCoord,1</w:t>
                      </w:r>
                      <w:proofErr w:type="gramStart"/>
                      <w:r w:rsidRPr="00DB4E2F">
                        <w:rPr>
                          <w:rFonts w:ascii="Consolas" w:hAnsi="Consolas" w:cs="Consolas"/>
                          <w:color w:val="000000"/>
                          <w:sz w:val="18"/>
                          <w:szCs w:val="18"/>
                        </w:rPr>
                        <w:t>);</w:t>
                      </w:r>
                      <w:proofErr w:type="gramEnd"/>
                    </w:p>
                    <w:p w14:paraId="1BF9B47A" w14:textId="77777777"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 xml:space="preserve">    gl_Position = view*model*</w:t>
                      </w:r>
                      <w:proofErr w:type="gramStart"/>
                      <w:r w:rsidRPr="00DB4E2F">
                        <w:rPr>
                          <w:rFonts w:ascii="Consolas" w:hAnsi="Consolas" w:cs="Consolas"/>
                          <w:color w:val="000000"/>
                          <w:sz w:val="18"/>
                          <w:szCs w:val="18"/>
                        </w:rPr>
                        <w:t>pos;</w:t>
                      </w:r>
                      <w:proofErr w:type="gramEnd"/>
                    </w:p>
                    <w:p w14:paraId="0A2C6334" w14:textId="558D71DA" w:rsidR="00046CFA" w:rsidRPr="00DB4E2F" w:rsidRDefault="00046CFA" w:rsidP="00DB4E2F">
                      <w:pPr>
                        <w:autoSpaceDE w:val="0"/>
                        <w:autoSpaceDN w:val="0"/>
                        <w:adjustRightInd w:val="0"/>
                        <w:spacing w:after="0" w:line="240" w:lineRule="auto"/>
                        <w:rPr>
                          <w:rFonts w:ascii="Consolas" w:hAnsi="Consolas" w:cs="Consolas"/>
                          <w:color w:val="000000"/>
                          <w:sz w:val="18"/>
                          <w:szCs w:val="18"/>
                        </w:rPr>
                      </w:pPr>
                      <w:r w:rsidRPr="00DB4E2F">
                        <w:rPr>
                          <w:rFonts w:ascii="Consolas" w:hAnsi="Consolas" w:cs="Consolas"/>
                          <w:color w:val="000000"/>
                          <w:sz w:val="18"/>
                          <w:szCs w:val="18"/>
                        </w:rPr>
                        <w:t>}</w:t>
                      </w:r>
                    </w:p>
                  </w:txbxContent>
                </v:textbox>
                <w10:anchorlock/>
              </v:shape>
            </w:pict>
          </mc:Fallback>
        </mc:AlternateContent>
      </w:r>
    </w:p>
    <w:p w14:paraId="205813FF" w14:textId="6E9A1EBD" w:rsidR="00394D7F" w:rsidRDefault="00327E61" w:rsidP="00361689">
      <w:r>
        <w:t xml:space="preserve">More </w:t>
      </w:r>
      <w:r w:rsidR="00E45F84">
        <w:t xml:space="preserve">on tessellations when we </w:t>
      </w:r>
      <w:r w:rsidR="00CE1A3A">
        <w:t>talk about level of detail</w:t>
      </w:r>
      <w:r w:rsidR="00D63A3E">
        <w:t xml:space="preserve"> in scenes</w:t>
      </w:r>
      <w:r w:rsidR="006B61E6">
        <w:t xml:space="preserve">. This is just an example of how </w:t>
      </w:r>
      <w:r w:rsidR="001066FB">
        <w:t xml:space="preserve">it </w:t>
      </w:r>
      <w:r w:rsidR="005B0D79">
        <w:t xml:space="preserve">attaches </w:t>
      </w:r>
      <w:r w:rsidR="006E04AF">
        <w:t>in the pipeline.</w:t>
      </w:r>
    </w:p>
    <w:p w14:paraId="299A3D5C" w14:textId="1D30C046" w:rsidR="006E04AF" w:rsidRDefault="006E04AF" w:rsidP="00361689"/>
    <w:p w14:paraId="724D0CB3" w14:textId="24A94330" w:rsidR="006E04AF" w:rsidRDefault="006E04AF" w:rsidP="00117273">
      <w:pPr>
        <w:pStyle w:val="Heading4"/>
      </w:pPr>
      <w:r>
        <w:t>The Fragment Shade</w:t>
      </w:r>
      <w:r w:rsidR="000411B3">
        <w:t>r</w:t>
      </w:r>
    </w:p>
    <w:p w14:paraId="0C8358D7" w14:textId="20FE0EF2" w:rsidR="000411B3" w:rsidRDefault="00163330" w:rsidP="000411B3">
      <w:r>
        <w:t xml:space="preserve">OpenGL </w:t>
      </w:r>
      <w:r w:rsidR="00784036">
        <w:t xml:space="preserve">has finished rasterizing the image. That means </w:t>
      </w:r>
      <w:r w:rsidR="001F7E09">
        <w:t xml:space="preserve">the image is ready pixel by pixel. </w:t>
      </w:r>
      <w:r w:rsidR="00CF44EE">
        <w:t>It</w:t>
      </w:r>
      <w:r w:rsidR="001B0F1D">
        <w:t xml:space="preserve"> know</w:t>
      </w:r>
      <w:r w:rsidR="00CF44EE">
        <w:t>s what each pixel on the screen represents</w:t>
      </w:r>
      <w:r w:rsidR="000C5FE7">
        <w:t xml:space="preserve"> in terms of objects </w:t>
      </w:r>
      <w:r w:rsidR="00C36A0F">
        <w:t xml:space="preserve">depth and orientation. This is our last chance, based on </w:t>
      </w:r>
      <w:r w:rsidR="00A22ED3">
        <w:t>knowing what we need to draw,</w:t>
      </w:r>
      <w:r w:rsidR="00C36A0F">
        <w:t xml:space="preserve"> to </w:t>
      </w:r>
      <w:r w:rsidR="00A22ED3">
        <w:t>tell OpenGL what color to se</w:t>
      </w:r>
      <w:r w:rsidR="008828E5">
        <w:t>t</w:t>
      </w:r>
      <w:r w:rsidR="00A22ED3">
        <w:t xml:space="preserve"> for each pixel.</w:t>
      </w:r>
    </w:p>
    <w:p w14:paraId="4D9027EA" w14:textId="22F78D84" w:rsidR="00CC7A39" w:rsidRDefault="00CC7A39" w:rsidP="000411B3">
      <w:r>
        <w:t xml:space="preserve">We created a </w:t>
      </w:r>
      <w:r w:rsidRPr="00CC7A39">
        <w:rPr>
          <w:i/>
          <w:iCs/>
        </w:rPr>
        <w:t>fragment shader</w:t>
      </w:r>
      <w:r>
        <w:t xml:space="preserve"> before talking about tesse</w:t>
      </w:r>
      <w:r w:rsidR="00DE17F9">
        <w:t>l</w:t>
      </w:r>
      <w:r w:rsidR="00CE5942">
        <w:t>la</w:t>
      </w:r>
      <w:r w:rsidR="00E01A65">
        <w:t>t</w:t>
      </w:r>
      <w:r w:rsidR="00DE17F9">
        <w:t>ion</w:t>
      </w:r>
      <w:r w:rsidR="00E01A65">
        <w:t>. There we set the pixel color</w:t>
      </w:r>
      <w:r w:rsidR="002E4547">
        <w:t xml:space="preserve">. Now we are asked to set the pixel color for a tessellated </w:t>
      </w:r>
      <w:r w:rsidR="00324FCC">
        <w:t xml:space="preserve">object. For this </w:t>
      </w:r>
      <w:r w:rsidR="004D4F3B">
        <w:t>reason,</w:t>
      </w:r>
      <w:r w:rsidR="00324FCC">
        <w:t xml:space="preserve"> we calculated the color in the </w:t>
      </w:r>
      <w:r w:rsidR="00324FCC">
        <w:rPr>
          <w:i/>
          <w:iCs/>
        </w:rPr>
        <w:t xml:space="preserve">evaluation </w:t>
      </w:r>
      <w:r w:rsidR="00F13B82">
        <w:rPr>
          <w:i/>
          <w:iCs/>
        </w:rPr>
        <w:t>shader</w:t>
      </w:r>
      <w:r w:rsidR="00F13B82">
        <w:t xml:space="preserve">. </w:t>
      </w:r>
      <w:r w:rsidR="009E42DA">
        <w:t xml:space="preserve">There we had access to the coordinates generated </w:t>
      </w:r>
      <w:r w:rsidR="00E02249">
        <w:t>by the tessellation engine</w:t>
      </w:r>
      <w:r w:rsidR="00824CB3">
        <w:t xml:space="preserve">. </w:t>
      </w:r>
      <w:r w:rsidR="00C6372A">
        <w:t>W</w:t>
      </w:r>
      <w:r w:rsidR="00824CB3">
        <w:t>e</w:t>
      </w:r>
      <w:r w:rsidR="00C6372A">
        <w:t xml:space="preserve"> used that information to calculate a color and create a fancy </w:t>
      </w:r>
      <w:r w:rsidR="00E113FE">
        <w:t>result.</w:t>
      </w:r>
    </w:p>
    <w:p w14:paraId="7FEDB016" w14:textId="5D3679E0" w:rsidR="0052147B" w:rsidRPr="00F13B82" w:rsidRDefault="0052147B" w:rsidP="000411B3">
      <w:r>
        <w:rPr>
          <w:noProof/>
        </w:rPr>
        <mc:AlternateContent>
          <mc:Choice Requires="wps">
            <w:drawing>
              <wp:inline distT="0" distB="0" distL="0" distR="0" wp14:anchorId="0DEE8023" wp14:editId="370FDB9C">
                <wp:extent cx="6170295" cy="1404620"/>
                <wp:effectExtent l="0" t="0" r="20955" b="1079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3558BC10" w14:textId="26DE0440"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00"/>
                                <w:sz w:val="18"/>
                                <w:szCs w:val="18"/>
                              </w:rPr>
                              <w:t>#version 420 core</w:t>
                            </w:r>
                          </w:p>
                          <w:p w14:paraId="28338CA1"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FF"/>
                                <w:sz w:val="18"/>
                                <w:szCs w:val="18"/>
                              </w:rPr>
                              <w:t>out</w:t>
                            </w:r>
                            <w:r w:rsidRPr="00D83B02">
                              <w:rPr>
                                <w:rFonts w:ascii="Consolas" w:hAnsi="Consolas" w:cs="Consolas"/>
                                <w:color w:val="000000"/>
                                <w:sz w:val="18"/>
                                <w:szCs w:val="18"/>
                              </w:rPr>
                              <w:t xml:space="preserve"> vec4 </w:t>
                            </w:r>
                            <w:proofErr w:type="gramStart"/>
                            <w:r w:rsidRPr="00D83B02">
                              <w:rPr>
                                <w:rFonts w:ascii="Consolas" w:hAnsi="Consolas" w:cs="Consolas"/>
                                <w:color w:val="000000"/>
                                <w:sz w:val="18"/>
                                <w:szCs w:val="18"/>
                              </w:rPr>
                              <w:t>color;</w:t>
                            </w:r>
                            <w:proofErr w:type="gramEnd"/>
                          </w:p>
                          <w:p w14:paraId="5CA6B5A8"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FF"/>
                                <w:sz w:val="18"/>
                                <w:szCs w:val="18"/>
                              </w:rPr>
                              <w:t>in</w:t>
                            </w:r>
                            <w:r w:rsidRPr="00D83B02">
                              <w:rPr>
                                <w:rFonts w:ascii="Consolas" w:hAnsi="Consolas" w:cs="Consolas"/>
                                <w:color w:val="000000"/>
                                <w:sz w:val="18"/>
                                <w:szCs w:val="18"/>
                              </w:rPr>
                              <w:t xml:space="preserve"> vec4 es_</w:t>
                            </w:r>
                            <w:proofErr w:type="gramStart"/>
                            <w:r w:rsidRPr="00D83B02">
                              <w:rPr>
                                <w:rFonts w:ascii="Consolas" w:hAnsi="Consolas" w:cs="Consolas"/>
                                <w:color w:val="000000"/>
                                <w:sz w:val="18"/>
                                <w:szCs w:val="18"/>
                              </w:rPr>
                              <w:t>color;</w:t>
                            </w:r>
                            <w:proofErr w:type="gramEnd"/>
                          </w:p>
                          <w:p w14:paraId="0293DE94"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FF"/>
                                <w:sz w:val="18"/>
                                <w:szCs w:val="18"/>
                              </w:rPr>
                              <w:t>void</w:t>
                            </w:r>
                            <w:r w:rsidRPr="00D83B02">
                              <w:rPr>
                                <w:rFonts w:ascii="Consolas" w:hAnsi="Consolas" w:cs="Consolas"/>
                                <w:color w:val="000000"/>
                                <w:sz w:val="18"/>
                                <w:szCs w:val="18"/>
                              </w:rPr>
                              <w:t xml:space="preserve"> main(</w:t>
                            </w:r>
                            <w:r w:rsidRPr="00D83B02">
                              <w:rPr>
                                <w:rFonts w:ascii="Consolas" w:hAnsi="Consolas" w:cs="Consolas"/>
                                <w:color w:val="0000FF"/>
                                <w:sz w:val="18"/>
                                <w:szCs w:val="18"/>
                              </w:rPr>
                              <w:t>void</w:t>
                            </w:r>
                            <w:r w:rsidRPr="00D83B02">
                              <w:rPr>
                                <w:rFonts w:ascii="Consolas" w:hAnsi="Consolas" w:cs="Consolas"/>
                                <w:color w:val="000000"/>
                                <w:sz w:val="18"/>
                                <w:szCs w:val="18"/>
                              </w:rPr>
                              <w:t>)</w:t>
                            </w:r>
                          </w:p>
                          <w:p w14:paraId="7DCE807F"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00"/>
                                <w:sz w:val="18"/>
                                <w:szCs w:val="18"/>
                              </w:rPr>
                              <w:t>{</w:t>
                            </w:r>
                          </w:p>
                          <w:p w14:paraId="762472D5"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00"/>
                                <w:sz w:val="18"/>
                                <w:szCs w:val="18"/>
                              </w:rPr>
                              <w:t xml:space="preserve">    color = es_</w:t>
                            </w:r>
                            <w:proofErr w:type="gramStart"/>
                            <w:r w:rsidRPr="00D83B02">
                              <w:rPr>
                                <w:rFonts w:ascii="Consolas" w:hAnsi="Consolas" w:cs="Consolas"/>
                                <w:color w:val="000000"/>
                                <w:sz w:val="18"/>
                                <w:szCs w:val="18"/>
                              </w:rPr>
                              <w:t>color;</w:t>
                            </w:r>
                            <w:proofErr w:type="gramEnd"/>
                          </w:p>
                          <w:p w14:paraId="2FB51257" w14:textId="719780A2"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0DEE8023" id="_x0000_s1044"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jrSNg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I0M3gaBgiQV1CcUxcJoenyk&#10;uGnB/qKkR8OX1P08MCsoUZ80CrvK5vPwQuJhvrhBFYi9zlTXGaY5QiGflIzbrY+vKlJu7tEAOxml&#10;eelk6hmNHEmcHl14Kdfn+NXLr2HzGw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Noo60jYCAABiBAAADgAAAAAAAAAAAAAA&#10;AAAuAgAAZHJzL2Uyb0RvYy54bWxQSwECLQAUAAYACAAAACEAsCuTKd0AAAAFAQAADwAAAAAAAAAA&#10;AAAAAACQBAAAZHJzL2Rvd25yZXYueG1sUEsFBgAAAAAEAAQA8wAAAJoFAAAAAA==&#10;" fillcolor="#d5dce4 [671]">
                <v:textbox style="mso-fit-shape-to-text:t">
                  <w:txbxContent>
                    <w:p w14:paraId="3558BC10" w14:textId="26DE0440"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00"/>
                          <w:sz w:val="18"/>
                          <w:szCs w:val="18"/>
                        </w:rPr>
                        <w:t>#version 420 core</w:t>
                      </w:r>
                    </w:p>
                    <w:p w14:paraId="28338CA1"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FF"/>
                          <w:sz w:val="18"/>
                          <w:szCs w:val="18"/>
                        </w:rPr>
                        <w:t>out</w:t>
                      </w:r>
                      <w:r w:rsidRPr="00D83B02">
                        <w:rPr>
                          <w:rFonts w:ascii="Consolas" w:hAnsi="Consolas" w:cs="Consolas"/>
                          <w:color w:val="000000"/>
                          <w:sz w:val="18"/>
                          <w:szCs w:val="18"/>
                        </w:rPr>
                        <w:t xml:space="preserve"> vec4 </w:t>
                      </w:r>
                      <w:proofErr w:type="gramStart"/>
                      <w:r w:rsidRPr="00D83B02">
                        <w:rPr>
                          <w:rFonts w:ascii="Consolas" w:hAnsi="Consolas" w:cs="Consolas"/>
                          <w:color w:val="000000"/>
                          <w:sz w:val="18"/>
                          <w:szCs w:val="18"/>
                        </w:rPr>
                        <w:t>color;</w:t>
                      </w:r>
                      <w:proofErr w:type="gramEnd"/>
                    </w:p>
                    <w:p w14:paraId="5CA6B5A8"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FF"/>
                          <w:sz w:val="18"/>
                          <w:szCs w:val="18"/>
                        </w:rPr>
                        <w:t>in</w:t>
                      </w:r>
                      <w:r w:rsidRPr="00D83B02">
                        <w:rPr>
                          <w:rFonts w:ascii="Consolas" w:hAnsi="Consolas" w:cs="Consolas"/>
                          <w:color w:val="000000"/>
                          <w:sz w:val="18"/>
                          <w:szCs w:val="18"/>
                        </w:rPr>
                        <w:t xml:space="preserve"> vec4 es_</w:t>
                      </w:r>
                      <w:proofErr w:type="gramStart"/>
                      <w:r w:rsidRPr="00D83B02">
                        <w:rPr>
                          <w:rFonts w:ascii="Consolas" w:hAnsi="Consolas" w:cs="Consolas"/>
                          <w:color w:val="000000"/>
                          <w:sz w:val="18"/>
                          <w:szCs w:val="18"/>
                        </w:rPr>
                        <w:t>color;</w:t>
                      </w:r>
                      <w:proofErr w:type="gramEnd"/>
                    </w:p>
                    <w:p w14:paraId="0293DE94"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FF"/>
                          <w:sz w:val="18"/>
                          <w:szCs w:val="18"/>
                        </w:rPr>
                        <w:t>void</w:t>
                      </w:r>
                      <w:r w:rsidRPr="00D83B02">
                        <w:rPr>
                          <w:rFonts w:ascii="Consolas" w:hAnsi="Consolas" w:cs="Consolas"/>
                          <w:color w:val="000000"/>
                          <w:sz w:val="18"/>
                          <w:szCs w:val="18"/>
                        </w:rPr>
                        <w:t xml:space="preserve"> main(</w:t>
                      </w:r>
                      <w:r w:rsidRPr="00D83B02">
                        <w:rPr>
                          <w:rFonts w:ascii="Consolas" w:hAnsi="Consolas" w:cs="Consolas"/>
                          <w:color w:val="0000FF"/>
                          <w:sz w:val="18"/>
                          <w:szCs w:val="18"/>
                        </w:rPr>
                        <w:t>void</w:t>
                      </w:r>
                      <w:r w:rsidRPr="00D83B02">
                        <w:rPr>
                          <w:rFonts w:ascii="Consolas" w:hAnsi="Consolas" w:cs="Consolas"/>
                          <w:color w:val="000000"/>
                          <w:sz w:val="18"/>
                          <w:szCs w:val="18"/>
                        </w:rPr>
                        <w:t>)</w:t>
                      </w:r>
                    </w:p>
                    <w:p w14:paraId="7DCE807F"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00"/>
                          <w:sz w:val="18"/>
                          <w:szCs w:val="18"/>
                        </w:rPr>
                        <w:t>{</w:t>
                      </w:r>
                    </w:p>
                    <w:p w14:paraId="762472D5" w14:textId="77777777"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00"/>
                          <w:sz w:val="18"/>
                          <w:szCs w:val="18"/>
                        </w:rPr>
                        <w:t xml:space="preserve">    color = es_</w:t>
                      </w:r>
                      <w:proofErr w:type="gramStart"/>
                      <w:r w:rsidRPr="00D83B02">
                        <w:rPr>
                          <w:rFonts w:ascii="Consolas" w:hAnsi="Consolas" w:cs="Consolas"/>
                          <w:color w:val="000000"/>
                          <w:sz w:val="18"/>
                          <w:szCs w:val="18"/>
                        </w:rPr>
                        <w:t>color;</w:t>
                      </w:r>
                      <w:proofErr w:type="gramEnd"/>
                    </w:p>
                    <w:p w14:paraId="2FB51257" w14:textId="719780A2" w:rsidR="00046CFA" w:rsidRPr="00D83B02" w:rsidRDefault="00046CFA" w:rsidP="00D83B02">
                      <w:pPr>
                        <w:autoSpaceDE w:val="0"/>
                        <w:autoSpaceDN w:val="0"/>
                        <w:adjustRightInd w:val="0"/>
                        <w:spacing w:after="0" w:line="240" w:lineRule="auto"/>
                        <w:rPr>
                          <w:rFonts w:ascii="Consolas" w:hAnsi="Consolas" w:cs="Consolas"/>
                          <w:color w:val="000000"/>
                          <w:sz w:val="18"/>
                          <w:szCs w:val="18"/>
                        </w:rPr>
                      </w:pPr>
                      <w:r w:rsidRPr="00D83B02">
                        <w:rPr>
                          <w:rFonts w:ascii="Consolas" w:hAnsi="Consolas" w:cs="Consolas"/>
                          <w:color w:val="000000"/>
                          <w:sz w:val="18"/>
                          <w:szCs w:val="18"/>
                        </w:rPr>
                        <w:t>}</w:t>
                      </w:r>
                    </w:p>
                  </w:txbxContent>
                </v:textbox>
                <w10:anchorlock/>
              </v:shape>
            </w:pict>
          </mc:Fallback>
        </mc:AlternateContent>
      </w:r>
    </w:p>
    <w:p w14:paraId="7B75E693" w14:textId="751B8E09" w:rsidR="00CE1A3A" w:rsidRDefault="00CE1A3A" w:rsidP="00361689"/>
    <w:p w14:paraId="3D24DA31" w14:textId="358A1D0B" w:rsidR="00CE1A3A" w:rsidRDefault="00303DC0" w:rsidP="00006CE0">
      <w:pPr>
        <w:pStyle w:val="Heading3"/>
      </w:pPr>
      <w:r>
        <w:t>Summary</w:t>
      </w:r>
    </w:p>
    <w:p w14:paraId="474FBB16" w14:textId="296891ED" w:rsidR="00303DC0" w:rsidRDefault="00303DC0" w:rsidP="00303DC0">
      <w:r>
        <w:t xml:space="preserve">In this chapter we saw the steps of the rendering pipeline. </w:t>
      </w:r>
      <w:r w:rsidR="001B5FC9">
        <w:t xml:space="preserve">It </w:t>
      </w:r>
      <w:proofErr w:type="gramStart"/>
      <w:r w:rsidR="00D05CA0">
        <w:t>important</w:t>
      </w:r>
      <w:proofErr w:type="gramEnd"/>
      <w:r w:rsidR="001B5FC9">
        <w:t xml:space="preserve"> to understand how the pipeline works</w:t>
      </w:r>
      <w:r w:rsidR="009374D0">
        <w:t xml:space="preserve"> and utilize it to the maximum to get the best results both in image quality and </w:t>
      </w:r>
      <w:r w:rsidR="00D47C93">
        <w:t>speed of execution.</w:t>
      </w:r>
    </w:p>
    <w:p w14:paraId="041AAF5E" w14:textId="6CF7F4AB" w:rsidR="00100A3B" w:rsidRDefault="00CA4371" w:rsidP="00303DC0">
      <w:r>
        <w:lastRenderedPageBreak/>
        <w:t>Here are the steps of the pipeline once again:</w:t>
      </w:r>
    </w:p>
    <w:p w14:paraId="7EFF45D1" w14:textId="2253563F" w:rsidR="00D47C93" w:rsidRDefault="00D47C93" w:rsidP="00D47C93">
      <w:pPr>
        <w:pStyle w:val="ListParagraph"/>
        <w:numPr>
          <w:ilvl w:val="0"/>
          <w:numId w:val="32"/>
        </w:numPr>
      </w:pPr>
      <w:r>
        <w:t>Vertex specification</w:t>
      </w:r>
    </w:p>
    <w:p w14:paraId="722061AF" w14:textId="7D0DC781" w:rsidR="00D47C93" w:rsidRDefault="00D47C93" w:rsidP="00D47C93">
      <w:pPr>
        <w:pStyle w:val="ListParagraph"/>
        <w:numPr>
          <w:ilvl w:val="0"/>
          <w:numId w:val="32"/>
        </w:numPr>
      </w:pPr>
      <w:r>
        <w:t>Vertex shader</w:t>
      </w:r>
    </w:p>
    <w:p w14:paraId="6125AA94" w14:textId="7513A563" w:rsidR="00D47C93" w:rsidRDefault="00DD5DB3" w:rsidP="00D47C93">
      <w:pPr>
        <w:pStyle w:val="ListParagraph"/>
        <w:numPr>
          <w:ilvl w:val="0"/>
          <w:numId w:val="32"/>
        </w:numPr>
      </w:pPr>
      <w:r>
        <w:t>Tessellation</w:t>
      </w:r>
    </w:p>
    <w:p w14:paraId="4330F193" w14:textId="4772287F" w:rsidR="00DD5DB3" w:rsidRDefault="00DD5DB3" w:rsidP="00D47C93">
      <w:pPr>
        <w:pStyle w:val="ListParagraph"/>
        <w:numPr>
          <w:ilvl w:val="0"/>
          <w:numId w:val="32"/>
        </w:numPr>
      </w:pPr>
      <w:r>
        <w:t>Geometry shader</w:t>
      </w:r>
    </w:p>
    <w:p w14:paraId="0188584C" w14:textId="353F991A" w:rsidR="00DD5DB3" w:rsidRDefault="00DD5DB3" w:rsidP="00D47C93">
      <w:pPr>
        <w:pStyle w:val="ListParagraph"/>
        <w:numPr>
          <w:ilvl w:val="0"/>
          <w:numId w:val="32"/>
        </w:numPr>
      </w:pPr>
      <w:r>
        <w:t>Vertex post processing</w:t>
      </w:r>
    </w:p>
    <w:p w14:paraId="63E14599" w14:textId="784B0465" w:rsidR="00DD5DB3" w:rsidRDefault="00100A3B" w:rsidP="00D47C93">
      <w:pPr>
        <w:pStyle w:val="ListParagraph"/>
        <w:numPr>
          <w:ilvl w:val="0"/>
          <w:numId w:val="32"/>
        </w:numPr>
      </w:pPr>
      <w:r>
        <w:t>P</w:t>
      </w:r>
      <w:r w:rsidR="00DD5DB3">
        <w:t>rimitive</w:t>
      </w:r>
      <w:r>
        <w:t xml:space="preserve"> assembly</w:t>
      </w:r>
    </w:p>
    <w:p w14:paraId="70F48F79" w14:textId="368F45CC" w:rsidR="00100A3B" w:rsidRDefault="00100A3B" w:rsidP="00D47C93">
      <w:pPr>
        <w:pStyle w:val="ListParagraph"/>
        <w:numPr>
          <w:ilvl w:val="0"/>
          <w:numId w:val="32"/>
        </w:numPr>
      </w:pPr>
      <w:r>
        <w:t>Rasterization</w:t>
      </w:r>
    </w:p>
    <w:p w14:paraId="40839007" w14:textId="22988802" w:rsidR="00100A3B" w:rsidRDefault="00100A3B" w:rsidP="00D47C93">
      <w:pPr>
        <w:pStyle w:val="ListParagraph"/>
        <w:numPr>
          <w:ilvl w:val="0"/>
          <w:numId w:val="32"/>
        </w:numPr>
      </w:pPr>
      <w:r>
        <w:t xml:space="preserve">Fragment </w:t>
      </w:r>
      <w:r w:rsidR="004D4F3B">
        <w:t>shader.</w:t>
      </w:r>
    </w:p>
    <w:p w14:paraId="7DA3D54F" w14:textId="042CDCF7" w:rsidR="00100A3B" w:rsidRDefault="00100A3B" w:rsidP="00D47C93">
      <w:pPr>
        <w:pStyle w:val="ListParagraph"/>
        <w:numPr>
          <w:ilvl w:val="0"/>
          <w:numId w:val="32"/>
        </w:numPr>
      </w:pPr>
      <w:r>
        <w:t>Per-sample operations</w:t>
      </w:r>
    </w:p>
    <w:p w14:paraId="4825B57D" w14:textId="226B2E43" w:rsidR="00F70668" w:rsidRDefault="00F70668">
      <w:r>
        <w:br w:type="page"/>
      </w:r>
    </w:p>
    <w:p w14:paraId="04DA7CBC" w14:textId="4042E57D" w:rsidR="00F70668" w:rsidRDefault="006132FD" w:rsidP="006132FD">
      <w:pPr>
        <w:pStyle w:val="Heading2"/>
      </w:pPr>
      <w:r>
        <w:lastRenderedPageBreak/>
        <w:t xml:space="preserve">Chapter </w:t>
      </w:r>
      <w:r w:rsidR="00540178">
        <w:t>3</w:t>
      </w:r>
      <w:r w:rsidR="007C69B4">
        <w:t xml:space="preserve">: </w:t>
      </w:r>
      <w:r w:rsidR="00F534AC" w:rsidRPr="00F534AC">
        <w:t>Shaders and Shader Language</w:t>
      </w:r>
    </w:p>
    <w:p w14:paraId="5BC9839A" w14:textId="72A75ABD" w:rsidR="000156E5" w:rsidRDefault="000156E5" w:rsidP="000156E5"/>
    <w:p w14:paraId="0900EF91" w14:textId="77777777" w:rsidR="006C6C71" w:rsidRDefault="001D52CA" w:rsidP="000156E5">
      <w:r>
        <w:t xml:space="preserve">In this chapter we will cover the </w:t>
      </w:r>
      <w:r w:rsidR="00EB650D">
        <w:rPr>
          <w:i/>
          <w:iCs/>
        </w:rPr>
        <w:t>shaders</w:t>
      </w:r>
      <w:r w:rsidR="00EB650D">
        <w:t xml:space="preserve"> and the </w:t>
      </w:r>
      <w:r w:rsidR="00EB650D">
        <w:rPr>
          <w:i/>
          <w:iCs/>
        </w:rPr>
        <w:t>shader language GLSL</w:t>
      </w:r>
      <w:r w:rsidR="00EB650D">
        <w:t xml:space="preserve">. </w:t>
      </w:r>
      <w:r w:rsidR="007B73A2">
        <w:t xml:space="preserve">Shaders are fundamental in OpenGL. They </w:t>
      </w:r>
      <w:r w:rsidR="00CC4384">
        <w:t xml:space="preserve">are the tool to take advantage of the graphics hardware that </w:t>
      </w:r>
      <w:r w:rsidR="00303FE0">
        <w:t xml:space="preserve">is specifically designed and optimized to perform </w:t>
      </w:r>
      <w:r w:rsidR="00575887">
        <w:t>all the operations required for all the effects</w:t>
      </w:r>
      <w:r w:rsidR="002F328B">
        <w:t xml:space="preserve"> we need in our games. </w:t>
      </w:r>
    </w:p>
    <w:p w14:paraId="7CA00A6D" w14:textId="4FAE1B50" w:rsidR="001D52CA" w:rsidRPr="00EB650D" w:rsidRDefault="006C6C71" w:rsidP="000156E5">
      <w:r>
        <w:t xml:space="preserve">As we have seen in the previous chapter </w:t>
      </w:r>
      <w:r w:rsidR="00EF235F">
        <w:t xml:space="preserve">after we </w:t>
      </w:r>
      <w:r w:rsidR="00AB091F">
        <w:t xml:space="preserve">organize our data the control goes to </w:t>
      </w:r>
      <w:r w:rsidR="00DA4858">
        <w:t xml:space="preserve">OpenGL and the underlying hardware. Using shaders </w:t>
      </w:r>
      <w:r w:rsidR="00FE4505">
        <w:t xml:space="preserve">is the key to fast and </w:t>
      </w:r>
      <w:r w:rsidR="00D436E0">
        <w:t>eye-catching</w:t>
      </w:r>
      <w:r w:rsidR="00FE4505">
        <w:t xml:space="preserve"> graphics that will make our games </w:t>
      </w:r>
      <w:r w:rsidR="008F6E09">
        <w:t>stand out.</w:t>
      </w:r>
      <w:r w:rsidR="00CC4384">
        <w:t xml:space="preserve"> </w:t>
      </w:r>
    </w:p>
    <w:p w14:paraId="29D5FB3D" w14:textId="11141866" w:rsidR="004F1832" w:rsidRPr="00294B9D" w:rsidRDefault="004F1832" w:rsidP="0020546D"/>
    <w:p w14:paraId="4AF8AE3C" w14:textId="710E2F27" w:rsidR="004F1832" w:rsidRDefault="004F1832" w:rsidP="00167D9C">
      <w:pPr>
        <w:pStyle w:val="Heading3"/>
      </w:pPr>
      <w:r>
        <w:t xml:space="preserve">The </w:t>
      </w:r>
      <w:r w:rsidR="00E87D65">
        <w:t>language</w:t>
      </w:r>
    </w:p>
    <w:p w14:paraId="4833D963" w14:textId="471F416A" w:rsidR="00E87D65" w:rsidRDefault="00E87D65" w:rsidP="00E87D65">
      <w:r>
        <w:t xml:space="preserve">The </w:t>
      </w:r>
      <w:r>
        <w:rPr>
          <w:i/>
          <w:iCs/>
        </w:rPr>
        <w:t>language</w:t>
      </w:r>
      <w:r>
        <w:t xml:space="preserve"> we use for shaders is GLSL.</w:t>
      </w:r>
      <w:r w:rsidR="00442188">
        <w:t xml:space="preserve"> Its syntax is based loosely </w:t>
      </w:r>
      <w:r w:rsidR="001E4ECA">
        <w:t>on the C programming language</w:t>
      </w:r>
      <w:r w:rsidR="0018563D">
        <w:t>.</w:t>
      </w:r>
      <w:r w:rsidR="00FB18F4">
        <w:t xml:space="preserve"> </w:t>
      </w:r>
      <w:r w:rsidR="002D64B4">
        <w:t>Here is a simple shader program:</w:t>
      </w:r>
    </w:p>
    <w:p w14:paraId="151D4F16" w14:textId="3EFE606C" w:rsidR="002D64B4" w:rsidRDefault="00E5786F" w:rsidP="00E87D65">
      <w:r>
        <w:rPr>
          <w:noProof/>
        </w:rPr>
        <mc:AlternateContent>
          <mc:Choice Requires="wps">
            <w:drawing>
              <wp:inline distT="0" distB="0" distL="0" distR="0" wp14:anchorId="753CC22E" wp14:editId="412A2E09">
                <wp:extent cx="1852654" cy="1404620"/>
                <wp:effectExtent l="0" t="0" r="1460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654" cy="1404620"/>
                        </a:xfrm>
                        <a:prstGeom prst="rect">
                          <a:avLst/>
                        </a:prstGeom>
                        <a:solidFill>
                          <a:schemeClr val="tx2">
                            <a:lumMod val="20000"/>
                            <a:lumOff val="80000"/>
                          </a:schemeClr>
                        </a:solidFill>
                        <a:ln w="9525">
                          <a:solidFill>
                            <a:srgbClr val="000000"/>
                          </a:solidFill>
                          <a:miter lim="800000"/>
                          <a:headEnd/>
                          <a:tailEnd/>
                        </a:ln>
                      </wps:spPr>
                      <wps:txbx>
                        <w:txbxContent>
                          <w:p w14:paraId="32B2AC60" w14:textId="242166DC"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00"/>
                                <w:sz w:val="18"/>
                                <w:szCs w:val="18"/>
                              </w:rPr>
                              <w:t>#version 410 core</w:t>
                            </w:r>
                          </w:p>
                          <w:p w14:paraId="0B8B9FEB" w14:textId="77777777"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FF"/>
                                <w:sz w:val="18"/>
                                <w:szCs w:val="18"/>
                              </w:rPr>
                              <w:t>uniform</w:t>
                            </w:r>
                            <w:r w:rsidRPr="009A7396">
                              <w:rPr>
                                <w:rFonts w:ascii="Consolas" w:hAnsi="Consolas" w:cs="Consolas"/>
                                <w:color w:val="000000"/>
                                <w:sz w:val="18"/>
                                <w:szCs w:val="18"/>
                              </w:rPr>
                              <w:t xml:space="preserve"> mat4 </w:t>
                            </w:r>
                            <w:proofErr w:type="gramStart"/>
                            <w:r w:rsidRPr="009A7396">
                              <w:rPr>
                                <w:rFonts w:ascii="Consolas" w:hAnsi="Consolas" w:cs="Consolas"/>
                                <w:color w:val="000000"/>
                                <w:sz w:val="18"/>
                                <w:szCs w:val="18"/>
                              </w:rPr>
                              <w:t>view;</w:t>
                            </w:r>
                            <w:proofErr w:type="gramEnd"/>
                          </w:p>
                          <w:p w14:paraId="0682A0F7" w14:textId="77777777"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FF"/>
                                <w:sz w:val="18"/>
                                <w:szCs w:val="18"/>
                              </w:rPr>
                              <w:t>in</w:t>
                            </w:r>
                            <w:r w:rsidRPr="009A7396">
                              <w:rPr>
                                <w:rFonts w:ascii="Consolas" w:hAnsi="Consolas" w:cs="Consolas"/>
                                <w:color w:val="000000"/>
                                <w:sz w:val="18"/>
                                <w:szCs w:val="18"/>
                              </w:rPr>
                              <w:t xml:space="preserve"> vec4 </w:t>
                            </w:r>
                            <w:proofErr w:type="gramStart"/>
                            <w:r w:rsidRPr="009A7396">
                              <w:rPr>
                                <w:rFonts w:ascii="Consolas" w:hAnsi="Consolas" w:cs="Consolas"/>
                                <w:color w:val="000000"/>
                                <w:sz w:val="18"/>
                                <w:szCs w:val="18"/>
                              </w:rPr>
                              <w:t>color;</w:t>
                            </w:r>
                            <w:proofErr w:type="gramEnd"/>
                          </w:p>
                          <w:p w14:paraId="5C65C5BF" w14:textId="77777777"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FF"/>
                                <w:sz w:val="18"/>
                                <w:szCs w:val="18"/>
                              </w:rPr>
                              <w:t>out</w:t>
                            </w:r>
                            <w:r w:rsidRPr="009A7396">
                              <w:rPr>
                                <w:rFonts w:ascii="Consolas" w:hAnsi="Consolas" w:cs="Consolas"/>
                                <w:color w:val="000000"/>
                                <w:sz w:val="18"/>
                                <w:szCs w:val="18"/>
                              </w:rPr>
                              <w:t xml:space="preserve"> vec4 vs_</w:t>
                            </w:r>
                            <w:proofErr w:type="gramStart"/>
                            <w:r w:rsidRPr="009A7396">
                              <w:rPr>
                                <w:rFonts w:ascii="Consolas" w:hAnsi="Consolas" w:cs="Consolas"/>
                                <w:color w:val="000000"/>
                                <w:sz w:val="18"/>
                                <w:szCs w:val="18"/>
                              </w:rPr>
                              <w:t>color;</w:t>
                            </w:r>
                            <w:proofErr w:type="gramEnd"/>
                          </w:p>
                          <w:p w14:paraId="47601C0F" w14:textId="77777777"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FF"/>
                                <w:sz w:val="18"/>
                                <w:szCs w:val="18"/>
                              </w:rPr>
                              <w:t>void</w:t>
                            </w:r>
                            <w:r w:rsidRPr="009A7396">
                              <w:rPr>
                                <w:rFonts w:ascii="Consolas" w:hAnsi="Consolas" w:cs="Consolas"/>
                                <w:color w:val="000000"/>
                                <w:sz w:val="18"/>
                                <w:szCs w:val="18"/>
                              </w:rPr>
                              <w:t xml:space="preserve"> main() {</w:t>
                            </w:r>
                          </w:p>
                          <w:p w14:paraId="4D2145F6" w14:textId="2CD75639" w:rsidR="00046CFA"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00"/>
                                <w:sz w:val="18"/>
                                <w:szCs w:val="18"/>
                              </w:rPr>
                              <w:t xml:space="preserve">    vs_color = </w:t>
                            </w:r>
                            <w:proofErr w:type="gramStart"/>
                            <w:r w:rsidRPr="009A7396">
                              <w:rPr>
                                <w:rFonts w:ascii="Consolas" w:hAnsi="Consolas" w:cs="Consolas"/>
                                <w:color w:val="000000"/>
                                <w:sz w:val="18"/>
                                <w:szCs w:val="18"/>
                              </w:rPr>
                              <w:t>color;</w:t>
                            </w:r>
                            <w:proofErr w:type="gramEnd"/>
                          </w:p>
                          <w:p w14:paraId="5C1380D4" w14:textId="21BDA310" w:rsidR="00046CFA" w:rsidRDefault="00046CFA" w:rsidP="00E5786F">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float f = 2.</w:t>
                            </w:r>
                            <w:proofErr w:type="gramStart"/>
                            <w:r>
                              <w:rPr>
                                <w:rFonts w:ascii="Consolas" w:hAnsi="Consolas" w:cs="Consolas"/>
                                <w:color w:val="000000"/>
                                <w:sz w:val="18"/>
                                <w:szCs w:val="18"/>
                              </w:rPr>
                              <w:t>0f;</w:t>
                            </w:r>
                            <w:proofErr w:type="gramEnd"/>
                          </w:p>
                          <w:p w14:paraId="032554DD" w14:textId="4CF2DACF"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vec4 v = vec4(1,2,3,4)</w:t>
                            </w:r>
                          </w:p>
                          <w:p w14:paraId="4F965C9B" w14:textId="00F4C19A" w:rsidR="00046CFA" w:rsidRPr="009A7396" w:rsidRDefault="00046CFA" w:rsidP="00D54D95">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753CC22E" id="_x0000_s1045" type="#_x0000_t202" style="width:14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" fillcolor="#d5dce4 [671]">
                <v:textbox style="mso-fit-shape-to-text:t">
                  <w:txbxContent>
                    <w:p w14:paraId="32B2AC60" w14:textId="242166DC"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00"/>
                          <w:sz w:val="18"/>
                          <w:szCs w:val="18"/>
                        </w:rPr>
                        <w:t>#version 410 core</w:t>
                      </w:r>
                    </w:p>
                    <w:p w14:paraId="0B8B9FEB" w14:textId="77777777"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FF"/>
                          <w:sz w:val="18"/>
                          <w:szCs w:val="18"/>
                        </w:rPr>
                        <w:t>uniform</w:t>
                      </w:r>
                      <w:r w:rsidRPr="009A7396">
                        <w:rPr>
                          <w:rFonts w:ascii="Consolas" w:hAnsi="Consolas" w:cs="Consolas"/>
                          <w:color w:val="000000"/>
                          <w:sz w:val="18"/>
                          <w:szCs w:val="18"/>
                        </w:rPr>
                        <w:t xml:space="preserve"> mat4 </w:t>
                      </w:r>
                      <w:proofErr w:type="gramStart"/>
                      <w:r w:rsidRPr="009A7396">
                        <w:rPr>
                          <w:rFonts w:ascii="Consolas" w:hAnsi="Consolas" w:cs="Consolas"/>
                          <w:color w:val="000000"/>
                          <w:sz w:val="18"/>
                          <w:szCs w:val="18"/>
                        </w:rPr>
                        <w:t>view;</w:t>
                      </w:r>
                      <w:proofErr w:type="gramEnd"/>
                    </w:p>
                    <w:p w14:paraId="0682A0F7" w14:textId="77777777"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FF"/>
                          <w:sz w:val="18"/>
                          <w:szCs w:val="18"/>
                        </w:rPr>
                        <w:t>in</w:t>
                      </w:r>
                      <w:r w:rsidRPr="009A7396">
                        <w:rPr>
                          <w:rFonts w:ascii="Consolas" w:hAnsi="Consolas" w:cs="Consolas"/>
                          <w:color w:val="000000"/>
                          <w:sz w:val="18"/>
                          <w:szCs w:val="18"/>
                        </w:rPr>
                        <w:t xml:space="preserve"> vec4 </w:t>
                      </w:r>
                      <w:proofErr w:type="gramStart"/>
                      <w:r w:rsidRPr="009A7396">
                        <w:rPr>
                          <w:rFonts w:ascii="Consolas" w:hAnsi="Consolas" w:cs="Consolas"/>
                          <w:color w:val="000000"/>
                          <w:sz w:val="18"/>
                          <w:szCs w:val="18"/>
                        </w:rPr>
                        <w:t>color;</w:t>
                      </w:r>
                      <w:proofErr w:type="gramEnd"/>
                    </w:p>
                    <w:p w14:paraId="5C65C5BF" w14:textId="77777777"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FF"/>
                          <w:sz w:val="18"/>
                          <w:szCs w:val="18"/>
                        </w:rPr>
                        <w:t>out</w:t>
                      </w:r>
                      <w:r w:rsidRPr="009A7396">
                        <w:rPr>
                          <w:rFonts w:ascii="Consolas" w:hAnsi="Consolas" w:cs="Consolas"/>
                          <w:color w:val="000000"/>
                          <w:sz w:val="18"/>
                          <w:szCs w:val="18"/>
                        </w:rPr>
                        <w:t xml:space="preserve"> vec4 vs_</w:t>
                      </w:r>
                      <w:proofErr w:type="gramStart"/>
                      <w:r w:rsidRPr="009A7396">
                        <w:rPr>
                          <w:rFonts w:ascii="Consolas" w:hAnsi="Consolas" w:cs="Consolas"/>
                          <w:color w:val="000000"/>
                          <w:sz w:val="18"/>
                          <w:szCs w:val="18"/>
                        </w:rPr>
                        <w:t>color;</w:t>
                      </w:r>
                      <w:proofErr w:type="gramEnd"/>
                    </w:p>
                    <w:p w14:paraId="47601C0F" w14:textId="77777777"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FF"/>
                          <w:sz w:val="18"/>
                          <w:szCs w:val="18"/>
                        </w:rPr>
                        <w:t>void</w:t>
                      </w:r>
                      <w:r w:rsidRPr="009A7396">
                        <w:rPr>
                          <w:rFonts w:ascii="Consolas" w:hAnsi="Consolas" w:cs="Consolas"/>
                          <w:color w:val="000000"/>
                          <w:sz w:val="18"/>
                          <w:szCs w:val="18"/>
                        </w:rPr>
                        <w:t xml:space="preserve"> main() {</w:t>
                      </w:r>
                    </w:p>
                    <w:p w14:paraId="4D2145F6" w14:textId="2CD75639" w:rsidR="00046CFA" w:rsidRDefault="00046CFA" w:rsidP="00E5786F">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00"/>
                          <w:sz w:val="18"/>
                          <w:szCs w:val="18"/>
                        </w:rPr>
                        <w:t xml:space="preserve">    vs_color = </w:t>
                      </w:r>
                      <w:proofErr w:type="gramStart"/>
                      <w:r w:rsidRPr="009A7396">
                        <w:rPr>
                          <w:rFonts w:ascii="Consolas" w:hAnsi="Consolas" w:cs="Consolas"/>
                          <w:color w:val="000000"/>
                          <w:sz w:val="18"/>
                          <w:szCs w:val="18"/>
                        </w:rPr>
                        <w:t>color;</w:t>
                      </w:r>
                      <w:proofErr w:type="gramEnd"/>
                    </w:p>
                    <w:p w14:paraId="5C1380D4" w14:textId="21BDA310" w:rsidR="00046CFA" w:rsidRDefault="00046CFA" w:rsidP="00E5786F">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float f = 2.</w:t>
                      </w:r>
                      <w:proofErr w:type="gramStart"/>
                      <w:r>
                        <w:rPr>
                          <w:rFonts w:ascii="Consolas" w:hAnsi="Consolas" w:cs="Consolas"/>
                          <w:color w:val="000000"/>
                          <w:sz w:val="18"/>
                          <w:szCs w:val="18"/>
                        </w:rPr>
                        <w:t>0f;</w:t>
                      </w:r>
                      <w:proofErr w:type="gramEnd"/>
                    </w:p>
                    <w:p w14:paraId="032554DD" w14:textId="4CF2DACF" w:rsidR="00046CFA" w:rsidRPr="009A7396" w:rsidRDefault="00046CFA" w:rsidP="00E5786F">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vec4 v = vec4(1,2,3,4)</w:t>
                      </w:r>
                    </w:p>
                    <w:p w14:paraId="4F965C9B" w14:textId="00F4C19A" w:rsidR="00046CFA" w:rsidRPr="009A7396" w:rsidRDefault="00046CFA" w:rsidP="00D54D95">
                      <w:pPr>
                        <w:autoSpaceDE w:val="0"/>
                        <w:autoSpaceDN w:val="0"/>
                        <w:adjustRightInd w:val="0"/>
                        <w:spacing w:after="0" w:line="240" w:lineRule="auto"/>
                        <w:rPr>
                          <w:rFonts w:ascii="Consolas" w:hAnsi="Consolas" w:cs="Consolas"/>
                          <w:color w:val="000000"/>
                          <w:sz w:val="18"/>
                          <w:szCs w:val="18"/>
                        </w:rPr>
                      </w:pPr>
                      <w:r w:rsidRPr="009A7396">
                        <w:rPr>
                          <w:rFonts w:ascii="Consolas" w:hAnsi="Consolas" w:cs="Consolas"/>
                          <w:color w:val="000000"/>
                          <w:sz w:val="18"/>
                          <w:szCs w:val="18"/>
                        </w:rPr>
                        <w:t>}</w:t>
                      </w:r>
                    </w:p>
                  </w:txbxContent>
                </v:textbox>
                <w10:anchorlock/>
              </v:shape>
            </w:pict>
          </mc:Fallback>
        </mc:AlternateContent>
      </w:r>
    </w:p>
    <w:p w14:paraId="3FC5DD3C" w14:textId="3D1A785A" w:rsidR="009A7396" w:rsidRDefault="001B25D4" w:rsidP="00E87D65">
      <w:r>
        <w:t xml:space="preserve">As we can </w:t>
      </w:r>
      <w:r w:rsidR="004D4F3B">
        <w:t>see,</w:t>
      </w:r>
      <w:r>
        <w:t xml:space="preserve"> statements are </w:t>
      </w:r>
      <w:r w:rsidR="00D05CA0">
        <w:t>quite simple</w:t>
      </w:r>
      <w:r w:rsidR="00EE4071">
        <w:t xml:space="preserve"> and easy to understand and write</w:t>
      </w:r>
      <w:r w:rsidR="00012742">
        <w:t xml:space="preserve">. </w:t>
      </w:r>
      <w:r w:rsidR="00290DDF">
        <w:t xml:space="preserve">We can create blocks of code by enclosing the statements in </w:t>
      </w:r>
      <w:r w:rsidR="00BA0B8E">
        <w:t xml:space="preserve">curly brackets. </w:t>
      </w:r>
      <w:r w:rsidR="00D220B3">
        <w:t xml:space="preserve">The syntax is </w:t>
      </w:r>
      <w:r w:rsidR="00D05CA0">
        <w:t>quite easy</w:t>
      </w:r>
      <w:r w:rsidR="00D220B3">
        <w:t xml:space="preserve"> to understand if you have </w:t>
      </w:r>
      <w:proofErr w:type="gramStart"/>
      <w:r w:rsidR="00D220B3">
        <w:t>some</w:t>
      </w:r>
      <w:proofErr w:type="gramEnd"/>
      <w:r w:rsidR="00D220B3">
        <w:t xml:space="preserve"> experience</w:t>
      </w:r>
      <w:r w:rsidR="0028029B">
        <w:t xml:space="preserve"> with C or C++. </w:t>
      </w:r>
    </w:p>
    <w:p w14:paraId="4F858A5F" w14:textId="6C6469AC" w:rsidR="004B6C50" w:rsidRDefault="0079300A" w:rsidP="00E87D65">
      <w:r>
        <w:t xml:space="preserve">Since the language is so close to the C/C++ syntax we </w:t>
      </w:r>
      <w:r w:rsidR="007F5D8B">
        <w:t xml:space="preserve">will just </w:t>
      </w:r>
      <w:r w:rsidR="00606C44">
        <w:t xml:space="preserve">do a brief </w:t>
      </w:r>
      <w:r w:rsidR="007222C7">
        <w:t xml:space="preserve">pass over </w:t>
      </w:r>
      <w:r w:rsidR="004877CA">
        <w:t>its features.</w:t>
      </w:r>
    </w:p>
    <w:p w14:paraId="6336E6F7" w14:textId="4C4778C2" w:rsidR="00294B9D" w:rsidRDefault="00294B9D" w:rsidP="00E87D65"/>
    <w:p w14:paraId="6CF07AF2" w14:textId="766A7A98" w:rsidR="00294B9D" w:rsidRDefault="00294B9D" w:rsidP="00294B9D">
      <w:pPr>
        <w:pStyle w:val="Heading3"/>
      </w:pPr>
      <w:r>
        <w:t>The Preprocessor</w:t>
      </w:r>
    </w:p>
    <w:p w14:paraId="30A01359" w14:textId="201E6F69" w:rsidR="00FB5122" w:rsidRDefault="00FB5122" w:rsidP="00234AF2">
      <w:r>
        <w:t xml:space="preserve">Just like C/C++ </w:t>
      </w:r>
      <w:r w:rsidR="00F85B07">
        <w:t xml:space="preserve">GLSL has a preprocessor. It takes </w:t>
      </w:r>
      <w:r w:rsidR="00EB4D16">
        <w:t>the input shader code and m</w:t>
      </w:r>
      <w:r w:rsidR="00415163">
        <w:t>odifies it according to the command we issue</w:t>
      </w:r>
      <w:r w:rsidR="0006150B">
        <w:t xml:space="preserve">. </w:t>
      </w:r>
      <w:r w:rsidR="00D02E93">
        <w:t xml:space="preserve">Here is the list of </w:t>
      </w:r>
      <w:r w:rsidR="009315E1">
        <w:t>the preprocessor commands:</w:t>
      </w:r>
    </w:p>
    <w:p w14:paraId="4AA4DE32" w14:textId="53EE84C2" w:rsidR="009315E1" w:rsidRDefault="009315E1" w:rsidP="00234AF2">
      <w:r>
        <w:rPr>
          <w:i/>
          <w:iCs/>
        </w:rPr>
        <w:t>#</w:t>
      </w:r>
      <w:r w:rsidR="004D4F3B">
        <w:rPr>
          <w:i/>
          <w:iCs/>
        </w:rPr>
        <w:t>version</w:t>
      </w:r>
      <w:r w:rsidR="004D4F3B">
        <w:t>:</w:t>
      </w:r>
      <w:r>
        <w:t xml:space="preserve"> this command must </w:t>
      </w:r>
      <w:r w:rsidR="00DA7E88">
        <w:t>be in the first line of the code. It instructs the comp</w:t>
      </w:r>
      <w:r w:rsidR="00905ED2">
        <w:t>i</w:t>
      </w:r>
      <w:r w:rsidR="00DA7E88">
        <w:t xml:space="preserve">ler to </w:t>
      </w:r>
      <w:r w:rsidR="00905ED2">
        <w:t xml:space="preserve">stick to a certain version of the </w:t>
      </w:r>
      <w:r w:rsidR="00847840">
        <w:t>language</w:t>
      </w:r>
      <w:r w:rsidR="001731F8">
        <w:t>. This means that the compiler will t</w:t>
      </w:r>
      <w:r w:rsidR="0056209A">
        <w:t>h</w:t>
      </w:r>
      <w:r w:rsidR="001731F8">
        <w:t xml:space="preserve">row </w:t>
      </w:r>
      <w:r w:rsidR="0056209A">
        <w:t xml:space="preserve">an </w:t>
      </w:r>
      <w:r w:rsidR="001731F8">
        <w:t>err</w:t>
      </w:r>
      <w:r w:rsidR="0056209A">
        <w:t xml:space="preserve">or if it encounters a feature not supported by the specified </w:t>
      </w:r>
      <w:r w:rsidR="00975FD0">
        <w:t>version.</w:t>
      </w:r>
    </w:p>
    <w:p w14:paraId="7A8DF8EC" w14:textId="46CCE6C5" w:rsidR="00EF4C67" w:rsidRPr="008F3A7A" w:rsidRDefault="00EF4C67" w:rsidP="00234AF2">
      <w:r>
        <w:rPr>
          <w:i/>
          <w:iCs/>
        </w:rPr>
        <w:t>#</w:t>
      </w:r>
      <w:r w:rsidR="004D4F3B">
        <w:rPr>
          <w:i/>
          <w:iCs/>
        </w:rPr>
        <w:t>extension</w:t>
      </w:r>
      <w:r w:rsidR="004D4F3B">
        <w:t>:</w:t>
      </w:r>
      <w:r w:rsidR="008F3A7A">
        <w:t xml:space="preserve"> used to enable or disable an OpenGL extension that is not yet part of the core </w:t>
      </w:r>
      <w:r w:rsidR="00C50AD4">
        <w:t>implementation of OpenGL.</w:t>
      </w:r>
    </w:p>
    <w:p w14:paraId="464BD6BC" w14:textId="60880BE1" w:rsidR="00975FD0" w:rsidRPr="00CF39C4" w:rsidRDefault="00CF39C4" w:rsidP="00234AF2">
      <w:r>
        <w:rPr>
          <w:i/>
          <w:iCs/>
        </w:rPr>
        <w:t>#</w:t>
      </w:r>
      <w:r w:rsidR="004D4F3B">
        <w:rPr>
          <w:i/>
          <w:iCs/>
        </w:rPr>
        <w:t>pragma</w:t>
      </w:r>
      <w:r w:rsidR="004D4F3B">
        <w:t>:</w:t>
      </w:r>
      <w:r>
        <w:t xml:space="preserve"> </w:t>
      </w:r>
      <w:r w:rsidR="00CB2AE2">
        <w:t xml:space="preserve">allows compiler control. </w:t>
      </w:r>
      <w:r w:rsidR="000E5D8B">
        <w:t xml:space="preserve">We can use it to enable or disable optimizations or </w:t>
      </w:r>
      <w:r w:rsidR="00A17D25">
        <w:t>debug mode compile.</w:t>
      </w:r>
    </w:p>
    <w:p w14:paraId="03DDA721" w14:textId="1CF421D6" w:rsidR="00A730DA" w:rsidRDefault="003C4757" w:rsidP="00234AF2">
      <w:r>
        <w:rPr>
          <w:i/>
          <w:iCs/>
        </w:rPr>
        <w:t>#error</w:t>
      </w:r>
      <w:r w:rsidR="00664009">
        <w:rPr>
          <w:i/>
          <w:iCs/>
        </w:rPr>
        <w:t xml:space="preserve">, #define, </w:t>
      </w:r>
      <w:r w:rsidR="002E0883">
        <w:rPr>
          <w:i/>
          <w:iCs/>
        </w:rPr>
        <w:t xml:space="preserve">#undef, </w:t>
      </w:r>
      <w:r w:rsidR="00664009">
        <w:rPr>
          <w:i/>
          <w:iCs/>
        </w:rPr>
        <w:t xml:space="preserve">#if, #ifdef, #ifndef, #else, </w:t>
      </w:r>
      <w:r w:rsidR="00320485">
        <w:rPr>
          <w:i/>
          <w:iCs/>
        </w:rPr>
        <w:t>#elif, #</w:t>
      </w:r>
      <w:r w:rsidR="004D4F3B">
        <w:rPr>
          <w:i/>
          <w:iCs/>
        </w:rPr>
        <w:t>endif</w:t>
      </w:r>
      <w:r w:rsidR="004D4F3B">
        <w:t>:</w:t>
      </w:r>
      <w:r w:rsidR="002E0883">
        <w:t xml:space="preserve"> are the same as in C/C++</w:t>
      </w:r>
      <w:r w:rsidR="00C4070E">
        <w:t xml:space="preserve"> and need no extra explanation.</w:t>
      </w:r>
    </w:p>
    <w:p w14:paraId="7C8B7AF0" w14:textId="1489F358" w:rsidR="00C4070E" w:rsidRPr="002E0883" w:rsidRDefault="00830576" w:rsidP="00234AF2">
      <w:r>
        <w:rPr>
          <w:noProof/>
        </w:rPr>
        <w:lastRenderedPageBreak/>
        <mc:AlternateContent>
          <mc:Choice Requires="wps">
            <w:drawing>
              <wp:inline distT="0" distB="0" distL="0" distR="0" wp14:anchorId="0B492581" wp14:editId="081A0D3E">
                <wp:extent cx="6170295" cy="1404620"/>
                <wp:effectExtent l="0" t="0" r="20955" b="26035"/>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BA01E16" w14:textId="23BFB046"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000000"/>
                                <w:sz w:val="18"/>
                                <w:szCs w:val="18"/>
                              </w:rPr>
                              <w:t>#version 410</w:t>
                            </w:r>
                          </w:p>
                          <w:p w14:paraId="48AF21DC"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000000"/>
                                <w:sz w:val="18"/>
                                <w:szCs w:val="18"/>
                              </w:rPr>
                              <w:t>#extension ARB_explicit_attrib_location : enable</w:t>
                            </w:r>
                          </w:p>
                          <w:p w14:paraId="01B2D61C"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w:t>
                            </w:r>
                            <w:proofErr w:type="gramStart"/>
                            <w:r w:rsidRPr="008D4307">
                              <w:rPr>
                                <w:rFonts w:ascii="Consolas" w:hAnsi="Consolas" w:cs="Consolas"/>
                                <w:color w:val="808080"/>
                                <w:sz w:val="18"/>
                                <w:szCs w:val="18"/>
                              </w:rPr>
                              <w:t>pragma</w:t>
                            </w:r>
                            <w:proofErr w:type="gramEnd"/>
                            <w:r w:rsidRPr="008D4307">
                              <w:rPr>
                                <w:rFonts w:ascii="Consolas" w:hAnsi="Consolas" w:cs="Consolas"/>
                                <w:color w:val="000000"/>
                                <w:sz w:val="18"/>
                                <w:szCs w:val="18"/>
                              </w:rPr>
                              <w:t xml:space="preserve"> optimize(on)</w:t>
                            </w:r>
                          </w:p>
                          <w:p w14:paraId="44CC93D6"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w:t>
                            </w:r>
                            <w:proofErr w:type="gramStart"/>
                            <w:r w:rsidRPr="008D4307">
                              <w:rPr>
                                <w:rFonts w:ascii="Consolas" w:hAnsi="Consolas" w:cs="Consolas"/>
                                <w:color w:val="808080"/>
                                <w:sz w:val="18"/>
                                <w:szCs w:val="18"/>
                              </w:rPr>
                              <w:t>pragma</w:t>
                            </w:r>
                            <w:proofErr w:type="gramEnd"/>
                            <w:r w:rsidRPr="008D4307">
                              <w:rPr>
                                <w:rFonts w:ascii="Consolas" w:hAnsi="Consolas" w:cs="Consolas"/>
                                <w:color w:val="000000"/>
                                <w:sz w:val="18"/>
                                <w:szCs w:val="18"/>
                              </w:rPr>
                              <w:t xml:space="preserve"> optimize(off)</w:t>
                            </w:r>
                          </w:p>
                          <w:p w14:paraId="77506443"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#pragma</w:t>
                            </w:r>
                            <w:r w:rsidRPr="008D4307">
                              <w:rPr>
                                <w:rFonts w:ascii="Consolas" w:hAnsi="Consolas" w:cs="Consolas"/>
                                <w:color w:val="000000"/>
                                <w:sz w:val="18"/>
                                <w:szCs w:val="18"/>
                              </w:rPr>
                              <w:t xml:space="preserve"> debug(on)</w:t>
                            </w:r>
                          </w:p>
                          <w:p w14:paraId="62236848"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#pragma</w:t>
                            </w:r>
                            <w:r w:rsidRPr="008D4307">
                              <w:rPr>
                                <w:rFonts w:ascii="Consolas" w:hAnsi="Consolas" w:cs="Consolas"/>
                                <w:color w:val="000000"/>
                                <w:sz w:val="18"/>
                                <w:szCs w:val="18"/>
                              </w:rPr>
                              <w:t xml:space="preserve"> debug(off)</w:t>
                            </w:r>
                          </w:p>
                          <w:p w14:paraId="03647B6F" w14:textId="0B35598A"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#error</w:t>
                            </w:r>
                            <w:r w:rsidRPr="008D4307">
                              <w:rPr>
                                <w:rFonts w:ascii="Consolas" w:hAnsi="Consolas" w:cs="Consolas"/>
                                <w:color w:val="000000"/>
                                <w:sz w:val="18"/>
                                <w:szCs w:val="18"/>
                              </w:rPr>
                              <w:t xml:space="preserve"> </w:t>
                            </w:r>
                            <w:proofErr w:type="gramStart"/>
                            <w:r w:rsidRPr="008D4307">
                              <w:rPr>
                                <w:rFonts w:ascii="Consolas" w:hAnsi="Consolas" w:cs="Consolas"/>
                                <w:color w:val="000000"/>
                                <w:sz w:val="18"/>
                                <w:szCs w:val="18"/>
                              </w:rPr>
                              <w:t>Some</w:t>
                            </w:r>
                            <w:proofErr w:type="gramEnd"/>
                            <w:r w:rsidRPr="008D4307">
                              <w:rPr>
                                <w:rFonts w:ascii="Consolas" w:hAnsi="Consolas" w:cs="Consolas"/>
                                <w:color w:val="000000"/>
                                <w:sz w:val="18"/>
                                <w:szCs w:val="18"/>
                              </w:rPr>
                              <w:t xml:space="preserve"> error occurred</w:t>
                            </w:r>
                          </w:p>
                          <w:p w14:paraId="40E00CAB"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#define</w:t>
                            </w:r>
                            <w:r w:rsidRPr="008D4307">
                              <w:rPr>
                                <w:rFonts w:ascii="Consolas" w:hAnsi="Consolas" w:cs="Consolas"/>
                                <w:color w:val="000000"/>
                                <w:sz w:val="18"/>
                                <w:szCs w:val="18"/>
                              </w:rPr>
                              <w:t xml:space="preserve"> MY_VALUE 2</w:t>
                            </w:r>
                          </w:p>
                          <w:p w14:paraId="6E52D090"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#undef</w:t>
                            </w:r>
                            <w:r w:rsidRPr="008D4307">
                              <w:rPr>
                                <w:rFonts w:ascii="Consolas" w:hAnsi="Consolas" w:cs="Consolas"/>
                                <w:color w:val="000000"/>
                                <w:sz w:val="18"/>
                                <w:szCs w:val="18"/>
                              </w:rPr>
                              <w:t xml:space="preserve"> </w:t>
                            </w:r>
                            <w:proofErr w:type="gramStart"/>
                            <w:r w:rsidRPr="008D4307">
                              <w:rPr>
                                <w:rFonts w:ascii="Consolas" w:hAnsi="Consolas" w:cs="Consolas"/>
                                <w:color w:val="000000"/>
                                <w:sz w:val="18"/>
                                <w:szCs w:val="18"/>
                              </w:rPr>
                              <w:t>SOME</w:t>
                            </w:r>
                            <w:proofErr w:type="gramEnd"/>
                            <w:r w:rsidRPr="008D4307">
                              <w:rPr>
                                <w:rFonts w:ascii="Consolas" w:hAnsi="Consolas" w:cs="Consolas"/>
                                <w:color w:val="000000"/>
                                <w:sz w:val="18"/>
                                <w:szCs w:val="18"/>
                              </w:rPr>
                              <w:t>_VALUE</w:t>
                            </w:r>
                          </w:p>
                          <w:p w14:paraId="7A181959"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#ifdef</w:t>
                            </w:r>
                            <w:r w:rsidRPr="008D4307">
                              <w:rPr>
                                <w:rFonts w:ascii="Consolas" w:hAnsi="Consolas" w:cs="Consolas"/>
                                <w:color w:val="000000"/>
                                <w:sz w:val="18"/>
                                <w:szCs w:val="18"/>
                              </w:rPr>
                              <w:t xml:space="preserve"> MY_VALUE</w:t>
                            </w:r>
                          </w:p>
                          <w:p w14:paraId="0991610C"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#ifndef</w:t>
                            </w:r>
                            <w:r w:rsidRPr="008D4307">
                              <w:rPr>
                                <w:rFonts w:ascii="Consolas" w:hAnsi="Consolas" w:cs="Consolas"/>
                                <w:color w:val="000000"/>
                                <w:sz w:val="18"/>
                                <w:szCs w:val="18"/>
                              </w:rPr>
                              <w:t xml:space="preserve"> </w:t>
                            </w:r>
                            <w:proofErr w:type="gramStart"/>
                            <w:r w:rsidRPr="008D4307">
                              <w:rPr>
                                <w:rFonts w:ascii="Consolas" w:hAnsi="Consolas" w:cs="Consolas"/>
                                <w:color w:val="000000"/>
                                <w:sz w:val="18"/>
                                <w:szCs w:val="18"/>
                              </w:rPr>
                              <w:t>SOME</w:t>
                            </w:r>
                            <w:proofErr w:type="gramEnd"/>
                            <w:r w:rsidRPr="008D4307">
                              <w:rPr>
                                <w:rFonts w:ascii="Consolas" w:hAnsi="Consolas" w:cs="Consolas"/>
                                <w:color w:val="000000"/>
                                <w:sz w:val="18"/>
                                <w:szCs w:val="18"/>
                              </w:rPr>
                              <w:t>_VALUE</w:t>
                            </w:r>
                          </w:p>
                          <w:p w14:paraId="2944CAA0"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w:t>
                            </w:r>
                            <w:proofErr w:type="gramStart"/>
                            <w:r w:rsidRPr="008D4307">
                              <w:rPr>
                                <w:rFonts w:ascii="Consolas" w:hAnsi="Consolas" w:cs="Consolas"/>
                                <w:color w:val="808080"/>
                                <w:sz w:val="18"/>
                                <w:szCs w:val="18"/>
                              </w:rPr>
                              <w:t>if</w:t>
                            </w:r>
                            <w:proofErr w:type="gramEnd"/>
                            <w:r w:rsidRPr="008D4307">
                              <w:rPr>
                                <w:rFonts w:ascii="Consolas" w:hAnsi="Consolas" w:cs="Consolas"/>
                                <w:color w:val="000000"/>
                                <w:sz w:val="18"/>
                                <w:szCs w:val="18"/>
                              </w:rPr>
                              <w:t xml:space="preserve"> MY_VALUE == 3</w:t>
                            </w:r>
                          </w:p>
                          <w:p w14:paraId="4F1E179E"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#else</w:t>
                            </w:r>
                          </w:p>
                          <w:p w14:paraId="507CEAC7"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#elif</w:t>
                            </w:r>
                            <w:r w:rsidRPr="008D4307">
                              <w:rPr>
                                <w:rFonts w:ascii="Consolas" w:hAnsi="Consolas" w:cs="Consolas"/>
                                <w:color w:val="000000"/>
                                <w:sz w:val="18"/>
                                <w:szCs w:val="18"/>
                              </w:rPr>
                              <w:t xml:space="preserve"> MY_VALUE == 4</w:t>
                            </w:r>
                          </w:p>
                          <w:p w14:paraId="2981C2E4" w14:textId="391F6AF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#endif</w:t>
                            </w:r>
                          </w:p>
                        </w:txbxContent>
                      </wps:txbx>
                      <wps:bodyPr rot="0" vert="horz" wrap="square" lIns="91440" tIns="45720" rIns="91440" bIns="45720" anchor="t" anchorCtr="0">
                        <a:spAutoFit/>
                      </wps:bodyPr>
                    </wps:wsp>
                  </a:graphicData>
                </a:graphic>
              </wp:inline>
            </w:drawing>
          </mc:Choice>
          <mc:Fallback>
            <w:pict>
              <v:shape w14:anchorId="0B492581" id="_x0000_s1046"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" fillcolor="#d5dce4 [671]">
                <v:textbox style="mso-fit-shape-to-text:t">
                  <w:txbxContent>
                    <w:p w14:paraId="7BA01E16" w14:textId="23BFB046"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000000"/>
                          <w:sz w:val="18"/>
                          <w:szCs w:val="18"/>
                        </w:rPr>
                        <w:t>#version 410</w:t>
                      </w:r>
                    </w:p>
                    <w:p w14:paraId="48AF21DC"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000000"/>
                          <w:sz w:val="18"/>
                          <w:szCs w:val="18"/>
                        </w:rPr>
                        <w:t>#extension ARB_explicit_attrib_location : enable</w:t>
                      </w:r>
                    </w:p>
                    <w:p w14:paraId="01B2D61C"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w:t>
                      </w:r>
                      <w:proofErr w:type="gramStart"/>
                      <w:r w:rsidRPr="008D4307">
                        <w:rPr>
                          <w:rFonts w:ascii="Consolas" w:hAnsi="Consolas" w:cs="Consolas"/>
                          <w:color w:val="808080"/>
                          <w:sz w:val="18"/>
                          <w:szCs w:val="18"/>
                        </w:rPr>
                        <w:t>pragma</w:t>
                      </w:r>
                      <w:proofErr w:type="gramEnd"/>
                      <w:r w:rsidRPr="008D4307">
                        <w:rPr>
                          <w:rFonts w:ascii="Consolas" w:hAnsi="Consolas" w:cs="Consolas"/>
                          <w:color w:val="000000"/>
                          <w:sz w:val="18"/>
                          <w:szCs w:val="18"/>
                        </w:rPr>
                        <w:t xml:space="preserve"> optimize(on)</w:t>
                      </w:r>
                    </w:p>
                    <w:p w14:paraId="44CC93D6"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w:t>
                      </w:r>
                      <w:proofErr w:type="gramStart"/>
                      <w:r w:rsidRPr="008D4307">
                        <w:rPr>
                          <w:rFonts w:ascii="Consolas" w:hAnsi="Consolas" w:cs="Consolas"/>
                          <w:color w:val="808080"/>
                          <w:sz w:val="18"/>
                          <w:szCs w:val="18"/>
                        </w:rPr>
                        <w:t>pragma</w:t>
                      </w:r>
                      <w:proofErr w:type="gramEnd"/>
                      <w:r w:rsidRPr="008D4307">
                        <w:rPr>
                          <w:rFonts w:ascii="Consolas" w:hAnsi="Consolas" w:cs="Consolas"/>
                          <w:color w:val="000000"/>
                          <w:sz w:val="18"/>
                          <w:szCs w:val="18"/>
                        </w:rPr>
                        <w:t xml:space="preserve"> optimize(off)</w:t>
                      </w:r>
                    </w:p>
                    <w:p w14:paraId="77506443"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#pragma</w:t>
                      </w:r>
                      <w:r w:rsidRPr="008D4307">
                        <w:rPr>
                          <w:rFonts w:ascii="Consolas" w:hAnsi="Consolas" w:cs="Consolas"/>
                          <w:color w:val="000000"/>
                          <w:sz w:val="18"/>
                          <w:szCs w:val="18"/>
                        </w:rPr>
                        <w:t xml:space="preserve"> debug(on)</w:t>
                      </w:r>
                    </w:p>
                    <w:p w14:paraId="62236848"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#pragma</w:t>
                      </w:r>
                      <w:r w:rsidRPr="008D4307">
                        <w:rPr>
                          <w:rFonts w:ascii="Consolas" w:hAnsi="Consolas" w:cs="Consolas"/>
                          <w:color w:val="000000"/>
                          <w:sz w:val="18"/>
                          <w:szCs w:val="18"/>
                        </w:rPr>
                        <w:t xml:space="preserve"> debug(off)</w:t>
                      </w:r>
                    </w:p>
                    <w:p w14:paraId="03647B6F" w14:textId="0B35598A"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#error</w:t>
                      </w:r>
                      <w:r w:rsidRPr="008D4307">
                        <w:rPr>
                          <w:rFonts w:ascii="Consolas" w:hAnsi="Consolas" w:cs="Consolas"/>
                          <w:color w:val="000000"/>
                          <w:sz w:val="18"/>
                          <w:szCs w:val="18"/>
                        </w:rPr>
                        <w:t xml:space="preserve"> </w:t>
                      </w:r>
                      <w:proofErr w:type="gramStart"/>
                      <w:r w:rsidRPr="008D4307">
                        <w:rPr>
                          <w:rFonts w:ascii="Consolas" w:hAnsi="Consolas" w:cs="Consolas"/>
                          <w:color w:val="000000"/>
                          <w:sz w:val="18"/>
                          <w:szCs w:val="18"/>
                        </w:rPr>
                        <w:t>Some</w:t>
                      </w:r>
                      <w:proofErr w:type="gramEnd"/>
                      <w:r w:rsidRPr="008D4307">
                        <w:rPr>
                          <w:rFonts w:ascii="Consolas" w:hAnsi="Consolas" w:cs="Consolas"/>
                          <w:color w:val="000000"/>
                          <w:sz w:val="18"/>
                          <w:szCs w:val="18"/>
                        </w:rPr>
                        <w:t xml:space="preserve"> error occurred</w:t>
                      </w:r>
                    </w:p>
                    <w:p w14:paraId="40E00CAB"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#define</w:t>
                      </w:r>
                      <w:r w:rsidRPr="008D4307">
                        <w:rPr>
                          <w:rFonts w:ascii="Consolas" w:hAnsi="Consolas" w:cs="Consolas"/>
                          <w:color w:val="000000"/>
                          <w:sz w:val="18"/>
                          <w:szCs w:val="18"/>
                        </w:rPr>
                        <w:t xml:space="preserve"> MY_VALUE 2</w:t>
                      </w:r>
                    </w:p>
                    <w:p w14:paraId="6E52D090"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#undef</w:t>
                      </w:r>
                      <w:r w:rsidRPr="008D4307">
                        <w:rPr>
                          <w:rFonts w:ascii="Consolas" w:hAnsi="Consolas" w:cs="Consolas"/>
                          <w:color w:val="000000"/>
                          <w:sz w:val="18"/>
                          <w:szCs w:val="18"/>
                        </w:rPr>
                        <w:t xml:space="preserve"> </w:t>
                      </w:r>
                      <w:proofErr w:type="gramStart"/>
                      <w:r w:rsidRPr="008D4307">
                        <w:rPr>
                          <w:rFonts w:ascii="Consolas" w:hAnsi="Consolas" w:cs="Consolas"/>
                          <w:color w:val="000000"/>
                          <w:sz w:val="18"/>
                          <w:szCs w:val="18"/>
                        </w:rPr>
                        <w:t>SOME</w:t>
                      </w:r>
                      <w:proofErr w:type="gramEnd"/>
                      <w:r w:rsidRPr="008D4307">
                        <w:rPr>
                          <w:rFonts w:ascii="Consolas" w:hAnsi="Consolas" w:cs="Consolas"/>
                          <w:color w:val="000000"/>
                          <w:sz w:val="18"/>
                          <w:szCs w:val="18"/>
                        </w:rPr>
                        <w:t>_VALUE</w:t>
                      </w:r>
                    </w:p>
                    <w:p w14:paraId="7A181959"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#ifdef</w:t>
                      </w:r>
                      <w:r w:rsidRPr="008D4307">
                        <w:rPr>
                          <w:rFonts w:ascii="Consolas" w:hAnsi="Consolas" w:cs="Consolas"/>
                          <w:color w:val="000000"/>
                          <w:sz w:val="18"/>
                          <w:szCs w:val="18"/>
                        </w:rPr>
                        <w:t xml:space="preserve"> MY_VALUE</w:t>
                      </w:r>
                    </w:p>
                    <w:p w14:paraId="0991610C"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#ifndef</w:t>
                      </w:r>
                      <w:r w:rsidRPr="008D4307">
                        <w:rPr>
                          <w:rFonts w:ascii="Consolas" w:hAnsi="Consolas" w:cs="Consolas"/>
                          <w:color w:val="000000"/>
                          <w:sz w:val="18"/>
                          <w:szCs w:val="18"/>
                        </w:rPr>
                        <w:t xml:space="preserve"> </w:t>
                      </w:r>
                      <w:proofErr w:type="gramStart"/>
                      <w:r w:rsidRPr="008D4307">
                        <w:rPr>
                          <w:rFonts w:ascii="Consolas" w:hAnsi="Consolas" w:cs="Consolas"/>
                          <w:color w:val="000000"/>
                          <w:sz w:val="18"/>
                          <w:szCs w:val="18"/>
                        </w:rPr>
                        <w:t>SOME</w:t>
                      </w:r>
                      <w:proofErr w:type="gramEnd"/>
                      <w:r w:rsidRPr="008D4307">
                        <w:rPr>
                          <w:rFonts w:ascii="Consolas" w:hAnsi="Consolas" w:cs="Consolas"/>
                          <w:color w:val="000000"/>
                          <w:sz w:val="18"/>
                          <w:szCs w:val="18"/>
                        </w:rPr>
                        <w:t>_VALUE</w:t>
                      </w:r>
                    </w:p>
                    <w:p w14:paraId="2944CAA0"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w:t>
                      </w:r>
                      <w:proofErr w:type="gramStart"/>
                      <w:r w:rsidRPr="008D4307">
                        <w:rPr>
                          <w:rFonts w:ascii="Consolas" w:hAnsi="Consolas" w:cs="Consolas"/>
                          <w:color w:val="808080"/>
                          <w:sz w:val="18"/>
                          <w:szCs w:val="18"/>
                        </w:rPr>
                        <w:t>if</w:t>
                      </w:r>
                      <w:proofErr w:type="gramEnd"/>
                      <w:r w:rsidRPr="008D4307">
                        <w:rPr>
                          <w:rFonts w:ascii="Consolas" w:hAnsi="Consolas" w:cs="Consolas"/>
                          <w:color w:val="000000"/>
                          <w:sz w:val="18"/>
                          <w:szCs w:val="18"/>
                        </w:rPr>
                        <w:t xml:space="preserve"> MY_VALUE == 3</w:t>
                      </w:r>
                    </w:p>
                    <w:p w14:paraId="4F1E179E"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#else</w:t>
                      </w:r>
                    </w:p>
                    <w:p w14:paraId="507CEAC7" w14:textId="7777777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#elif</w:t>
                      </w:r>
                      <w:r w:rsidRPr="008D4307">
                        <w:rPr>
                          <w:rFonts w:ascii="Consolas" w:hAnsi="Consolas" w:cs="Consolas"/>
                          <w:color w:val="000000"/>
                          <w:sz w:val="18"/>
                          <w:szCs w:val="18"/>
                        </w:rPr>
                        <w:t xml:space="preserve"> MY_VALUE == 4</w:t>
                      </w:r>
                    </w:p>
                    <w:p w14:paraId="2981C2E4" w14:textId="391F6AF7" w:rsidR="00046CFA" w:rsidRPr="008D4307" w:rsidRDefault="00046CFA" w:rsidP="008D4307">
                      <w:pPr>
                        <w:autoSpaceDE w:val="0"/>
                        <w:autoSpaceDN w:val="0"/>
                        <w:adjustRightInd w:val="0"/>
                        <w:spacing w:after="0" w:line="240" w:lineRule="auto"/>
                        <w:rPr>
                          <w:rFonts w:ascii="Consolas" w:hAnsi="Consolas" w:cs="Consolas"/>
                          <w:color w:val="000000"/>
                          <w:sz w:val="18"/>
                          <w:szCs w:val="18"/>
                        </w:rPr>
                      </w:pPr>
                      <w:r w:rsidRPr="008D4307">
                        <w:rPr>
                          <w:rFonts w:ascii="Consolas" w:hAnsi="Consolas" w:cs="Consolas"/>
                          <w:color w:val="808080"/>
                          <w:sz w:val="18"/>
                          <w:szCs w:val="18"/>
                        </w:rPr>
                        <w:t>#endif</w:t>
                      </w:r>
                    </w:p>
                  </w:txbxContent>
                </v:textbox>
                <w10:anchorlock/>
              </v:shape>
            </w:pict>
          </mc:Fallback>
        </mc:AlternateContent>
      </w:r>
    </w:p>
    <w:p w14:paraId="33E79A7C" w14:textId="571E4529" w:rsidR="000B1965" w:rsidRDefault="000B1965" w:rsidP="00E87D65"/>
    <w:p w14:paraId="3F5025FD" w14:textId="2F4FAE0A" w:rsidR="000B1965" w:rsidRDefault="000B1965" w:rsidP="00167D9C">
      <w:pPr>
        <w:pStyle w:val="Heading3"/>
      </w:pPr>
      <w:r>
        <w:t>Data types</w:t>
      </w:r>
    </w:p>
    <w:p w14:paraId="1ED48E6D" w14:textId="649DE96A" w:rsidR="00DD2B88" w:rsidRDefault="00DD2B88" w:rsidP="00DD2B88">
      <w:r>
        <w:t xml:space="preserve">This is a topic that needs </w:t>
      </w:r>
      <w:r w:rsidR="00F94A5C">
        <w:t xml:space="preserve">a thorough approach. </w:t>
      </w:r>
      <w:r w:rsidR="00DF4592">
        <w:t xml:space="preserve">GLSL introduces </w:t>
      </w:r>
      <w:proofErr w:type="gramStart"/>
      <w:r w:rsidR="00DF4592">
        <w:t>some</w:t>
      </w:r>
      <w:proofErr w:type="gramEnd"/>
      <w:r w:rsidR="00DF4592">
        <w:t xml:space="preserve"> data types we do </w:t>
      </w:r>
      <w:r w:rsidR="007F36BA">
        <w:t>not have in C/C++</w:t>
      </w:r>
      <w:r w:rsidR="001348EE">
        <w:t xml:space="preserve">. These data types are required to </w:t>
      </w:r>
      <w:proofErr w:type="gramStart"/>
      <w:r w:rsidR="001348EE">
        <w:t>handle</w:t>
      </w:r>
      <w:proofErr w:type="gramEnd"/>
      <w:r w:rsidR="001348EE">
        <w:t xml:space="preserve"> the </w:t>
      </w:r>
      <w:r w:rsidR="00B2448A">
        <w:t>geometry of objects</w:t>
      </w:r>
      <w:r w:rsidR="00DD048B">
        <w:t xml:space="preserve"> and the transformations that must be applied.</w:t>
      </w:r>
      <w:r w:rsidR="00307ED9">
        <w:t xml:space="preserve"> Here is the list of data types in GLSL</w:t>
      </w:r>
      <w:r w:rsidR="00C41CE2">
        <w:t>.</w:t>
      </w:r>
    </w:p>
    <w:p w14:paraId="1910737B" w14:textId="660888A1" w:rsidR="00C41CE2" w:rsidRPr="00E64CE4" w:rsidRDefault="00C41CE2" w:rsidP="00C41CE2">
      <w:pPr>
        <w:pStyle w:val="ListParagraph"/>
        <w:numPr>
          <w:ilvl w:val="0"/>
          <w:numId w:val="33"/>
        </w:numPr>
      </w:pPr>
      <w:r>
        <w:rPr>
          <w:i/>
          <w:iCs/>
        </w:rPr>
        <w:t>bool</w:t>
      </w:r>
      <w:r>
        <w:t>: Boolean</w:t>
      </w:r>
      <w:r w:rsidR="00E64CE4">
        <w:t xml:space="preserve">, only </w:t>
      </w:r>
      <w:r w:rsidR="00E64CE4">
        <w:rPr>
          <w:i/>
          <w:iCs/>
        </w:rPr>
        <w:t>true</w:t>
      </w:r>
      <w:r w:rsidR="00E64CE4">
        <w:t xml:space="preserve"> or </w:t>
      </w:r>
      <w:r w:rsidR="00E64CE4">
        <w:rPr>
          <w:i/>
          <w:iCs/>
        </w:rPr>
        <w:t>false</w:t>
      </w:r>
    </w:p>
    <w:p w14:paraId="706E74AF" w14:textId="1DB8DECB" w:rsidR="00E64CE4" w:rsidRDefault="00E64CE4" w:rsidP="00C41CE2">
      <w:pPr>
        <w:pStyle w:val="ListParagraph"/>
        <w:numPr>
          <w:ilvl w:val="0"/>
          <w:numId w:val="33"/>
        </w:numPr>
      </w:pPr>
      <w:r>
        <w:rPr>
          <w:i/>
          <w:iCs/>
        </w:rPr>
        <w:t>int</w:t>
      </w:r>
      <w:r>
        <w:t xml:space="preserve">: </w:t>
      </w:r>
      <w:r w:rsidR="00EC6B88">
        <w:t xml:space="preserve">Integer value, </w:t>
      </w:r>
      <w:r w:rsidR="00BD1B42" w:rsidRPr="00BD1B42">
        <w:rPr>
          <w:i/>
          <w:iCs/>
        </w:rPr>
        <w:t>negative</w:t>
      </w:r>
      <w:r w:rsidR="00EC6B88">
        <w:t xml:space="preserve"> </w:t>
      </w:r>
      <w:r w:rsidR="00CF7625">
        <w:t xml:space="preserve">or </w:t>
      </w:r>
      <w:r w:rsidR="00CF7625" w:rsidRPr="00BD1B42">
        <w:rPr>
          <w:i/>
          <w:iCs/>
        </w:rPr>
        <w:t>positive</w:t>
      </w:r>
      <w:r w:rsidR="00CF7625">
        <w:t xml:space="preserve"> value</w:t>
      </w:r>
    </w:p>
    <w:p w14:paraId="5847CC44" w14:textId="1DD2D044" w:rsidR="00BD1B42" w:rsidRDefault="00BD1B42" w:rsidP="00C41CE2">
      <w:pPr>
        <w:pStyle w:val="ListParagraph"/>
        <w:numPr>
          <w:ilvl w:val="0"/>
          <w:numId w:val="33"/>
        </w:numPr>
      </w:pPr>
      <w:r>
        <w:rPr>
          <w:i/>
          <w:iCs/>
        </w:rPr>
        <w:t>uint</w:t>
      </w:r>
      <w:r>
        <w:t xml:space="preserve">: </w:t>
      </w:r>
      <w:r w:rsidRPr="00BD1B42">
        <w:rPr>
          <w:i/>
          <w:iCs/>
        </w:rPr>
        <w:t>Positive integer</w:t>
      </w:r>
      <w:r>
        <w:t xml:space="preserve"> value</w:t>
      </w:r>
    </w:p>
    <w:p w14:paraId="3B8C81AB" w14:textId="3B2F072C" w:rsidR="00A05874" w:rsidRDefault="00A05874" w:rsidP="00C41CE2">
      <w:pPr>
        <w:pStyle w:val="ListParagraph"/>
        <w:numPr>
          <w:ilvl w:val="0"/>
          <w:numId w:val="33"/>
        </w:numPr>
      </w:pPr>
      <w:r>
        <w:rPr>
          <w:i/>
          <w:iCs/>
        </w:rPr>
        <w:t>float</w:t>
      </w:r>
      <w:r>
        <w:t xml:space="preserve">: </w:t>
      </w:r>
      <w:r w:rsidRPr="00A05874">
        <w:rPr>
          <w:i/>
          <w:iCs/>
        </w:rPr>
        <w:t>floating point</w:t>
      </w:r>
      <w:r>
        <w:t xml:space="preserve"> number</w:t>
      </w:r>
    </w:p>
    <w:p w14:paraId="1632FE66" w14:textId="34807D8E" w:rsidR="00A05874" w:rsidRDefault="00085A8B" w:rsidP="00C41CE2">
      <w:pPr>
        <w:pStyle w:val="ListParagraph"/>
        <w:numPr>
          <w:ilvl w:val="0"/>
          <w:numId w:val="33"/>
        </w:numPr>
      </w:pPr>
      <w:r>
        <w:rPr>
          <w:i/>
          <w:iCs/>
        </w:rPr>
        <w:t>sampler</w:t>
      </w:r>
      <w:r>
        <w:t xml:space="preserve">: this type </w:t>
      </w:r>
      <w:r w:rsidR="00F26640">
        <w:t xml:space="preserve">represents texture </w:t>
      </w:r>
      <w:r w:rsidR="00D436E0">
        <w:t>sampling;</w:t>
      </w:r>
      <w:r w:rsidR="00F26640">
        <w:t xml:space="preserve"> it can be on</w:t>
      </w:r>
      <w:r w:rsidR="00E858D7">
        <w:t>e</w:t>
      </w:r>
      <w:r w:rsidR="00F26640">
        <w:t xml:space="preserve"> of </w:t>
      </w:r>
      <w:r w:rsidR="004D4F3B">
        <w:t>these.</w:t>
      </w:r>
    </w:p>
    <w:p w14:paraId="2490041F" w14:textId="1A77531C" w:rsidR="00F26640" w:rsidRPr="00DB3555" w:rsidRDefault="00DB3555" w:rsidP="00F26640">
      <w:pPr>
        <w:pStyle w:val="ListParagraph"/>
        <w:numPr>
          <w:ilvl w:val="1"/>
          <w:numId w:val="33"/>
        </w:numPr>
      </w:pPr>
      <w:r>
        <w:rPr>
          <w:i/>
          <w:iCs/>
        </w:rPr>
        <w:t>sampler1D</w:t>
      </w:r>
    </w:p>
    <w:p w14:paraId="6EBC0FA4" w14:textId="4515C0C4" w:rsidR="00DB3555" w:rsidRPr="00DB3555" w:rsidRDefault="00DB3555" w:rsidP="00F26640">
      <w:pPr>
        <w:pStyle w:val="ListParagraph"/>
        <w:numPr>
          <w:ilvl w:val="1"/>
          <w:numId w:val="33"/>
        </w:numPr>
      </w:pPr>
      <w:r>
        <w:rPr>
          <w:i/>
          <w:iCs/>
        </w:rPr>
        <w:t>sampler2D</w:t>
      </w:r>
    </w:p>
    <w:p w14:paraId="4ED21947" w14:textId="79F7B839" w:rsidR="00DB3555" w:rsidRPr="00DB3555" w:rsidRDefault="00DB3555" w:rsidP="00DB3555">
      <w:pPr>
        <w:pStyle w:val="ListParagraph"/>
        <w:numPr>
          <w:ilvl w:val="1"/>
          <w:numId w:val="33"/>
        </w:numPr>
      </w:pPr>
      <w:r>
        <w:rPr>
          <w:i/>
          <w:iCs/>
        </w:rPr>
        <w:t>sampler4D</w:t>
      </w:r>
    </w:p>
    <w:p w14:paraId="2F634A1C" w14:textId="3B708DEC" w:rsidR="00DB3555" w:rsidRDefault="0027781C" w:rsidP="00DB3555">
      <w:pPr>
        <w:pStyle w:val="ListParagraph"/>
        <w:numPr>
          <w:ilvl w:val="0"/>
          <w:numId w:val="33"/>
        </w:numPr>
      </w:pPr>
      <w:r>
        <w:rPr>
          <w:i/>
          <w:iCs/>
        </w:rPr>
        <w:t>vectors</w:t>
      </w:r>
      <w:r w:rsidR="0076761E">
        <w:t>: built in vectors of 2, 3, or 4 elements</w:t>
      </w:r>
      <w:r w:rsidR="00A16D52">
        <w:t xml:space="preserve">, based on the type </w:t>
      </w:r>
      <w:r w:rsidR="009B17C3">
        <w:t xml:space="preserve">of </w:t>
      </w:r>
      <w:r w:rsidR="0084491A">
        <w:t xml:space="preserve">the elements they can </w:t>
      </w:r>
      <w:r w:rsidR="004D4F3B">
        <w:t>be.</w:t>
      </w:r>
    </w:p>
    <w:p w14:paraId="7E4C8019" w14:textId="16E62DFC" w:rsidR="0084491A" w:rsidRDefault="0084491A" w:rsidP="0084491A">
      <w:pPr>
        <w:pStyle w:val="ListParagraph"/>
        <w:numPr>
          <w:ilvl w:val="1"/>
          <w:numId w:val="33"/>
        </w:numPr>
      </w:pPr>
      <w:r>
        <w:rPr>
          <w:i/>
          <w:iCs/>
        </w:rPr>
        <w:t>bvec2, bvec3, bvec4</w:t>
      </w:r>
      <w:r>
        <w:t xml:space="preserve">: </w:t>
      </w:r>
      <w:r w:rsidR="007845B2">
        <w:t xml:space="preserve">    </w:t>
      </w:r>
      <w:r w:rsidR="00EC0E6A">
        <w:t>vectors of Booleans</w:t>
      </w:r>
    </w:p>
    <w:p w14:paraId="3610884E" w14:textId="4DD3B013" w:rsidR="00EC0E6A" w:rsidRDefault="00EC0E6A" w:rsidP="0084491A">
      <w:pPr>
        <w:pStyle w:val="ListParagraph"/>
        <w:numPr>
          <w:ilvl w:val="1"/>
          <w:numId w:val="33"/>
        </w:numPr>
      </w:pPr>
      <w:r>
        <w:rPr>
          <w:i/>
          <w:iCs/>
        </w:rPr>
        <w:t>ivec2, ivec3, ivec4</w:t>
      </w:r>
      <w:r>
        <w:t xml:space="preserve">: </w:t>
      </w:r>
      <w:r w:rsidR="007845B2">
        <w:t xml:space="preserve">        </w:t>
      </w:r>
      <w:r>
        <w:t>vectors of integers</w:t>
      </w:r>
    </w:p>
    <w:p w14:paraId="460689AA" w14:textId="5774AF87" w:rsidR="008A3675" w:rsidRDefault="008A3675" w:rsidP="0084491A">
      <w:pPr>
        <w:pStyle w:val="ListParagraph"/>
        <w:numPr>
          <w:ilvl w:val="1"/>
          <w:numId w:val="33"/>
        </w:numPr>
      </w:pPr>
      <w:r>
        <w:rPr>
          <w:i/>
          <w:iCs/>
        </w:rPr>
        <w:t>uvec2, uvec3, uvec4</w:t>
      </w:r>
      <w:r>
        <w:t xml:space="preserve">: </w:t>
      </w:r>
      <w:r w:rsidR="007845B2">
        <w:t xml:space="preserve">    </w:t>
      </w:r>
      <w:r>
        <w:t xml:space="preserve">vectors of </w:t>
      </w:r>
      <w:r w:rsidR="007845B2">
        <w:t>unsigned integers</w:t>
      </w:r>
    </w:p>
    <w:p w14:paraId="327EB2F9" w14:textId="7AB0F932" w:rsidR="007845B2" w:rsidRDefault="007845B2" w:rsidP="0084491A">
      <w:pPr>
        <w:pStyle w:val="ListParagraph"/>
        <w:numPr>
          <w:ilvl w:val="1"/>
          <w:numId w:val="33"/>
        </w:numPr>
      </w:pPr>
      <w:r>
        <w:rPr>
          <w:i/>
          <w:iCs/>
        </w:rPr>
        <w:t>vec2, vec3, vec4</w:t>
      </w:r>
      <w:r>
        <w:t xml:space="preserve">:            </w:t>
      </w:r>
      <w:r w:rsidR="00792DCB">
        <w:t>vectors of single precision floats</w:t>
      </w:r>
    </w:p>
    <w:p w14:paraId="7254E8B9" w14:textId="7960CD73" w:rsidR="00236F6D" w:rsidRDefault="00236F6D" w:rsidP="0084491A">
      <w:pPr>
        <w:pStyle w:val="ListParagraph"/>
        <w:numPr>
          <w:ilvl w:val="1"/>
          <w:numId w:val="33"/>
        </w:numPr>
      </w:pPr>
      <w:r>
        <w:rPr>
          <w:i/>
          <w:iCs/>
        </w:rPr>
        <w:t>dvec2, dvec3, dvec4</w:t>
      </w:r>
      <w:r>
        <w:t>:     vectors of double precision floats</w:t>
      </w:r>
    </w:p>
    <w:p w14:paraId="11B6B8BB" w14:textId="2B295C95" w:rsidR="00921AB0" w:rsidRPr="00D03653" w:rsidRDefault="009D3696" w:rsidP="00921AB0">
      <w:pPr>
        <w:pStyle w:val="ListParagraph"/>
        <w:numPr>
          <w:ilvl w:val="0"/>
          <w:numId w:val="33"/>
        </w:numPr>
        <w:rPr>
          <w:i/>
          <w:iCs/>
        </w:rPr>
      </w:pPr>
      <w:r w:rsidRPr="009D3696">
        <w:rPr>
          <w:i/>
          <w:iCs/>
        </w:rPr>
        <w:t>matrices</w:t>
      </w:r>
      <w:r>
        <w:t>:</w:t>
      </w:r>
      <w:r w:rsidR="00BA6C80">
        <w:t xml:space="preserve"> matrices in GLSL are always made of </w:t>
      </w:r>
      <w:r w:rsidR="00D436E0">
        <w:t>floating-point</w:t>
      </w:r>
      <w:r w:rsidR="00BA6C80">
        <w:t xml:space="preserve"> numbers</w:t>
      </w:r>
      <w:r w:rsidR="00E3333B">
        <w:t xml:space="preserve"> either of single or double precision. The </w:t>
      </w:r>
      <w:r w:rsidR="00D436E0">
        <w:t>latter</w:t>
      </w:r>
      <w:r w:rsidR="00E3333B">
        <w:t xml:space="preserve"> </w:t>
      </w:r>
      <w:r w:rsidR="004D4F3B">
        <w:t>takes</w:t>
      </w:r>
      <w:r w:rsidR="00D03653">
        <w:t xml:space="preserve"> the prefix ‘d’.</w:t>
      </w:r>
    </w:p>
    <w:p w14:paraId="1C34A861" w14:textId="4F31762C" w:rsidR="00D03653" w:rsidRPr="00C06B21" w:rsidRDefault="00A26349" w:rsidP="00D03653">
      <w:pPr>
        <w:pStyle w:val="ListParagraph"/>
        <w:numPr>
          <w:ilvl w:val="1"/>
          <w:numId w:val="33"/>
        </w:numPr>
        <w:rPr>
          <w:i/>
          <w:iCs/>
        </w:rPr>
      </w:pPr>
      <w:r>
        <w:rPr>
          <w:i/>
          <w:iCs/>
        </w:rPr>
        <w:t>square matrices</w:t>
      </w:r>
      <w:r>
        <w:t>: the</w:t>
      </w:r>
      <w:r w:rsidR="00C06B21">
        <w:t>se</w:t>
      </w:r>
      <w:r>
        <w:t xml:space="preserve"> </w:t>
      </w:r>
      <w:r w:rsidR="00C06B21">
        <w:t>can be</w:t>
      </w:r>
      <w:r>
        <w:t xml:space="preserve"> </w:t>
      </w:r>
      <w:proofErr w:type="gramStart"/>
      <w:r>
        <w:t>2x2</w:t>
      </w:r>
      <w:proofErr w:type="gramEnd"/>
      <w:r>
        <w:t xml:space="preserve">, 3x3 or 4x4 </w:t>
      </w:r>
      <w:r w:rsidR="004D4F3B">
        <w:t>matrices.</w:t>
      </w:r>
    </w:p>
    <w:p w14:paraId="5E895C6F" w14:textId="52CE06E6" w:rsidR="00C06B21" w:rsidRPr="00C06B21" w:rsidRDefault="00C06B21" w:rsidP="00C06B21">
      <w:pPr>
        <w:pStyle w:val="ListParagraph"/>
        <w:numPr>
          <w:ilvl w:val="2"/>
          <w:numId w:val="33"/>
        </w:numPr>
        <w:rPr>
          <w:i/>
          <w:iCs/>
        </w:rPr>
      </w:pPr>
      <w:r>
        <w:rPr>
          <w:i/>
          <w:iCs/>
        </w:rPr>
        <w:t>mat2, dmat2</w:t>
      </w:r>
      <w:r>
        <w:t>: 2x2 matrix</w:t>
      </w:r>
    </w:p>
    <w:p w14:paraId="0AD413E0" w14:textId="44EB8D08" w:rsidR="00C06B21" w:rsidRPr="00C06B21" w:rsidRDefault="00C06B21" w:rsidP="00C06B21">
      <w:pPr>
        <w:pStyle w:val="ListParagraph"/>
        <w:numPr>
          <w:ilvl w:val="2"/>
          <w:numId w:val="33"/>
        </w:numPr>
        <w:rPr>
          <w:i/>
          <w:iCs/>
        </w:rPr>
      </w:pPr>
      <w:r>
        <w:rPr>
          <w:i/>
          <w:iCs/>
        </w:rPr>
        <w:t>mat3, dmat3</w:t>
      </w:r>
      <w:r>
        <w:t>: 3x3 matrix</w:t>
      </w:r>
    </w:p>
    <w:p w14:paraId="132BB22D" w14:textId="7B84854D" w:rsidR="008B2EE4" w:rsidRPr="008B2EE4" w:rsidRDefault="00C06B21" w:rsidP="008B2EE4">
      <w:pPr>
        <w:pStyle w:val="ListParagraph"/>
        <w:numPr>
          <w:ilvl w:val="2"/>
          <w:numId w:val="33"/>
        </w:numPr>
        <w:rPr>
          <w:i/>
          <w:iCs/>
        </w:rPr>
      </w:pPr>
      <w:r>
        <w:rPr>
          <w:i/>
          <w:iCs/>
        </w:rPr>
        <w:t>mat</w:t>
      </w:r>
      <w:r w:rsidR="0019609F">
        <w:rPr>
          <w:i/>
          <w:iCs/>
        </w:rPr>
        <w:t>4, dmat4</w:t>
      </w:r>
      <w:r w:rsidR="0019609F">
        <w:t>: 4x4 matrix</w:t>
      </w:r>
    </w:p>
    <w:p w14:paraId="25FACC7E" w14:textId="73E7C116" w:rsidR="008B2EE4" w:rsidRPr="009237B6" w:rsidRDefault="008B2EE4" w:rsidP="008B2EE4">
      <w:pPr>
        <w:pStyle w:val="ListParagraph"/>
        <w:numPr>
          <w:ilvl w:val="1"/>
          <w:numId w:val="33"/>
        </w:numPr>
        <w:rPr>
          <w:i/>
          <w:iCs/>
        </w:rPr>
      </w:pPr>
      <w:r w:rsidRPr="008B2EE4">
        <w:rPr>
          <w:i/>
          <w:iCs/>
        </w:rPr>
        <w:t>arbitrary matrices</w:t>
      </w:r>
      <w:r>
        <w:t>:</w:t>
      </w:r>
      <w:r w:rsidR="00F61CC5">
        <w:t xml:space="preserve"> these matrices </w:t>
      </w:r>
      <w:r w:rsidR="008642F4">
        <w:t xml:space="preserve">can be </w:t>
      </w:r>
      <w:proofErr w:type="gramStart"/>
      <w:r w:rsidR="008642F4">
        <w:t>2x3</w:t>
      </w:r>
      <w:proofErr w:type="gramEnd"/>
      <w:r w:rsidR="008642F4">
        <w:t xml:space="preserve">, 2x4, </w:t>
      </w:r>
      <w:r w:rsidR="004F2756">
        <w:t xml:space="preserve">3x2, 3x4, 4x2, 4x3. The first number refers to their columns and the second </w:t>
      </w:r>
      <w:r w:rsidR="006A03B5">
        <w:t>to their rows.</w:t>
      </w:r>
    </w:p>
    <w:p w14:paraId="1CE769DF" w14:textId="17E463A7" w:rsidR="009237B6" w:rsidRDefault="009237B6" w:rsidP="009237B6">
      <w:pPr>
        <w:pStyle w:val="ListParagraph"/>
        <w:numPr>
          <w:ilvl w:val="2"/>
          <w:numId w:val="33"/>
        </w:numPr>
        <w:rPr>
          <w:i/>
          <w:iCs/>
        </w:rPr>
      </w:pPr>
      <w:r w:rsidRPr="009237B6">
        <w:rPr>
          <w:i/>
          <w:iCs/>
        </w:rPr>
        <w:t>mat2x3, mat2x4, mat3x2, mat3x4, mat4x2, mat4x3</w:t>
      </w:r>
    </w:p>
    <w:p w14:paraId="2FCFA9A7" w14:textId="2E36CCC6" w:rsidR="009237B6" w:rsidRDefault="009237B6" w:rsidP="009237B6">
      <w:pPr>
        <w:pStyle w:val="ListParagraph"/>
        <w:numPr>
          <w:ilvl w:val="2"/>
          <w:numId w:val="33"/>
        </w:numPr>
        <w:rPr>
          <w:i/>
          <w:iCs/>
        </w:rPr>
      </w:pPr>
      <w:r>
        <w:rPr>
          <w:i/>
          <w:iCs/>
        </w:rPr>
        <w:t>d</w:t>
      </w:r>
      <w:r w:rsidRPr="009237B6">
        <w:rPr>
          <w:i/>
          <w:iCs/>
        </w:rPr>
        <w:t xml:space="preserve">mat2x3, </w:t>
      </w:r>
      <w:r>
        <w:rPr>
          <w:i/>
          <w:iCs/>
        </w:rPr>
        <w:t>d</w:t>
      </w:r>
      <w:r w:rsidRPr="009237B6">
        <w:rPr>
          <w:i/>
          <w:iCs/>
        </w:rPr>
        <w:t xml:space="preserve">mat2x4, </w:t>
      </w:r>
      <w:r>
        <w:rPr>
          <w:i/>
          <w:iCs/>
        </w:rPr>
        <w:t>d</w:t>
      </w:r>
      <w:r w:rsidRPr="009237B6">
        <w:rPr>
          <w:i/>
          <w:iCs/>
        </w:rPr>
        <w:t xml:space="preserve">mat3x2, </w:t>
      </w:r>
      <w:r>
        <w:rPr>
          <w:i/>
          <w:iCs/>
        </w:rPr>
        <w:t>d</w:t>
      </w:r>
      <w:r w:rsidRPr="009237B6">
        <w:rPr>
          <w:i/>
          <w:iCs/>
        </w:rPr>
        <w:t xml:space="preserve">mat3x4, </w:t>
      </w:r>
      <w:r>
        <w:rPr>
          <w:i/>
          <w:iCs/>
        </w:rPr>
        <w:t>d</w:t>
      </w:r>
      <w:r w:rsidRPr="009237B6">
        <w:rPr>
          <w:i/>
          <w:iCs/>
        </w:rPr>
        <w:t xml:space="preserve">mat4x2, </w:t>
      </w:r>
      <w:r>
        <w:rPr>
          <w:i/>
          <w:iCs/>
        </w:rPr>
        <w:t>d</w:t>
      </w:r>
      <w:r w:rsidRPr="009237B6">
        <w:rPr>
          <w:i/>
          <w:iCs/>
        </w:rPr>
        <w:t>mat4x3</w:t>
      </w:r>
    </w:p>
    <w:p w14:paraId="075A9020" w14:textId="20416A03" w:rsidR="009237B6" w:rsidRDefault="00105E71" w:rsidP="009237B6">
      <w:r>
        <w:t xml:space="preserve">All the matrices in OpenGL are column major. </w:t>
      </w:r>
      <w:r w:rsidR="00585FAC">
        <w:t xml:space="preserve">That means that in a </w:t>
      </w:r>
      <w:proofErr w:type="gramStart"/>
      <w:r w:rsidR="00585FAC">
        <w:t>4x4</w:t>
      </w:r>
      <w:proofErr w:type="gramEnd"/>
      <w:r w:rsidR="00585FAC">
        <w:t xml:space="preserve"> matrix for example the first four elements are those of the first column.</w:t>
      </w:r>
      <w:r w:rsidR="003A4A28">
        <w:t xml:space="preserve"> </w:t>
      </w:r>
      <w:r w:rsidR="003E3E40">
        <w:t xml:space="preserve">One more thing we must keep in mind is that when we talk about </w:t>
      </w:r>
      <w:r w:rsidR="00A2667B">
        <w:t>the dimensions of a matrix, the first number is the number of columns</w:t>
      </w:r>
      <w:r w:rsidR="00716121">
        <w:t>.</w:t>
      </w:r>
    </w:p>
    <w:p w14:paraId="088CC079" w14:textId="09CB8FD1" w:rsidR="0098489B" w:rsidRDefault="0098489B" w:rsidP="009237B6"/>
    <w:p w14:paraId="615905AA" w14:textId="6E2A366B" w:rsidR="00F01350" w:rsidRDefault="00F01350" w:rsidP="00F01350">
      <w:pPr>
        <w:pStyle w:val="Heading3"/>
      </w:pPr>
      <w:r>
        <w:lastRenderedPageBreak/>
        <w:t>Arrays</w:t>
      </w:r>
    </w:p>
    <w:p w14:paraId="64769397" w14:textId="43126C94" w:rsidR="002D543D" w:rsidRDefault="00941B5A" w:rsidP="002D543D">
      <w:r>
        <w:t>Vectors and matrices are collections of numeric data</w:t>
      </w:r>
      <w:r w:rsidR="00BF3B85">
        <w:t xml:space="preserve"> organized in certain ways, based on the mathematical concepts behind them</w:t>
      </w:r>
      <w:r w:rsidR="001D51B9">
        <w:t>.</w:t>
      </w:r>
      <w:r w:rsidR="002B5C09">
        <w:t xml:space="preserve"> If we want collections of data</w:t>
      </w:r>
      <w:r w:rsidR="00A522B8">
        <w:t xml:space="preserve"> of arbitrary size we need arrays. </w:t>
      </w:r>
      <w:r w:rsidR="00085084">
        <w:t xml:space="preserve">Arrays in GLSL are </w:t>
      </w:r>
      <w:r w:rsidR="001D4391">
        <w:t>declared</w:t>
      </w:r>
      <w:r w:rsidR="00D236D5">
        <w:t xml:space="preserve"> like arrays in C++.</w:t>
      </w:r>
    </w:p>
    <w:p w14:paraId="03634F3B" w14:textId="12DBCB62" w:rsidR="00F4712C" w:rsidRPr="002D543D" w:rsidRDefault="00F4712C" w:rsidP="002D543D">
      <w:r>
        <w:rPr>
          <w:noProof/>
        </w:rPr>
        <mc:AlternateContent>
          <mc:Choice Requires="wps">
            <w:drawing>
              <wp:inline distT="0" distB="0" distL="0" distR="0" wp14:anchorId="151631E4" wp14:editId="2C4FE3A3">
                <wp:extent cx="6170295" cy="1404620"/>
                <wp:effectExtent l="0" t="0" r="20955" b="1270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40522658" w14:textId="1C70FE4C" w:rsidR="00046CFA" w:rsidRPr="00170C41" w:rsidRDefault="00046CFA" w:rsidP="00170C41">
                            <w:pPr>
                              <w:autoSpaceDE w:val="0"/>
                              <w:autoSpaceDN w:val="0"/>
                              <w:adjustRightInd w:val="0"/>
                              <w:spacing w:after="0" w:line="240" w:lineRule="auto"/>
                              <w:rPr>
                                <w:rFonts w:ascii="Consolas" w:hAnsi="Consolas" w:cs="Consolas"/>
                                <w:color w:val="000000"/>
                                <w:sz w:val="18"/>
                                <w:szCs w:val="18"/>
                              </w:rPr>
                            </w:pPr>
                            <w:r w:rsidRPr="00170C41">
                              <w:rPr>
                                <w:rFonts w:ascii="Consolas" w:hAnsi="Consolas" w:cs="Consolas"/>
                                <w:color w:val="0000FF"/>
                                <w:sz w:val="18"/>
                                <w:szCs w:val="18"/>
                              </w:rPr>
                              <w:t>int</w:t>
                            </w:r>
                            <w:r w:rsidRPr="00170C41">
                              <w:rPr>
                                <w:rFonts w:ascii="Consolas" w:hAnsi="Consolas" w:cs="Consolas"/>
                                <w:color w:val="000000"/>
                                <w:sz w:val="18"/>
                                <w:szCs w:val="18"/>
                              </w:rPr>
                              <w:t xml:space="preserve"> indices[5</w:t>
                            </w:r>
                            <w:proofErr w:type="gramStart"/>
                            <w:r w:rsidRPr="00170C41">
                              <w:rPr>
                                <w:rFonts w:ascii="Consolas" w:hAnsi="Consolas" w:cs="Consolas"/>
                                <w:color w:val="000000"/>
                                <w:sz w:val="18"/>
                                <w:szCs w:val="18"/>
                              </w:rPr>
                              <w:t>];</w:t>
                            </w:r>
                            <w:proofErr w:type="gramEnd"/>
                          </w:p>
                          <w:p w14:paraId="0479B604" w14:textId="3E9CB1B4" w:rsidR="00046CFA" w:rsidRPr="00170C41" w:rsidRDefault="00046CFA" w:rsidP="00170C41">
                            <w:pPr>
                              <w:autoSpaceDE w:val="0"/>
                              <w:autoSpaceDN w:val="0"/>
                              <w:adjustRightInd w:val="0"/>
                              <w:spacing w:after="0" w:line="240" w:lineRule="auto"/>
                              <w:rPr>
                                <w:rFonts w:ascii="Consolas" w:hAnsi="Consolas" w:cs="Consolas"/>
                                <w:color w:val="000000"/>
                                <w:sz w:val="18"/>
                                <w:szCs w:val="18"/>
                              </w:rPr>
                            </w:pPr>
                            <w:r w:rsidRPr="00170C41">
                              <w:rPr>
                                <w:rFonts w:ascii="Consolas" w:hAnsi="Consolas" w:cs="Consolas"/>
                                <w:color w:val="000000"/>
                                <w:sz w:val="18"/>
                                <w:szCs w:val="18"/>
                              </w:rPr>
                              <w:t>vec3 vertices[] = {vec3(0,0,0), vec3(1,1,1), vec3(2,2,2)</w:t>
                            </w:r>
                            <w:proofErr w:type="gramStart"/>
                            <w:r w:rsidRPr="00170C41">
                              <w:rPr>
                                <w:rFonts w:ascii="Consolas" w:hAnsi="Consolas" w:cs="Consolas"/>
                                <w:color w:val="000000"/>
                                <w:sz w:val="18"/>
                                <w:szCs w:val="18"/>
                              </w:rPr>
                              <w:t>}</w:t>
                            </w:r>
                            <w:r>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151631E4" id="_x0000_s1047"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CNg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PAoUJKmgPqEoFkbT4yPF&#10;TQv2FyU9Gr6k7ueBWUGJ+qRR2FU2n4cXEg/zxQ2qQOx1prrOMM0RCvmkZNxufXxVkXJzjwbYySjN&#10;SydTz2jkSOL06MJLuT7Hr15+DZvfAA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of2ZQjYCAABiBAAADgAAAAAAAAAAAAAA&#10;AAAuAgAAZHJzL2Uyb0RvYy54bWxQSwECLQAUAAYACAAAACEAsCuTKd0AAAAFAQAADwAAAAAAAAAA&#10;AAAAAACQBAAAZHJzL2Rvd25yZXYueG1sUEsFBgAAAAAEAAQA8wAAAJoFAAAAAA==&#10;" fillcolor="#d5dce4 [671]">
                <v:textbox style="mso-fit-shape-to-text:t">
                  <w:txbxContent>
                    <w:p w14:paraId="40522658" w14:textId="1C70FE4C" w:rsidR="00046CFA" w:rsidRPr="00170C41" w:rsidRDefault="00046CFA" w:rsidP="00170C41">
                      <w:pPr>
                        <w:autoSpaceDE w:val="0"/>
                        <w:autoSpaceDN w:val="0"/>
                        <w:adjustRightInd w:val="0"/>
                        <w:spacing w:after="0" w:line="240" w:lineRule="auto"/>
                        <w:rPr>
                          <w:rFonts w:ascii="Consolas" w:hAnsi="Consolas" w:cs="Consolas"/>
                          <w:color w:val="000000"/>
                          <w:sz w:val="18"/>
                          <w:szCs w:val="18"/>
                        </w:rPr>
                      </w:pPr>
                      <w:r w:rsidRPr="00170C41">
                        <w:rPr>
                          <w:rFonts w:ascii="Consolas" w:hAnsi="Consolas" w:cs="Consolas"/>
                          <w:color w:val="0000FF"/>
                          <w:sz w:val="18"/>
                          <w:szCs w:val="18"/>
                        </w:rPr>
                        <w:t>int</w:t>
                      </w:r>
                      <w:r w:rsidRPr="00170C41">
                        <w:rPr>
                          <w:rFonts w:ascii="Consolas" w:hAnsi="Consolas" w:cs="Consolas"/>
                          <w:color w:val="000000"/>
                          <w:sz w:val="18"/>
                          <w:szCs w:val="18"/>
                        </w:rPr>
                        <w:t xml:space="preserve"> indices[5</w:t>
                      </w:r>
                      <w:proofErr w:type="gramStart"/>
                      <w:r w:rsidRPr="00170C41">
                        <w:rPr>
                          <w:rFonts w:ascii="Consolas" w:hAnsi="Consolas" w:cs="Consolas"/>
                          <w:color w:val="000000"/>
                          <w:sz w:val="18"/>
                          <w:szCs w:val="18"/>
                        </w:rPr>
                        <w:t>];</w:t>
                      </w:r>
                      <w:proofErr w:type="gramEnd"/>
                    </w:p>
                    <w:p w14:paraId="0479B604" w14:textId="3E9CB1B4" w:rsidR="00046CFA" w:rsidRPr="00170C41" w:rsidRDefault="00046CFA" w:rsidP="00170C41">
                      <w:pPr>
                        <w:autoSpaceDE w:val="0"/>
                        <w:autoSpaceDN w:val="0"/>
                        <w:adjustRightInd w:val="0"/>
                        <w:spacing w:after="0" w:line="240" w:lineRule="auto"/>
                        <w:rPr>
                          <w:rFonts w:ascii="Consolas" w:hAnsi="Consolas" w:cs="Consolas"/>
                          <w:color w:val="000000"/>
                          <w:sz w:val="18"/>
                          <w:szCs w:val="18"/>
                        </w:rPr>
                      </w:pPr>
                      <w:r w:rsidRPr="00170C41">
                        <w:rPr>
                          <w:rFonts w:ascii="Consolas" w:hAnsi="Consolas" w:cs="Consolas"/>
                          <w:color w:val="000000"/>
                          <w:sz w:val="18"/>
                          <w:szCs w:val="18"/>
                        </w:rPr>
                        <w:t>vec3 vertices[] = {vec3(0,0,0), vec3(1,1,1), vec3(2,2,2)</w:t>
                      </w:r>
                      <w:proofErr w:type="gramStart"/>
                      <w:r w:rsidRPr="00170C41">
                        <w:rPr>
                          <w:rFonts w:ascii="Consolas" w:hAnsi="Consolas" w:cs="Consolas"/>
                          <w:color w:val="000000"/>
                          <w:sz w:val="18"/>
                          <w:szCs w:val="18"/>
                        </w:rPr>
                        <w:t>}</w:t>
                      </w:r>
                      <w:r>
                        <w:rPr>
                          <w:rFonts w:ascii="Consolas" w:hAnsi="Consolas" w:cs="Consolas"/>
                          <w:color w:val="000000"/>
                          <w:sz w:val="18"/>
                          <w:szCs w:val="18"/>
                        </w:rPr>
                        <w:t>;</w:t>
                      </w:r>
                      <w:proofErr w:type="gramEnd"/>
                    </w:p>
                  </w:txbxContent>
                </v:textbox>
                <w10:anchorlock/>
              </v:shape>
            </w:pict>
          </mc:Fallback>
        </mc:AlternateContent>
      </w:r>
    </w:p>
    <w:p w14:paraId="0A9BD765" w14:textId="3F570658" w:rsidR="00F01350" w:rsidRDefault="001D4391" w:rsidP="009237B6">
      <w:r>
        <w:t xml:space="preserve">Accessing the elements in an array </w:t>
      </w:r>
      <w:r w:rsidR="00076C44">
        <w:t xml:space="preserve">is similar as </w:t>
      </w:r>
      <w:r w:rsidR="004D4F3B">
        <w:t>well.</w:t>
      </w:r>
    </w:p>
    <w:p w14:paraId="2F66EF4E" w14:textId="539E0C28" w:rsidR="00076C44" w:rsidRDefault="006E50D6" w:rsidP="009237B6">
      <w:r>
        <w:rPr>
          <w:noProof/>
        </w:rPr>
        <mc:AlternateContent>
          <mc:Choice Requires="wps">
            <w:drawing>
              <wp:inline distT="0" distB="0" distL="0" distR="0" wp14:anchorId="7145478D" wp14:editId="20ACF0C8">
                <wp:extent cx="6170295" cy="1404620"/>
                <wp:effectExtent l="0" t="0" r="20955" b="1270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B1A1DDB" w14:textId="3B8A2323" w:rsidR="00046CFA" w:rsidRPr="009C7DD6" w:rsidRDefault="00046CFA" w:rsidP="006E50D6">
                            <w:pPr>
                              <w:autoSpaceDE w:val="0"/>
                              <w:autoSpaceDN w:val="0"/>
                              <w:adjustRightInd w:val="0"/>
                              <w:spacing w:after="0" w:line="240" w:lineRule="auto"/>
                              <w:rPr>
                                <w:rFonts w:ascii="Consolas" w:hAnsi="Consolas" w:cs="Consolas"/>
                                <w:color w:val="000000"/>
                                <w:sz w:val="18"/>
                                <w:szCs w:val="18"/>
                              </w:rPr>
                            </w:pPr>
                            <w:r w:rsidRPr="009C7DD6">
                              <w:rPr>
                                <w:rFonts w:ascii="Consolas" w:hAnsi="Consolas" w:cs="Consolas"/>
                                <w:color w:val="000000"/>
                                <w:sz w:val="18"/>
                                <w:szCs w:val="18"/>
                              </w:rPr>
                              <w:t>vec3 pos = vertices[1</w:t>
                            </w:r>
                            <w:proofErr w:type="gramStart"/>
                            <w:r w:rsidRPr="009C7DD6">
                              <w:rPr>
                                <w:rFonts w:ascii="Consolas" w:hAnsi="Consolas" w:cs="Consolas"/>
                                <w:color w:val="000000"/>
                                <w:sz w:val="18"/>
                                <w:szCs w:val="18"/>
                              </w:rPr>
                              <w:t>];</w:t>
                            </w:r>
                            <w:proofErr w:type="gramEnd"/>
                          </w:p>
                          <w:p w14:paraId="42B7A5DB" w14:textId="61CB7B9A" w:rsidR="00046CFA" w:rsidRPr="009C7DD6" w:rsidRDefault="00046CFA" w:rsidP="006E50D6">
                            <w:pPr>
                              <w:autoSpaceDE w:val="0"/>
                              <w:autoSpaceDN w:val="0"/>
                              <w:adjustRightInd w:val="0"/>
                              <w:spacing w:after="0" w:line="240" w:lineRule="auto"/>
                              <w:rPr>
                                <w:rFonts w:ascii="Consolas" w:hAnsi="Consolas" w:cs="Consolas"/>
                                <w:color w:val="000000"/>
                                <w:sz w:val="18"/>
                                <w:szCs w:val="18"/>
                              </w:rPr>
                            </w:pPr>
                            <w:r w:rsidRPr="009C7DD6">
                              <w:rPr>
                                <w:rFonts w:ascii="Consolas" w:hAnsi="Consolas" w:cs="Consolas"/>
                                <w:color w:val="000000"/>
                                <w:sz w:val="18"/>
                                <w:szCs w:val="18"/>
                              </w:rPr>
                              <w:t xml:space="preserve">indices[2] = </w:t>
                            </w:r>
                            <w:proofErr w:type="gramStart"/>
                            <w:r w:rsidRPr="009C7DD6">
                              <w:rPr>
                                <w:rFonts w:ascii="Consolas" w:hAnsi="Consolas" w:cs="Consolas"/>
                                <w:color w:val="000000"/>
                                <w:sz w:val="18"/>
                                <w:szCs w:val="18"/>
                              </w:rPr>
                              <w:t>3;</w:t>
                            </w:r>
                            <w:proofErr w:type="gramEnd"/>
                          </w:p>
                        </w:txbxContent>
                      </wps:txbx>
                      <wps:bodyPr rot="0" vert="horz" wrap="square" lIns="91440" tIns="45720" rIns="91440" bIns="45720" anchor="t" anchorCtr="0">
                        <a:spAutoFit/>
                      </wps:bodyPr>
                    </wps:wsp>
                  </a:graphicData>
                </a:graphic>
              </wp:inline>
            </w:drawing>
          </mc:Choice>
          <mc:Fallback>
            <w:pict>
              <v:shape w14:anchorId="7145478D" id="_x0000_s1048"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1uDNw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PA8CBUkqqE8oioXR9PhI&#10;cdOC/UVJj4Yvqft5YFZQoj5pFHaVzefhhcTDfHGDKhB7namuM0xzhEI+KRm3Wx9fVaTc3KMBdjJK&#10;89LJ1DMaOZI4PbrwUq7P8auXX8PmN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JYjW4M3AgAAYgQAAA4AAAAAAAAAAAAA&#10;AAAALgIAAGRycy9lMm9Eb2MueG1sUEsBAi0AFAAGAAgAAAAhALArkyndAAAABQEAAA8AAAAAAAAA&#10;AAAAAAAAkQQAAGRycy9kb3ducmV2LnhtbFBLBQYAAAAABAAEAPMAAACbBQAAAAA=&#10;" fillcolor="#d5dce4 [671]">
                <v:textbox style="mso-fit-shape-to-text:t">
                  <w:txbxContent>
                    <w:p w14:paraId="7B1A1DDB" w14:textId="3B8A2323" w:rsidR="00046CFA" w:rsidRPr="009C7DD6" w:rsidRDefault="00046CFA" w:rsidP="006E50D6">
                      <w:pPr>
                        <w:autoSpaceDE w:val="0"/>
                        <w:autoSpaceDN w:val="0"/>
                        <w:adjustRightInd w:val="0"/>
                        <w:spacing w:after="0" w:line="240" w:lineRule="auto"/>
                        <w:rPr>
                          <w:rFonts w:ascii="Consolas" w:hAnsi="Consolas" w:cs="Consolas"/>
                          <w:color w:val="000000"/>
                          <w:sz w:val="18"/>
                          <w:szCs w:val="18"/>
                        </w:rPr>
                      </w:pPr>
                      <w:r w:rsidRPr="009C7DD6">
                        <w:rPr>
                          <w:rFonts w:ascii="Consolas" w:hAnsi="Consolas" w:cs="Consolas"/>
                          <w:color w:val="000000"/>
                          <w:sz w:val="18"/>
                          <w:szCs w:val="18"/>
                        </w:rPr>
                        <w:t>vec3 pos = vertices[1</w:t>
                      </w:r>
                      <w:proofErr w:type="gramStart"/>
                      <w:r w:rsidRPr="009C7DD6">
                        <w:rPr>
                          <w:rFonts w:ascii="Consolas" w:hAnsi="Consolas" w:cs="Consolas"/>
                          <w:color w:val="000000"/>
                          <w:sz w:val="18"/>
                          <w:szCs w:val="18"/>
                        </w:rPr>
                        <w:t>];</w:t>
                      </w:r>
                      <w:proofErr w:type="gramEnd"/>
                    </w:p>
                    <w:p w14:paraId="42B7A5DB" w14:textId="61CB7B9A" w:rsidR="00046CFA" w:rsidRPr="009C7DD6" w:rsidRDefault="00046CFA" w:rsidP="006E50D6">
                      <w:pPr>
                        <w:autoSpaceDE w:val="0"/>
                        <w:autoSpaceDN w:val="0"/>
                        <w:adjustRightInd w:val="0"/>
                        <w:spacing w:after="0" w:line="240" w:lineRule="auto"/>
                        <w:rPr>
                          <w:rFonts w:ascii="Consolas" w:hAnsi="Consolas" w:cs="Consolas"/>
                          <w:color w:val="000000"/>
                          <w:sz w:val="18"/>
                          <w:szCs w:val="18"/>
                        </w:rPr>
                      </w:pPr>
                      <w:r w:rsidRPr="009C7DD6">
                        <w:rPr>
                          <w:rFonts w:ascii="Consolas" w:hAnsi="Consolas" w:cs="Consolas"/>
                          <w:color w:val="000000"/>
                          <w:sz w:val="18"/>
                          <w:szCs w:val="18"/>
                        </w:rPr>
                        <w:t xml:space="preserve">indices[2] = </w:t>
                      </w:r>
                      <w:proofErr w:type="gramStart"/>
                      <w:r w:rsidRPr="009C7DD6">
                        <w:rPr>
                          <w:rFonts w:ascii="Consolas" w:hAnsi="Consolas" w:cs="Consolas"/>
                          <w:color w:val="000000"/>
                          <w:sz w:val="18"/>
                          <w:szCs w:val="18"/>
                        </w:rPr>
                        <w:t>3;</w:t>
                      </w:r>
                      <w:proofErr w:type="gramEnd"/>
                    </w:p>
                  </w:txbxContent>
                </v:textbox>
                <w10:anchorlock/>
              </v:shape>
            </w:pict>
          </mc:Fallback>
        </mc:AlternateContent>
      </w:r>
    </w:p>
    <w:p w14:paraId="1E625D29" w14:textId="77777777" w:rsidR="00076C44" w:rsidRDefault="00076C44" w:rsidP="009237B6"/>
    <w:p w14:paraId="67A4E6D7" w14:textId="3DA3B80B" w:rsidR="0098489B" w:rsidRDefault="0098489B" w:rsidP="00167D9C">
      <w:pPr>
        <w:pStyle w:val="Heading3"/>
      </w:pPr>
      <w:r>
        <w:t>Vectors</w:t>
      </w:r>
    </w:p>
    <w:p w14:paraId="713FE24B" w14:textId="6A88DBE9" w:rsidR="0098489B" w:rsidRDefault="00842FFF" w:rsidP="0098489B">
      <w:r>
        <w:t xml:space="preserve">Vectors are </w:t>
      </w:r>
      <w:r w:rsidR="00D05CA0">
        <w:t>an important</w:t>
      </w:r>
      <w:r w:rsidR="00C00F00">
        <w:t xml:space="preserve"> and flexible </w:t>
      </w:r>
      <w:r w:rsidR="003C3B24">
        <w:t xml:space="preserve">data type in GLSL. They can be used to access </w:t>
      </w:r>
      <w:r w:rsidR="00F86055">
        <w:t>vertex positions, normal vectors</w:t>
      </w:r>
      <w:r w:rsidR="001F18B3">
        <w:t>, colors, and textures.</w:t>
      </w:r>
      <w:r w:rsidR="00FE7BAF">
        <w:t xml:space="preserve"> </w:t>
      </w:r>
      <w:r w:rsidR="007920D2">
        <w:t xml:space="preserve">Vectors can be found anywhere in the shader programs we create and can help us accomplish </w:t>
      </w:r>
      <w:r w:rsidR="007D4FE7">
        <w:t>complex tasks.</w:t>
      </w:r>
    </w:p>
    <w:p w14:paraId="7710E3D6" w14:textId="67EFF9F0" w:rsidR="00363FC5" w:rsidRDefault="00363FC5" w:rsidP="0098489B">
      <w:r>
        <w:t>First let us see the members of the vector type.</w:t>
      </w:r>
    </w:p>
    <w:p w14:paraId="7C545EE6" w14:textId="16076955" w:rsidR="00363FC5" w:rsidRDefault="00F40A0F" w:rsidP="00F40A0F">
      <w:pPr>
        <w:pStyle w:val="ListParagraph"/>
        <w:numPr>
          <w:ilvl w:val="0"/>
          <w:numId w:val="34"/>
        </w:numPr>
      </w:pPr>
      <w:r>
        <w:t>{x, y, z, w}</w:t>
      </w:r>
      <w:r w:rsidR="00454651">
        <w:t xml:space="preserve">, </w:t>
      </w:r>
      <w:r w:rsidR="006949E3">
        <w:t xml:space="preserve">used when accessing position </w:t>
      </w:r>
      <w:r w:rsidR="004D4F3B">
        <w:t>data.</w:t>
      </w:r>
    </w:p>
    <w:p w14:paraId="274CA4F7" w14:textId="3B1852F6" w:rsidR="006949E3" w:rsidRDefault="006949E3" w:rsidP="00F40A0F">
      <w:pPr>
        <w:pStyle w:val="ListParagraph"/>
        <w:numPr>
          <w:ilvl w:val="0"/>
          <w:numId w:val="34"/>
        </w:numPr>
      </w:pPr>
      <w:r>
        <w:t xml:space="preserve">{r, g, b, a}, used when dealing with </w:t>
      </w:r>
      <w:r w:rsidR="004D4F3B">
        <w:t>colors.</w:t>
      </w:r>
    </w:p>
    <w:p w14:paraId="1B59129F" w14:textId="7CC068A3" w:rsidR="00621EF2" w:rsidRDefault="00621EF2" w:rsidP="00F40A0F">
      <w:pPr>
        <w:pStyle w:val="ListParagraph"/>
        <w:numPr>
          <w:ilvl w:val="0"/>
          <w:numId w:val="34"/>
        </w:numPr>
      </w:pPr>
      <w:r>
        <w:t xml:space="preserve">{s, t, p, q}, used for texture </w:t>
      </w:r>
      <w:r w:rsidR="004D4F3B">
        <w:t>coordinates.</w:t>
      </w:r>
    </w:p>
    <w:p w14:paraId="7E51B32B" w14:textId="77777777" w:rsidR="000642BB" w:rsidRDefault="00567D4E" w:rsidP="00567D4E">
      <w:r>
        <w:rPr>
          <w:i/>
          <w:iCs/>
        </w:rPr>
        <w:t>vec2</w:t>
      </w:r>
      <w:r>
        <w:t xml:space="preserve"> has only the first two members, </w:t>
      </w:r>
      <w:r>
        <w:rPr>
          <w:i/>
          <w:iCs/>
        </w:rPr>
        <w:t>vec3</w:t>
      </w:r>
      <w:r>
        <w:t xml:space="preserve"> the first three, </w:t>
      </w:r>
      <w:r w:rsidR="00094B6F">
        <w:t xml:space="preserve">and </w:t>
      </w:r>
      <w:r w:rsidR="00094B6F">
        <w:rPr>
          <w:i/>
          <w:iCs/>
        </w:rPr>
        <w:t>ve</w:t>
      </w:r>
      <w:r w:rsidR="003450DD">
        <w:rPr>
          <w:i/>
          <w:iCs/>
        </w:rPr>
        <w:t>c4</w:t>
      </w:r>
      <w:r w:rsidR="003450DD">
        <w:t xml:space="preserve"> has them all.</w:t>
      </w:r>
      <w:r w:rsidR="002D6133">
        <w:t xml:space="preserve"> We can access them either </w:t>
      </w:r>
      <w:r w:rsidR="004332A6">
        <w:t xml:space="preserve">using the index of their position in the vector, or using </w:t>
      </w:r>
      <w:r w:rsidR="000A33C6">
        <w:t>the corresponding name</w:t>
      </w:r>
      <w:r w:rsidR="0024598A">
        <w:t>:</w:t>
      </w:r>
      <w:r w:rsidR="000642BB">
        <w:t xml:space="preserve"> </w:t>
      </w:r>
    </w:p>
    <w:p w14:paraId="45FFBB43" w14:textId="5C1D6F41" w:rsidR="0024598A" w:rsidRDefault="000642BB" w:rsidP="00567D4E">
      <w:pPr>
        <w:rPr>
          <w:rFonts w:eastAsiaTheme="minorEastAsia"/>
        </w:rPr>
      </w:pPr>
      <w:r>
        <w:t xml:space="preserve">If </w:t>
      </w:r>
      <m:oMath>
        <m:r>
          <w:rPr>
            <w:rFonts w:ascii="Cambria Math" w:hAnsi="Cambria Math"/>
          </w:rPr>
          <m:t>v</m:t>
        </m:r>
      </m:oMath>
      <w:r>
        <w:t xml:space="preserve"> is a vector, </w:t>
      </w:r>
      <m:oMath>
        <m:r>
          <w:rPr>
            <w:rFonts w:ascii="Cambria Math" w:hAnsi="Cambria Math"/>
          </w:rPr>
          <m:t>v[0]</m:t>
        </m:r>
      </m:oMath>
      <w:r w:rsidR="0024598A">
        <w:rPr>
          <w:rFonts w:eastAsiaTheme="minorEastAsia"/>
        </w:rPr>
        <w:t xml:space="preserve"> is equivalent to </w:t>
      </w:r>
      <m:oMath>
        <m:r>
          <w:rPr>
            <w:rFonts w:ascii="Cambria Math" w:eastAsiaTheme="minorEastAsia" w:hAnsi="Cambria Math"/>
          </w:rPr>
          <m:t>v.x</m:t>
        </m:r>
      </m:oMath>
      <w:r w:rsidR="00A26A72">
        <w:rPr>
          <w:rFonts w:eastAsiaTheme="minorEastAsia"/>
        </w:rPr>
        <w:t xml:space="preserve"> and </w:t>
      </w:r>
      <m:oMath>
        <m:r>
          <w:rPr>
            <w:rFonts w:ascii="Cambria Math" w:eastAsiaTheme="minorEastAsia" w:hAnsi="Cambria Math"/>
          </w:rPr>
          <m:t>v.r</m:t>
        </m:r>
      </m:oMath>
      <w:r w:rsidR="00A26A72">
        <w:rPr>
          <w:rFonts w:eastAsiaTheme="minorEastAsia"/>
        </w:rPr>
        <w:t xml:space="preserve"> and </w:t>
      </w:r>
      <m:oMath>
        <m:r>
          <w:rPr>
            <w:rFonts w:ascii="Cambria Math" w:eastAsiaTheme="minorEastAsia" w:hAnsi="Cambria Math"/>
          </w:rPr>
          <m:t>v.s</m:t>
        </m:r>
      </m:oMath>
      <w:r>
        <w:rPr>
          <w:rFonts w:eastAsiaTheme="minorEastAsia"/>
        </w:rPr>
        <w:t>.</w:t>
      </w:r>
      <w:r w:rsidR="000B30CB">
        <w:rPr>
          <w:rFonts w:eastAsiaTheme="minorEastAsia"/>
        </w:rPr>
        <w:t xml:space="preserve"> Be careful though because if </w:t>
      </w:r>
      <m:oMath>
        <m:r>
          <w:rPr>
            <w:rFonts w:ascii="Cambria Math" w:eastAsiaTheme="minorEastAsia" w:hAnsi="Cambria Math"/>
          </w:rPr>
          <m:t>v</m:t>
        </m:r>
      </m:oMath>
      <w:r w:rsidR="00064BB6">
        <w:rPr>
          <w:rFonts w:eastAsiaTheme="minorEastAsia"/>
        </w:rPr>
        <w:t xml:space="preserve"> is a </w:t>
      </w:r>
      <m:oMath>
        <m:r>
          <w:rPr>
            <w:rFonts w:ascii="Cambria Math" w:eastAsiaTheme="minorEastAsia" w:hAnsi="Cambria Math"/>
          </w:rPr>
          <m:t>vec2</m:t>
        </m:r>
      </m:oMath>
      <w:r w:rsidR="00064BB6">
        <w:rPr>
          <w:rFonts w:eastAsiaTheme="minorEastAsia"/>
        </w:rPr>
        <w:t xml:space="preserve">, then </w:t>
      </w:r>
      <m:oMath>
        <m:r>
          <w:rPr>
            <w:rFonts w:ascii="Cambria Math" w:eastAsiaTheme="minorEastAsia" w:hAnsi="Cambria Math"/>
          </w:rPr>
          <m:t>v.z</m:t>
        </m:r>
      </m:oMath>
      <w:r w:rsidR="00064BB6">
        <w:rPr>
          <w:rFonts w:eastAsiaTheme="minorEastAsia"/>
        </w:rPr>
        <w:t xml:space="preserve"> is not defined </w:t>
      </w:r>
      <w:r w:rsidR="00AC21DC">
        <w:rPr>
          <w:rFonts w:eastAsiaTheme="minorEastAsia"/>
        </w:rPr>
        <w:t>and will yield an error</w:t>
      </w:r>
      <w:r w:rsidR="00301DA7">
        <w:rPr>
          <w:rFonts w:eastAsiaTheme="minorEastAsia"/>
        </w:rPr>
        <w:t>.</w:t>
      </w:r>
    </w:p>
    <w:p w14:paraId="7041F83D" w14:textId="63CFEDE9" w:rsidR="00D20506" w:rsidRDefault="00D20506" w:rsidP="00567D4E">
      <w:pPr>
        <w:rPr>
          <w:rFonts w:eastAsiaTheme="minorEastAsia"/>
        </w:rPr>
      </w:pPr>
      <w:r>
        <w:rPr>
          <w:rFonts w:eastAsiaTheme="minorEastAsia"/>
        </w:rPr>
        <w:t xml:space="preserve">Accessing </w:t>
      </w:r>
      <w:r w:rsidR="0096671F">
        <w:rPr>
          <w:rFonts w:eastAsiaTheme="minorEastAsia"/>
        </w:rPr>
        <w:t>the elements of a vector using their names is very flexible.</w:t>
      </w:r>
      <w:r w:rsidR="005C4ECB">
        <w:rPr>
          <w:rFonts w:eastAsiaTheme="minorEastAsia"/>
        </w:rPr>
        <w:t xml:space="preserve"> Let us assume that </w:t>
      </w:r>
      <m:oMath>
        <m:r>
          <w:rPr>
            <w:rFonts w:ascii="Cambria Math" w:eastAsiaTheme="minorEastAsia" w:hAnsi="Cambria Math"/>
          </w:rPr>
          <m:t>v</m:t>
        </m:r>
      </m:oMath>
      <w:r w:rsidR="005C4ECB">
        <w:rPr>
          <w:rFonts w:eastAsiaTheme="minorEastAsia"/>
        </w:rPr>
        <w:t xml:space="preserve"> is a vector of type </w:t>
      </w:r>
      <m:oMath>
        <m:r>
          <w:rPr>
            <w:rFonts w:ascii="Cambria Math" w:eastAsiaTheme="minorEastAsia" w:hAnsi="Cambria Math"/>
          </w:rPr>
          <m:t>vec4</m:t>
        </m:r>
      </m:oMath>
      <w:r w:rsidR="005C4ECB">
        <w:rPr>
          <w:rFonts w:eastAsiaTheme="minorEastAsia"/>
        </w:rPr>
        <w:t>.</w:t>
      </w:r>
      <w:r w:rsidR="00FF2AFE">
        <w:rPr>
          <w:rFonts w:eastAsiaTheme="minorEastAsia"/>
        </w:rPr>
        <w:t xml:space="preserve"> Here </w:t>
      </w:r>
      <w:r w:rsidR="00A429A3">
        <w:rPr>
          <w:rFonts w:eastAsiaTheme="minorEastAsia"/>
        </w:rPr>
        <w:t>is what we get when accessing its members:</w:t>
      </w:r>
    </w:p>
    <w:p w14:paraId="3AE6FCBB" w14:textId="2A163D9E" w:rsidR="00A429A3" w:rsidRDefault="00870A10" w:rsidP="00A429A3">
      <w:pPr>
        <w:pStyle w:val="ListParagraph"/>
        <w:numPr>
          <w:ilvl w:val="0"/>
          <w:numId w:val="35"/>
        </w:numPr>
      </w:pPr>
      <w:r w:rsidRPr="00870A10">
        <w:rPr>
          <w:i/>
          <w:iCs/>
        </w:rPr>
        <w:t>v.</w:t>
      </w:r>
      <w:proofErr w:type="gramStart"/>
      <w:r w:rsidRPr="00870A10">
        <w:rPr>
          <w:i/>
          <w:iCs/>
        </w:rPr>
        <w:t>x</w:t>
      </w:r>
      <w:r>
        <w:t>:</w:t>
      </w:r>
      <w:proofErr w:type="gramEnd"/>
      <w:r>
        <w:t xml:space="preserve"> yields a floating point number</w:t>
      </w:r>
    </w:p>
    <w:p w14:paraId="32469231" w14:textId="6ACB5071" w:rsidR="00870A10" w:rsidRPr="004666B8" w:rsidRDefault="00870A10" w:rsidP="00A429A3">
      <w:pPr>
        <w:pStyle w:val="ListParagraph"/>
        <w:numPr>
          <w:ilvl w:val="0"/>
          <w:numId w:val="35"/>
        </w:numPr>
      </w:pPr>
      <w:r>
        <w:rPr>
          <w:i/>
          <w:iCs/>
        </w:rPr>
        <w:t>v</w:t>
      </w:r>
      <w:r w:rsidRPr="00870A10">
        <w:t>.</w:t>
      </w:r>
      <w:r>
        <w:t xml:space="preserve">xy: yields a </w:t>
      </w:r>
      <w:r w:rsidR="004D4F3B">
        <w:rPr>
          <w:i/>
          <w:iCs/>
        </w:rPr>
        <w:t>vec2.</w:t>
      </w:r>
    </w:p>
    <w:p w14:paraId="4E63A481" w14:textId="37215484" w:rsidR="004666B8" w:rsidRDefault="004666B8" w:rsidP="00A429A3">
      <w:pPr>
        <w:pStyle w:val="ListParagraph"/>
        <w:numPr>
          <w:ilvl w:val="0"/>
          <w:numId w:val="35"/>
        </w:numPr>
      </w:pPr>
      <w:r>
        <w:rPr>
          <w:i/>
          <w:iCs/>
        </w:rPr>
        <w:t>v.yzx</w:t>
      </w:r>
      <w:r>
        <w:t>: yields a vec3</w:t>
      </w:r>
      <w:r w:rsidR="00C8505C">
        <w:t xml:space="preserve"> initialized like this {v.y, v.z, v.</w:t>
      </w:r>
      <w:r w:rsidR="00A3203F">
        <w:t>x}</w:t>
      </w:r>
    </w:p>
    <w:p w14:paraId="14B42891" w14:textId="5BAA611F" w:rsidR="00A3203F" w:rsidRPr="00CE3605" w:rsidRDefault="00A3203F" w:rsidP="00A429A3">
      <w:pPr>
        <w:pStyle w:val="ListParagraph"/>
        <w:numPr>
          <w:ilvl w:val="0"/>
          <w:numId w:val="35"/>
        </w:numPr>
        <w:rPr>
          <w:i/>
          <w:iCs/>
        </w:rPr>
      </w:pPr>
      <w:r w:rsidRPr="00A3203F">
        <w:rPr>
          <w:i/>
          <w:iCs/>
        </w:rPr>
        <w:t>v.yx</w:t>
      </w:r>
      <w:r w:rsidR="00142AFF">
        <w:rPr>
          <w:i/>
          <w:iCs/>
        </w:rPr>
        <w:t>w</w:t>
      </w:r>
      <w:r w:rsidRPr="00A3203F">
        <w:rPr>
          <w:i/>
          <w:iCs/>
        </w:rPr>
        <w:t>z</w:t>
      </w:r>
      <w:r>
        <w:t xml:space="preserve">: yields a reordered </w:t>
      </w:r>
      <w:r w:rsidR="004D4F3B">
        <w:t>vec4.</w:t>
      </w:r>
      <w:r w:rsidR="00142AFF">
        <w:t xml:space="preserve"> </w:t>
      </w:r>
    </w:p>
    <w:p w14:paraId="2B1AD81A" w14:textId="0CF43C8E" w:rsidR="00CE3605" w:rsidRPr="00EB1125" w:rsidRDefault="00CE3605" w:rsidP="00A429A3">
      <w:pPr>
        <w:pStyle w:val="ListParagraph"/>
        <w:numPr>
          <w:ilvl w:val="0"/>
          <w:numId w:val="35"/>
        </w:numPr>
        <w:rPr>
          <w:i/>
          <w:iCs/>
        </w:rPr>
      </w:pPr>
      <w:r w:rsidRPr="00CE3605">
        <w:rPr>
          <w:i/>
          <w:iCs/>
        </w:rPr>
        <w:t>v.xyxy</w:t>
      </w:r>
      <w:r>
        <w:t>:</w:t>
      </w:r>
      <w:r w:rsidR="006D2C0F">
        <w:t xml:space="preserve"> yields a vec4 based on </w:t>
      </w:r>
      <w:r w:rsidR="00EB1125">
        <w:rPr>
          <w:i/>
          <w:iCs/>
        </w:rPr>
        <w:t>x</w:t>
      </w:r>
      <w:r w:rsidR="00EB1125">
        <w:t xml:space="preserve"> and </w:t>
      </w:r>
      <w:r w:rsidR="00EB1125">
        <w:rPr>
          <w:i/>
          <w:iCs/>
        </w:rPr>
        <w:t>x</w:t>
      </w:r>
      <w:r w:rsidR="00EB1125">
        <w:t xml:space="preserve"> and </w:t>
      </w:r>
      <w:r w:rsidR="00EB1125">
        <w:rPr>
          <w:i/>
          <w:iCs/>
        </w:rPr>
        <w:t>y</w:t>
      </w:r>
      <w:r w:rsidR="00EB1125">
        <w:t xml:space="preserve"> elements.</w:t>
      </w:r>
    </w:p>
    <w:p w14:paraId="10C3DE11" w14:textId="0F98E952" w:rsidR="00EB1125" w:rsidRDefault="0089117B" w:rsidP="00EB1125">
      <w:r>
        <w:t>It is obvious that t</w:t>
      </w:r>
      <w:r w:rsidR="00EB1125">
        <w:t xml:space="preserve">here are </w:t>
      </w:r>
      <w:proofErr w:type="gramStart"/>
      <w:r w:rsidR="00EB1125">
        <w:t>numerous</w:t>
      </w:r>
      <w:proofErr w:type="gramEnd"/>
      <w:r w:rsidR="00EB1125">
        <w:t xml:space="preserve"> combinations </w:t>
      </w:r>
      <w:r w:rsidR="004B38B7">
        <w:t xml:space="preserve">we can have </w:t>
      </w:r>
      <w:r w:rsidR="00BB44E6">
        <w:t>when accessing the elements of a vector</w:t>
      </w:r>
      <w:r w:rsidR="00B203E4">
        <w:t>.</w:t>
      </w:r>
    </w:p>
    <w:p w14:paraId="783BAF26" w14:textId="36DC55B2" w:rsidR="00B203E4" w:rsidRDefault="008259F8" w:rsidP="00EB1125">
      <w:r>
        <w:t xml:space="preserve">Another </w:t>
      </w:r>
      <w:r w:rsidR="004D4F3B">
        <w:t>thing</w:t>
      </w:r>
      <w:r>
        <w:t xml:space="preserve"> worth mentioning is the initialization of vectors</w:t>
      </w:r>
      <w:r w:rsidR="00B06C04">
        <w:t>.</w:t>
      </w:r>
      <w:r w:rsidR="00D63BE3">
        <w:t xml:space="preserve"> The language accepts </w:t>
      </w:r>
      <w:proofErr w:type="gramStart"/>
      <w:r w:rsidR="00D63BE3">
        <w:t>many</w:t>
      </w:r>
      <w:proofErr w:type="gramEnd"/>
      <w:r w:rsidR="00D63BE3">
        <w:t xml:space="preserve"> combi</w:t>
      </w:r>
      <w:r w:rsidR="001C2CE2">
        <w:t>n</w:t>
      </w:r>
      <w:r w:rsidR="00D63BE3">
        <w:t xml:space="preserve">ations </w:t>
      </w:r>
      <w:r w:rsidR="001C2CE2">
        <w:t>of vectors, and values</w:t>
      </w:r>
      <w:r w:rsidR="002C1931">
        <w:t>:</w:t>
      </w:r>
    </w:p>
    <w:p w14:paraId="580B8F99" w14:textId="7D187D79" w:rsidR="001C2CE2" w:rsidRDefault="001C2CE2" w:rsidP="00EB1125">
      <w:r w:rsidRPr="001C2CE2">
        <w:rPr>
          <w:i/>
          <w:iCs/>
          <w:noProof/>
        </w:rPr>
        <w:lastRenderedPageBreak/>
        <mc:AlternateContent>
          <mc:Choice Requires="wps">
            <w:drawing>
              <wp:inline distT="0" distB="0" distL="0" distR="0" wp14:anchorId="3E0E3266" wp14:editId="518009AD">
                <wp:extent cx="6170295" cy="1404620"/>
                <wp:effectExtent l="0" t="0" r="20955" b="2603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439F3B10" w14:textId="0A51B420"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initialize a vector with floats</w:t>
                            </w:r>
                          </w:p>
                          <w:p w14:paraId="4EA9A67C" w14:textId="77777777"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vec2 v = vec2(1, 2</w:t>
                            </w:r>
                            <w:proofErr w:type="gramStart"/>
                            <w:r w:rsidRPr="00DD7E62">
                              <w:rPr>
                                <w:rFonts w:ascii="Consolas" w:hAnsi="Consolas" w:cs="Consolas"/>
                                <w:color w:val="000000"/>
                                <w:sz w:val="18"/>
                                <w:szCs w:val="18"/>
                              </w:rPr>
                              <w:t>);</w:t>
                            </w:r>
                            <w:proofErr w:type="gramEnd"/>
                          </w:p>
                          <w:p w14:paraId="5D64BC6F" w14:textId="77777777"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initialize using another vector and float</w:t>
                            </w:r>
                          </w:p>
                          <w:p w14:paraId="7C9DE2E9" w14:textId="77777777"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vec3 u = vec3(v, 1</w:t>
                            </w:r>
                            <w:proofErr w:type="gramStart"/>
                            <w:r w:rsidRPr="00DD7E62">
                              <w:rPr>
                                <w:rFonts w:ascii="Consolas" w:hAnsi="Consolas" w:cs="Consolas"/>
                                <w:color w:val="000000"/>
                                <w:sz w:val="18"/>
                                <w:szCs w:val="18"/>
                              </w:rPr>
                              <w:t>);</w:t>
                            </w:r>
                            <w:proofErr w:type="gramEnd"/>
                          </w:p>
                          <w:p w14:paraId="40A2E735" w14:textId="0366CBC2" w:rsidR="00046CFA" w:rsidRPr="00DD7E62" w:rsidRDefault="00046CFA" w:rsidP="00120E17">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xml:space="preserve">// </w:t>
                            </w:r>
                            <w:r>
                              <w:rPr>
                                <w:rFonts w:ascii="Consolas" w:hAnsi="Consolas" w:cs="Consolas"/>
                                <w:color w:val="008000"/>
                                <w:sz w:val="18"/>
                                <w:szCs w:val="18"/>
                              </w:rPr>
                              <w:t>or</w:t>
                            </w:r>
                            <w:r w:rsidRPr="00DD7E62">
                              <w:rPr>
                                <w:rFonts w:ascii="Consolas" w:hAnsi="Consolas" w:cs="Consolas"/>
                                <w:color w:val="008000"/>
                                <w:sz w:val="18"/>
                                <w:szCs w:val="18"/>
                              </w:rPr>
                              <w:t xml:space="preserve"> using </w:t>
                            </w:r>
                            <w:r>
                              <w:rPr>
                                <w:rFonts w:ascii="Consolas" w:hAnsi="Consolas" w:cs="Consolas"/>
                                <w:color w:val="008000"/>
                                <w:sz w:val="18"/>
                                <w:szCs w:val="18"/>
                              </w:rPr>
                              <w:t xml:space="preserve">a float and a </w:t>
                            </w:r>
                            <w:r w:rsidRPr="00DD7E62">
                              <w:rPr>
                                <w:rFonts w:ascii="Consolas" w:hAnsi="Consolas" w:cs="Consolas"/>
                                <w:color w:val="008000"/>
                                <w:sz w:val="18"/>
                                <w:szCs w:val="18"/>
                              </w:rPr>
                              <w:t>vector</w:t>
                            </w:r>
                          </w:p>
                          <w:p w14:paraId="448CB9EA" w14:textId="1A58CC63" w:rsidR="00046CFA" w:rsidRPr="00DD7E62" w:rsidRDefault="00046CFA" w:rsidP="00120E17">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vec3 u</w:t>
                            </w:r>
                            <w:r>
                              <w:rPr>
                                <w:rFonts w:ascii="Consolas" w:hAnsi="Consolas" w:cs="Consolas"/>
                                <w:color w:val="000000"/>
                                <w:sz w:val="18"/>
                                <w:szCs w:val="18"/>
                              </w:rPr>
                              <w:t>2</w:t>
                            </w:r>
                            <w:r w:rsidRPr="00DD7E62">
                              <w:rPr>
                                <w:rFonts w:ascii="Consolas" w:hAnsi="Consolas" w:cs="Consolas"/>
                                <w:color w:val="000000"/>
                                <w:sz w:val="18"/>
                                <w:szCs w:val="18"/>
                              </w:rPr>
                              <w:t xml:space="preserve"> = vec3(</w:t>
                            </w:r>
                            <w:r>
                              <w:rPr>
                                <w:rFonts w:ascii="Consolas" w:hAnsi="Consolas" w:cs="Consolas"/>
                                <w:color w:val="000000"/>
                                <w:sz w:val="18"/>
                                <w:szCs w:val="18"/>
                              </w:rPr>
                              <w:t xml:space="preserve">1, </w:t>
                            </w:r>
                            <w:r w:rsidRPr="00DD7E62">
                              <w:rPr>
                                <w:rFonts w:ascii="Consolas" w:hAnsi="Consolas" w:cs="Consolas"/>
                                <w:color w:val="000000"/>
                                <w:sz w:val="18"/>
                                <w:szCs w:val="18"/>
                              </w:rPr>
                              <w:t>v</w:t>
                            </w:r>
                            <w:proofErr w:type="gramStart"/>
                            <w:r w:rsidRPr="00DD7E62">
                              <w:rPr>
                                <w:rFonts w:ascii="Consolas" w:hAnsi="Consolas" w:cs="Consolas"/>
                                <w:color w:val="000000"/>
                                <w:sz w:val="18"/>
                                <w:szCs w:val="18"/>
                              </w:rPr>
                              <w:t>);</w:t>
                            </w:r>
                            <w:proofErr w:type="gramEnd"/>
                          </w:p>
                          <w:p w14:paraId="5016F6C2" w14:textId="77777777"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use part of u and v</w:t>
                            </w:r>
                          </w:p>
                          <w:p w14:paraId="3FAD3C6D" w14:textId="447BBDC6" w:rsidR="00046CFA"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vec4 t = vec4(u.xy, v</w:t>
                            </w:r>
                            <w:proofErr w:type="gramStart"/>
                            <w:r w:rsidRPr="00DD7E62">
                              <w:rPr>
                                <w:rFonts w:ascii="Consolas" w:hAnsi="Consolas" w:cs="Consolas"/>
                                <w:color w:val="000000"/>
                                <w:sz w:val="18"/>
                                <w:szCs w:val="18"/>
                              </w:rPr>
                              <w:t>);</w:t>
                            </w:r>
                            <w:proofErr w:type="gramEnd"/>
                          </w:p>
                          <w:p w14:paraId="6E301489" w14:textId="14716202" w:rsidR="00046CFA" w:rsidRPr="00DD7E62" w:rsidRDefault="00046CFA" w:rsidP="002C1931">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xml:space="preserve">// use </w:t>
                            </w:r>
                            <w:r>
                              <w:rPr>
                                <w:rFonts w:ascii="Consolas" w:hAnsi="Consolas" w:cs="Consolas"/>
                                <w:color w:val="008000"/>
                                <w:sz w:val="18"/>
                                <w:szCs w:val="18"/>
                              </w:rPr>
                              <w:t>x</w:t>
                            </w:r>
                            <w:r w:rsidRPr="00DD7E62">
                              <w:rPr>
                                <w:rFonts w:ascii="Consolas" w:hAnsi="Consolas" w:cs="Consolas"/>
                                <w:color w:val="008000"/>
                                <w:sz w:val="18"/>
                                <w:szCs w:val="18"/>
                              </w:rPr>
                              <w:t xml:space="preserve"> of u </w:t>
                            </w:r>
                            <w:r>
                              <w:rPr>
                                <w:rFonts w:ascii="Consolas" w:hAnsi="Consolas" w:cs="Consolas"/>
                                <w:color w:val="008000"/>
                                <w:sz w:val="18"/>
                                <w:szCs w:val="18"/>
                              </w:rPr>
                              <w:t>for all of t elements</w:t>
                            </w:r>
                          </w:p>
                          <w:p w14:paraId="5A2C3D14" w14:textId="0AB21860" w:rsidR="00046CFA"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vec4 t = vec4(u.x</w:t>
                            </w:r>
                            <w:r>
                              <w:rPr>
                                <w:rFonts w:ascii="Consolas" w:hAnsi="Consolas" w:cs="Consolas"/>
                                <w:color w:val="000000"/>
                                <w:sz w:val="18"/>
                                <w:szCs w:val="18"/>
                              </w:rPr>
                              <w:t>xxx</w:t>
                            </w:r>
                            <w:proofErr w:type="gramStart"/>
                            <w:r w:rsidRPr="00DD7E62">
                              <w:rPr>
                                <w:rFonts w:ascii="Consolas" w:hAnsi="Consolas" w:cs="Consolas"/>
                                <w:color w:val="000000"/>
                                <w:sz w:val="18"/>
                                <w:szCs w:val="18"/>
                              </w:rPr>
                              <w:t>);</w:t>
                            </w:r>
                            <w:proofErr w:type="gramEnd"/>
                          </w:p>
                          <w:p w14:paraId="4382BBB4" w14:textId="636B71D6" w:rsidR="00046CFA" w:rsidRPr="00DD7E62" w:rsidRDefault="00046CFA" w:rsidP="006960DB">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xml:space="preserve">// use </w:t>
                            </w:r>
                            <w:proofErr w:type="gramStart"/>
                            <w:r>
                              <w:rPr>
                                <w:rFonts w:ascii="Consolas" w:hAnsi="Consolas" w:cs="Consolas"/>
                                <w:color w:val="008000"/>
                                <w:sz w:val="18"/>
                                <w:szCs w:val="18"/>
                              </w:rPr>
                              <w:t>1</w:t>
                            </w:r>
                            <w:proofErr w:type="gramEnd"/>
                            <w:r w:rsidRPr="00DD7E62">
                              <w:rPr>
                                <w:rFonts w:ascii="Consolas" w:hAnsi="Consolas" w:cs="Consolas"/>
                                <w:color w:val="008000"/>
                                <w:sz w:val="18"/>
                                <w:szCs w:val="18"/>
                              </w:rPr>
                              <w:t xml:space="preserve"> </w:t>
                            </w:r>
                            <w:r>
                              <w:rPr>
                                <w:rFonts w:ascii="Consolas" w:hAnsi="Consolas" w:cs="Consolas"/>
                                <w:color w:val="008000"/>
                                <w:sz w:val="18"/>
                                <w:szCs w:val="18"/>
                              </w:rPr>
                              <w:t>for all of t</w:t>
                            </w:r>
                            <w:r w:rsidR="00410829">
                              <w:rPr>
                                <w:rFonts w:ascii="Consolas" w:hAnsi="Consolas" w:cs="Consolas"/>
                                <w:color w:val="008000"/>
                                <w:sz w:val="18"/>
                                <w:szCs w:val="18"/>
                              </w:rPr>
                              <w:t>he</w:t>
                            </w:r>
                            <w:r>
                              <w:rPr>
                                <w:rFonts w:ascii="Consolas" w:hAnsi="Consolas" w:cs="Consolas"/>
                                <w:color w:val="008000"/>
                                <w:sz w:val="18"/>
                                <w:szCs w:val="18"/>
                              </w:rPr>
                              <w:t xml:space="preserve"> elements</w:t>
                            </w:r>
                          </w:p>
                          <w:p w14:paraId="6D5DD35E" w14:textId="0D5030DE" w:rsidR="00046CFA"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vec4 t</w:t>
                            </w:r>
                            <w:r>
                              <w:rPr>
                                <w:rFonts w:ascii="Consolas" w:hAnsi="Consolas" w:cs="Consolas"/>
                                <w:color w:val="000000"/>
                                <w:sz w:val="18"/>
                                <w:szCs w:val="18"/>
                              </w:rPr>
                              <w:t>2</w:t>
                            </w:r>
                            <w:r w:rsidRPr="00DD7E62">
                              <w:rPr>
                                <w:rFonts w:ascii="Consolas" w:hAnsi="Consolas" w:cs="Consolas"/>
                                <w:color w:val="000000"/>
                                <w:sz w:val="18"/>
                                <w:szCs w:val="18"/>
                              </w:rPr>
                              <w:t xml:space="preserve"> = vec4(</w:t>
                            </w:r>
                            <w:r>
                              <w:rPr>
                                <w:rFonts w:ascii="Consolas" w:hAnsi="Consolas" w:cs="Consolas"/>
                                <w:color w:val="000000"/>
                                <w:sz w:val="18"/>
                                <w:szCs w:val="18"/>
                              </w:rPr>
                              <w:t>1</w:t>
                            </w:r>
                            <w:r w:rsidRPr="00DD7E62">
                              <w:rPr>
                                <w:rFonts w:ascii="Consolas" w:hAnsi="Consolas" w:cs="Consolas"/>
                                <w:color w:val="000000"/>
                                <w:sz w:val="18"/>
                                <w:szCs w:val="18"/>
                              </w:rPr>
                              <w:t>);</w:t>
                            </w:r>
                          </w:p>
                          <w:p w14:paraId="264EA104" w14:textId="3D1D099B" w:rsidR="00046CFA" w:rsidRDefault="00046CFA" w:rsidP="001C2CE2">
                            <w:pPr>
                              <w:autoSpaceDE w:val="0"/>
                              <w:autoSpaceDN w:val="0"/>
                              <w:adjustRightInd w:val="0"/>
                              <w:spacing w:after="0" w:line="240" w:lineRule="auto"/>
                              <w:rPr>
                                <w:rFonts w:ascii="Consolas" w:hAnsi="Consolas" w:cs="Consolas"/>
                                <w:color w:val="008000"/>
                                <w:sz w:val="18"/>
                                <w:szCs w:val="18"/>
                              </w:rPr>
                            </w:pPr>
                            <w:r w:rsidRPr="00DD7E62">
                              <w:rPr>
                                <w:rFonts w:ascii="Consolas" w:hAnsi="Consolas" w:cs="Consolas"/>
                                <w:color w:val="008000"/>
                                <w:sz w:val="18"/>
                                <w:szCs w:val="18"/>
                              </w:rPr>
                              <w:t>//</w:t>
                            </w:r>
                            <w:r>
                              <w:rPr>
                                <w:rFonts w:ascii="Consolas" w:hAnsi="Consolas" w:cs="Consolas"/>
                                <w:color w:val="008000"/>
                                <w:sz w:val="18"/>
                                <w:szCs w:val="18"/>
                              </w:rPr>
                              <w:t xml:space="preserve"> member access can be used to set values as well</w:t>
                            </w:r>
                          </w:p>
                          <w:p w14:paraId="302C1F6F" w14:textId="5F06E366"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t2.xy = t.zw;</w:t>
                            </w:r>
                          </w:p>
                        </w:txbxContent>
                      </wps:txbx>
                      <wps:bodyPr rot="0" vert="horz" wrap="square" lIns="91440" tIns="45720" rIns="91440" bIns="45720" anchor="t" anchorCtr="0">
                        <a:spAutoFit/>
                      </wps:bodyPr>
                    </wps:wsp>
                  </a:graphicData>
                </a:graphic>
              </wp:inline>
            </w:drawing>
          </mc:Choice>
          <mc:Fallback>
            <w:pict>
              <v:shape w14:anchorId="3E0E3266" id="_x0000_s1049"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ESUNXU3AgAAYgQAAA4AAAAAAAAAAAAA&#10;AAAALgIAAGRycy9lMm9Eb2MueG1sUEsBAi0AFAAGAAgAAAAhALArkyndAAAABQEAAA8AAAAAAAAA&#10;AAAAAAAAkQQAAGRycy9kb3ducmV2LnhtbFBLBQYAAAAABAAEAPMAAACbBQAAAAA=&#10;" fillcolor="#d5dce4 [671]">
                <v:textbox style="mso-fit-shape-to-text:t">
                  <w:txbxContent>
                    <w:p w14:paraId="439F3B10" w14:textId="0A51B420"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initialize a vector with floats</w:t>
                      </w:r>
                    </w:p>
                    <w:p w14:paraId="4EA9A67C" w14:textId="77777777"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vec2 v = vec2(1, 2</w:t>
                      </w:r>
                      <w:proofErr w:type="gramStart"/>
                      <w:r w:rsidRPr="00DD7E62">
                        <w:rPr>
                          <w:rFonts w:ascii="Consolas" w:hAnsi="Consolas" w:cs="Consolas"/>
                          <w:color w:val="000000"/>
                          <w:sz w:val="18"/>
                          <w:szCs w:val="18"/>
                        </w:rPr>
                        <w:t>);</w:t>
                      </w:r>
                      <w:proofErr w:type="gramEnd"/>
                    </w:p>
                    <w:p w14:paraId="5D64BC6F" w14:textId="77777777"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initialize using another vector and float</w:t>
                      </w:r>
                    </w:p>
                    <w:p w14:paraId="7C9DE2E9" w14:textId="77777777"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vec3 u = vec3(v, 1</w:t>
                      </w:r>
                      <w:proofErr w:type="gramStart"/>
                      <w:r w:rsidRPr="00DD7E62">
                        <w:rPr>
                          <w:rFonts w:ascii="Consolas" w:hAnsi="Consolas" w:cs="Consolas"/>
                          <w:color w:val="000000"/>
                          <w:sz w:val="18"/>
                          <w:szCs w:val="18"/>
                        </w:rPr>
                        <w:t>);</w:t>
                      </w:r>
                      <w:proofErr w:type="gramEnd"/>
                    </w:p>
                    <w:p w14:paraId="40A2E735" w14:textId="0366CBC2" w:rsidR="00046CFA" w:rsidRPr="00DD7E62" w:rsidRDefault="00046CFA" w:rsidP="00120E17">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xml:space="preserve">// </w:t>
                      </w:r>
                      <w:r>
                        <w:rPr>
                          <w:rFonts w:ascii="Consolas" w:hAnsi="Consolas" w:cs="Consolas"/>
                          <w:color w:val="008000"/>
                          <w:sz w:val="18"/>
                          <w:szCs w:val="18"/>
                        </w:rPr>
                        <w:t>or</w:t>
                      </w:r>
                      <w:r w:rsidRPr="00DD7E62">
                        <w:rPr>
                          <w:rFonts w:ascii="Consolas" w:hAnsi="Consolas" w:cs="Consolas"/>
                          <w:color w:val="008000"/>
                          <w:sz w:val="18"/>
                          <w:szCs w:val="18"/>
                        </w:rPr>
                        <w:t xml:space="preserve"> using </w:t>
                      </w:r>
                      <w:r>
                        <w:rPr>
                          <w:rFonts w:ascii="Consolas" w:hAnsi="Consolas" w:cs="Consolas"/>
                          <w:color w:val="008000"/>
                          <w:sz w:val="18"/>
                          <w:szCs w:val="18"/>
                        </w:rPr>
                        <w:t xml:space="preserve">a float and a </w:t>
                      </w:r>
                      <w:r w:rsidRPr="00DD7E62">
                        <w:rPr>
                          <w:rFonts w:ascii="Consolas" w:hAnsi="Consolas" w:cs="Consolas"/>
                          <w:color w:val="008000"/>
                          <w:sz w:val="18"/>
                          <w:szCs w:val="18"/>
                        </w:rPr>
                        <w:t>vector</w:t>
                      </w:r>
                    </w:p>
                    <w:p w14:paraId="448CB9EA" w14:textId="1A58CC63" w:rsidR="00046CFA" w:rsidRPr="00DD7E62" w:rsidRDefault="00046CFA" w:rsidP="00120E17">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vec3 u</w:t>
                      </w:r>
                      <w:r>
                        <w:rPr>
                          <w:rFonts w:ascii="Consolas" w:hAnsi="Consolas" w:cs="Consolas"/>
                          <w:color w:val="000000"/>
                          <w:sz w:val="18"/>
                          <w:szCs w:val="18"/>
                        </w:rPr>
                        <w:t>2</w:t>
                      </w:r>
                      <w:r w:rsidRPr="00DD7E62">
                        <w:rPr>
                          <w:rFonts w:ascii="Consolas" w:hAnsi="Consolas" w:cs="Consolas"/>
                          <w:color w:val="000000"/>
                          <w:sz w:val="18"/>
                          <w:szCs w:val="18"/>
                        </w:rPr>
                        <w:t xml:space="preserve"> = vec3(</w:t>
                      </w:r>
                      <w:r>
                        <w:rPr>
                          <w:rFonts w:ascii="Consolas" w:hAnsi="Consolas" w:cs="Consolas"/>
                          <w:color w:val="000000"/>
                          <w:sz w:val="18"/>
                          <w:szCs w:val="18"/>
                        </w:rPr>
                        <w:t xml:space="preserve">1, </w:t>
                      </w:r>
                      <w:r w:rsidRPr="00DD7E62">
                        <w:rPr>
                          <w:rFonts w:ascii="Consolas" w:hAnsi="Consolas" w:cs="Consolas"/>
                          <w:color w:val="000000"/>
                          <w:sz w:val="18"/>
                          <w:szCs w:val="18"/>
                        </w:rPr>
                        <w:t>v</w:t>
                      </w:r>
                      <w:proofErr w:type="gramStart"/>
                      <w:r w:rsidRPr="00DD7E62">
                        <w:rPr>
                          <w:rFonts w:ascii="Consolas" w:hAnsi="Consolas" w:cs="Consolas"/>
                          <w:color w:val="000000"/>
                          <w:sz w:val="18"/>
                          <w:szCs w:val="18"/>
                        </w:rPr>
                        <w:t>);</w:t>
                      </w:r>
                      <w:proofErr w:type="gramEnd"/>
                    </w:p>
                    <w:p w14:paraId="5016F6C2" w14:textId="77777777"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use part of u and v</w:t>
                      </w:r>
                    </w:p>
                    <w:p w14:paraId="3FAD3C6D" w14:textId="447BBDC6" w:rsidR="00046CFA"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vec4 t = vec4(u.xy, v</w:t>
                      </w:r>
                      <w:proofErr w:type="gramStart"/>
                      <w:r w:rsidRPr="00DD7E62">
                        <w:rPr>
                          <w:rFonts w:ascii="Consolas" w:hAnsi="Consolas" w:cs="Consolas"/>
                          <w:color w:val="000000"/>
                          <w:sz w:val="18"/>
                          <w:szCs w:val="18"/>
                        </w:rPr>
                        <w:t>);</w:t>
                      </w:r>
                      <w:proofErr w:type="gramEnd"/>
                    </w:p>
                    <w:p w14:paraId="6E301489" w14:textId="14716202" w:rsidR="00046CFA" w:rsidRPr="00DD7E62" w:rsidRDefault="00046CFA" w:rsidP="002C1931">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xml:space="preserve">// use </w:t>
                      </w:r>
                      <w:r>
                        <w:rPr>
                          <w:rFonts w:ascii="Consolas" w:hAnsi="Consolas" w:cs="Consolas"/>
                          <w:color w:val="008000"/>
                          <w:sz w:val="18"/>
                          <w:szCs w:val="18"/>
                        </w:rPr>
                        <w:t>x</w:t>
                      </w:r>
                      <w:r w:rsidRPr="00DD7E62">
                        <w:rPr>
                          <w:rFonts w:ascii="Consolas" w:hAnsi="Consolas" w:cs="Consolas"/>
                          <w:color w:val="008000"/>
                          <w:sz w:val="18"/>
                          <w:szCs w:val="18"/>
                        </w:rPr>
                        <w:t xml:space="preserve"> of u </w:t>
                      </w:r>
                      <w:r>
                        <w:rPr>
                          <w:rFonts w:ascii="Consolas" w:hAnsi="Consolas" w:cs="Consolas"/>
                          <w:color w:val="008000"/>
                          <w:sz w:val="18"/>
                          <w:szCs w:val="18"/>
                        </w:rPr>
                        <w:t>for all of t elements</w:t>
                      </w:r>
                    </w:p>
                    <w:p w14:paraId="5A2C3D14" w14:textId="0AB21860" w:rsidR="00046CFA"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vec4 t = vec4(u.x</w:t>
                      </w:r>
                      <w:r>
                        <w:rPr>
                          <w:rFonts w:ascii="Consolas" w:hAnsi="Consolas" w:cs="Consolas"/>
                          <w:color w:val="000000"/>
                          <w:sz w:val="18"/>
                          <w:szCs w:val="18"/>
                        </w:rPr>
                        <w:t>xxx</w:t>
                      </w:r>
                      <w:proofErr w:type="gramStart"/>
                      <w:r w:rsidRPr="00DD7E62">
                        <w:rPr>
                          <w:rFonts w:ascii="Consolas" w:hAnsi="Consolas" w:cs="Consolas"/>
                          <w:color w:val="000000"/>
                          <w:sz w:val="18"/>
                          <w:szCs w:val="18"/>
                        </w:rPr>
                        <w:t>);</w:t>
                      </w:r>
                      <w:proofErr w:type="gramEnd"/>
                    </w:p>
                    <w:p w14:paraId="4382BBB4" w14:textId="636B71D6" w:rsidR="00046CFA" w:rsidRPr="00DD7E62" w:rsidRDefault="00046CFA" w:rsidP="006960DB">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8000"/>
                          <w:sz w:val="18"/>
                          <w:szCs w:val="18"/>
                        </w:rPr>
                        <w:t xml:space="preserve">// use </w:t>
                      </w:r>
                      <w:proofErr w:type="gramStart"/>
                      <w:r>
                        <w:rPr>
                          <w:rFonts w:ascii="Consolas" w:hAnsi="Consolas" w:cs="Consolas"/>
                          <w:color w:val="008000"/>
                          <w:sz w:val="18"/>
                          <w:szCs w:val="18"/>
                        </w:rPr>
                        <w:t>1</w:t>
                      </w:r>
                      <w:proofErr w:type="gramEnd"/>
                      <w:r w:rsidRPr="00DD7E62">
                        <w:rPr>
                          <w:rFonts w:ascii="Consolas" w:hAnsi="Consolas" w:cs="Consolas"/>
                          <w:color w:val="008000"/>
                          <w:sz w:val="18"/>
                          <w:szCs w:val="18"/>
                        </w:rPr>
                        <w:t xml:space="preserve"> </w:t>
                      </w:r>
                      <w:r>
                        <w:rPr>
                          <w:rFonts w:ascii="Consolas" w:hAnsi="Consolas" w:cs="Consolas"/>
                          <w:color w:val="008000"/>
                          <w:sz w:val="18"/>
                          <w:szCs w:val="18"/>
                        </w:rPr>
                        <w:t>for all of t</w:t>
                      </w:r>
                      <w:r w:rsidR="00410829">
                        <w:rPr>
                          <w:rFonts w:ascii="Consolas" w:hAnsi="Consolas" w:cs="Consolas"/>
                          <w:color w:val="008000"/>
                          <w:sz w:val="18"/>
                          <w:szCs w:val="18"/>
                        </w:rPr>
                        <w:t>he</w:t>
                      </w:r>
                      <w:r>
                        <w:rPr>
                          <w:rFonts w:ascii="Consolas" w:hAnsi="Consolas" w:cs="Consolas"/>
                          <w:color w:val="008000"/>
                          <w:sz w:val="18"/>
                          <w:szCs w:val="18"/>
                        </w:rPr>
                        <w:t xml:space="preserve"> elements</w:t>
                      </w:r>
                    </w:p>
                    <w:p w14:paraId="6D5DD35E" w14:textId="0D5030DE" w:rsidR="00046CFA" w:rsidRDefault="00046CFA" w:rsidP="001C2CE2">
                      <w:pPr>
                        <w:autoSpaceDE w:val="0"/>
                        <w:autoSpaceDN w:val="0"/>
                        <w:adjustRightInd w:val="0"/>
                        <w:spacing w:after="0" w:line="240" w:lineRule="auto"/>
                        <w:rPr>
                          <w:rFonts w:ascii="Consolas" w:hAnsi="Consolas" w:cs="Consolas"/>
                          <w:color w:val="000000"/>
                          <w:sz w:val="18"/>
                          <w:szCs w:val="18"/>
                        </w:rPr>
                      </w:pPr>
                      <w:r w:rsidRPr="00DD7E62">
                        <w:rPr>
                          <w:rFonts w:ascii="Consolas" w:hAnsi="Consolas" w:cs="Consolas"/>
                          <w:color w:val="000000"/>
                          <w:sz w:val="18"/>
                          <w:szCs w:val="18"/>
                        </w:rPr>
                        <w:t>vec4 t</w:t>
                      </w:r>
                      <w:r>
                        <w:rPr>
                          <w:rFonts w:ascii="Consolas" w:hAnsi="Consolas" w:cs="Consolas"/>
                          <w:color w:val="000000"/>
                          <w:sz w:val="18"/>
                          <w:szCs w:val="18"/>
                        </w:rPr>
                        <w:t>2</w:t>
                      </w:r>
                      <w:r w:rsidRPr="00DD7E62">
                        <w:rPr>
                          <w:rFonts w:ascii="Consolas" w:hAnsi="Consolas" w:cs="Consolas"/>
                          <w:color w:val="000000"/>
                          <w:sz w:val="18"/>
                          <w:szCs w:val="18"/>
                        </w:rPr>
                        <w:t xml:space="preserve"> = vec4(</w:t>
                      </w:r>
                      <w:r>
                        <w:rPr>
                          <w:rFonts w:ascii="Consolas" w:hAnsi="Consolas" w:cs="Consolas"/>
                          <w:color w:val="000000"/>
                          <w:sz w:val="18"/>
                          <w:szCs w:val="18"/>
                        </w:rPr>
                        <w:t>1</w:t>
                      </w:r>
                      <w:r w:rsidRPr="00DD7E62">
                        <w:rPr>
                          <w:rFonts w:ascii="Consolas" w:hAnsi="Consolas" w:cs="Consolas"/>
                          <w:color w:val="000000"/>
                          <w:sz w:val="18"/>
                          <w:szCs w:val="18"/>
                        </w:rPr>
                        <w:t>);</w:t>
                      </w:r>
                    </w:p>
                    <w:p w14:paraId="264EA104" w14:textId="3D1D099B" w:rsidR="00046CFA" w:rsidRDefault="00046CFA" w:rsidP="001C2CE2">
                      <w:pPr>
                        <w:autoSpaceDE w:val="0"/>
                        <w:autoSpaceDN w:val="0"/>
                        <w:adjustRightInd w:val="0"/>
                        <w:spacing w:after="0" w:line="240" w:lineRule="auto"/>
                        <w:rPr>
                          <w:rFonts w:ascii="Consolas" w:hAnsi="Consolas" w:cs="Consolas"/>
                          <w:color w:val="008000"/>
                          <w:sz w:val="18"/>
                          <w:szCs w:val="18"/>
                        </w:rPr>
                      </w:pPr>
                      <w:r w:rsidRPr="00DD7E62">
                        <w:rPr>
                          <w:rFonts w:ascii="Consolas" w:hAnsi="Consolas" w:cs="Consolas"/>
                          <w:color w:val="008000"/>
                          <w:sz w:val="18"/>
                          <w:szCs w:val="18"/>
                        </w:rPr>
                        <w:t>//</w:t>
                      </w:r>
                      <w:r>
                        <w:rPr>
                          <w:rFonts w:ascii="Consolas" w:hAnsi="Consolas" w:cs="Consolas"/>
                          <w:color w:val="008000"/>
                          <w:sz w:val="18"/>
                          <w:szCs w:val="18"/>
                        </w:rPr>
                        <w:t xml:space="preserve"> member access can be used to set values as well</w:t>
                      </w:r>
                    </w:p>
                    <w:p w14:paraId="302C1F6F" w14:textId="5F06E366" w:rsidR="00046CFA" w:rsidRPr="00DD7E62" w:rsidRDefault="00046CFA" w:rsidP="001C2CE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t2.xy = t.zw;</w:t>
                      </w:r>
                    </w:p>
                  </w:txbxContent>
                </v:textbox>
                <w10:anchorlock/>
              </v:shape>
            </w:pict>
          </mc:Fallback>
        </mc:AlternateContent>
      </w:r>
    </w:p>
    <w:p w14:paraId="2F927A4D" w14:textId="49219F72" w:rsidR="00551DA8" w:rsidRDefault="006D2DF1" w:rsidP="00EB1125">
      <w:r>
        <w:t xml:space="preserve">We can use another vector </w:t>
      </w:r>
      <w:r w:rsidR="007E5EB9">
        <w:t xml:space="preserve">to initialize one, or if the vector we use is short we can fill in with another </w:t>
      </w:r>
      <w:r w:rsidR="00120E17">
        <w:t>vector or values</w:t>
      </w:r>
      <w:r w:rsidR="00426711">
        <w:t>.</w:t>
      </w:r>
      <w:r w:rsidR="00F667F5">
        <w:t xml:space="preserve"> The only limit to the combinations we use is the </w:t>
      </w:r>
      <w:r w:rsidR="00B1674D">
        <w:t>actual problem we are trying to solve and the data we have available.</w:t>
      </w:r>
    </w:p>
    <w:p w14:paraId="29EEA73E" w14:textId="4392AC4C" w:rsidR="007C3E78" w:rsidRDefault="007C3E78" w:rsidP="00EB1125"/>
    <w:p w14:paraId="6CE8B0FB" w14:textId="6CDFA97A" w:rsidR="007C3E78" w:rsidRDefault="007C3E78" w:rsidP="00167D9C">
      <w:pPr>
        <w:pStyle w:val="Heading3"/>
      </w:pPr>
      <w:r>
        <w:t>Matrices</w:t>
      </w:r>
    </w:p>
    <w:p w14:paraId="1A328A22" w14:textId="5D31627F" w:rsidR="007C3E78" w:rsidRDefault="00B02F4A" w:rsidP="007C3E78">
      <w:pPr>
        <w:rPr>
          <w:rFonts w:eastAsiaTheme="minorEastAsia"/>
        </w:rPr>
      </w:pPr>
      <w:r>
        <w:t>We have cleared that matrices in OpenGL are column major</w:t>
      </w:r>
      <w:r w:rsidR="001A0B8A">
        <w:t xml:space="preserve">, so </w:t>
      </w:r>
      <m:oMath>
        <m:r>
          <w:rPr>
            <w:rFonts w:ascii="Cambria Math" w:eastAsiaTheme="minorEastAsia" w:hAnsi="Cambria Math"/>
          </w:rPr>
          <m:t>m</m:t>
        </m:r>
        <m:d>
          <m:dPr>
            <m:begChr m:val="["/>
            <m:endChr m:val="]"/>
            <m:ctrlPr>
              <w:rPr>
                <w:rFonts w:ascii="Cambria Math" w:hAnsi="Cambria Math"/>
                <w:i/>
              </w:rPr>
            </m:ctrlPr>
          </m:dPr>
          <m:e>
            <m:r>
              <w:rPr>
                <w:rFonts w:ascii="Cambria Math" w:hAnsi="Cambria Math"/>
              </w:rPr>
              <m:t>0</m:t>
            </m:r>
          </m:e>
        </m:d>
      </m:oMath>
      <w:r w:rsidR="00735E71">
        <w:rPr>
          <w:rFonts w:eastAsiaTheme="minorEastAsia"/>
        </w:rPr>
        <w:t xml:space="preserve"> is a vector</w:t>
      </w:r>
      <w:r w:rsidR="00700D31">
        <w:rPr>
          <w:rFonts w:eastAsiaTheme="minorEastAsia"/>
        </w:rPr>
        <w:t xml:space="preserve"> of the elements of the first column. Its length depends on the number </w:t>
      </w:r>
      <w:r w:rsidR="00FC3946">
        <w:rPr>
          <w:rFonts w:eastAsiaTheme="minorEastAsia"/>
        </w:rPr>
        <w:t>of row</w:t>
      </w:r>
      <w:r w:rsidR="00697FC2">
        <w:rPr>
          <w:rFonts w:eastAsiaTheme="minorEastAsia"/>
        </w:rPr>
        <w:t>s</w:t>
      </w:r>
      <w:r w:rsidR="00FC3946">
        <w:rPr>
          <w:rFonts w:eastAsiaTheme="minorEastAsia"/>
        </w:rPr>
        <w:t xml:space="preserve"> in the matrix.</w:t>
      </w:r>
    </w:p>
    <w:p w14:paraId="0954D7B8" w14:textId="3B31F592" w:rsidR="00A01A41" w:rsidRDefault="00A01A41" w:rsidP="007C3E78">
      <w:r>
        <w:rPr>
          <w:noProof/>
        </w:rPr>
        <mc:AlternateContent>
          <mc:Choice Requires="wps">
            <w:drawing>
              <wp:inline distT="0" distB="0" distL="0" distR="0" wp14:anchorId="54BA7F79" wp14:editId="27601AEF">
                <wp:extent cx="6170295" cy="894052"/>
                <wp:effectExtent l="0" t="0" r="20955" b="2095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894052"/>
                        </a:xfrm>
                        <a:prstGeom prst="rect">
                          <a:avLst/>
                        </a:prstGeom>
                        <a:solidFill>
                          <a:schemeClr val="tx2">
                            <a:lumMod val="20000"/>
                            <a:lumOff val="80000"/>
                          </a:schemeClr>
                        </a:solidFill>
                        <a:ln w="9525">
                          <a:solidFill>
                            <a:srgbClr val="000000"/>
                          </a:solidFill>
                          <a:miter lim="800000"/>
                          <a:headEnd/>
                          <a:tailEnd/>
                        </a:ln>
                      </wps:spPr>
                      <wps:txbx>
                        <w:txbxContent>
                          <w:p w14:paraId="061B827A" w14:textId="0D1F10FF"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vec2 v = vec2(1, 2);</w:t>
                            </w:r>
                          </w:p>
                          <w:p w14:paraId="68692B14" w14:textId="702D3271"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vec3 u = vec3(v, 1</w:t>
                            </w:r>
                            <w:proofErr w:type="gramStart"/>
                            <w:r w:rsidRPr="00D42DEC">
                              <w:rPr>
                                <w:rFonts w:ascii="Consolas" w:hAnsi="Consolas" w:cs="Consolas"/>
                                <w:color w:val="000000"/>
                                <w:sz w:val="18"/>
                                <w:szCs w:val="18"/>
                              </w:rPr>
                              <w:t>);</w:t>
                            </w:r>
                            <w:proofErr w:type="gramEnd"/>
                          </w:p>
                          <w:p w14:paraId="25A69747" w14:textId="5E177BDE"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 xml:space="preserve">mat4 </w:t>
                            </w:r>
                            <w:proofErr w:type="gramStart"/>
                            <w:r w:rsidRPr="00D42DEC">
                              <w:rPr>
                                <w:rFonts w:ascii="Consolas" w:hAnsi="Consolas" w:cs="Consolas"/>
                                <w:color w:val="000000"/>
                                <w:sz w:val="18"/>
                                <w:szCs w:val="18"/>
                              </w:rPr>
                              <w:t>m;</w:t>
                            </w:r>
                            <w:proofErr w:type="gramEnd"/>
                          </w:p>
                          <w:p w14:paraId="03063FAF" w14:textId="62973B64"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m[0] = vec4(v, 2, 3</w:t>
                            </w:r>
                            <w:proofErr w:type="gramStart"/>
                            <w:r w:rsidRPr="00D42DEC">
                              <w:rPr>
                                <w:rFonts w:ascii="Consolas" w:hAnsi="Consolas" w:cs="Consolas"/>
                                <w:color w:val="000000"/>
                                <w:sz w:val="18"/>
                                <w:szCs w:val="18"/>
                              </w:rPr>
                              <w:t>);</w:t>
                            </w:r>
                            <w:proofErr w:type="gramEnd"/>
                          </w:p>
                          <w:p w14:paraId="21C5DB97" w14:textId="4CA69BAC"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 xml:space="preserve">m[1][0] = </w:t>
                            </w:r>
                            <w:proofErr w:type="gramStart"/>
                            <w:r w:rsidRPr="00D42DEC">
                              <w:rPr>
                                <w:rFonts w:ascii="Consolas" w:hAnsi="Consolas" w:cs="Consolas"/>
                                <w:color w:val="000000"/>
                                <w:sz w:val="18"/>
                                <w:szCs w:val="18"/>
                              </w:rPr>
                              <w:t>5;</w:t>
                            </w:r>
                            <w:proofErr w:type="gramEnd"/>
                          </w:p>
                          <w:p w14:paraId="77CFD1E2" w14:textId="1AAA2167" w:rsidR="00046CFA" w:rsidRPr="00D42DEC" w:rsidRDefault="00046CFA" w:rsidP="00D42DEC">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m[2] = vec4(u.xy, v</w:t>
                            </w:r>
                            <w:proofErr w:type="gramStart"/>
                            <w:r w:rsidRPr="00D42DEC">
                              <w:rPr>
                                <w:rFonts w:ascii="Consolas" w:hAnsi="Consolas" w:cs="Consolas"/>
                                <w:color w:val="000000"/>
                                <w:sz w:val="18"/>
                                <w:szCs w:val="18"/>
                              </w:rPr>
                              <w:t>);</w:t>
                            </w:r>
                            <w:proofErr w:type="gramEnd"/>
                          </w:p>
                        </w:txbxContent>
                      </wps:txbx>
                      <wps:bodyPr rot="0" vert="horz" wrap="square" lIns="91440" tIns="45720" rIns="91440" bIns="45720" anchor="t" anchorCtr="0">
                        <a:noAutofit/>
                      </wps:bodyPr>
                    </wps:wsp>
                  </a:graphicData>
                </a:graphic>
              </wp:inline>
            </w:drawing>
          </mc:Choice>
          <mc:Fallback>
            <w:pict>
              <v:shape w14:anchorId="54BA7F79" id="_x0000_s1050" type="#_x0000_t202" style="width:485.85pt;height:7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" fillcolor="#d5dce4 [671]">
                <v:textbox>
                  <w:txbxContent>
                    <w:p w14:paraId="061B827A" w14:textId="0D1F10FF"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vec2 v = vec2(1, 2);</w:t>
                      </w:r>
                    </w:p>
                    <w:p w14:paraId="68692B14" w14:textId="702D3271"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vec3 u = vec3(v, 1</w:t>
                      </w:r>
                      <w:proofErr w:type="gramStart"/>
                      <w:r w:rsidRPr="00D42DEC">
                        <w:rPr>
                          <w:rFonts w:ascii="Consolas" w:hAnsi="Consolas" w:cs="Consolas"/>
                          <w:color w:val="000000"/>
                          <w:sz w:val="18"/>
                          <w:szCs w:val="18"/>
                        </w:rPr>
                        <w:t>);</w:t>
                      </w:r>
                      <w:proofErr w:type="gramEnd"/>
                    </w:p>
                    <w:p w14:paraId="25A69747" w14:textId="5E177BDE"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 xml:space="preserve">mat4 </w:t>
                      </w:r>
                      <w:proofErr w:type="gramStart"/>
                      <w:r w:rsidRPr="00D42DEC">
                        <w:rPr>
                          <w:rFonts w:ascii="Consolas" w:hAnsi="Consolas" w:cs="Consolas"/>
                          <w:color w:val="000000"/>
                          <w:sz w:val="18"/>
                          <w:szCs w:val="18"/>
                        </w:rPr>
                        <w:t>m;</w:t>
                      </w:r>
                      <w:proofErr w:type="gramEnd"/>
                    </w:p>
                    <w:p w14:paraId="03063FAF" w14:textId="62973B64"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m[0] = vec4(v, 2, 3</w:t>
                      </w:r>
                      <w:proofErr w:type="gramStart"/>
                      <w:r w:rsidRPr="00D42DEC">
                        <w:rPr>
                          <w:rFonts w:ascii="Consolas" w:hAnsi="Consolas" w:cs="Consolas"/>
                          <w:color w:val="000000"/>
                          <w:sz w:val="18"/>
                          <w:szCs w:val="18"/>
                        </w:rPr>
                        <w:t>);</w:t>
                      </w:r>
                      <w:proofErr w:type="gramEnd"/>
                    </w:p>
                    <w:p w14:paraId="21C5DB97" w14:textId="4CA69BAC" w:rsidR="00046CFA" w:rsidRPr="00D42DEC" w:rsidRDefault="00046CFA" w:rsidP="00A01A41">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 xml:space="preserve">m[1][0] = </w:t>
                      </w:r>
                      <w:proofErr w:type="gramStart"/>
                      <w:r w:rsidRPr="00D42DEC">
                        <w:rPr>
                          <w:rFonts w:ascii="Consolas" w:hAnsi="Consolas" w:cs="Consolas"/>
                          <w:color w:val="000000"/>
                          <w:sz w:val="18"/>
                          <w:szCs w:val="18"/>
                        </w:rPr>
                        <w:t>5;</w:t>
                      </w:r>
                      <w:proofErr w:type="gramEnd"/>
                    </w:p>
                    <w:p w14:paraId="77CFD1E2" w14:textId="1AAA2167" w:rsidR="00046CFA" w:rsidRPr="00D42DEC" w:rsidRDefault="00046CFA" w:rsidP="00D42DEC">
                      <w:pPr>
                        <w:autoSpaceDE w:val="0"/>
                        <w:autoSpaceDN w:val="0"/>
                        <w:adjustRightInd w:val="0"/>
                        <w:spacing w:after="0" w:line="240" w:lineRule="auto"/>
                        <w:rPr>
                          <w:rFonts w:ascii="Consolas" w:hAnsi="Consolas" w:cs="Consolas"/>
                          <w:color w:val="000000"/>
                          <w:sz w:val="18"/>
                          <w:szCs w:val="18"/>
                        </w:rPr>
                      </w:pPr>
                      <w:r w:rsidRPr="00D42DEC">
                        <w:rPr>
                          <w:rFonts w:ascii="Consolas" w:hAnsi="Consolas" w:cs="Consolas"/>
                          <w:color w:val="000000"/>
                          <w:sz w:val="18"/>
                          <w:szCs w:val="18"/>
                        </w:rPr>
                        <w:t>m[2] = vec4(u.xy, v</w:t>
                      </w:r>
                      <w:proofErr w:type="gramStart"/>
                      <w:r w:rsidRPr="00D42DEC">
                        <w:rPr>
                          <w:rFonts w:ascii="Consolas" w:hAnsi="Consolas" w:cs="Consolas"/>
                          <w:color w:val="000000"/>
                          <w:sz w:val="18"/>
                          <w:szCs w:val="18"/>
                        </w:rPr>
                        <w:t>);</w:t>
                      </w:r>
                      <w:proofErr w:type="gramEnd"/>
                    </w:p>
                  </w:txbxContent>
                </v:textbox>
                <w10:anchorlock/>
              </v:shape>
            </w:pict>
          </mc:Fallback>
        </mc:AlternateContent>
      </w:r>
    </w:p>
    <w:p w14:paraId="06A6BE21" w14:textId="25929641" w:rsidR="007B0C38" w:rsidRDefault="007B0C38" w:rsidP="007C3E78"/>
    <w:p w14:paraId="039B1515" w14:textId="3520547C" w:rsidR="007B0C38" w:rsidRDefault="00883542" w:rsidP="00167D9C">
      <w:pPr>
        <w:pStyle w:val="Heading3"/>
      </w:pPr>
      <w:r>
        <w:t>Operations between matrices and vectors</w:t>
      </w:r>
    </w:p>
    <w:p w14:paraId="3455D7EA" w14:textId="1D60C653" w:rsidR="00883542" w:rsidRDefault="00C71C50" w:rsidP="00883542">
      <w:r>
        <w:t>We said earli</w:t>
      </w:r>
      <w:r w:rsidR="00B50B82">
        <w:t>er that vectors can be used to represent vertex positions and matrices can hold transformations.</w:t>
      </w:r>
      <w:r w:rsidR="0065570F">
        <w:t xml:space="preserve"> </w:t>
      </w:r>
      <w:r w:rsidR="00212D1B">
        <w:t>In this section we will see the operations we can do with vectors and matrices</w:t>
      </w:r>
      <w:r w:rsidR="006061AB">
        <w:t xml:space="preserve"> to do all the calculations we need.</w:t>
      </w:r>
    </w:p>
    <w:p w14:paraId="0E5F7DCA" w14:textId="431693CC" w:rsidR="006061AB" w:rsidRDefault="00AF22EF" w:rsidP="00883542">
      <w:r>
        <w:t xml:space="preserve">Here is a sample </w:t>
      </w:r>
      <w:r w:rsidR="009E2EDE">
        <w:t>code snippet with the operations we can do:</w:t>
      </w:r>
    </w:p>
    <w:p w14:paraId="5430C383" w14:textId="233285A0" w:rsidR="009E2EDE" w:rsidRDefault="009E2EDE" w:rsidP="00883542">
      <w:r>
        <w:rPr>
          <w:noProof/>
        </w:rPr>
        <mc:AlternateContent>
          <mc:Choice Requires="wps">
            <w:drawing>
              <wp:inline distT="0" distB="0" distL="0" distR="0" wp14:anchorId="0522CB0D" wp14:editId="6A08D0A2">
                <wp:extent cx="6170295" cy="1404620"/>
                <wp:effectExtent l="0" t="0" r="20955" b="2540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7A59E41" w14:textId="21965E4D"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mat3 t, r;  </w:t>
                            </w:r>
                            <w:r w:rsidRPr="009E2EDE">
                              <w:rPr>
                                <w:rFonts w:ascii="Consolas" w:hAnsi="Consolas" w:cs="Consolas"/>
                                <w:color w:val="008000"/>
                                <w:sz w:val="18"/>
                                <w:szCs w:val="18"/>
                              </w:rPr>
                              <w:t>// translation, rotation</w:t>
                            </w:r>
                          </w:p>
                          <w:p w14:paraId="07B503FA"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vec3 v, u;  </w:t>
                            </w:r>
                            <w:r w:rsidRPr="009E2EDE">
                              <w:rPr>
                                <w:rFonts w:ascii="Consolas" w:hAnsi="Consolas" w:cs="Consolas"/>
                                <w:color w:val="008000"/>
                                <w:sz w:val="18"/>
                                <w:szCs w:val="18"/>
                              </w:rPr>
                              <w:t>// two vectors</w:t>
                            </w:r>
                          </w:p>
                          <w:p w14:paraId="46663190"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FF"/>
                                <w:sz w:val="18"/>
                                <w:szCs w:val="18"/>
                              </w:rPr>
                              <w:t>float</w:t>
                            </w:r>
                            <w:r w:rsidRPr="009E2EDE">
                              <w:rPr>
                                <w:rFonts w:ascii="Consolas" w:hAnsi="Consolas" w:cs="Consolas"/>
                                <w:color w:val="000000"/>
                                <w:sz w:val="18"/>
                                <w:szCs w:val="18"/>
                              </w:rPr>
                              <w:t xml:space="preserve"> f;    </w:t>
                            </w:r>
                            <w:r w:rsidRPr="009E2EDE">
                              <w:rPr>
                                <w:rFonts w:ascii="Consolas" w:hAnsi="Consolas" w:cs="Consolas"/>
                                <w:color w:val="008000"/>
                                <w:sz w:val="18"/>
                                <w:szCs w:val="18"/>
                              </w:rPr>
                              <w:t>//</w:t>
                            </w:r>
                          </w:p>
                          <w:p w14:paraId="59882D70"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assume the variables are initialized</w:t>
                            </w:r>
                          </w:p>
                          <w:p w14:paraId="58441081"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p>
                          <w:p w14:paraId="463A1781"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u = f * v;  </w:t>
                            </w:r>
                            <w:r w:rsidRPr="009E2EDE">
                              <w:rPr>
                                <w:rFonts w:ascii="Consolas" w:hAnsi="Consolas" w:cs="Consolas"/>
                                <w:color w:val="008000"/>
                                <w:sz w:val="18"/>
                                <w:szCs w:val="18"/>
                              </w:rPr>
                              <w:t>// scaling vector v</w:t>
                            </w:r>
                          </w:p>
                          <w:p w14:paraId="3DA48642"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or</w:t>
                            </w:r>
                          </w:p>
                          <w:p w14:paraId="6BBF5602"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u = t * v;  </w:t>
                            </w:r>
                            <w:r w:rsidRPr="009E2EDE">
                              <w:rPr>
                                <w:rFonts w:ascii="Consolas" w:hAnsi="Consolas" w:cs="Consolas"/>
                                <w:color w:val="008000"/>
                                <w:sz w:val="18"/>
                                <w:szCs w:val="18"/>
                              </w:rPr>
                              <w:t>// translate v</w:t>
                            </w:r>
                          </w:p>
                          <w:p w14:paraId="2653883C"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or</w:t>
                            </w:r>
                          </w:p>
                          <w:p w14:paraId="6D9E22DC"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u = r * v;  </w:t>
                            </w:r>
                            <w:r w:rsidRPr="009E2EDE">
                              <w:rPr>
                                <w:rFonts w:ascii="Consolas" w:hAnsi="Consolas" w:cs="Consolas"/>
                                <w:color w:val="008000"/>
                                <w:sz w:val="18"/>
                                <w:szCs w:val="18"/>
                              </w:rPr>
                              <w:t>// rotate v</w:t>
                            </w:r>
                          </w:p>
                          <w:p w14:paraId="66AC538C"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or</w:t>
                            </w:r>
                          </w:p>
                          <w:p w14:paraId="7C0E04FC"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translate and then rotate v</w:t>
                            </w:r>
                          </w:p>
                          <w:p w14:paraId="40E243AA"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u = r * t * </w:t>
                            </w:r>
                            <w:proofErr w:type="gramStart"/>
                            <w:r w:rsidRPr="009E2EDE">
                              <w:rPr>
                                <w:rFonts w:ascii="Consolas" w:hAnsi="Consolas" w:cs="Consolas"/>
                                <w:color w:val="000000"/>
                                <w:sz w:val="18"/>
                                <w:szCs w:val="18"/>
                              </w:rPr>
                              <w:t>v;</w:t>
                            </w:r>
                            <w:proofErr w:type="gramEnd"/>
                          </w:p>
                          <w:p w14:paraId="434A9E02"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xml:space="preserve">// setting the final location of </w:t>
                            </w:r>
                            <w:r w:rsidRPr="009E2EDE">
                              <w:rPr>
                                <w:rFonts w:ascii="Consolas" w:hAnsi="Consolas" w:cs="Consolas"/>
                                <w:i/>
                                <w:iCs/>
                                <w:color w:val="008000"/>
                                <w:sz w:val="18"/>
                                <w:szCs w:val="18"/>
                              </w:rPr>
                              <w:t>vertex_pos</w:t>
                            </w:r>
                          </w:p>
                          <w:p w14:paraId="209C96FC" w14:textId="030CF074"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xml:space="preserve">// using </w:t>
                            </w:r>
                            <w:r w:rsidRPr="009E2EDE">
                              <w:rPr>
                                <w:rFonts w:ascii="Consolas" w:hAnsi="Consolas" w:cs="Consolas"/>
                                <w:i/>
                                <w:iCs/>
                                <w:color w:val="008000"/>
                                <w:sz w:val="18"/>
                                <w:szCs w:val="18"/>
                              </w:rPr>
                              <w:t>view</w:t>
                            </w:r>
                            <w:r w:rsidRPr="009E2EDE">
                              <w:rPr>
                                <w:rFonts w:ascii="Consolas" w:hAnsi="Consolas" w:cs="Consolas"/>
                                <w:color w:val="008000"/>
                                <w:sz w:val="18"/>
                                <w:szCs w:val="18"/>
                              </w:rPr>
                              <w:t xml:space="preserve"> and </w:t>
                            </w:r>
                            <w:r w:rsidRPr="009E2EDE">
                              <w:rPr>
                                <w:rFonts w:ascii="Consolas" w:hAnsi="Consolas" w:cs="Consolas"/>
                                <w:i/>
                                <w:iCs/>
                                <w:color w:val="008000"/>
                                <w:sz w:val="18"/>
                                <w:szCs w:val="18"/>
                              </w:rPr>
                              <w:t>model</w:t>
                            </w:r>
                            <w:r w:rsidRPr="009E2EDE">
                              <w:rPr>
                                <w:rFonts w:ascii="Consolas" w:hAnsi="Consolas" w:cs="Consolas"/>
                                <w:color w:val="008000"/>
                                <w:sz w:val="18"/>
                                <w:szCs w:val="18"/>
                              </w:rPr>
                              <w:t xml:space="preserve"> matrices set by our program</w:t>
                            </w:r>
                          </w:p>
                          <w:p w14:paraId="18EB9283" w14:textId="6D57C74A"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gl_Position = view * model * vertex_</w:t>
                            </w:r>
                            <w:proofErr w:type="gramStart"/>
                            <w:r w:rsidRPr="009E2EDE">
                              <w:rPr>
                                <w:rFonts w:ascii="Consolas" w:hAnsi="Consolas" w:cs="Consolas"/>
                                <w:color w:val="000000"/>
                                <w:sz w:val="18"/>
                                <w:szCs w:val="18"/>
                              </w:rPr>
                              <w:t>pos;</w:t>
                            </w:r>
                            <w:proofErr w:type="gramEnd"/>
                          </w:p>
                        </w:txbxContent>
                      </wps:txbx>
                      <wps:bodyPr rot="0" vert="horz" wrap="square" lIns="91440" tIns="45720" rIns="91440" bIns="45720" anchor="t" anchorCtr="0">
                        <a:spAutoFit/>
                      </wps:bodyPr>
                    </wps:wsp>
                  </a:graphicData>
                </a:graphic>
              </wp:inline>
            </w:drawing>
          </mc:Choice>
          <mc:Fallback>
            <w:pict>
              <v:shape w14:anchorId="0522CB0D" id="_x0000_s1051"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GsuwS03AgAAYgQAAA4AAAAAAAAAAAAA&#10;AAAALgIAAGRycy9lMm9Eb2MueG1sUEsBAi0AFAAGAAgAAAAhALArkyndAAAABQEAAA8AAAAAAAAA&#10;AAAAAAAAkQQAAGRycy9kb3ducmV2LnhtbFBLBQYAAAAABAAEAPMAAACbBQAAAAA=&#10;" fillcolor="#d5dce4 [671]">
                <v:textbox style="mso-fit-shape-to-text:t">
                  <w:txbxContent>
                    <w:p w14:paraId="57A59E41" w14:textId="21965E4D"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mat3 t, r;  </w:t>
                      </w:r>
                      <w:r w:rsidRPr="009E2EDE">
                        <w:rPr>
                          <w:rFonts w:ascii="Consolas" w:hAnsi="Consolas" w:cs="Consolas"/>
                          <w:color w:val="008000"/>
                          <w:sz w:val="18"/>
                          <w:szCs w:val="18"/>
                        </w:rPr>
                        <w:t>// translation, rotation</w:t>
                      </w:r>
                    </w:p>
                    <w:p w14:paraId="07B503FA"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vec3 v, u;  </w:t>
                      </w:r>
                      <w:r w:rsidRPr="009E2EDE">
                        <w:rPr>
                          <w:rFonts w:ascii="Consolas" w:hAnsi="Consolas" w:cs="Consolas"/>
                          <w:color w:val="008000"/>
                          <w:sz w:val="18"/>
                          <w:szCs w:val="18"/>
                        </w:rPr>
                        <w:t>// two vectors</w:t>
                      </w:r>
                    </w:p>
                    <w:p w14:paraId="46663190"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FF"/>
                          <w:sz w:val="18"/>
                          <w:szCs w:val="18"/>
                        </w:rPr>
                        <w:t>float</w:t>
                      </w:r>
                      <w:r w:rsidRPr="009E2EDE">
                        <w:rPr>
                          <w:rFonts w:ascii="Consolas" w:hAnsi="Consolas" w:cs="Consolas"/>
                          <w:color w:val="000000"/>
                          <w:sz w:val="18"/>
                          <w:szCs w:val="18"/>
                        </w:rPr>
                        <w:t xml:space="preserve"> f;    </w:t>
                      </w:r>
                      <w:r w:rsidRPr="009E2EDE">
                        <w:rPr>
                          <w:rFonts w:ascii="Consolas" w:hAnsi="Consolas" w:cs="Consolas"/>
                          <w:color w:val="008000"/>
                          <w:sz w:val="18"/>
                          <w:szCs w:val="18"/>
                        </w:rPr>
                        <w:t>//</w:t>
                      </w:r>
                    </w:p>
                    <w:p w14:paraId="59882D70"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assume the variables are initialized</w:t>
                      </w:r>
                    </w:p>
                    <w:p w14:paraId="58441081"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p>
                    <w:p w14:paraId="463A1781"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u = f * v;  </w:t>
                      </w:r>
                      <w:r w:rsidRPr="009E2EDE">
                        <w:rPr>
                          <w:rFonts w:ascii="Consolas" w:hAnsi="Consolas" w:cs="Consolas"/>
                          <w:color w:val="008000"/>
                          <w:sz w:val="18"/>
                          <w:szCs w:val="18"/>
                        </w:rPr>
                        <w:t>// scaling vector v</w:t>
                      </w:r>
                    </w:p>
                    <w:p w14:paraId="3DA48642"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or</w:t>
                      </w:r>
                    </w:p>
                    <w:p w14:paraId="6BBF5602"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u = t * v;  </w:t>
                      </w:r>
                      <w:r w:rsidRPr="009E2EDE">
                        <w:rPr>
                          <w:rFonts w:ascii="Consolas" w:hAnsi="Consolas" w:cs="Consolas"/>
                          <w:color w:val="008000"/>
                          <w:sz w:val="18"/>
                          <w:szCs w:val="18"/>
                        </w:rPr>
                        <w:t>// translate v</w:t>
                      </w:r>
                    </w:p>
                    <w:p w14:paraId="2653883C"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or</w:t>
                      </w:r>
                    </w:p>
                    <w:p w14:paraId="6D9E22DC"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u = r * v;  </w:t>
                      </w:r>
                      <w:r w:rsidRPr="009E2EDE">
                        <w:rPr>
                          <w:rFonts w:ascii="Consolas" w:hAnsi="Consolas" w:cs="Consolas"/>
                          <w:color w:val="008000"/>
                          <w:sz w:val="18"/>
                          <w:szCs w:val="18"/>
                        </w:rPr>
                        <w:t>// rotate v</w:t>
                      </w:r>
                    </w:p>
                    <w:p w14:paraId="66AC538C"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or</w:t>
                      </w:r>
                    </w:p>
                    <w:p w14:paraId="7C0E04FC"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translate and then rotate v</w:t>
                      </w:r>
                    </w:p>
                    <w:p w14:paraId="40E243AA"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 xml:space="preserve">u = r * t * </w:t>
                      </w:r>
                      <w:proofErr w:type="gramStart"/>
                      <w:r w:rsidRPr="009E2EDE">
                        <w:rPr>
                          <w:rFonts w:ascii="Consolas" w:hAnsi="Consolas" w:cs="Consolas"/>
                          <w:color w:val="000000"/>
                          <w:sz w:val="18"/>
                          <w:szCs w:val="18"/>
                        </w:rPr>
                        <w:t>v;</w:t>
                      </w:r>
                      <w:proofErr w:type="gramEnd"/>
                    </w:p>
                    <w:p w14:paraId="434A9E02" w14:textId="77777777"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xml:space="preserve">// setting the final location of </w:t>
                      </w:r>
                      <w:r w:rsidRPr="009E2EDE">
                        <w:rPr>
                          <w:rFonts w:ascii="Consolas" w:hAnsi="Consolas" w:cs="Consolas"/>
                          <w:i/>
                          <w:iCs/>
                          <w:color w:val="008000"/>
                          <w:sz w:val="18"/>
                          <w:szCs w:val="18"/>
                        </w:rPr>
                        <w:t>vertex_pos</w:t>
                      </w:r>
                    </w:p>
                    <w:p w14:paraId="209C96FC" w14:textId="030CF074"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8000"/>
                          <w:sz w:val="18"/>
                          <w:szCs w:val="18"/>
                        </w:rPr>
                        <w:t xml:space="preserve">// using </w:t>
                      </w:r>
                      <w:r w:rsidRPr="009E2EDE">
                        <w:rPr>
                          <w:rFonts w:ascii="Consolas" w:hAnsi="Consolas" w:cs="Consolas"/>
                          <w:i/>
                          <w:iCs/>
                          <w:color w:val="008000"/>
                          <w:sz w:val="18"/>
                          <w:szCs w:val="18"/>
                        </w:rPr>
                        <w:t>view</w:t>
                      </w:r>
                      <w:r w:rsidRPr="009E2EDE">
                        <w:rPr>
                          <w:rFonts w:ascii="Consolas" w:hAnsi="Consolas" w:cs="Consolas"/>
                          <w:color w:val="008000"/>
                          <w:sz w:val="18"/>
                          <w:szCs w:val="18"/>
                        </w:rPr>
                        <w:t xml:space="preserve"> and </w:t>
                      </w:r>
                      <w:r w:rsidRPr="009E2EDE">
                        <w:rPr>
                          <w:rFonts w:ascii="Consolas" w:hAnsi="Consolas" w:cs="Consolas"/>
                          <w:i/>
                          <w:iCs/>
                          <w:color w:val="008000"/>
                          <w:sz w:val="18"/>
                          <w:szCs w:val="18"/>
                        </w:rPr>
                        <w:t>model</w:t>
                      </w:r>
                      <w:r w:rsidRPr="009E2EDE">
                        <w:rPr>
                          <w:rFonts w:ascii="Consolas" w:hAnsi="Consolas" w:cs="Consolas"/>
                          <w:color w:val="008000"/>
                          <w:sz w:val="18"/>
                          <w:szCs w:val="18"/>
                        </w:rPr>
                        <w:t xml:space="preserve"> matrices set by our program</w:t>
                      </w:r>
                    </w:p>
                    <w:p w14:paraId="18EB9283" w14:textId="6D57C74A" w:rsidR="00046CFA" w:rsidRPr="009E2EDE" w:rsidRDefault="00046CFA" w:rsidP="009E2EDE">
                      <w:pPr>
                        <w:autoSpaceDE w:val="0"/>
                        <w:autoSpaceDN w:val="0"/>
                        <w:adjustRightInd w:val="0"/>
                        <w:spacing w:after="0" w:line="240" w:lineRule="auto"/>
                        <w:rPr>
                          <w:rFonts w:ascii="Consolas" w:hAnsi="Consolas" w:cs="Consolas"/>
                          <w:color w:val="000000"/>
                          <w:sz w:val="18"/>
                          <w:szCs w:val="18"/>
                        </w:rPr>
                      </w:pPr>
                      <w:r w:rsidRPr="009E2EDE">
                        <w:rPr>
                          <w:rFonts w:ascii="Consolas" w:hAnsi="Consolas" w:cs="Consolas"/>
                          <w:color w:val="000000"/>
                          <w:sz w:val="18"/>
                          <w:szCs w:val="18"/>
                        </w:rPr>
                        <w:t>gl_Position = view * model * vertex_</w:t>
                      </w:r>
                      <w:proofErr w:type="gramStart"/>
                      <w:r w:rsidRPr="009E2EDE">
                        <w:rPr>
                          <w:rFonts w:ascii="Consolas" w:hAnsi="Consolas" w:cs="Consolas"/>
                          <w:color w:val="000000"/>
                          <w:sz w:val="18"/>
                          <w:szCs w:val="18"/>
                        </w:rPr>
                        <w:t>pos;</w:t>
                      </w:r>
                      <w:proofErr w:type="gramEnd"/>
                    </w:p>
                  </w:txbxContent>
                </v:textbox>
                <w10:anchorlock/>
              </v:shape>
            </w:pict>
          </mc:Fallback>
        </mc:AlternateContent>
      </w:r>
    </w:p>
    <w:p w14:paraId="643D03C5" w14:textId="523B7122" w:rsidR="003B174A" w:rsidRDefault="00BC29CC" w:rsidP="00883542">
      <w:pPr>
        <w:rPr>
          <w:rFonts w:eastAsiaTheme="minorEastAsia"/>
        </w:rPr>
      </w:pPr>
      <w:r>
        <w:lastRenderedPageBreak/>
        <w:t xml:space="preserve">Just a little reminder here. As we saw in </w:t>
      </w:r>
      <w:r w:rsidR="00182EEB">
        <w:t>part 2, although matrix multiplication is performed from left to right</w:t>
      </w:r>
      <w:r w:rsidR="00230E34">
        <w:t>, the results propagate from right to left</w:t>
      </w:r>
      <w:r w:rsidR="00C1663F">
        <w:t>.</w:t>
      </w:r>
      <w:r w:rsidR="00252A15">
        <w:t xml:space="preserve"> </w:t>
      </w:r>
      <w:r w:rsidR="004D4F3B">
        <w:t>So,</w:t>
      </w:r>
      <w:r w:rsidR="00252A15">
        <w:t xml:space="preserve"> when we perform the operation </w:t>
      </w:r>
      <m:oMath>
        <m:r>
          <w:rPr>
            <w:rFonts w:ascii="Cambria Math" w:hAnsi="Cambria Math"/>
          </w:rPr>
          <m:t>u=r*t*v</m:t>
        </m:r>
      </m:oMath>
      <w:r w:rsidR="00532E39">
        <w:rPr>
          <w:rFonts w:eastAsiaTheme="minorEastAsia"/>
        </w:rPr>
        <w:t xml:space="preserve">, </w:t>
      </w:r>
      <w:r w:rsidR="00EA7DD4">
        <w:rPr>
          <w:rFonts w:eastAsiaTheme="minorEastAsia"/>
        </w:rPr>
        <w:t>we end up applying translation and the rotation.</w:t>
      </w:r>
    </w:p>
    <w:p w14:paraId="34CEB87A" w14:textId="79880146" w:rsidR="000A794B" w:rsidRDefault="000A794B" w:rsidP="00883542">
      <w:pPr>
        <w:rPr>
          <w:rFonts w:eastAsiaTheme="minorEastAsia"/>
        </w:rPr>
      </w:pPr>
    </w:p>
    <w:p w14:paraId="71A5DC47" w14:textId="4C214139" w:rsidR="000A794B" w:rsidRDefault="00F31C08" w:rsidP="00167D9C">
      <w:pPr>
        <w:pStyle w:val="Heading3"/>
      </w:pPr>
      <w:r>
        <w:t xml:space="preserve">Flow </w:t>
      </w:r>
      <w:r w:rsidR="004D4F3B">
        <w:t>control.</w:t>
      </w:r>
    </w:p>
    <w:p w14:paraId="53F93570" w14:textId="31E72B6C" w:rsidR="00F31C08" w:rsidRDefault="00D436E0" w:rsidP="00F31C08">
      <w:r>
        <w:t>GLSL,</w:t>
      </w:r>
      <w:r w:rsidR="002C51D8">
        <w:t xml:space="preserve"> like any other </w:t>
      </w:r>
      <w:r w:rsidR="00D85FFA">
        <w:t>language,</w:t>
      </w:r>
      <w:r w:rsidR="002C51D8">
        <w:t xml:space="preserve"> supports fl</w:t>
      </w:r>
      <w:r w:rsidR="00476D55">
        <w:t xml:space="preserve">ow control of the code depending on conditions. </w:t>
      </w:r>
      <w:r w:rsidR="00600B12">
        <w:t xml:space="preserve">Being modeled after the C programming language </w:t>
      </w:r>
      <w:r w:rsidR="00E113A4">
        <w:t xml:space="preserve">means that whatever we present here is </w:t>
      </w:r>
      <w:r w:rsidR="004D4F3B">
        <w:t>like</w:t>
      </w:r>
      <w:r w:rsidR="00E113A4">
        <w:t xml:space="preserve"> thing we already know from </w:t>
      </w:r>
      <w:r w:rsidR="006D06D1">
        <w:t xml:space="preserve">our experience </w:t>
      </w:r>
      <w:r w:rsidR="004D3E23">
        <w:t>with</w:t>
      </w:r>
      <w:r w:rsidR="006D06D1">
        <w:t xml:space="preserve"> C++, which </w:t>
      </w:r>
      <w:r>
        <w:t>is based</w:t>
      </w:r>
      <w:r w:rsidR="00F002E9">
        <w:t xml:space="preserve"> on C</w:t>
      </w:r>
      <w:r w:rsidR="00CF47D2">
        <w:t xml:space="preserve"> to ease transition.</w:t>
      </w:r>
    </w:p>
    <w:p w14:paraId="5489BFA7" w14:textId="357FD324" w:rsidR="002C4345" w:rsidRDefault="009439C8" w:rsidP="00F31C08">
      <w:r>
        <w:t xml:space="preserve">In GLSL we have </w:t>
      </w:r>
      <w:r>
        <w:rPr>
          <w:i/>
          <w:iCs/>
        </w:rPr>
        <w:t>if/else</w:t>
      </w:r>
      <w:r>
        <w:t xml:space="preserve"> and </w:t>
      </w:r>
      <w:r>
        <w:rPr>
          <w:i/>
          <w:iCs/>
        </w:rPr>
        <w:t>switch</w:t>
      </w:r>
      <w:r>
        <w:t xml:space="preserve"> to </w:t>
      </w:r>
      <w:r w:rsidR="004159DE">
        <w:t xml:space="preserve">direct code </w:t>
      </w:r>
      <w:r>
        <w:t>execut</w:t>
      </w:r>
      <w:r w:rsidR="004159DE">
        <w:t xml:space="preserve">ion based </w:t>
      </w:r>
      <w:r w:rsidR="0039537B">
        <w:t>on conditions.</w:t>
      </w:r>
    </w:p>
    <w:p w14:paraId="03D3D67C" w14:textId="53EF03F4" w:rsidR="0039537B" w:rsidRDefault="0039537B" w:rsidP="00F31C08">
      <w:r>
        <w:rPr>
          <w:noProof/>
        </w:rPr>
        <mc:AlternateContent>
          <mc:Choice Requires="wps">
            <w:drawing>
              <wp:inline distT="0" distB="0" distL="0" distR="0" wp14:anchorId="047E9263" wp14:editId="771D36A1">
                <wp:extent cx="6170295" cy="1404620"/>
                <wp:effectExtent l="0" t="0" r="20955" b="2603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2C1C8FD7" w14:textId="6A9B1503"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FF"/>
                                <w:sz w:val="18"/>
                                <w:szCs w:val="18"/>
                              </w:rPr>
                              <w:t>in</w:t>
                            </w:r>
                            <w:r w:rsidRPr="0039537B">
                              <w:rPr>
                                <w:rFonts w:ascii="Consolas" w:hAnsi="Consolas" w:cs="Consolas"/>
                                <w:color w:val="000000"/>
                                <w:sz w:val="18"/>
                                <w:szCs w:val="18"/>
                              </w:rPr>
                              <w:t xml:space="preserve"> </w:t>
                            </w:r>
                            <w:r w:rsidRPr="0039537B">
                              <w:rPr>
                                <w:rFonts w:ascii="Consolas" w:hAnsi="Consolas" w:cs="Consolas"/>
                                <w:color w:val="0000FF"/>
                                <w:sz w:val="18"/>
                                <w:szCs w:val="18"/>
                              </w:rPr>
                              <w:t>int</w:t>
                            </w:r>
                            <w:r w:rsidRPr="0039537B">
                              <w:rPr>
                                <w:rFonts w:ascii="Consolas" w:hAnsi="Consolas" w:cs="Consolas"/>
                                <w:color w:val="000000"/>
                                <w:sz w:val="18"/>
                                <w:szCs w:val="18"/>
                              </w:rPr>
                              <w:t xml:space="preserve"> a_</w:t>
                            </w:r>
                            <w:proofErr w:type="gramStart"/>
                            <w:r w:rsidRPr="0039537B">
                              <w:rPr>
                                <w:rFonts w:ascii="Consolas" w:hAnsi="Consolas" w:cs="Consolas"/>
                                <w:color w:val="000000"/>
                                <w:sz w:val="18"/>
                                <w:szCs w:val="18"/>
                              </w:rPr>
                              <w:t>variable;</w:t>
                            </w:r>
                            <w:proofErr w:type="gramEnd"/>
                          </w:p>
                          <w:p w14:paraId="5EC6EB9E"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FF"/>
                                <w:sz w:val="18"/>
                                <w:szCs w:val="18"/>
                              </w:rPr>
                              <w:t>out</w:t>
                            </w:r>
                            <w:r w:rsidRPr="0039537B">
                              <w:rPr>
                                <w:rFonts w:ascii="Consolas" w:hAnsi="Consolas" w:cs="Consolas"/>
                                <w:color w:val="000000"/>
                                <w:sz w:val="18"/>
                                <w:szCs w:val="18"/>
                              </w:rPr>
                              <w:t xml:space="preserve"> vec4 s_</w:t>
                            </w:r>
                            <w:proofErr w:type="gramStart"/>
                            <w:r w:rsidRPr="0039537B">
                              <w:rPr>
                                <w:rFonts w:ascii="Consolas" w:hAnsi="Consolas" w:cs="Consolas"/>
                                <w:color w:val="000000"/>
                                <w:sz w:val="18"/>
                                <w:szCs w:val="18"/>
                              </w:rPr>
                              <w:t>color;</w:t>
                            </w:r>
                            <w:proofErr w:type="gramEnd"/>
                          </w:p>
                          <w:p w14:paraId="1049F54D"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FF"/>
                                <w:sz w:val="18"/>
                                <w:szCs w:val="18"/>
                              </w:rPr>
                              <w:t>void</w:t>
                            </w:r>
                            <w:r w:rsidRPr="0039537B">
                              <w:rPr>
                                <w:rFonts w:ascii="Consolas" w:hAnsi="Consolas" w:cs="Consolas"/>
                                <w:color w:val="000000"/>
                                <w:sz w:val="18"/>
                                <w:szCs w:val="18"/>
                              </w:rPr>
                              <w:t xml:space="preserve"> s_conditional()</w:t>
                            </w:r>
                          </w:p>
                          <w:p w14:paraId="005449D7"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w:t>
                            </w:r>
                          </w:p>
                          <w:p w14:paraId="3CA17FCB"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if</w:t>
                            </w:r>
                            <w:r w:rsidRPr="0039537B">
                              <w:rPr>
                                <w:rFonts w:ascii="Consolas" w:hAnsi="Consolas" w:cs="Consolas"/>
                                <w:color w:val="000000"/>
                                <w:sz w:val="18"/>
                                <w:szCs w:val="18"/>
                              </w:rPr>
                              <w:t xml:space="preserve"> (a_variable == 2)</w:t>
                            </w:r>
                          </w:p>
                          <w:p w14:paraId="1AB05B8D"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7AB4F90D"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gl_Position = vec4(1, 2, 3, 4</w:t>
                            </w:r>
                            <w:proofErr w:type="gramStart"/>
                            <w:r w:rsidRPr="0039537B">
                              <w:rPr>
                                <w:rFonts w:ascii="Consolas" w:hAnsi="Consolas" w:cs="Consolas"/>
                                <w:color w:val="000000"/>
                                <w:sz w:val="18"/>
                                <w:szCs w:val="18"/>
                              </w:rPr>
                              <w:t>);</w:t>
                            </w:r>
                            <w:proofErr w:type="gramEnd"/>
                          </w:p>
                          <w:p w14:paraId="0BC356D8"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vec4(1, 1, 1, 1</w:t>
                            </w:r>
                            <w:proofErr w:type="gramStart"/>
                            <w:r w:rsidRPr="0039537B">
                              <w:rPr>
                                <w:rFonts w:ascii="Consolas" w:hAnsi="Consolas" w:cs="Consolas"/>
                                <w:color w:val="000000"/>
                                <w:sz w:val="18"/>
                                <w:szCs w:val="18"/>
                              </w:rPr>
                              <w:t>);</w:t>
                            </w:r>
                            <w:proofErr w:type="gramEnd"/>
                          </w:p>
                          <w:p w14:paraId="5FE75E54"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4A1AAFC1"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else</w:t>
                            </w:r>
                          </w:p>
                          <w:p w14:paraId="7CD566E3"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21D90243" w14:textId="0D2177FF"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gl_</w:t>
                            </w:r>
                            <w:r>
                              <w:rPr>
                                <w:rFonts w:ascii="Consolas" w:hAnsi="Consolas" w:cs="Consolas"/>
                                <w:color w:val="000000"/>
                                <w:sz w:val="18"/>
                                <w:szCs w:val="18"/>
                              </w:rPr>
                              <w:t>P</w:t>
                            </w:r>
                            <w:r w:rsidRPr="0039537B">
                              <w:rPr>
                                <w:rFonts w:ascii="Consolas" w:hAnsi="Consolas" w:cs="Consolas"/>
                                <w:color w:val="000000"/>
                                <w:sz w:val="18"/>
                                <w:szCs w:val="18"/>
                              </w:rPr>
                              <w:t>osition = vec4(4, 3, 2, 1</w:t>
                            </w:r>
                            <w:proofErr w:type="gramStart"/>
                            <w:r w:rsidRPr="0039537B">
                              <w:rPr>
                                <w:rFonts w:ascii="Consolas" w:hAnsi="Consolas" w:cs="Consolas"/>
                                <w:color w:val="000000"/>
                                <w:sz w:val="18"/>
                                <w:szCs w:val="18"/>
                              </w:rPr>
                              <w:t>);</w:t>
                            </w:r>
                            <w:proofErr w:type="gramEnd"/>
                          </w:p>
                          <w:p w14:paraId="1D38781E"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vec4(1, 1, 1, 0.5</w:t>
                            </w:r>
                            <w:proofErr w:type="gramStart"/>
                            <w:r w:rsidRPr="0039537B">
                              <w:rPr>
                                <w:rFonts w:ascii="Consolas" w:hAnsi="Consolas" w:cs="Consolas"/>
                                <w:color w:val="000000"/>
                                <w:sz w:val="18"/>
                                <w:szCs w:val="18"/>
                              </w:rPr>
                              <w:t>);</w:t>
                            </w:r>
                            <w:proofErr w:type="gramEnd"/>
                          </w:p>
                          <w:p w14:paraId="1A64DE15"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2AA89489"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p>
                          <w:p w14:paraId="20571B7F"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8000"/>
                                <w:sz w:val="18"/>
                                <w:szCs w:val="18"/>
                              </w:rPr>
                              <w:t xml:space="preserve">// or </w:t>
                            </w:r>
                          </w:p>
                          <w:p w14:paraId="48C694CD"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switch</w:t>
                            </w:r>
                            <w:r w:rsidRPr="0039537B">
                              <w:rPr>
                                <w:rFonts w:ascii="Consolas" w:hAnsi="Consolas" w:cs="Consolas"/>
                                <w:color w:val="000000"/>
                                <w:sz w:val="18"/>
                                <w:szCs w:val="18"/>
                              </w:rPr>
                              <w:t xml:space="preserve"> (a_variable)</w:t>
                            </w:r>
                          </w:p>
                          <w:p w14:paraId="0547691F"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1F988C47"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case</w:t>
                            </w:r>
                            <w:r w:rsidRPr="0039537B">
                              <w:rPr>
                                <w:rFonts w:ascii="Consolas" w:hAnsi="Consolas" w:cs="Consolas"/>
                                <w:color w:val="000000"/>
                                <w:sz w:val="18"/>
                                <w:szCs w:val="18"/>
                              </w:rPr>
                              <w:t xml:space="preserve"> 1:   </w:t>
                            </w:r>
                            <w:r w:rsidRPr="0039537B">
                              <w:rPr>
                                <w:rFonts w:ascii="Consolas" w:hAnsi="Consolas" w:cs="Consolas"/>
                                <w:color w:val="008000"/>
                                <w:sz w:val="18"/>
                                <w:szCs w:val="18"/>
                              </w:rPr>
                              <w:t>// set color to white</w:t>
                            </w:r>
                          </w:p>
                          <w:p w14:paraId="3A4A343E"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vec4(1, 1, 1, 1</w:t>
                            </w:r>
                            <w:proofErr w:type="gramStart"/>
                            <w:r w:rsidRPr="0039537B">
                              <w:rPr>
                                <w:rFonts w:ascii="Consolas" w:hAnsi="Consolas" w:cs="Consolas"/>
                                <w:color w:val="000000"/>
                                <w:sz w:val="18"/>
                                <w:szCs w:val="18"/>
                              </w:rPr>
                              <w:t>);</w:t>
                            </w:r>
                            <w:proofErr w:type="gramEnd"/>
                          </w:p>
                          <w:p w14:paraId="4BC30E0E"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roofErr w:type="gramStart"/>
                            <w:r w:rsidRPr="0039537B">
                              <w:rPr>
                                <w:rFonts w:ascii="Consolas" w:hAnsi="Consolas" w:cs="Consolas"/>
                                <w:color w:val="0000FF"/>
                                <w:sz w:val="18"/>
                                <w:szCs w:val="18"/>
                              </w:rPr>
                              <w:t>break</w:t>
                            </w:r>
                            <w:r w:rsidRPr="0039537B">
                              <w:rPr>
                                <w:rFonts w:ascii="Consolas" w:hAnsi="Consolas" w:cs="Consolas"/>
                                <w:color w:val="000000"/>
                                <w:sz w:val="18"/>
                                <w:szCs w:val="18"/>
                              </w:rPr>
                              <w:t>;</w:t>
                            </w:r>
                            <w:proofErr w:type="gramEnd"/>
                          </w:p>
                          <w:p w14:paraId="14FF1FA2"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case</w:t>
                            </w:r>
                            <w:r w:rsidRPr="0039537B">
                              <w:rPr>
                                <w:rFonts w:ascii="Consolas" w:hAnsi="Consolas" w:cs="Consolas"/>
                                <w:color w:val="000000"/>
                                <w:sz w:val="18"/>
                                <w:szCs w:val="18"/>
                              </w:rPr>
                              <w:t xml:space="preserve"> 2:   </w:t>
                            </w:r>
                            <w:r w:rsidRPr="0039537B">
                              <w:rPr>
                                <w:rFonts w:ascii="Consolas" w:hAnsi="Consolas" w:cs="Consolas"/>
                                <w:color w:val="008000"/>
                                <w:sz w:val="18"/>
                                <w:szCs w:val="18"/>
                              </w:rPr>
                              <w:t>// set color to red</w:t>
                            </w:r>
                          </w:p>
                          <w:p w14:paraId="1A6D3696"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vec4(1, 0, 0, 1</w:t>
                            </w:r>
                            <w:proofErr w:type="gramStart"/>
                            <w:r w:rsidRPr="0039537B">
                              <w:rPr>
                                <w:rFonts w:ascii="Consolas" w:hAnsi="Consolas" w:cs="Consolas"/>
                                <w:color w:val="000000"/>
                                <w:sz w:val="18"/>
                                <w:szCs w:val="18"/>
                              </w:rPr>
                              <w:t>);</w:t>
                            </w:r>
                            <w:proofErr w:type="gramEnd"/>
                          </w:p>
                          <w:p w14:paraId="6AD3DCD3"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roofErr w:type="gramStart"/>
                            <w:r w:rsidRPr="0039537B">
                              <w:rPr>
                                <w:rFonts w:ascii="Consolas" w:hAnsi="Consolas" w:cs="Consolas"/>
                                <w:color w:val="0000FF"/>
                                <w:sz w:val="18"/>
                                <w:szCs w:val="18"/>
                              </w:rPr>
                              <w:t>break</w:t>
                            </w:r>
                            <w:r w:rsidRPr="0039537B">
                              <w:rPr>
                                <w:rFonts w:ascii="Consolas" w:hAnsi="Consolas" w:cs="Consolas"/>
                                <w:color w:val="000000"/>
                                <w:sz w:val="18"/>
                                <w:szCs w:val="18"/>
                              </w:rPr>
                              <w:t>;</w:t>
                            </w:r>
                            <w:proofErr w:type="gramEnd"/>
                          </w:p>
                          <w:p w14:paraId="5CCB7DAA"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case</w:t>
                            </w:r>
                            <w:r w:rsidRPr="0039537B">
                              <w:rPr>
                                <w:rFonts w:ascii="Consolas" w:hAnsi="Consolas" w:cs="Consolas"/>
                                <w:color w:val="000000"/>
                                <w:sz w:val="18"/>
                                <w:szCs w:val="18"/>
                              </w:rPr>
                              <w:t xml:space="preserve"> 2:   </w:t>
                            </w:r>
                            <w:r w:rsidRPr="0039537B">
                              <w:rPr>
                                <w:rFonts w:ascii="Consolas" w:hAnsi="Consolas" w:cs="Consolas"/>
                                <w:color w:val="008000"/>
                                <w:sz w:val="18"/>
                                <w:szCs w:val="18"/>
                              </w:rPr>
                              <w:t>// set color to green</w:t>
                            </w:r>
                          </w:p>
                          <w:p w14:paraId="05A0DC12"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vec4(0, 1, 0, 1</w:t>
                            </w:r>
                            <w:proofErr w:type="gramStart"/>
                            <w:r w:rsidRPr="0039537B">
                              <w:rPr>
                                <w:rFonts w:ascii="Consolas" w:hAnsi="Consolas" w:cs="Consolas"/>
                                <w:color w:val="000000"/>
                                <w:sz w:val="18"/>
                                <w:szCs w:val="18"/>
                              </w:rPr>
                              <w:t>);</w:t>
                            </w:r>
                            <w:proofErr w:type="gramEnd"/>
                          </w:p>
                          <w:p w14:paraId="072754F1"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roofErr w:type="gramStart"/>
                            <w:r w:rsidRPr="0039537B">
                              <w:rPr>
                                <w:rFonts w:ascii="Consolas" w:hAnsi="Consolas" w:cs="Consolas"/>
                                <w:color w:val="0000FF"/>
                                <w:sz w:val="18"/>
                                <w:szCs w:val="18"/>
                              </w:rPr>
                              <w:t>break</w:t>
                            </w:r>
                            <w:r w:rsidRPr="0039537B">
                              <w:rPr>
                                <w:rFonts w:ascii="Consolas" w:hAnsi="Consolas" w:cs="Consolas"/>
                                <w:color w:val="000000"/>
                                <w:sz w:val="18"/>
                                <w:szCs w:val="18"/>
                              </w:rPr>
                              <w:t>;</w:t>
                            </w:r>
                            <w:proofErr w:type="gramEnd"/>
                          </w:p>
                          <w:p w14:paraId="0AF25016"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default</w:t>
                            </w:r>
                            <w:r w:rsidRPr="0039537B">
                              <w:rPr>
                                <w:rFonts w:ascii="Consolas" w:hAnsi="Consolas" w:cs="Consolas"/>
                                <w:color w:val="000000"/>
                                <w:sz w:val="18"/>
                                <w:szCs w:val="18"/>
                              </w:rPr>
                              <w:t xml:space="preserve">:   </w:t>
                            </w:r>
                            <w:r w:rsidRPr="0039537B">
                              <w:rPr>
                                <w:rFonts w:ascii="Consolas" w:hAnsi="Consolas" w:cs="Consolas"/>
                                <w:color w:val="008000"/>
                                <w:sz w:val="18"/>
                                <w:szCs w:val="18"/>
                              </w:rPr>
                              <w:t>// set color to blue</w:t>
                            </w:r>
                          </w:p>
                          <w:p w14:paraId="0CF707C1"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vec4(0, 0, 1, 1</w:t>
                            </w:r>
                            <w:proofErr w:type="gramStart"/>
                            <w:r w:rsidRPr="0039537B">
                              <w:rPr>
                                <w:rFonts w:ascii="Consolas" w:hAnsi="Consolas" w:cs="Consolas"/>
                                <w:color w:val="000000"/>
                                <w:sz w:val="18"/>
                                <w:szCs w:val="18"/>
                              </w:rPr>
                              <w:t>);</w:t>
                            </w:r>
                            <w:proofErr w:type="gramEnd"/>
                          </w:p>
                          <w:p w14:paraId="7BF12D95"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roofErr w:type="gramStart"/>
                            <w:r w:rsidRPr="0039537B">
                              <w:rPr>
                                <w:rFonts w:ascii="Consolas" w:hAnsi="Consolas" w:cs="Consolas"/>
                                <w:color w:val="0000FF"/>
                                <w:sz w:val="18"/>
                                <w:szCs w:val="18"/>
                              </w:rPr>
                              <w:t>break</w:t>
                            </w:r>
                            <w:r w:rsidRPr="0039537B">
                              <w:rPr>
                                <w:rFonts w:ascii="Consolas" w:hAnsi="Consolas" w:cs="Consolas"/>
                                <w:color w:val="000000"/>
                                <w:sz w:val="18"/>
                                <w:szCs w:val="18"/>
                              </w:rPr>
                              <w:t>;</w:t>
                            </w:r>
                            <w:proofErr w:type="gramEnd"/>
                          </w:p>
                          <w:p w14:paraId="6E6EAF5A"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549E56E6" w14:textId="69D34F6E" w:rsidR="00046CFA" w:rsidRPr="0039537B" w:rsidRDefault="00046CFA" w:rsidP="0039537B">
                            <w:pPr>
                              <w:spacing w:after="0"/>
                              <w:rPr>
                                <w:sz w:val="18"/>
                                <w:szCs w:val="18"/>
                              </w:rPr>
                            </w:pPr>
                            <w:r w:rsidRPr="0039537B">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047E9263" id="_x0000_s1052"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APsNw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fBkECpJUUJ9QFAuj6fGR&#10;4qYF+4uSHg1fUvfzwKygRH3SKOwqm8/DC4mH+eIGVSD2OlNdZ5jmCIV8UjJutz6+qki5uUcD7GSU&#10;5qWTqWc0ciRxenThpVyf41cvv4bNb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FzwA+w3AgAAYgQAAA4AAAAAAAAAAAAA&#10;AAAALgIAAGRycy9lMm9Eb2MueG1sUEsBAi0AFAAGAAgAAAAhALArkyndAAAABQEAAA8AAAAAAAAA&#10;AAAAAAAAkQQAAGRycy9kb3ducmV2LnhtbFBLBQYAAAAABAAEAPMAAACbBQAAAAA=&#10;" fillcolor="#d5dce4 [671]">
                <v:textbox style="mso-fit-shape-to-text:t">
                  <w:txbxContent>
                    <w:p w14:paraId="2C1C8FD7" w14:textId="6A9B1503"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FF"/>
                          <w:sz w:val="18"/>
                          <w:szCs w:val="18"/>
                        </w:rPr>
                        <w:t>in</w:t>
                      </w:r>
                      <w:r w:rsidRPr="0039537B">
                        <w:rPr>
                          <w:rFonts w:ascii="Consolas" w:hAnsi="Consolas" w:cs="Consolas"/>
                          <w:color w:val="000000"/>
                          <w:sz w:val="18"/>
                          <w:szCs w:val="18"/>
                        </w:rPr>
                        <w:t xml:space="preserve"> </w:t>
                      </w:r>
                      <w:r w:rsidRPr="0039537B">
                        <w:rPr>
                          <w:rFonts w:ascii="Consolas" w:hAnsi="Consolas" w:cs="Consolas"/>
                          <w:color w:val="0000FF"/>
                          <w:sz w:val="18"/>
                          <w:szCs w:val="18"/>
                        </w:rPr>
                        <w:t>int</w:t>
                      </w:r>
                      <w:r w:rsidRPr="0039537B">
                        <w:rPr>
                          <w:rFonts w:ascii="Consolas" w:hAnsi="Consolas" w:cs="Consolas"/>
                          <w:color w:val="000000"/>
                          <w:sz w:val="18"/>
                          <w:szCs w:val="18"/>
                        </w:rPr>
                        <w:t xml:space="preserve"> a_</w:t>
                      </w:r>
                      <w:proofErr w:type="gramStart"/>
                      <w:r w:rsidRPr="0039537B">
                        <w:rPr>
                          <w:rFonts w:ascii="Consolas" w:hAnsi="Consolas" w:cs="Consolas"/>
                          <w:color w:val="000000"/>
                          <w:sz w:val="18"/>
                          <w:szCs w:val="18"/>
                        </w:rPr>
                        <w:t>variable;</w:t>
                      </w:r>
                      <w:proofErr w:type="gramEnd"/>
                    </w:p>
                    <w:p w14:paraId="5EC6EB9E"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FF"/>
                          <w:sz w:val="18"/>
                          <w:szCs w:val="18"/>
                        </w:rPr>
                        <w:t>out</w:t>
                      </w:r>
                      <w:r w:rsidRPr="0039537B">
                        <w:rPr>
                          <w:rFonts w:ascii="Consolas" w:hAnsi="Consolas" w:cs="Consolas"/>
                          <w:color w:val="000000"/>
                          <w:sz w:val="18"/>
                          <w:szCs w:val="18"/>
                        </w:rPr>
                        <w:t xml:space="preserve"> vec4 s_</w:t>
                      </w:r>
                      <w:proofErr w:type="gramStart"/>
                      <w:r w:rsidRPr="0039537B">
                        <w:rPr>
                          <w:rFonts w:ascii="Consolas" w:hAnsi="Consolas" w:cs="Consolas"/>
                          <w:color w:val="000000"/>
                          <w:sz w:val="18"/>
                          <w:szCs w:val="18"/>
                        </w:rPr>
                        <w:t>color;</w:t>
                      </w:r>
                      <w:proofErr w:type="gramEnd"/>
                    </w:p>
                    <w:p w14:paraId="1049F54D"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FF"/>
                          <w:sz w:val="18"/>
                          <w:szCs w:val="18"/>
                        </w:rPr>
                        <w:t>void</w:t>
                      </w:r>
                      <w:r w:rsidRPr="0039537B">
                        <w:rPr>
                          <w:rFonts w:ascii="Consolas" w:hAnsi="Consolas" w:cs="Consolas"/>
                          <w:color w:val="000000"/>
                          <w:sz w:val="18"/>
                          <w:szCs w:val="18"/>
                        </w:rPr>
                        <w:t xml:space="preserve"> s_conditional()</w:t>
                      </w:r>
                    </w:p>
                    <w:p w14:paraId="005449D7"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w:t>
                      </w:r>
                    </w:p>
                    <w:p w14:paraId="3CA17FCB"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if</w:t>
                      </w:r>
                      <w:r w:rsidRPr="0039537B">
                        <w:rPr>
                          <w:rFonts w:ascii="Consolas" w:hAnsi="Consolas" w:cs="Consolas"/>
                          <w:color w:val="000000"/>
                          <w:sz w:val="18"/>
                          <w:szCs w:val="18"/>
                        </w:rPr>
                        <w:t xml:space="preserve"> (a_variable == 2)</w:t>
                      </w:r>
                    </w:p>
                    <w:p w14:paraId="1AB05B8D"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7AB4F90D"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gl_Position = vec4(1, 2, 3, 4</w:t>
                      </w:r>
                      <w:proofErr w:type="gramStart"/>
                      <w:r w:rsidRPr="0039537B">
                        <w:rPr>
                          <w:rFonts w:ascii="Consolas" w:hAnsi="Consolas" w:cs="Consolas"/>
                          <w:color w:val="000000"/>
                          <w:sz w:val="18"/>
                          <w:szCs w:val="18"/>
                        </w:rPr>
                        <w:t>);</w:t>
                      </w:r>
                      <w:proofErr w:type="gramEnd"/>
                    </w:p>
                    <w:p w14:paraId="0BC356D8"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vec4(1, 1, 1, 1</w:t>
                      </w:r>
                      <w:proofErr w:type="gramStart"/>
                      <w:r w:rsidRPr="0039537B">
                        <w:rPr>
                          <w:rFonts w:ascii="Consolas" w:hAnsi="Consolas" w:cs="Consolas"/>
                          <w:color w:val="000000"/>
                          <w:sz w:val="18"/>
                          <w:szCs w:val="18"/>
                        </w:rPr>
                        <w:t>);</w:t>
                      </w:r>
                      <w:proofErr w:type="gramEnd"/>
                    </w:p>
                    <w:p w14:paraId="5FE75E54"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4A1AAFC1"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else</w:t>
                      </w:r>
                    </w:p>
                    <w:p w14:paraId="7CD566E3"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21D90243" w14:textId="0D2177FF"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gl_</w:t>
                      </w:r>
                      <w:r>
                        <w:rPr>
                          <w:rFonts w:ascii="Consolas" w:hAnsi="Consolas" w:cs="Consolas"/>
                          <w:color w:val="000000"/>
                          <w:sz w:val="18"/>
                          <w:szCs w:val="18"/>
                        </w:rPr>
                        <w:t>P</w:t>
                      </w:r>
                      <w:r w:rsidRPr="0039537B">
                        <w:rPr>
                          <w:rFonts w:ascii="Consolas" w:hAnsi="Consolas" w:cs="Consolas"/>
                          <w:color w:val="000000"/>
                          <w:sz w:val="18"/>
                          <w:szCs w:val="18"/>
                        </w:rPr>
                        <w:t>osition = vec4(4, 3, 2, 1</w:t>
                      </w:r>
                      <w:proofErr w:type="gramStart"/>
                      <w:r w:rsidRPr="0039537B">
                        <w:rPr>
                          <w:rFonts w:ascii="Consolas" w:hAnsi="Consolas" w:cs="Consolas"/>
                          <w:color w:val="000000"/>
                          <w:sz w:val="18"/>
                          <w:szCs w:val="18"/>
                        </w:rPr>
                        <w:t>);</w:t>
                      </w:r>
                      <w:proofErr w:type="gramEnd"/>
                    </w:p>
                    <w:p w14:paraId="1D38781E"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vec4(1, 1, 1, 0.5</w:t>
                      </w:r>
                      <w:proofErr w:type="gramStart"/>
                      <w:r w:rsidRPr="0039537B">
                        <w:rPr>
                          <w:rFonts w:ascii="Consolas" w:hAnsi="Consolas" w:cs="Consolas"/>
                          <w:color w:val="000000"/>
                          <w:sz w:val="18"/>
                          <w:szCs w:val="18"/>
                        </w:rPr>
                        <w:t>);</w:t>
                      </w:r>
                      <w:proofErr w:type="gramEnd"/>
                    </w:p>
                    <w:p w14:paraId="1A64DE15"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2AA89489"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p>
                    <w:p w14:paraId="20571B7F"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8000"/>
                          <w:sz w:val="18"/>
                          <w:szCs w:val="18"/>
                        </w:rPr>
                        <w:t xml:space="preserve">// or </w:t>
                      </w:r>
                    </w:p>
                    <w:p w14:paraId="48C694CD"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switch</w:t>
                      </w:r>
                      <w:r w:rsidRPr="0039537B">
                        <w:rPr>
                          <w:rFonts w:ascii="Consolas" w:hAnsi="Consolas" w:cs="Consolas"/>
                          <w:color w:val="000000"/>
                          <w:sz w:val="18"/>
                          <w:szCs w:val="18"/>
                        </w:rPr>
                        <w:t xml:space="preserve"> (a_variable)</w:t>
                      </w:r>
                    </w:p>
                    <w:p w14:paraId="0547691F"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1F988C47"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case</w:t>
                      </w:r>
                      <w:r w:rsidRPr="0039537B">
                        <w:rPr>
                          <w:rFonts w:ascii="Consolas" w:hAnsi="Consolas" w:cs="Consolas"/>
                          <w:color w:val="000000"/>
                          <w:sz w:val="18"/>
                          <w:szCs w:val="18"/>
                        </w:rPr>
                        <w:t xml:space="preserve"> 1:   </w:t>
                      </w:r>
                      <w:r w:rsidRPr="0039537B">
                        <w:rPr>
                          <w:rFonts w:ascii="Consolas" w:hAnsi="Consolas" w:cs="Consolas"/>
                          <w:color w:val="008000"/>
                          <w:sz w:val="18"/>
                          <w:szCs w:val="18"/>
                        </w:rPr>
                        <w:t>// set color to white</w:t>
                      </w:r>
                    </w:p>
                    <w:p w14:paraId="3A4A343E"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vec4(1, 1, 1, 1</w:t>
                      </w:r>
                      <w:proofErr w:type="gramStart"/>
                      <w:r w:rsidRPr="0039537B">
                        <w:rPr>
                          <w:rFonts w:ascii="Consolas" w:hAnsi="Consolas" w:cs="Consolas"/>
                          <w:color w:val="000000"/>
                          <w:sz w:val="18"/>
                          <w:szCs w:val="18"/>
                        </w:rPr>
                        <w:t>);</w:t>
                      </w:r>
                      <w:proofErr w:type="gramEnd"/>
                    </w:p>
                    <w:p w14:paraId="4BC30E0E"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roofErr w:type="gramStart"/>
                      <w:r w:rsidRPr="0039537B">
                        <w:rPr>
                          <w:rFonts w:ascii="Consolas" w:hAnsi="Consolas" w:cs="Consolas"/>
                          <w:color w:val="0000FF"/>
                          <w:sz w:val="18"/>
                          <w:szCs w:val="18"/>
                        </w:rPr>
                        <w:t>break</w:t>
                      </w:r>
                      <w:r w:rsidRPr="0039537B">
                        <w:rPr>
                          <w:rFonts w:ascii="Consolas" w:hAnsi="Consolas" w:cs="Consolas"/>
                          <w:color w:val="000000"/>
                          <w:sz w:val="18"/>
                          <w:szCs w:val="18"/>
                        </w:rPr>
                        <w:t>;</w:t>
                      </w:r>
                      <w:proofErr w:type="gramEnd"/>
                    </w:p>
                    <w:p w14:paraId="14FF1FA2"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case</w:t>
                      </w:r>
                      <w:r w:rsidRPr="0039537B">
                        <w:rPr>
                          <w:rFonts w:ascii="Consolas" w:hAnsi="Consolas" w:cs="Consolas"/>
                          <w:color w:val="000000"/>
                          <w:sz w:val="18"/>
                          <w:szCs w:val="18"/>
                        </w:rPr>
                        <w:t xml:space="preserve"> 2:   </w:t>
                      </w:r>
                      <w:r w:rsidRPr="0039537B">
                        <w:rPr>
                          <w:rFonts w:ascii="Consolas" w:hAnsi="Consolas" w:cs="Consolas"/>
                          <w:color w:val="008000"/>
                          <w:sz w:val="18"/>
                          <w:szCs w:val="18"/>
                        </w:rPr>
                        <w:t>// set color to red</w:t>
                      </w:r>
                    </w:p>
                    <w:p w14:paraId="1A6D3696"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vec4(1, 0, 0, 1</w:t>
                      </w:r>
                      <w:proofErr w:type="gramStart"/>
                      <w:r w:rsidRPr="0039537B">
                        <w:rPr>
                          <w:rFonts w:ascii="Consolas" w:hAnsi="Consolas" w:cs="Consolas"/>
                          <w:color w:val="000000"/>
                          <w:sz w:val="18"/>
                          <w:szCs w:val="18"/>
                        </w:rPr>
                        <w:t>);</w:t>
                      </w:r>
                      <w:proofErr w:type="gramEnd"/>
                    </w:p>
                    <w:p w14:paraId="6AD3DCD3"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roofErr w:type="gramStart"/>
                      <w:r w:rsidRPr="0039537B">
                        <w:rPr>
                          <w:rFonts w:ascii="Consolas" w:hAnsi="Consolas" w:cs="Consolas"/>
                          <w:color w:val="0000FF"/>
                          <w:sz w:val="18"/>
                          <w:szCs w:val="18"/>
                        </w:rPr>
                        <w:t>break</w:t>
                      </w:r>
                      <w:r w:rsidRPr="0039537B">
                        <w:rPr>
                          <w:rFonts w:ascii="Consolas" w:hAnsi="Consolas" w:cs="Consolas"/>
                          <w:color w:val="000000"/>
                          <w:sz w:val="18"/>
                          <w:szCs w:val="18"/>
                        </w:rPr>
                        <w:t>;</w:t>
                      </w:r>
                      <w:proofErr w:type="gramEnd"/>
                    </w:p>
                    <w:p w14:paraId="5CCB7DAA"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case</w:t>
                      </w:r>
                      <w:r w:rsidRPr="0039537B">
                        <w:rPr>
                          <w:rFonts w:ascii="Consolas" w:hAnsi="Consolas" w:cs="Consolas"/>
                          <w:color w:val="000000"/>
                          <w:sz w:val="18"/>
                          <w:szCs w:val="18"/>
                        </w:rPr>
                        <w:t xml:space="preserve"> 2:   </w:t>
                      </w:r>
                      <w:r w:rsidRPr="0039537B">
                        <w:rPr>
                          <w:rFonts w:ascii="Consolas" w:hAnsi="Consolas" w:cs="Consolas"/>
                          <w:color w:val="008000"/>
                          <w:sz w:val="18"/>
                          <w:szCs w:val="18"/>
                        </w:rPr>
                        <w:t>// set color to green</w:t>
                      </w:r>
                    </w:p>
                    <w:p w14:paraId="05A0DC12"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vec4(0, 1, 0, 1</w:t>
                      </w:r>
                      <w:proofErr w:type="gramStart"/>
                      <w:r w:rsidRPr="0039537B">
                        <w:rPr>
                          <w:rFonts w:ascii="Consolas" w:hAnsi="Consolas" w:cs="Consolas"/>
                          <w:color w:val="000000"/>
                          <w:sz w:val="18"/>
                          <w:szCs w:val="18"/>
                        </w:rPr>
                        <w:t>);</w:t>
                      </w:r>
                      <w:proofErr w:type="gramEnd"/>
                    </w:p>
                    <w:p w14:paraId="072754F1"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roofErr w:type="gramStart"/>
                      <w:r w:rsidRPr="0039537B">
                        <w:rPr>
                          <w:rFonts w:ascii="Consolas" w:hAnsi="Consolas" w:cs="Consolas"/>
                          <w:color w:val="0000FF"/>
                          <w:sz w:val="18"/>
                          <w:szCs w:val="18"/>
                        </w:rPr>
                        <w:t>break</w:t>
                      </w:r>
                      <w:r w:rsidRPr="0039537B">
                        <w:rPr>
                          <w:rFonts w:ascii="Consolas" w:hAnsi="Consolas" w:cs="Consolas"/>
                          <w:color w:val="000000"/>
                          <w:sz w:val="18"/>
                          <w:szCs w:val="18"/>
                        </w:rPr>
                        <w:t>;</w:t>
                      </w:r>
                      <w:proofErr w:type="gramEnd"/>
                    </w:p>
                    <w:p w14:paraId="0AF25016"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r w:rsidRPr="0039537B">
                        <w:rPr>
                          <w:rFonts w:ascii="Consolas" w:hAnsi="Consolas" w:cs="Consolas"/>
                          <w:color w:val="0000FF"/>
                          <w:sz w:val="18"/>
                          <w:szCs w:val="18"/>
                        </w:rPr>
                        <w:t>default</w:t>
                      </w:r>
                      <w:r w:rsidRPr="0039537B">
                        <w:rPr>
                          <w:rFonts w:ascii="Consolas" w:hAnsi="Consolas" w:cs="Consolas"/>
                          <w:color w:val="000000"/>
                          <w:sz w:val="18"/>
                          <w:szCs w:val="18"/>
                        </w:rPr>
                        <w:t xml:space="preserve">:   </w:t>
                      </w:r>
                      <w:r w:rsidRPr="0039537B">
                        <w:rPr>
                          <w:rFonts w:ascii="Consolas" w:hAnsi="Consolas" w:cs="Consolas"/>
                          <w:color w:val="008000"/>
                          <w:sz w:val="18"/>
                          <w:szCs w:val="18"/>
                        </w:rPr>
                        <w:t>// set color to blue</w:t>
                      </w:r>
                    </w:p>
                    <w:p w14:paraId="0CF707C1"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s_color = vec4(0, 0, 1, 1</w:t>
                      </w:r>
                      <w:proofErr w:type="gramStart"/>
                      <w:r w:rsidRPr="0039537B">
                        <w:rPr>
                          <w:rFonts w:ascii="Consolas" w:hAnsi="Consolas" w:cs="Consolas"/>
                          <w:color w:val="000000"/>
                          <w:sz w:val="18"/>
                          <w:szCs w:val="18"/>
                        </w:rPr>
                        <w:t>);</w:t>
                      </w:r>
                      <w:proofErr w:type="gramEnd"/>
                    </w:p>
                    <w:p w14:paraId="7BF12D95"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roofErr w:type="gramStart"/>
                      <w:r w:rsidRPr="0039537B">
                        <w:rPr>
                          <w:rFonts w:ascii="Consolas" w:hAnsi="Consolas" w:cs="Consolas"/>
                          <w:color w:val="0000FF"/>
                          <w:sz w:val="18"/>
                          <w:szCs w:val="18"/>
                        </w:rPr>
                        <w:t>break</w:t>
                      </w:r>
                      <w:r w:rsidRPr="0039537B">
                        <w:rPr>
                          <w:rFonts w:ascii="Consolas" w:hAnsi="Consolas" w:cs="Consolas"/>
                          <w:color w:val="000000"/>
                          <w:sz w:val="18"/>
                          <w:szCs w:val="18"/>
                        </w:rPr>
                        <w:t>;</w:t>
                      </w:r>
                      <w:proofErr w:type="gramEnd"/>
                    </w:p>
                    <w:p w14:paraId="6E6EAF5A" w14:textId="77777777" w:rsidR="00046CFA" w:rsidRPr="0039537B" w:rsidRDefault="00046CFA" w:rsidP="0039537B">
                      <w:pPr>
                        <w:autoSpaceDE w:val="0"/>
                        <w:autoSpaceDN w:val="0"/>
                        <w:adjustRightInd w:val="0"/>
                        <w:spacing w:after="0" w:line="240" w:lineRule="auto"/>
                        <w:rPr>
                          <w:rFonts w:ascii="Consolas" w:hAnsi="Consolas" w:cs="Consolas"/>
                          <w:color w:val="000000"/>
                          <w:sz w:val="18"/>
                          <w:szCs w:val="18"/>
                        </w:rPr>
                      </w:pPr>
                      <w:r w:rsidRPr="0039537B">
                        <w:rPr>
                          <w:rFonts w:ascii="Consolas" w:hAnsi="Consolas" w:cs="Consolas"/>
                          <w:color w:val="000000"/>
                          <w:sz w:val="18"/>
                          <w:szCs w:val="18"/>
                        </w:rPr>
                        <w:t xml:space="preserve">    }</w:t>
                      </w:r>
                    </w:p>
                    <w:p w14:paraId="549E56E6" w14:textId="69D34F6E" w:rsidR="00046CFA" w:rsidRPr="0039537B" w:rsidRDefault="00046CFA" w:rsidP="0039537B">
                      <w:pPr>
                        <w:spacing w:after="0"/>
                        <w:rPr>
                          <w:sz w:val="18"/>
                          <w:szCs w:val="18"/>
                        </w:rPr>
                      </w:pPr>
                      <w:r w:rsidRPr="0039537B">
                        <w:rPr>
                          <w:rFonts w:ascii="Consolas" w:hAnsi="Consolas" w:cs="Consolas"/>
                          <w:color w:val="000000"/>
                          <w:sz w:val="18"/>
                          <w:szCs w:val="18"/>
                        </w:rPr>
                        <w:t>}</w:t>
                      </w:r>
                    </w:p>
                  </w:txbxContent>
                </v:textbox>
                <w10:anchorlock/>
              </v:shape>
            </w:pict>
          </mc:Fallback>
        </mc:AlternateContent>
      </w:r>
    </w:p>
    <w:p w14:paraId="13778AEC" w14:textId="6C194D0F" w:rsidR="009660C9" w:rsidRDefault="009660C9" w:rsidP="00F31C08"/>
    <w:p w14:paraId="21AE23AC" w14:textId="1FAA8658" w:rsidR="009660C9" w:rsidRDefault="009660C9" w:rsidP="00167D9C">
      <w:pPr>
        <w:pStyle w:val="Heading3"/>
      </w:pPr>
      <w:r>
        <w:t>Loops</w:t>
      </w:r>
    </w:p>
    <w:p w14:paraId="3DD2113F" w14:textId="081FD422" w:rsidR="008E006B" w:rsidRDefault="00A8371E" w:rsidP="009660C9">
      <w:r>
        <w:t xml:space="preserve">GLSL </w:t>
      </w:r>
      <w:r w:rsidR="00E540F6">
        <w:t xml:space="preserve">supports the three basic loops we </w:t>
      </w:r>
      <w:r w:rsidR="008927CF">
        <w:t xml:space="preserve">know. These are the </w:t>
      </w:r>
      <w:r w:rsidR="008927CF">
        <w:rPr>
          <w:i/>
          <w:iCs/>
        </w:rPr>
        <w:t xml:space="preserve">for, </w:t>
      </w:r>
      <w:r w:rsidR="004D4F3B">
        <w:rPr>
          <w:i/>
          <w:iCs/>
        </w:rPr>
        <w:t xml:space="preserve">while, </w:t>
      </w:r>
      <w:r w:rsidR="004D4F3B">
        <w:t>and</w:t>
      </w:r>
      <w:r w:rsidR="008927CF">
        <w:t xml:space="preserve"> </w:t>
      </w:r>
      <w:r w:rsidR="008927CF">
        <w:rPr>
          <w:i/>
          <w:iCs/>
        </w:rPr>
        <w:t>do/while</w:t>
      </w:r>
      <w:r w:rsidR="008927CF">
        <w:t xml:space="preserve"> loops.</w:t>
      </w:r>
      <w:r w:rsidR="00C94AC0">
        <w:t xml:space="preserve"> </w:t>
      </w:r>
      <w:r w:rsidR="00255B52">
        <w:t xml:space="preserve">Whatever we said about these loops when we </w:t>
      </w:r>
      <w:r w:rsidR="00BB2939">
        <w:t xml:space="preserve">were introduced to them in C++ is valid for GLSL loops as well. </w:t>
      </w:r>
      <w:r w:rsidR="00080305">
        <w:t xml:space="preserve">They behave in </w:t>
      </w:r>
      <w:r w:rsidR="004D4F3B">
        <w:t>the same</w:t>
      </w:r>
      <w:r w:rsidR="00080305">
        <w:t xml:space="preserve"> way. </w:t>
      </w:r>
      <w:r w:rsidR="00080305">
        <w:rPr>
          <w:i/>
          <w:iCs/>
        </w:rPr>
        <w:t>for</w:t>
      </w:r>
      <w:r w:rsidR="00080305">
        <w:t xml:space="preserve"> and </w:t>
      </w:r>
      <w:r w:rsidR="008C4430">
        <w:rPr>
          <w:i/>
          <w:iCs/>
        </w:rPr>
        <w:t>while</w:t>
      </w:r>
      <w:r w:rsidR="008C4430">
        <w:t xml:space="preserve"> loops perform the check in the beginning of the loop, while </w:t>
      </w:r>
      <w:r w:rsidR="003B0C39">
        <w:t xml:space="preserve">the </w:t>
      </w:r>
      <w:r w:rsidR="008C4430">
        <w:rPr>
          <w:i/>
          <w:iCs/>
        </w:rPr>
        <w:t>do</w:t>
      </w:r>
      <w:r w:rsidR="003B0C39">
        <w:rPr>
          <w:i/>
          <w:iCs/>
        </w:rPr>
        <w:t>/while</w:t>
      </w:r>
      <w:r w:rsidR="003B0C39">
        <w:t xml:space="preserve"> loop performs the check at the end. This means that the first two may </w:t>
      </w:r>
      <w:r w:rsidR="009274AA">
        <w:t xml:space="preserve">never enter the code inside the loop, and the third will execute that </w:t>
      </w:r>
      <w:r w:rsidR="00D436E0">
        <w:t>code</w:t>
      </w:r>
      <w:r w:rsidR="009274AA">
        <w:t xml:space="preserve"> a</w:t>
      </w:r>
      <w:r w:rsidR="00C25406">
        <w:t>t</w:t>
      </w:r>
      <w:r w:rsidR="009274AA">
        <w:t xml:space="preserve"> least once</w:t>
      </w:r>
      <w:r w:rsidR="00C25406">
        <w:t>.</w:t>
      </w:r>
    </w:p>
    <w:p w14:paraId="4B48AF43" w14:textId="4842981B" w:rsidR="00C94AC0" w:rsidRDefault="00C94AC0" w:rsidP="009660C9">
      <w:r>
        <w:t>Their syntax is the same as in C/C++ we know already</w:t>
      </w:r>
      <w:r w:rsidR="00CB7543">
        <w:t>:</w:t>
      </w:r>
    </w:p>
    <w:p w14:paraId="0347455B" w14:textId="05DC1545" w:rsidR="00CB7543" w:rsidRDefault="00CB7543" w:rsidP="009660C9">
      <w:r>
        <w:rPr>
          <w:noProof/>
        </w:rPr>
        <w:lastRenderedPageBreak/>
        <mc:AlternateContent>
          <mc:Choice Requires="wps">
            <w:drawing>
              <wp:inline distT="0" distB="0" distL="0" distR="0" wp14:anchorId="02145D2D" wp14:editId="2E26766E">
                <wp:extent cx="6170295" cy="1404620"/>
                <wp:effectExtent l="0" t="0" r="20955" b="1397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2C3FE709" w14:textId="4B22D010"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FF"/>
                                <w:sz w:val="18"/>
                                <w:szCs w:val="18"/>
                              </w:rPr>
                              <w:t>void</w:t>
                            </w:r>
                            <w:r w:rsidRPr="00130C7D">
                              <w:rPr>
                                <w:rFonts w:ascii="Consolas" w:hAnsi="Consolas" w:cs="Consolas"/>
                                <w:color w:val="000000"/>
                                <w:sz w:val="18"/>
                                <w:szCs w:val="18"/>
                              </w:rPr>
                              <w:t xml:space="preserve"> loops()</w:t>
                            </w:r>
                          </w:p>
                          <w:p w14:paraId="2A8F21DB"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w:t>
                            </w:r>
                          </w:p>
                          <w:p w14:paraId="5012A360"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for</w:t>
                            </w:r>
                            <w:r w:rsidRPr="00130C7D">
                              <w:rPr>
                                <w:rFonts w:ascii="Consolas" w:hAnsi="Consolas" w:cs="Consolas"/>
                                <w:color w:val="000000"/>
                                <w:sz w:val="18"/>
                                <w:szCs w:val="18"/>
                              </w:rPr>
                              <w:t xml:space="preserve"> (</w:t>
                            </w:r>
                            <w:r w:rsidRPr="00130C7D">
                              <w:rPr>
                                <w:rFonts w:ascii="Consolas" w:hAnsi="Consolas" w:cs="Consolas"/>
                                <w:color w:val="0000FF"/>
                                <w:sz w:val="18"/>
                                <w:szCs w:val="18"/>
                              </w:rPr>
                              <w:t>int</w:t>
                            </w:r>
                            <w:r w:rsidRPr="00130C7D">
                              <w:rPr>
                                <w:rFonts w:ascii="Consolas" w:hAnsi="Consolas" w:cs="Consolas"/>
                                <w:color w:val="000000"/>
                                <w:sz w:val="18"/>
                                <w:szCs w:val="18"/>
                              </w:rPr>
                              <w:t xml:space="preserve"> i = 0; i &lt; 10; i = i + 1)</w:t>
                            </w:r>
                          </w:p>
                          <w:p w14:paraId="76128B63"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p>
                          <w:p w14:paraId="407A5C49"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8000"/>
                                <w:sz w:val="18"/>
                                <w:szCs w:val="18"/>
                              </w:rPr>
                              <w:t>// do something</w:t>
                            </w:r>
                          </w:p>
                          <w:p w14:paraId="14FE35FE" w14:textId="2C88EC02"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p>
                          <w:p w14:paraId="776A147B"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int</w:t>
                            </w:r>
                            <w:r w:rsidRPr="00130C7D">
                              <w:rPr>
                                <w:rFonts w:ascii="Consolas" w:hAnsi="Consolas" w:cs="Consolas"/>
                                <w:color w:val="000000"/>
                                <w:sz w:val="18"/>
                                <w:szCs w:val="18"/>
                              </w:rPr>
                              <w:t xml:space="preserve"> j = </w:t>
                            </w:r>
                            <w:proofErr w:type="gramStart"/>
                            <w:r w:rsidRPr="00130C7D">
                              <w:rPr>
                                <w:rFonts w:ascii="Consolas" w:hAnsi="Consolas" w:cs="Consolas"/>
                                <w:color w:val="000000"/>
                                <w:sz w:val="18"/>
                                <w:szCs w:val="18"/>
                              </w:rPr>
                              <w:t>0;</w:t>
                            </w:r>
                            <w:proofErr w:type="gramEnd"/>
                          </w:p>
                          <w:p w14:paraId="3BA0B044"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while</w:t>
                            </w:r>
                            <w:r w:rsidRPr="00130C7D">
                              <w:rPr>
                                <w:rFonts w:ascii="Consolas" w:hAnsi="Consolas" w:cs="Consolas"/>
                                <w:color w:val="000000"/>
                                <w:sz w:val="18"/>
                                <w:szCs w:val="18"/>
                              </w:rPr>
                              <w:t xml:space="preserve"> (j &lt; 10)</w:t>
                            </w:r>
                          </w:p>
                          <w:p w14:paraId="1E96E4AA"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p>
                          <w:p w14:paraId="1DCF1DEF"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8000"/>
                                <w:sz w:val="18"/>
                                <w:szCs w:val="18"/>
                              </w:rPr>
                              <w:t>// do something</w:t>
                            </w:r>
                          </w:p>
                          <w:p w14:paraId="2DBC1AF0"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j = j + 1; </w:t>
                            </w:r>
                            <w:r w:rsidRPr="00130C7D">
                              <w:rPr>
                                <w:rFonts w:ascii="Consolas" w:hAnsi="Consolas" w:cs="Consolas"/>
                                <w:color w:val="008000"/>
                                <w:sz w:val="18"/>
                                <w:szCs w:val="18"/>
                              </w:rPr>
                              <w:t>// remember to increase counter!</w:t>
                            </w:r>
                          </w:p>
                          <w:p w14:paraId="67CF1F6E" w14:textId="21B98F3B"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p>
                          <w:p w14:paraId="0FF5AB03"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int</w:t>
                            </w:r>
                            <w:r w:rsidRPr="00130C7D">
                              <w:rPr>
                                <w:rFonts w:ascii="Consolas" w:hAnsi="Consolas" w:cs="Consolas"/>
                                <w:color w:val="000000"/>
                                <w:sz w:val="18"/>
                                <w:szCs w:val="18"/>
                              </w:rPr>
                              <w:t xml:space="preserve"> j = </w:t>
                            </w:r>
                            <w:proofErr w:type="gramStart"/>
                            <w:r w:rsidRPr="00130C7D">
                              <w:rPr>
                                <w:rFonts w:ascii="Consolas" w:hAnsi="Consolas" w:cs="Consolas"/>
                                <w:color w:val="000000"/>
                                <w:sz w:val="18"/>
                                <w:szCs w:val="18"/>
                              </w:rPr>
                              <w:t>10;</w:t>
                            </w:r>
                            <w:proofErr w:type="gramEnd"/>
                          </w:p>
                          <w:p w14:paraId="5EAE42B7"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do</w:t>
                            </w:r>
                            <w:r w:rsidRPr="00130C7D">
                              <w:rPr>
                                <w:rFonts w:ascii="Consolas" w:hAnsi="Consolas" w:cs="Consolas"/>
                                <w:color w:val="000000"/>
                                <w:sz w:val="18"/>
                                <w:szCs w:val="18"/>
                              </w:rPr>
                              <w:t xml:space="preserve"> {</w:t>
                            </w:r>
                          </w:p>
                          <w:p w14:paraId="5E426243"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8000"/>
                                <w:sz w:val="18"/>
                                <w:szCs w:val="18"/>
                              </w:rPr>
                              <w:t>// do something</w:t>
                            </w:r>
                          </w:p>
                          <w:p w14:paraId="33C080E1" w14:textId="46AAC7BD"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j = j - 1; </w:t>
                            </w:r>
                            <w:r w:rsidRPr="00130C7D">
                              <w:rPr>
                                <w:rFonts w:ascii="Consolas" w:hAnsi="Consolas" w:cs="Consolas"/>
                                <w:color w:val="008000"/>
                                <w:sz w:val="18"/>
                                <w:szCs w:val="18"/>
                              </w:rPr>
                              <w:t>// remember to decrease counter!</w:t>
                            </w:r>
                          </w:p>
                          <w:p w14:paraId="7B1CF7B9"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 </w:t>
                            </w:r>
                            <w:r w:rsidRPr="00130C7D">
                              <w:rPr>
                                <w:rFonts w:ascii="Consolas" w:hAnsi="Consolas" w:cs="Consolas"/>
                                <w:color w:val="0000FF"/>
                                <w:sz w:val="18"/>
                                <w:szCs w:val="18"/>
                              </w:rPr>
                              <w:t>while</w:t>
                            </w:r>
                            <w:r w:rsidRPr="00130C7D">
                              <w:rPr>
                                <w:rFonts w:ascii="Consolas" w:hAnsi="Consolas" w:cs="Consolas"/>
                                <w:color w:val="000000"/>
                                <w:sz w:val="18"/>
                                <w:szCs w:val="18"/>
                              </w:rPr>
                              <w:t xml:space="preserve"> (j &gt; 0</w:t>
                            </w:r>
                            <w:proofErr w:type="gramStart"/>
                            <w:r w:rsidRPr="00130C7D">
                              <w:rPr>
                                <w:rFonts w:ascii="Consolas" w:hAnsi="Consolas" w:cs="Consolas"/>
                                <w:color w:val="000000"/>
                                <w:sz w:val="18"/>
                                <w:szCs w:val="18"/>
                              </w:rPr>
                              <w:t>);</w:t>
                            </w:r>
                            <w:proofErr w:type="gramEnd"/>
                          </w:p>
                          <w:p w14:paraId="095479FB" w14:textId="3BAF3220" w:rsidR="00046CFA" w:rsidRPr="00130C7D" w:rsidRDefault="00046CFA" w:rsidP="00CB7543">
                            <w:pPr>
                              <w:spacing w:after="0"/>
                              <w:rPr>
                                <w:sz w:val="18"/>
                                <w:szCs w:val="18"/>
                              </w:rPr>
                            </w:pPr>
                            <w:r w:rsidRPr="00130C7D">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02145D2D" id="_x0000_s1053"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20aNw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i5pvgoCBUkqqJ9RFAuj6fGR&#10;4qYF+4uSHg1fUvfzyKygRH3SKOw6m8/DC4mH+WKFKhB7namuM0xzhEI+KRm3Ox9fVaTc3KEB9jJK&#10;89LJ1DMaOZI4PbrwUq7P8auXX8P2N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I5HbRo3AgAAYgQAAA4AAAAAAAAAAAAA&#10;AAAALgIAAGRycy9lMm9Eb2MueG1sUEsBAi0AFAAGAAgAAAAhALArkyndAAAABQEAAA8AAAAAAAAA&#10;AAAAAAAAkQQAAGRycy9kb3ducmV2LnhtbFBLBQYAAAAABAAEAPMAAACbBQAAAAA=&#10;" fillcolor="#d5dce4 [671]">
                <v:textbox style="mso-fit-shape-to-text:t">
                  <w:txbxContent>
                    <w:p w14:paraId="2C3FE709" w14:textId="4B22D010"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FF"/>
                          <w:sz w:val="18"/>
                          <w:szCs w:val="18"/>
                        </w:rPr>
                        <w:t>void</w:t>
                      </w:r>
                      <w:r w:rsidRPr="00130C7D">
                        <w:rPr>
                          <w:rFonts w:ascii="Consolas" w:hAnsi="Consolas" w:cs="Consolas"/>
                          <w:color w:val="000000"/>
                          <w:sz w:val="18"/>
                          <w:szCs w:val="18"/>
                        </w:rPr>
                        <w:t xml:space="preserve"> loops()</w:t>
                      </w:r>
                    </w:p>
                    <w:p w14:paraId="2A8F21DB"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w:t>
                      </w:r>
                    </w:p>
                    <w:p w14:paraId="5012A360"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for</w:t>
                      </w:r>
                      <w:r w:rsidRPr="00130C7D">
                        <w:rPr>
                          <w:rFonts w:ascii="Consolas" w:hAnsi="Consolas" w:cs="Consolas"/>
                          <w:color w:val="000000"/>
                          <w:sz w:val="18"/>
                          <w:szCs w:val="18"/>
                        </w:rPr>
                        <w:t xml:space="preserve"> (</w:t>
                      </w:r>
                      <w:r w:rsidRPr="00130C7D">
                        <w:rPr>
                          <w:rFonts w:ascii="Consolas" w:hAnsi="Consolas" w:cs="Consolas"/>
                          <w:color w:val="0000FF"/>
                          <w:sz w:val="18"/>
                          <w:szCs w:val="18"/>
                        </w:rPr>
                        <w:t>int</w:t>
                      </w:r>
                      <w:r w:rsidRPr="00130C7D">
                        <w:rPr>
                          <w:rFonts w:ascii="Consolas" w:hAnsi="Consolas" w:cs="Consolas"/>
                          <w:color w:val="000000"/>
                          <w:sz w:val="18"/>
                          <w:szCs w:val="18"/>
                        </w:rPr>
                        <w:t xml:space="preserve"> i = 0; i &lt; 10; i = i + 1)</w:t>
                      </w:r>
                    </w:p>
                    <w:p w14:paraId="76128B63"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p>
                    <w:p w14:paraId="407A5C49"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8000"/>
                          <w:sz w:val="18"/>
                          <w:szCs w:val="18"/>
                        </w:rPr>
                        <w:t>// do something</w:t>
                      </w:r>
                    </w:p>
                    <w:p w14:paraId="14FE35FE" w14:textId="2C88EC02"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p>
                    <w:p w14:paraId="776A147B"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int</w:t>
                      </w:r>
                      <w:r w:rsidRPr="00130C7D">
                        <w:rPr>
                          <w:rFonts w:ascii="Consolas" w:hAnsi="Consolas" w:cs="Consolas"/>
                          <w:color w:val="000000"/>
                          <w:sz w:val="18"/>
                          <w:szCs w:val="18"/>
                        </w:rPr>
                        <w:t xml:space="preserve"> j = </w:t>
                      </w:r>
                      <w:proofErr w:type="gramStart"/>
                      <w:r w:rsidRPr="00130C7D">
                        <w:rPr>
                          <w:rFonts w:ascii="Consolas" w:hAnsi="Consolas" w:cs="Consolas"/>
                          <w:color w:val="000000"/>
                          <w:sz w:val="18"/>
                          <w:szCs w:val="18"/>
                        </w:rPr>
                        <w:t>0;</w:t>
                      </w:r>
                      <w:proofErr w:type="gramEnd"/>
                    </w:p>
                    <w:p w14:paraId="3BA0B044"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while</w:t>
                      </w:r>
                      <w:r w:rsidRPr="00130C7D">
                        <w:rPr>
                          <w:rFonts w:ascii="Consolas" w:hAnsi="Consolas" w:cs="Consolas"/>
                          <w:color w:val="000000"/>
                          <w:sz w:val="18"/>
                          <w:szCs w:val="18"/>
                        </w:rPr>
                        <w:t xml:space="preserve"> (j &lt; 10)</w:t>
                      </w:r>
                    </w:p>
                    <w:p w14:paraId="1E96E4AA"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p>
                    <w:p w14:paraId="1DCF1DEF"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8000"/>
                          <w:sz w:val="18"/>
                          <w:szCs w:val="18"/>
                        </w:rPr>
                        <w:t>// do something</w:t>
                      </w:r>
                    </w:p>
                    <w:p w14:paraId="2DBC1AF0"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j = j + 1; </w:t>
                      </w:r>
                      <w:r w:rsidRPr="00130C7D">
                        <w:rPr>
                          <w:rFonts w:ascii="Consolas" w:hAnsi="Consolas" w:cs="Consolas"/>
                          <w:color w:val="008000"/>
                          <w:sz w:val="18"/>
                          <w:szCs w:val="18"/>
                        </w:rPr>
                        <w:t>// remember to increase counter!</w:t>
                      </w:r>
                    </w:p>
                    <w:p w14:paraId="67CF1F6E" w14:textId="21B98F3B"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p>
                    <w:p w14:paraId="0FF5AB03"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int</w:t>
                      </w:r>
                      <w:r w:rsidRPr="00130C7D">
                        <w:rPr>
                          <w:rFonts w:ascii="Consolas" w:hAnsi="Consolas" w:cs="Consolas"/>
                          <w:color w:val="000000"/>
                          <w:sz w:val="18"/>
                          <w:szCs w:val="18"/>
                        </w:rPr>
                        <w:t xml:space="preserve"> j = </w:t>
                      </w:r>
                      <w:proofErr w:type="gramStart"/>
                      <w:r w:rsidRPr="00130C7D">
                        <w:rPr>
                          <w:rFonts w:ascii="Consolas" w:hAnsi="Consolas" w:cs="Consolas"/>
                          <w:color w:val="000000"/>
                          <w:sz w:val="18"/>
                          <w:szCs w:val="18"/>
                        </w:rPr>
                        <w:t>10;</w:t>
                      </w:r>
                      <w:proofErr w:type="gramEnd"/>
                    </w:p>
                    <w:p w14:paraId="5EAE42B7"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00FF"/>
                          <w:sz w:val="18"/>
                          <w:szCs w:val="18"/>
                        </w:rPr>
                        <w:t>do</w:t>
                      </w:r>
                      <w:r w:rsidRPr="00130C7D">
                        <w:rPr>
                          <w:rFonts w:ascii="Consolas" w:hAnsi="Consolas" w:cs="Consolas"/>
                          <w:color w:val="000000"/>
                          <w:sz w:val="18"/>
                          <w:szCs w:val="18"/>
                        </w:rPr>
                        <w:t xml:space="preserve"> {</w:t>
                      </w:r>
                    </w:p>
                    <w:p w14:paraId="5E426243"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w:t>
                      </w:r>
                      <w:r w:rsidRPr="00130C7D">
                        <w:rPr>
                          <w:rFonts w:ascii="Consolas" w:hAnsi="Consolas" w:cs="Consolas"/>
                          <w:color w:val="008000"/>
                          <w:sz w:val="18"/>
                          <w:szCs w:val="18"/>
                        </w:rPr>
                        <w:t>// do something</w:t>
                      </w:r>
                    </w:p>
                    <w:p w14:paraId="33C080E1" w14:textId="46AAC7BD"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j = j - 1; </w:t>
                      </w:r>
                      <w:r w:rsidRPr="00130C7D">
                        <w:rPr>
                          <w:rFonts w:ascii="Consolas" w:hAnsi="Consolas" w:cs="Consolas"/>
                          <w:color w:val="008000"/>
                          <w:sz w:val="18"/>
                          <w:szCs w:val="18"/>
                        </w:rPr>
                        <w:t>// remember to decrease counter!</w:t>
                      </w:r>
                    </w:p>
                    <w:p w14:paraId="7B1CF7B9" w14:textId="77777777" w:rsidR="00046CFA" w:rsidRPr="00130C7D" w:rsidRDefault="00046CFA" w:rsidP="00CB7543">
                      <w:pPr>
                        <w:autoSpaceDE w:val="0"/>
                        <w:autoSpaceDN w:val="0"/>
                        <w:adjustRightInd w:val="0"/>
                        <w:spacing w:after="0" w:line="240" w:lineRule="auto"/>
                        <w:rPr>
                          <w:rFonts w:ascii="Consolas" w:hAnsi="Consolas" w:cs="Consolas"/>
                          <w:color w:val="000000"/>
                          <w:sz w:val="18"/>
                          <w:szCs w:val="18"/>
                        </w:rPr>
                      </w:pPr>
                      <w:r w:rsidRPr="00130C7D">
                        <w:rPr>
                          <w:rFonts w:ascii="Consolas" w:hAnsi="Consolas" w:cs="Consolas"/>
                          <w:color w:val="000000"/>
                          <w:sz w:val="18"/>
                          <w:szCs w:val="18"/>
                        </w:rPr>
                        <w:t xml:space="preserve">    } </w:t>
                      </w:r>
                      <w:r w:rsidRPr="00130C7D">
                        <w:rPr>
                          <w:rFonts w:ascii="Consolas" w:hAnsi="Consolas" w:cs="Consolas"/>
                          <w:color w:val="0000FF"/>
                          <w:sz w:val="18"/>
                          <w:szCs w:val="18"/>
                        </w:rPr>
                        <w:t>while</w:t>
                      </w:r>
                      <w:r w:rsidRPr="00130C7D">
                        <w:rPr>
                          <w:rFonts w:ascii="Consolas" w:hAnsi="Consolas" w:cs="Consolas"/>
                          <w:color w:val="000000"/>
                          <w:sz w:val="18"/>
                          <w:szCs w:val="18"/>
                        </w:rPr>
                        <w:t xml:space="preserve"> (j &gt; 0</w:t>
                      </w:r>
                      <w:proofErr w:type="gramStart"/>
                      <w:r w:rsidRPr="00130C7D">
                        <w:rPr>
                          <w:rFonts w:ascii="Consolas" w:hAnsi="Consolas" w:cs="Consolas"/>
                          <w:color w:val="000000"/>
                          <w:sz w:val="18"/>
                          <w:szCs w:val="18"/>
                        </w:rPr>
                        <w:t>);</w:t>
                      </w:r>
                      <w:proofErr w:type="gramEnd"/>
                    </w:p>
                    <w:p w14:paraId="095479FB" w14:textId="3BAF3220" w:rsidR="00046CFA" w:rsidRPr="00130C7D" w:rsidRDefault="00046CFA" w:rsidP="00CB7543">
                      <w:pPr>
                        <w:spacing w:after="0"/>
                        <w:rPr>
                          <w:sz w:val="18"/>
                          <w:szCs w:val="18"/>
                        </w:rPr>
                      </w:pPr>
                      <w:r w:rsidRPr="00130C7D">
                        <w:rPr>
                          <w:rFonts w:ascii="Consolas" w:hAnsi="Consolas" w:cs="Consolas"/>
                          <w:color w:val="000000"/>
                          <w:sz w:val="18"/>
                          <w:szCs w:val="18"/>
                        </w:rPr>
                        <w:t>}</w:t>
                      </w:r>
                    </w:p>
                  </w:txbxContent>
                </v:textbox>
                <w10:anchorlock/>
              </v:shape>
            </w:pict>
          </mc:Fallback>
        </mc:AlternateContent>
      </w:r>
    </w:p>
    <w:p w14:paraId="6728AE3D" w14:textId="174ED735" w:rsidR="00C25406" w:rsidRDefault="00C25406" w:rsidP="009660C9"/>
    <w:p w14:paraId="46A2DB9A" w14:textId="22F15803" w:rsidR="00CA4A6A" w:rsidRDefault="00CA4A6A" w:rsidP="00CA4A6A">
      <w:pPr>
        <w:pStyle w:val="Heading3"/>
      </w:pPr>
      <w:r>
        <w:t>Structures</w:t>
      </w:r>
    </w:p>
    <w:p w14:paraId="1BEEE4F1" w14:textId="5EEFDA46" w:rsidR="00CA4A6A" w:rsidRPr="00294B9D" w:rsidRDefault="00E351A2" w:rsidP="00CA4A6A">
      <w:r>
        <w:t xml:space="preserve">As we saw </w:t>
      </w:r>
      <w:r w:rsidR="00C547D6">
        <w:t xml:space="preserve">in C++ structures are </w:t>
      </w:r>
      <w:r w:rsidR="004D4F3B">
        <w:t>custom</w:t>
      </w:r>
      <w:r w:rsidR="00C547D6">
        <w:t xml:space="preserve"> data types. They give the opportunity to </w:t>
      </w:r>
      <w:r w:rsidR="00FB6427">
        <w:t xml:space="preserve">put together data describing one entity. </w:t>
      </w:r>
    </w:p>
    <w:p w14:paraId="44DF7C25" w14:textId="6C6B5A4D" w:rsidR="004D3E23" w:rsidRDefault="004D3E23" w:rsidP="00CA4A6A">
      <w:pPr>
        <w:rPr>
          <w:lang w:val="el-GR"/>
        </w:rPr>
      </w:pPr>
      <w:r w:rsidRPr="004D3E23">
        <w:rPr>
          <w:noProof/>
          <w:lang w:val="el-GR"/>
        </w:rPr>
        <mc:AlternateContent>
          <mc:Choice Requires="wps">
            <w:drawing>
              <wp:inline distT="0" distB="0" distL="0" distR="0" wp14:anchorId="69131A51" wp14:editId="772F9679">
                <wp:extent cx="6170295" cy="1404620"/>
                <wp:effectExtent l="0" t="0" r="20955"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5C38DC2" w14:textId="7278FF8E"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FF"/>
                                <w:sz w:val="18"/>
                                <w:szCs w:val="18"/>
                              </w:rPr>
                              <w:t>struct</w:t>
                            </w:r>
                            <w:r w:rsidRPr="004D3E23">
                              <w:rPr>
                                <w:rFonts w:ascii="Consolas" w:hAnsi="Consolas" w:cs="Consolas"/>
                                <w:color w:val="000000"/>
                                <w:sz w:val="18"/>
                                <w:szCs w:val="18"/>
                              </w:rPr>
                              <w:t xml:space="preserve"> my_vertex {</w:t>
                            </w:r>
                          </w:p>
                          <w:p w14:paraId="6A2248E7" w14:textId="77777777"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 xml:space="preserve">    vec3 pos; </w:t>
                            </w:r>
                            <w:r w:rsidRPr="004D3E23">
                              <w:rPr>
                                <w:rFonts w:ascii="Consolas" w:hAnsi="Consolas" w:cs="Consolas"/>
                                <w:color w:val="008000"/>
                                <w:sz w:val="18"/>
                                <w:szCs w:val="18"/>
                              </w:rPr>
                              <w:t>// position</w:t>
                            </w:r>
                          </w:p>
                          <w:p w14:paraId="4053C8D1" w14:textId="77777777"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 xml:space="preserve">    vec2 tex; </w:t>
                            </w:r>
                            <w:r w:rsidRPr="004D3E23">
                              <w:rPr>
                                <w:rFonts w:ascii="Consolas" w:hAnsi="Consolas" w:cs="Consolas"/>
                                <w:color w:val="008000"/>
                                <w:sz w:val="18"/>
                                <w:szCs w:val="18"/>
                              </w:rPr>
                              <w:t>// texture coordinates</w:t>
                            </w:r>
                          </w:p>
                          <w:p w14:paraId="694BE047" w14:textId="77777777"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 xml:space="preserve">    vec3 normal; </w:t>
                            </w:r>
                            <w:r w:rsidRPr="004D3E23">
                              <w:rPr>
                                <w:rFonts w:ascii="Consolas" w:hAnsi="Consolas" w:cs="Consolas"/>
                                <w:color w:val="008000"/>
                                <w:sz w:val="18"/>
                                <w:szCs w:val="18"/>
                              </w:rPr>
                              <w:t>// normal vector</w:t>
                            </w:r>
                          </w:p>
                          <w:p w14:paraId="1EE7E248" w14:textId="150F85BF" w:rsidR="00046CFA"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w:t>
                            </w:r>
                          </w:p>
                          <w:p w14:paraId="0F8AB94C" w14:textId="3C80C98E"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8000"/>
                                <w:sz w:val="18"/>
                                <w:szCs w:val="18"/>
                              </w:rPr>
                              <w:t>//</w:t>
                            </w:r>
                            <w:r>
                              <w:rPr>
                                <w:rFonts w:ascii="Consolas" w:hAnsi="Consolas" w:cs="Consolas"/>
                                <w:color w:val="008000"/>
                                <w:sz w:val="18"/>
                                <w:szCs w:val="18"/>
                              </w:rPr>
                              <w:t xml:space="preserve"> here we have an array of structures</w:t>
                            </w:r>
                          </w:p>
                          <w:p w14:paraId="40E09981" w14:textId="77777777"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my_vertex mv[10</w:t>
                            </w:r>
                            <w:proofErr w:type="gramStart"/>
                            <w:r w:rsidRPr="004D3E23">
                              <w:rPr>
                                <w:rFonts w:ascii="Consolas" w:hAnsi="Consolas" w:cs="Consolas"/>
                                <w:color w:val="000000"/>
                                <w:sz w:val="18"/>
                                <w:szCs w:val="18"/>
                              </w:rPr>
                              <w:t>];</w:t>
                            </w:r>
                            <w:proofErr w:type="gramEnd"/>
                          </w:p>
                          <w:p w14:paraId="1D0D1B59" w14:textId="33C118CA" w:rsidR="00046CFA"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mv[0].pos = vec3(1, 1, 1</w:t>
                            </w:r>
                            <w:proofErr w:type="gramStart"/>
                            <w:r w:rsidRPr="004D3E23">
                              <w:rPr>
                                <w:rFonts w:ascii="Consolas" w:hAnsi="Consolas" w:cs="Consolas"/>
                                <w:color w:val="000000"/>
                                <w:sz w:val="18"/>
                                <w:szCs w:val="18"/>
                              </w:rPr>
                              <w:t>);</w:t>
                            </w:r>
                            <w:proofErr w:type="gramEnd"/>
                          </w:p>
                          <w:p w14:paraId="11E0CCCF" w14:textId="6CAEDD24" w:rsidR="00046CFA"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8000"/>
                                <w:sz w:val="18"/>
                                <w:szCs w:val="18"/>
                              </w:rPr>
                              <w:t>//</w:t>
                            </w:r>
                            <w:r>
                              <w:rPr>
                                <w:rFonts w:ascii="Consolas" w:hAnsi="Consolas" w:cs="Consolas"/>
                                <w:color w:val="008000"/>
                                <w:sz w:val="18"/>
                                <w:szCs w:val="18"/>
                              </w:rPr>
                              <w:t xml:space="preserve"> initializing an array </w:t>
                            </w:r>
                          </w:p>
                          <w:p w14:paraId="6FAEAD59" w14:textId="1B3D22E0" w:rsidR="00046CFA" w:rsidRPr="002B1AFB" w:rsidRDefault="00046CFA" w:rsidP="004D3E23">
                            <w:pPr>
                              <w:autoSpaceDE w:val="0"/>
                              <w:autoSpaceDN w:val="0"/>
                              <w:adjustRightInd w:val="0"/>
                              <w:spacing w:after="0" w:line="240" w:lineRule="auto"/>
                              <w:rPr>
                                <w:rFonts w:ascii="Consolas" w:hAnsi="Consolas" w:cs="Consolas"/>
                                <w:color w:val="000000"/>
                                <w:sz w:val="18"/>
                                <w:szCs w:val="18"/>
                              </w:rPr>
                            </w:pPr>
                            <w:r w:rsidRPr="002B1AFB">
                              <w:rPr>
                                <w:rFonts w:ascii="Consolas" w:hAnsi="Consolas" w:cs="Consolas"/>
                                <w:color w:val="000000"/>
                                <w:sz w:val="18"/>
                                <w:szCs w:val="18"/>
                              </w:rPr>
                              <w:t>my_vertex v = my_vertex(vec2(0, 0, 0), vec2(1, 1), vec3(1, 0, 0)</w:t>
                            </w:r>
                            <w:proofErr w:type="gramStart"/>
                            <w:r w:rsidRPr="002B1AFB">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69131A51" id="_x0000_s1054"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UZqNw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DYIFCSpoD6hKBZG0+Mj&#10;xU0L9hclPRq+pO7ngVlBifqkUdhVNp+HFxIP88UNqkDsdaa6zjDNEQr5pGTcbn18VZFyc48G2Mko&#10;zUsnU89o5Eji9OjCS7k+x69efg2b3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OftRmo3AgAAYgQAAA4AAAAAAAAAAAAA&#10;AAAALgIAAGRycy9lMm9Eb2MueG1sUEsBAi0AFAAGAAgAAAAhALArkyndAAAABQEAAA8AAAAAAAAA&#10;AAAAAAAAkQQAAGRycy9kb3ducmV2LnhtbFBLBQYAAAAABAAEAPMAAACbBQAAAAA=&#10;" fillcolor="#d5dce4 [671]">
                <v:textbox style="mso-fit-shape-to-text:t">
                  <w:txbxContent>
                    <w:p w14:paraId="75C38DC2" w14:textId="7278FF8E"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FF"/>
                          <w:sz w:val="18"/>
                          <w:szCs w:val="18"/>
                        </w:rPr>
                        <w:t>struct</w:t>
                      </w:r>
                      <w:r w:rsidRPr="004D3E23">
                        <w:rPr>
                          <w:rFonts w:ascii="Consolas" w:hAnsi="Consolas" w:cs="Consolas"/>
                          <w:color w:val="000000"/>
                          <w:sz w:val="18"/>
                          <w:szCs w:val="18"/>
                        </w:rPr>
                        <w:t xml:space="preserve"> my_vertex {</w:t>
                      </w:r>
                    </w:p>
                    <w:p w14:paraId="6A2248E7" w14:textId="77777777"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 xml:space="preserve">    vec3 pos; </w:t>
                      </w:r>
                      <w:r w:rsidRPr="004D3E23">
                        <w:rPr>
                          <w:rFonts w:ascii="Consolas" w:hAnsi="Consolas" w:cs="Consolas"/>
                          <w:color w:val="008000"/>
                          <w:sz w:val="18"/>
                          <w:szCs w:val="18"/>
                        </w:rPr>
                        <w:t>// position</w:t>
                      </w:r>
                    </w:p>
                    <w:p w14:paraId="4053C8D1" w14:textId="77777777"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 xml:space="preserve">    vec2 tex; </w:t>
                      </w:r>
                      <w:r w:rsidRPr="004D3E23">
                        <w:rPr>
                          <w:rFonts w:ascii="Consolas" w:hAnsi="Consolas" w:cs="Consolas"/>
                          <w:color w:val="008000"/>
                          <w:sz w:val="18"/>
                          <w:szCs w:val="18"/>
                        </w:rPr>
                        <w:t>// texture coordinates</w:t>
                      </w:r>
                    </w:p>
                    <w:p w14:paraId="694BE047" w14:textId="77777777"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 xml:space="preserve">    vec3 normal; </w:t>
                      </w:r>
                      <w:r w:rsidRPr="004D3E23">
                        <w:rPr>
                          <w:rFonts w:ascii="Consolas" w:hAnsi="Consolas" w:cs="Consolas"/>
                          <w:color w:val="008000"/>
                          <w:sz w:val="18"/>
                          <w:szCs w:val="18"/>
                        </w:rPr>
                        <w:t>// normal vector</w:t>
                      </w:r>
                    </w:p>
                    <w:p w14:paraId="1EE7E248" w14:textId="150F85BF" w:rsidR="00046CFA"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w:t>
                      </w:r>
                    </w:p>
                    <w:p w14:paraId="0F8AB94C" w14:textId="3C80C98E"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8000"/>
                          <w:sz w:val="18"/>
                          <w:szCs w:val="18"/>
                        </w:rPr>
                        <w:t>//</w:t>
                      </w:r>
                      <w:r>
                        <w:rPr>
                          <w:rFonts w:ascii="Consolas" w:hAnsi="Consolas" w:cs="Consolas"/>
                          <w:color w:val="008000"/>
                          <w:sz w:val="18"/>
                          <w:szCs w:val="18"/>
                        </w:rPr>
                        <w:t xml:space="preserve"> here we have an array of structures</w:t>
                      </w:r>
                    </w:p>
                    <w:p w14:paraId="40E09981" w14:textId="77777777" w:rsidR="00046CFA" w:rsidRPr="004D3E23"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my_vertex mv[10</w:t>
                      </w:r>
                      <w:proofErr w:type="gramStart"/>
                      <w:r w:rsidRPr="004D3E23">
                        <w:rPr>
                          <w:rFonts w:ascii="Consolas" w:hAnsi="Consolas" w:cs="Consolas"/>
                          <w:color w:val="000000"/>
                          <w:sz w:val="18"/>
                          <w:szCs w:val="18"/>
                        </w:rPr>
                        <w:t>];</w:t>
                      </w:r>
                      <w:proofErr w:type="gramEnd"/>
                    </w:p>
                    <w:p w14:paraId="1D0D1B59" w14:textId="33C118CA" w:rsidR="00046CFA"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0000"/>
                          <w:sz w:val="18"/>
                          <w:szCs w:val="18"/>
                        </w:rPr>
                        <w:t>mv[0].pos = vec3(1, 1, 1</w:t>
                      </w:r>
                      <w:proofErr w:type="gramStart"/>
                      <w:r w:rsidRPr="004D3E23">
                        <w:rPr>
                          <w:rFonts w:ascii="Consolas" w:hAnsi="Consolas" w:cs="Consolas"/>
                          <w:color w:val="000000"/>
                          <w:sz w:val="18"/>
                          <w:szCs w:val="18"/>
                        </w:rPr>
                        <w:t>);</w:t>
                      </w:r>
                      <w:proofErr w:type="gramEnd"/>
                    </w:p>
                    <w:p w14:paraId="11E0CCCF" w14:textId="6CAEDD24" w:rsidR="00046CFA" w:rsidRDefault="00046CFA" w:rsidP="004D3E23">
                      <w:pPr>
                        <w:autoSpaceDE w:val="0"/>
                        <w:autoSpaceDN w:val="0"/>
                        <w:adjustRightInd w:val="0"/>
                        <w:spacing w:after="0" w:line="240" w:lineRule="auto"/>
                        <w:rPr>
                          <w:rFonts w:ascii="Consolas" w:hAnsi="Consolas" w:cs="Consolas"/>
                          <w:color w:val="000000"/>
                          <w:sz w:val="18"/>
                          <w:szCs w:val="18"/>
                        </w:rPr>
                      </w:pPr>
                      <w:r w:rsidRPr="004D3E23">
                        <w:rPr>
                          <w:rFonts w:ascii="Consolas" w:hAnsi="Consolas" w:cs="Consolas"/>
                          <w:color w:val="008000"/>
                          <w:sz w:val="18"/>
                          <w:szCs w:val="18"/>
                        </w:rPr>
                        <w:t>//</w:t>
                      </w:r>
                      <w:r>
                        <w:rPr>
                          <w:rFonts w:ascii="Consolas" w:hAnsi="Consolas" w:cs="Consolas"/>
                          <w:color w:val="008000"/>
                          <w:sz w:val="18"/>
                          <w:szCs w:val="18"/>
                        </w:rPr>
                        <w:t xml:space="preserve"> initializing an array </w:t>
                      </w:r>
                    </w:p>
                    <w:p w14:paraId="6FAEAD59" w14:textId="1B3D22E0" w:rsidR="00046CFA" w:rsidRPr="002B1AFB" w:rsidRDefault="00046CFA" w:rsidP="004D3E23">
                      <w:pPr>
                        <w:autoSpaceDE w:val="0"/>
                        <w:autoSpaceDN w:val="0"/>
                        <w:adjustRightInd w:val="0"/>
                        <w:spacing w:after="0" w:line="240" w:lineRule="auto"/>
                        <w:rPr>
                          <w:rFonts w:ascii="Consolas" w:hAnsi="Consolas" w:cs="Consolas"/>
                          <w:color w:val="000000"/>
                          <w:sz w:val="18"/>
                          <w:szCs w:val="18"/>
                        </w:rPr>
                      </w:pPr>
                      <w:r w:rsidRPr="002B1AFB">
                        <w:rPr>
                          <w:rFonts w:ascii="Consolas" w:hAnsi="Consolas" w:cs="Consolas"/>
                          <w:color w:val="000000"/>
                          <w:sz w:val="18"/>
                          <w:szCs w:val="18"/>
                        </w:rPr>
                        <w:t>my_vertex v = my_vertex(vec2(0, 0, 0), vec2(1, 1), vec3(1, 0, 0)</w:t>
                      </w:r>
                      <w:proofErr w:type="gramStart"/>
                      <w:r w:rsidRPr="002B1AFB">
                        <w:rPr>
                          <w:rFonts w:ascii="Consolas" w:hAnsi="Consolas" w:cs="Consolas"/>
                          <w:color w:val="000000"/>
                          <w:sz w:val="18"/>
                          <w:szCs w:val="18"/>
                        </w:rPr>
                        <w:t>);</w:t>
                      </w:r>
                      <w:proofErr w:type="gramEnd"/>
                    </w:p>
                  </w:txbxContent>
                </v:textbox>
                <w10:anchorlock/>
              </v:shape>
            </w:pict>
          </mc:Fallback>
        </mc:AlternateContent>
      </w:r>
    </w:p>
    <w:p w14:paraId="6D742266" w14:textId="616B3518" w:rsidR="00542A6E" w:rsidRDefault="003B6891" w:rsidP="00CA4A6A">
      <w:r>
        <w:t>We see that GLSL structures are simple</w:t>
      </w:r>
      <w:r w:rsidR="00A41579">
        <w:t>,</w:t>
      </w:r>
      <w:r>
        <w:t xml:space="preserve"> and </w:t>
      </w:r>
      <w:r w:rsidR="00BD4B6F">
        <w:t xml:space="preserve">they do not defer </w:t>
      </w:r>
      <w:proofErr w:type="gramStart"/>
      <w:r w:rsidR="00BD4B6F">
        <w:t>much</w:t>
      </w:r>
      <w:proofErr w:type="gramEnd"/>
      <w:r w:rsidR="00BD4B6F">
        <w:t xml:space="preserve"> from C++ structures. </w:t>
      </w:r>
      <w:r w:rsidR="0038312F">
        <w:t>Declaring</w:t>
      </w:r>
      <w:r w:rsidR="00005ACE">
        <w:t xml:space="preserve">, </w:t>
      </w:r>
      <w:r w:rsidR="00410829">
        <w:t>accessing,</w:t>
      </w:r>
      <w:r w:rsidR="00005ACE">
        <w:t xml:space="preserve"> and initializing a structure is modeled after the simplest versions of their C/C++ counterparts.</w:t>
      </w:r>
    </w:p>
    <w:p w14:paraId="0C884E6B" w14:textId="6435277A" w:rsidR="00542155" w:rsidRDefault="00542155" w:rsidP="00CA4A6A"/>
    <w:p w14:paraId="66386487" w14:textId="415A805B" w:rsidR="00542155" w:rsidRDefault="00542155" w:rsidP="00542155">
      <w:pPr>
        <w:pStyle w:val="Heading3"/>
      </w:pPr>
      <w:r>
        <w:t>Functions</w:t>
      </w:r>
    </w:p>
    <w:p w14:paraId="0CE04B7C" w14:textId="6471EB34" w:rsidR="00542155" w:rsidRDefault="00C4327A" w:rsidP="00542155">
      <w:r>
        <w:t xml:space="preserve">Now is the time to see how we can organize our shader code into </w:t>
      </w:r>
      <w:r w:rsidR="008850F5">
        <w:t>meaningful and reusable blocks.</w:t>
      </w:r>
      <w:r w:rsidR="00296151">
        <w:t xml:space="preserve"> As in C/C++ functions can take arguments</w:t>
      </w:r>
      <w:r w:rsidR="00664EB2">
        <w:t xml:space="preserve"> and return values. </w:t>
      </w:r>
    </w:p>
    <w:p w14:paraId="01591FF2" w14:textId="3AA10FBD" w:rsidR="00E8177E" w:rsidRDefault="001F1C08" w:rsidP="00542155">
      <w:r>
        <w:t xml:space="preserve">Let us start with the entry point to our shader. </w:t>
      </w:r>
      <w:r w:rsidR="00291900">
        <w:t xml:space="preserve">The first function of our shader called by the system is </w:t>
      </w:r>
      <w:r w:rsidR="00980EDB">
        <w:t xml:space="preserve">as you may have guessed the </w:t>
      </w:r>
      <w:r w:rsidR="00980EDB">
        <w:rPr>
          <w:i/>
          <w:iCs/>
        </w:rPr>
        <w:t>main</w:t>
      </w:r>
      <w:r w:rsidR="00980EDB">
        <w:t xml:space="preserve"> function.</w:t>
      </w:r>
      <w:r w:rsidR="0064227C">
        <w:t xml:space="preserve"> This function </w:t>
      </w:r>
      <w:r w:rsidR="001E3982">
        <w:t>takes no arguments and returns nothing.</w:t>
      </w:r>
    </w:p>
    <w:p w14:paraId="4FE58B1E" w14:textId="00B8568E" w:rsidR="003F38D0" w:rsidRDefault="00D5572D" w:rsidP="00542155">
      <w:r>
        <w:t>Our shade</w:t>
      </w:r>
      <w:r w:rsidR="00F27DD4">
        <w:t xml:space="preserve">rs are supposed to perform whatever calculations we need and finally set </w:t>
      </w:r>
      <w:r w:rsidR="0069418F">
        <w:t xml:space="preserve">predefined OpenGL variables that will be used </w:t>
      </w:r>
      <w:r w:rsidR="00A367FA">
        <w:t>to</w:t>
      </w:r>
      <w:r w:rsidR="007B40A0">
        <w:t xml:space="preserve"> create the scene.</w:t>
      </w:r>
      <w:r w:rsidR="00E43C57">
        <w:t xml:space="preserve"> Here is a </w:t>
      </w:r>
      <w:r w:rsidR="00E43C57">
        <w:rPr>
          <w:i/>
          <w:iCs/>
        </w:rPr>
        <w:t>main</w:t>
      </w:r>
      <w:r w:rsidR="00E43C57">
        <w:t xml:space="preserve"> function that sets the final </w:t>
      </w:r>
      <w:r w:rsidR="00445A65">
        <w:t>position of a vertex:</w:t>
      </w:r>
    </w:p>
    <w:p w14:paraId="0E50A3EC" w14:textId="2CE46614" w:rsidR="00445A65" w:rsidRDefault="00445A65" w:rsidP="00542155">
      <w:r>
        <w:rPr>
          <w:noProof/>
        </w:rPr>
        <mc:AlternateContent>
          <mc:Choice Requires="wps">
            <w:drawing>
              <wp:inline distT="0" distB="0" distL="0" distR="0" wp14:anchorId="53A6DE8F" wp14:editId="366A4315">
                <wp:extent cx="6170295" cy="1404620"/>
                <wp:effectExtent l="0" t="0" r="20955" b="1270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08D2AA05" w14:textId="7C0410E0" w:rsidR="00046CFA" w:rsidRPr="00445A65" w:rsidRDefault="00046CFA" w:rsidP="00445A65">
                            <w:pPr>
                              <w:autoSpaceDE w:val="0"/>
                              <w:autoSpaceDN w:val="0"/>
                              <w:adjustRightInd w:val="0"/>
                              <w:spacing w:after="0" w:line="240" w:lineRule="auto"/>
                              <w:rPr>
                                <w:rFonts w:ascii="Consolas" w:hAnsi="Consolas" w:cs="Consolas"/>
                                <w:color w:val="000000"/>
                                <w:sz w:val="18"/>
                                <w:szCs w:val="18"/>
                              </w:rPr>
                            </w:pPr>
                            <w:r w:rsidRPr="00445A65">
                              <w:rPr>
                                <w:rFonts w:ascii="Consolas" w:hAnsi="Consolas" w:cs="Consolas"/>
                                <w:color w:val="0000FF"/>
                                <w:sz w:val="18"/>
                                <w:szCs w:val="18"/>
                              </w:rPr>
                              <w:t>void</w:t>
                            </w:r>
                            <w:r w:rsidRPr="00445A65">
                              <w:rPr>
                                <w:rFonts w:ascii="Consolas" w:hAnsi="Consolas" w:cs="Consolas"/>
                                <w:color w:val="000000"/>
                                <w:sz w:val="18"/>
                                <w:szCs w:val="18"/>
                              </w:rPr>
                              <w:t xml:space="preserve"> main(){</w:t>
                            </w:r>
                          </w:p>
                          <w:p w14:paraId="14D12C27" w14:textId="77777777" w:rsidR="00046CFA" w:rsidRPr="00445A65" w:rsidRDefault="00046CFA" w:rsidP="00445A65">
                            <w:pPr>
                              <w:autoSpaceDE w:val="0"/>
                              <w:autoSpaceDN w:val="0"/>
                              <w:adjustRightInd w:val="0"/>
                              <w:spacing w:after="0" w:line="240" w:lineRule="auto"/>
                              <w:rPr>
                                <w:rFonts w:ascii="Consolas" w:hAnsi="Consolas" w:cs="Consolas"/>
                                <w:color w:val="000000"/>
                                <w:sz w:val="18"/>
                                <w:szCs w:val="18"/>
                              </w:rPr>
                            </w:pPr>
                            <w:r w:rsidRPr="00445A65">
                              <w:rPr>
                                <w:rFonts w:ascii="Consolas" w:hAnsi="Consolas" w:cs="Consolas"/>
                                <w:color w:val="000000"/>
                                <w:sz w:val="18"/>
                                <w:szCs w:val="18"/>
                              </w:rPr>
                              <w:t xml:space="preserve">    gl_Position = vec4(aPos, 1.0</w:t>
                            </w:r>
                            <w:proofErr w:type="gramStart"/>
                            <w:r w:rsidRPr="00445A65">
                              <w:rPr>
                                <w:rFonts w:ascii="Consolas" w:hAnsi="Consolas" w:cs="Consolas"/>
                                <w:color w:val="000000"/>
                                <w:sz w:val="18"/>
                                <w:szCs w:val="18"/>
                              </w:rPr>
                              <w:t>);</w:t>
                            </w:r>
                            <w:proofErr w:type="gramEnd"/>
                          </w:p>
                          <w:p w14:paraId="453DD698" w14:textId="49893075" w:rsidR="00046CFA" w:rsidRPr="00445A65" w:rsidRDefault="00046CFA" w:rsidP="00445A65">
                            <w:pPr>
                              <w:autoSpaceDE w:val="0"/>
                              <w:autoSpaceDN w:val="0"/>
                              <w:adjustRightInd w:val="0"/>
                              <w:spacing w:after="0" w:line="240" w:lineRule="auto"/>
                              <w:rPr>
                                <w:rFonts w:ascii="Consolas" w:hAnsi="Consolas" w:cs="Consolas"/>
                                <w:color w:val="000000"/>
                                <w:sz w:val="18"/>
                                <w:szCs w:val="18"/>
                              </w:rPr>
                            </w:pPr>
                            <w:r w:rsidRPr="00445A65">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53A6DE8F" id="_x0000_s1055"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icNw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fBUECpJUUJ9QFAuj6fGR&#10;4qYF+4uSHg1fUvfzwKygRH3SKOwqm8/DC4mH+eIGVSD2OlNdZ5jmCIV8UjJutz6+qki5uUcD7GSU&#10;5qWTqWc0ciRxenThpVyf41cvv4bNb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DVaKJw3AgAAYgQAAA4AAAAAAAAAAAAA&#10;AAAALgIAAGRycy9lMm9Eb2MueG1sUEsBAi0AFAAGAAgAAAAhALArkyndAAAABQEAAA8AAAAAAAAA&#10;AAAAAAAAkQQAAGRycy9kb3ducmV2LnhtbFBLBQYAAAAABAAEAPMAAACbBQAAAAA=&#10;" fillcolor="#d5dce4 [671]">
                <v:textbox style="mso-fit-shape-to-text:t">
                  <w:txbxContent>
                    <w:p w14:paraId="08D2AA05" w14:textId="7C0410E0" w:rsidR="00046CFA" w:rsidRPr="00445A65" w:rsidRDefault="00046CFA" w:rsidP="00445A65">
                      <w:pPr>
                        <w:autoSpaceDE w:val="0"/>
                        <w:autoSpaceDN w:val="0"/>
                        <w:adjustRightInd w:val="0"/>
                        <w:spacing w:after="0" w:line="240" w:lineRule="auto"/>
                        <w:rPr>
                          <w:rFonts w:ascii="Consolas" w:hAnsi="Consolas" w:cs="Consolas"/>
                          <w:color w:val="000000"/>
                          <w:sz w:val="18"/>
                          <w:szCs w:val="18"/>
                        </w:rPr>
                      </w:pPr>
                      <w:r w:rsidRPr="00445A65">
                        <w:rPr>
                          <w:rFonts w:ascii="Consolas" w:hAnsi="Consolas" w:cs="Consolas"/>
                          <w:color w:val="0000FF"/>
                          <w:sz w:val="18"/>
                          <w:szCs w:val="18"/>
                        </w:rPr>
                        <w:t>void</w:t>
                      </w:r>
                      <w:r w:rsidRPr="00445A65">
                        <w:rPr>
                          <w:rFonts w:ascii="Consolas" w:hAnsi="Consolas" w:cs="Consolas"/>
                          <w:color w:val="000000"/>
                          <w:sz w:val="18"/>
                          <w:szCs w:val="18"/>
                        </w:rPr>
                        <w:t xml:space="preserve"> main(){</w:t>
                      </w:r>
                    </w:p>
                    <w:p w14:paraId="14D12C27" w14:textId="77777777" w:rsidR="00046CFA" w:rsidRPr="00445A65" w:rsidRDefault="00046CFA" w:rsidP="00445A65">
                      <w:pPr>
                        <w:autoSpaceDE w:val="0"/>
                        <w:autoSpaceDN w:val="0"/>
                        <w:adjustRightInd w:val="0"/>
                        <w:spacing w:after="0" w:line="240" w:lineRule="auto"/>
                        <w:rPr>
                          <w:rFonts w:ascii="Consolas" w:hAnsi="Consolas" w:cs="Consolas"/>
                          <w:color w:val="000000"/>
                          <w:sz w:val="18"/>
                          <w:szCs w:val="18"/>
                        </w:rPr>
                      </w:pPr>
                      <w:r w:rsidRPr="00445A65">
                        <w:rPr>
                          <w:rFonts w:ascii="Consolas" w:hAnsi="Consolas" w:cs="Consolas"/>
                          <w:color w:val="000000"/>
                          <w:sz w:val="18"/>
                          <w:szCs w:val="18"/>
                        </w:rPr>
                        <w:t xml:space="preserve">    gl_Position = vec4(aPos, 1.0</w:t>
                      </w:r>
                      <w:proofErr w:type="gramStart"/>
                      <w:r w:rsidRPr="00445A65">
                        <w:rPr>
                          <w:rFonts w:ascii="Consolas" w:hAnsi="Consolas" w:cs="Consolas"/>
                          <w:color w:val="000000"/>
                          <w:sz w:val="18"/>
                          <w:szCs w:val="18"/>
                        </w:rPr>
                        <w:t>);</w:t>
                      </w:r>
                      <w:proofErr w:type="gramEnd"/>
                    </w:p>
                    <w:p w14:paraId="453DD698" w14:textId="49893075" w:rsidR="00046CFA" w:rsidRPr="00445A65" w:rsidRDefault="00046CFA" w:rsidP="00445A65">
                      <w:pPr>
                        <w:autoSpaceDE w:val="0"/>
                        <w:autoSpaceDN w:val="0"/>
                        <w:adjustRightInd w:val="0"/>
                        <w:spacing w:after="0" w:line="240" w:lineRule="auto"/>
                        <w:rPr>
                          <w:rFonts w:ascii="Consolas" w:hAnsi="Consolas" w:cs="Consolas"/>
                          <w:color w:val="000000"/>
                          <w:sz w:val="18"/>
                          <w:szCs w:val="18"/>
                        </w:rPr>
                      </w:pPr>
                      <w:r w:rsidRPr="00445A65">
                        <w:rPr>
                          <w:rFonts w:ascii="Consolas" w:hAnsi="Consolas" w:cs="Consolas"/>
                          <w:color w:val="000000"/>
                          <w:sz w:val="18"/>
                          <w:szCs w:val="18"/>
                        </w:rPr>
                        <w:t>}</w:t>
                      </w:r>
                    </w:p>
                  </w:txbxContent>
                </v:textbox>
                <w10:anchorlock/>
              </v:shape>
            </w:pict>
          </mc:Fallback>
        </mc:AlternateContent>
      </w:r>
    </w:p>
    <w:p w14:paraId="512CC7DC" w14:textId="41C63444" w:rsidR="00445A65" w:rsidRDefault="00B20073" w:rsidP="00542155">
      <w:r>
        <w:t xml:space="preserve">As we do in any programming task that is </w:t>
      </w:r>
      <w:r w:rsidR="004D4F3B">
        <w:t>complex</w:t>
      </w:r>
      <w:r>
        <w:t xml:space="preserve"> and </w:t>
      </w:r>
      <w:r w:rsidR="00FD3A8B">
        <w:t xml:space="preserve">big, putting all the code in one function is not </w:t>
      </w:r>
      <w:r w:rsidR="00D05CA0">
        <w:t>a clever idea</w:t>
      </w:r>
      <w:r w:rsidR="00FD3A8B">
        <w:t xml:space="preserve">. </w:t>
      </w:r>
      <w:r w:rsidR="0054536E">
        <w:t>T</w:t>
      </w:r>
      <w:r w:rsidR="00727783">
        <w:t>he</w:t>
      </w:r>
      <w:r w:rsidR="0054536E">
        <w:t xml:space="preserve"> following example shows how we can use a function that </w:t>
      </w:r>
      <w:r w:rsidR="00301057">
        <w:t xml:space="preserve">takes a </w:t>
      </w:r>
      <w:r w:rsidR="00FE5E9B">
        <w:t xml:space="preserve">direction </w:t>
      </w:r>
      <w:r w:rsidR="00301057">
        <w:t>vector and return</w:t>
      </w:r>
      <w:r w:rsidR="00FE5E9B">
        <w:t>s</w:t>
      </w:r>
      <w:r w:rsidR="00301057">
        <w:t xml:space="preserve"> </w:t>
      </w:r>
      <w:r w:rsidR="00FE5E9B">
        <w:t>a new direction</w:t>
      </w:r>
      <w:r w:rsidR="00301057">
        <w:t xml:space="preserve">. </w:t>
      </w:r>
    </w:p>
    <w:p w14:paraId="60178F9F" w14:textId="359BB4AD" w:rsidR="00586298" w:rsidRDefault="00586298" w:rsidP="00542155">
      <w:r>
        <w:rPr>
          <w:noProof/>
        </w:rPr>
        <w:lastRenderedPageBreak/>
        <mc:AlternateContent>
          <mc:Choice Requires="wps">
            <w:drawing>
              <wp:inline distT="0" distB="0" distL="0" distR="0" wp14:anchorId="6122295A" wp14:editId="2B4869DF">
                <wp:extent cx="6170295" cy="1404620"/>
                <wp:effectExtent l="0" t="0" r="20955" b="1143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2F75FD8" w14:textId="387E1C70"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vec3 redirect(vec3 dir)</w:t>
                            </w:r>
                          </w:p>
                          <w:p w14:paraId="1724CC05" w14:textId="77777777"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w:t>
                            </w:r>
                          </w:p>
                          <w:p w14:paraId="79B39AAE" w14:textId="77777777"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 xml:space="preserve">    </w:t>
                            </w:r>
                            <w:r w:rsidRPr="00586298">
                              <w:rPr>
                                <w:rFonts w:ascii="Consolas" w:hAnsi="Consolas" w:cs="Consolas"/>
                                <w:color w:val="008000"/>
                                <w:sz w:val="18"/>
                                <w:szCs w:val="18"/>
                              </w:rPr>
                              <w:t>// this might be the result of a complex calculation</w:t>
                            </w:r>
                          </w:p>
                          <w:p w14:paraId="7A41EE42" w14:textId="77777777"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 xml:space="preserve">    </w:t>
                            </w:r>
                            <w:r w:rsidRPr="00586298">
                              <w:rPr>
                                <w:rFonts w:ascii="Consolas" w:hAnsi="Consolas" w:cs="Consolas"/>
                                <w:color w:val="0000FF"/>
                                <w:sz w:val="18"/>
                                <w:szCs w:val="18"/>
                              </w:rPr>
                              <w:t>return</w:t>
                            </w:r>
                            <w:r w:rsidRPr="00586298">
                              <w:rPr>
                                <w:rFonts w:ascii="Consolas" w:hAnsi="Consolas" w:cs="Consolas"/>
                                <w:color w:val="000000"/>
                                <w:sz w:val="18"/>
                                <w:szCs w:val="18"/>
                              </w:rPr>
                              <w:t xml:space="preserve"> vec3(-dir.x, dir.y, dir.z</w:t>
                            </w:r>
                            <w:proofErr w:type="gramStart"/>
                            <w:r w:rsidRPr="00586298">
                              <w:rPr>
                                <w:rFonts w:ascii="Consolas" w:hAnsi="Consolas" w:cs="Consolas"/>
                                <w:color w:val="000000"/>
                                <w:sz w:val="18"/>
                                <w:szCs w:val="18"/>
                              </w:rPr>
                              <w:t>);</w:t>
                            </w:r>
                            <w:proofErr w:type="gramEnd"/>
                          </w:p>
                          <w:p w14:paraId="02EDA7DF" w14:textId="11744FEF"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6122295A" id="_x0000_s1056"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PJfc3DYCAABiBAAADgAAAAAAAAAAAAAA&#10;AAAuAgAAZHJzL2Uyb0RvYy54bWxQSwECLQAUAAYACAAAACEAsCuTKd0AAAAFAQAADwAAAAAAAAAA&#10;AAAAAACQBAAAZHJzL2Rvd25yZXYueG1sUEsFBgAAAAAEAAQA8wAAAJoFAAAAAA==&#10;" fillcolor="#d5dce4 [671]">
                <v:textbox style="mso-fit-shape-to-text:t">
                  <w:txbxContent>
                    <w:p w14:paraId="72F75FD8" w14:textId="387E1C70"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vec3 redirect(vec3 dir)</w:t>
                      </w:r>
                    </w:p>
                    <w:p w14:paraId="1724CC05" w14:textId="77777777"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w:t>
                      </w:r>
                    </w:p>
                    <w:p w14:paraId="79B39AAE" w14:textId="77777777"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 xml:space="preserve">    </w:t>
                      </w:r>
                      <w:r w:rsidRPr="00586298">
                        <w:rPr>
                          <w:rFonts w:ascii="Consolas" w:hAnsi="Consolas" w:cs="Consolas"/>
                          <w:color w:val="008000"/>
                          <w:sz w:val="18"/>
                          <w:szCs w:val="18"/>
                        </w:rPr>
                        <w:t>// this might be the result of a complex calculation</w:t>
                      </w:r>
                    </w:p>
                    <w:p w14:paraId="7A41EE42" w14:textId="77777777"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 xml:space="preserve">    </w:t>
                      </w:r>
                      <w:r w:rsidRPr="00586298">
                        <w:rPr>
                          <w:rFonts w:ascii="Consolas" w:hAnsi="Consolas" w:cs="Consolas"/>
                          <w:color w:val="0000FF"/>
                          <w:sz w:val="18"/>
                          <w:szCs w:val="18"/>
                        </w:rPr>
                        <w:t>return</w:t>
                      </w:r>
                      <w:r w:rsidRPr="00586298">
                        <w:rPr>
                          <w:rFonts w:ascii="Consolas" w:hAnsi="Consolas" w:cs="Consolas"/>
                          <w:color w:val="000000"/>
                          <w:sz w:val="18"/>
                          <w:szCs w:val="18"/>
                        </w:rPr>
                        <w:t xml:space="preserve"> vec3(-dir.x, dir.y, dir.z</w:t>
                      </w:r>
                      <w:proofErr w:type="gramStart"/>
                      <w:r w:rsidRPr="00586298">
                        <w:rPr>
                          <w:rFonts w:ascii="Consolas" w:hAnsi="Consolas" w:cs="Consolas"/>
                          <w:color w:val="000000"/>
                          <w:sz w:val="18"/>
                          <w:szCs w:val="18"/>
                        </w:rPr>
                        <w:t>);</w:t>
                      </w:r>
                      <w:proofErr w:type="gramEnd"/>
                    </w:p>
                    <w:p w14:paraId="02EDA7DF" w14:textId="11744FEF" w:rsidR="00046CFA" w:rsidRPr="00586298" w:rsidRDefault="00046CFA" w:rsidP="00586298">
                      <w:pPr>
                        <w:autoSpaceDE w:val="0"/>
                        <w:autoSpaceDN w:val="0"/>
                        <w:adjustRightInd w:val="0"/>
                        <w:spacing w:after="0" w:line="240" w:lineRule="auto"/>
                        <w:rPr>
                          <w:rFonts w:ascii="Consolas" w:hAnsi="Consolas" w:cs="Consolas"/>
                          <w:color w:val="000000"/>
                          <w:sz w:val="18"/>
                          <w:szCs w:val="18"/>
                        </w:rPr>
                      </w:pPr>
                      <w:r w:rsidRPr="00586298">
                        <w:rPr>
                          <w:rFonts w:ascii="Consolas" w:hAnsi="Consolas" w:cs="Consolas"/>
                          <w:color w:val="000000"/>
                          <w:sz w:val="18"/>
                          <w:szCs w:val="18"/>
                        </w:rPr>
                        <w:t>}</w:t>
                      </w:r>
                    </w:p>
                  </w:txbxContent>
                </v:textbox>
                <w10:anchorlock/>
              </v:shape>
            </w:pict>
          </mc:Fallback>
        </mc:AlternateContent>
      </w:r>
    </w:p>
    <w:p w14:paraId="316F2EA9" w14:textId="2074C2E5" w:rsidR="00586298" w:rsidRDefault="008C4094" w:rsidP="00542155">
      <w:r>
        <w:t>We have seen the benefits of creating and using functions when we talked about the subject in C++.</w:t>
      </w:r>
    </w:p>
    <w:p w14:paraId="3A658483" w14:textId="7C226C28" w:rsidR="00267065" w:rsidRDefault="00267065" w:rsidP="00542155">
      <w:r>
        <w:t xml:space="preserve">There are </w:t>
      </w:r>
      <w:proofErr w:type="gramStart"/>
      <w:r>
        <w:t>many</w:t>
      </w:r>
      <w:proofErr w:type="gramEnd"/>
      <w:r>
        <w:t xml:space="preserve"> built-in functions in GLSL to assist us </w:t>
      </w:r>
      <w:r w:rsidR="00557F94">
        <w:t>in developing our code.</w:t>
      </w:r>
      <w:r w:rsidR="00DD543A">
        <w:t xml:space="preserve"> These include trigonometric functions, logarithmic and exponential</w:t>
      </w:r>
      <w:r w:rsidR="00C23732">
        <w:t xml:space="preserve"> functions</w:t>
      </w:r>
      <w:r w:rsidR="00690BCA">
        <w:t>, common mathematical functions, geometric functions</w:t>
      </w:r>
      <w:r w:rsidR="00572E20">
        <w:t xml:space="preserve">, relation and </w:t>
      </w:r>
      <w:r w:rsidR="002E4CF2">
        <w:t>logical functions</w:t>
      </w:r>
      <w:r w:rsidR="003777C6">
        <w:t xml:space="preserve">, </w:t>
      </w:r>
      <w:r w:rsidR="00E273AD">
        <w:t xml:space="preserve">and texture functions. </w:t>
      </w:r>
      <w:r w:rsidR="000B6CB4">
        <w:t>Appendix A has a list of the built-in GLSL functions.</w:t>
      </w:r>
    </w:p>
    <w:p w14:paraId="4F9C25E8" w14:textId="34670AED" w:rsidR="003A0257" w:rsidRDefault="003A0257" w:rsidP="00542155"/>
    <w:p w14:paraId="701AF12C" w14:textId="249D96B2" w:rsidR="003A0257" w:rsidRDefault="00F5584E" w:rsidP="003A0257">
      <w:pPr>
        <w:pStyle w:val="Heading3"/>
      </w:pPr>
      <w:r>
        <w:t>Shader input and output</w:t>
      </w:r>
    </w:p>
    <w:p w14:paraId="4ECC5165" w14:textId="77777777" w:rsidR="00B44854" w:rsidRDefault="008E3807" w:rsidP="00596391">
      <w:r>
        <w:t>Data defined by our application is input for the shader</w:t>
      </w:r>
      <w:r w:rsidR="00030FD2">
        <w:t xml:space="preserve">. </w:t>
      </w:r>
      <w:r w:rsidR="00F27944">
        <w:t xml:space="preserve">The shader </w:t>
      </w:r>
      <w:r w:rsidR="00E865C8">
        <w:t xml:space="preserve">performs </w:t>
      </w:r>
      <w:proofErr w:type="gramStart"/>
      <w:r w:rsidR="00E865C8">
        <w:t>some</w:t>
      </w:r>
      <w:proofErr w:type="gramEnd"/>
      <w:r w:rsidR="00E865C8">
        <w:t xml:space="preserve"> calculations and then outputs the results.</w:t>
      </w:r>
    </w:p>
    <w:p w14:paraId="7C147CE7" w14:textId="7F71F8E0" w:rsidR="00917316" w:rsidRDefault="001264E9" w:rsidP="00596391">
      <w:r>
        <w:t xml:space="preserve">The </w:t>
      </w:r>
      <w:r w:rsidR="00B44908">
        <w:rPr>
          <w:i/>
          <w:iCs/>
        </w:rPr>
        <w:t xml:space="preserve">vertex shader </w:t>
      </w:r>
      <w:r w:rsidR="00B44908">
        <w:t xml:space="preserve">for example, accepts as input </w:t>
      </w:r>
      <w:r w:rsidR="00FF5822">
        <w:t xml:space="preserve">the vertex coordinates </w:t>
      </w:r>
      <w:r w:rsidR="0006349D">
        <w:t xml:space="preserve">and </w:t>
      </w:r>
      <w:r w:rsidR="00840614">
        <w:t xml:space="preserve">converts them into clip coordinates, </w:t>
      </w:r>
      <w:r w:rsidR="004D4F3B">
        <w:t>using</w:t>
      </w:r>
      <w:r w:rsidR="008B79C9">
        <w:t xml:space="preserve"> view and model transformations</w:t>
      </w:r>
      <w:r w:rsidR="00672FBA">
        <w:t xml:space="preserve">, for the </w:t>
      </w:r>
      <w:r w:rsidR="00672FBA">
        <w:rPr>
          <w:i/>
          <w:iCs/>
        </w:rPr>
        <w:t>fragment shader</w:t>
      </w:r>
      <w:r w:rsidR="00672FBA">
        <w:t xml:space="preserve"> to use</w:t>
      </w:r>
      <w:r w:rsidR="0045043C" w:rsidRPr="0045043C">
        <w:t>.</w:t>
      </w:r>
    </w:p>
    <w:p w14:paraId="0DD66EDB" w14:textId="50ABFD10" w:rsidR="002E4C7E" w:rsidRDefault="002E4C7E" w:rsidP="00596391"/>
    <w:p w14:paraId="71184246" w14:textId="78B3B2B3" w:rsidR="00027286" w:rsidRDefault="00027286" w:rsidP="00027286">
      <w:pPr>
        <w:pStyle w:val="Heading4"/>
      </w:pPr>
      <w:r>
        <w:t xml:space="preserve">Input </w:t>
      </w:r>
      <w:r w:rsidR="004D4F3B">
        <w:t>variables.</w:t>
      </w:r>
    </w:p>
    <w:p w14:paraId="71C4B00A" w14:textId="02A893D2" w:rsidR="0004629A" w:rsidRDefault="006A5C9E" w:rsidP="0004629A">
      <w:r>
        <w:t xml:space="preserve">Shaders know nothing about our world. They are great </w:t>
      </w:r>
      <w:r w:rsidR="00D436E0">
        <w:t>at</w:t>
      </w:r>
      <w:r>
        <w:t xml:space="preserve"> </w:t>
      </w:r>
      <w:r w:rsidR="002251A8">
        <w:t>exploiting the graphics</w:t>
      </w:r>
      <w:r w:rsidR="00285281">
        <w:t xml:space="preserve"> hardware</w:t>
      </w:r>
      <w:r w:rsidR="003E37DA">
        <w:t xml:space="preserve"> and performing complex calculations</w:t>
      </w:r>
      <w:r w:rsidR="00F9216B">
        <w:t xml:space="preserve">. </w:t>
      </w:r>
      <w:r w:rsidR="00AE6001">
        <w:t xml:space="preserve">We can layout our </w:t>
      </w:r>
      <w:r w:rsidR="005B461F">
        <w:t>vertex data and attributes so that OpenGL can pass the</w:t>
      </w:r>
      <w:r w:rsidR="00C87F75">
        <w:t>m to the shader</w:t>
      </w:r>
      <w:r w:rsidR="00580D79">
        <w:t>.</w:t>
      </w:r>
    </w:p>
    <w:p w14:paraId="651EDF83" w14:textId="726232FD" w:rsidR="00CB414D" w:rsidRDefault="00CB414D" w:rsidP="0004629A">
      <w:r>
        <w:t xml:space="preserve">Input variables </w:t>
      </w:r>
      <w:r w:rsidR="00A564EA">
        <w:t xml:space="preserve">to the shader, </w:t>
      </w:r>
      <w:r>
        <w:t xml:space="preserve">are </w:t>
      </w:r>
      <w:r w:rsidR="00A564EA">
        <w:t xml:space="preserve">declared with the keyword </w:t>
      </w:r>
      <w:r w:rsidR="00A564EA">
        <w:rPr>
          <w:i/>
          <w:iCs/>
        </w:rPr>
        <w:t>in</w:t>
      </w:r>
      <w:r w:rsidR="00EA507F">
        <w:t>:</w:t>
      </w:r>
    </w:p>
    <w:p w14:paraId="3C4AF8D7" w14:textId="49A90243" w:rsidR="00EA507F" w:rsidRPr="00A564EA" w:rsidRDefault="00EA507F" w:rsidP="0004629A">
      <w:r>
        <w:rPr>
          <w:noProof/>
        </w:rPr>
        <mc:AlternateContent>
          <mc:Choice Requires="wps">
            <w:drawing>
              <wp:inline distT="0" distB="0" distL="0" distR="0" wp14:anchorId="73C8A931" wp14:editId="47E6B444">
                <wp:extent cx="6170295" cy="1404620"/>
                <wp:effectExtent l="0" t="0" r="20955" b="2222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4221A146" w14:textId="05F693EE" w:rsidR="00046CFA" w:rsidRPr="00520493" w:rsidRDefault="00046CFA" w:rsidP="00EA507F">
                            <w:pPr>
                              <w:spacing w:after="0"/>
                              <w:rPr>
                                <w:sz w:val="18"/>
                                <w:szCs w:val="18"/>
                              </w:rPr>
                            </w:pPr>
                            <w:r w:rsidRPr="00520493">
                              <w:rPr>
                                <w:rFonts w:ascii="Consolas" w:hAnsi="Consolas" w:cs="Consolas"/>
                                <w:color w:val="0000FF"/>
                                <w:sz w:val="18"/>
                                <w:szCs w:val="18"/>
                              </w:rPr>
                              <w:t>in</w:t>
                            </w:r>
                            <w:r w:rsidRPr="00520493">
                              <w:rPr>
                                <w:rFonts w:ascii="Consolas" w:hAnsi="Consolas" w:cs="Consolas"/>
                                <w:color w:val="000000"/>
                                <w:sz w:val="18"/>
                                <w:szCs w:val="18"/>
                              </w:rPr>
                              <w:t xml:space="preserve"> vec4 </w:t>
                            </w:r>
                            <w:proofErr w:type="gramStart"/>
                            <w:r w:rsidRPr="00520493">
                              <w:rPr>
                                <w:rFonts w:ascii="Consolas" w:hAnsi="Consolas" w:cs="Consolas"/>
                                <w:color w:val="000000"/>
                                <w:sz w:val="18"/>
                                <w:szCs w:val="18"/>
                              </w:rPr>
                              <w:t>color;</w:t>
                            </w:r>
                            <w:proofErr w:type="gramEnd"/>
                          </w:p>
                        </w:txbxContent>
                      </wps:txbx>
                      <wps:bodyPr rot="0" vert="horz" wrap="square" lIns="91440" tIns="45720" rIns="91440" bIns="45720" anchor="t" anchorCtr="0">
                        <a:spAutoFit/>
                      </wps:bodyPr>
                    </wps:wsp>
                  </a:graphicData>
                </a:graphic>
              </wp:inline>
            </w:drawing>
          </mc:Choice>
          <mc:Fallback>
            <w:pict>
              <v:shape w14:anchorId="73C8A931" id="_x0000_s1057"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7iCyKjYCAABiBAAADgAAAAAAAAAAAAAA&#10;AAAuAgAAZHJzL2Uyb0RvYy54bWxQSwECLQAUAAYACAAAACEAsCuTKd0AAAAFAQAADwAAAAAAAAAA&#10;AAAAAACQBAAAZHJzL2Rvd25yZXYueG1sUEsFBgAAAAAEAAQA8wAAAJoFAAAAAA==&#10;" fillcolor="#d5dce4 [671]">
                <v:textbox style="mso-fit-shape-to-text:t">
                  <w:txbxContent>
                    <w:p w14:paraId="4221A146" w14:textId="05F693EE" w:rsidR="00046CFA" w:rsidRPr="00520493" w:rsidRDefault="00046CFA" w:rsidP="00EA507F">
                      <w:pPr>
                        <w:spacing w:after="0"/>
                        <w:rPr>
                          <w:sz w:val="18"/>
                          <w:szCs w:val="18"/>
                        </w:rPr>
                      </w:pPr>
                      <w:r w:rsidRPr="00520493">
                        <w:rPr>
                          <w:rFonts w:ascii="Consolas" w:hAnsi="Consolas" w:cs="Consolas"/>
                          <w:color w:val="0000FF"/>
                          <w:sz w:val="18"/>
                          <w:szCs w:val="18"/>
                        </w:rPr>
                        <w:t>in</w:t>
                      </w:r>
                      <w:r w:rsidRPr="00520493">
                        <w:rPr>
                          <w:rFonts w:ascii="Consolas" w:hAnsi="Consolas" w:cs="Consolas"/>
                          <w:color w:val="000000"/>
                          <w:sz w:val="18"/>
                          <w:szCs w:val="18"/>
                        </w:rPr>
                        <w:t xml:space="preserve"> vec4 </w:t>
                      </w:r>
                      <w:proofErr w:type="gramStart"/>
                      <w:r w:rsidRPr="00520493">
                        <w:rPr>
                          <w:rFonts w:ascii="Consolas" w:hAnsi="Consolas" w:cs="Consolas"/>
                          <w:color w:val="000000"/>
                          <w:sz w:val="18"/>
                          <w:szCs w:val="18"/>
                        </w:rPr>
                        <w:t>color;</w:t>
                      </w:r>
                      <w:proofErr w:type="gramEnd"/>
                    </w:p>
                  </w:txbxContent>
                </v:textbox>
                <w10:anchorlock/>
              </v:shape>
            </w:pict>
          </mc:Fallback>
        </mc:AlternateContent>
      </w:r>
    </w:p>
    <w:p w14:paraId="5D61F10B" w14:textId="4A0F30E7" w:rsidR="00580D79" w:rsidRDefault="00580D79" w:rsidP="0004629A">
      <w:r>
        <w:t xml:space="preserve">Our first job is to </w:t>
      </w:r>
      <w:r w:rsidR="00FC0954">
        <w:t xml:space="preserve">‘tell’ the shader how our data is organized. Let us assume </w:t>
      </w:r>
      <w:r w:rsidR="00656F85">
        <w:t xml:space="preserve">that </w:t>
      </w:r>
      <w:r w:rsidR="003F60CA">
        <w:t xml:space="preserve">our vertex has its coordinates </w:t>
      </w:r>
      <w:r w:rsidR="00342FB2">
        <w:t xml:space="preserve">organized as a </w:t>
      </w:r>
      <w:r w:rsidR="00D436E0">
        <w:t>three-dimensional</w:t>
      </w:r>
      <w:r w:rsidR="00342FB2">
        <w:t xml:space="preserve"> vector. </w:t>
      </w:r>
      <w:r w:rsidR="00EB77F0">
        <w:t xml:space="preserve">For this </w:t>
      </w:r>
      <w:r w:rsidR="00312FB3">
        <w:t xml:space="preserve">information se are creating a variable of type </w:t>
      </w:r>
      <w:r w:rsidR="00312FB3">
        <w:rPr>
          <w:i/>
          <w:iCs/>
        </w:rPr>
        <w:t>vec3</w:t>
      </w:r>
      <w:r w:rsidR="00625847">
        <w:t xml:space="preserve">. </w:t>
      </w:r>
      <w:r w:rsidR="00521E7B">
        <w:t xml:space="preserve">As we saw in the previous chapter </w:t>
      </w:r>
      <w:r w:rsidR="00963CD9">
        <w:t xml:space="preserve">this information is the first we put in the </w:t>
      </w:r>
      <w:r w:rsidR="0081357D">
        <w:rPr>
          <w:i/>
          <w:iCs/>
        </w:rPr>
        <w:t>vertex array.</w:t>
      </w:r>
      <w:r w:rsidR="0081357D">
        <w:t xml:space="preserve"> This is </w:t>
      </w:r>
      <w:r w:rsidR="005C5969">
        <w:t>accessed by</w:t>
      </w:r>
      <w:r w:rsidR="0081357D">
        <w:t xml:space="preserve"> the shader </w:t>
      </w:r>
      <w:r w:rsidR="00817744">
        <w:t>with</w:t>
      </w:r>
      <w:r w:rsidR="004442A4">
        <w:t xml:space="preserve"> a </w:t>
      </w:r>
      <w:r w:rsidR="004442A4">
        <w:rPr>
          <w:i/>
          <w:iCs/>
        </w:rPr>
        <w:t>layout</w:t>
      </w:r>
      <w:r w:rsidR="00656C59">
        <w:rPr>
          <w:i/>
          <w:iCs/>
        </w:rPr>
        <w:t xml:space="preserve"> qualifier</w:t>
      </w:r>
      <w:r w:rsidR="00656C59">
        <w:t xml:space="preserve">. </w:t>
      </w:r>
      <w:r w:rsidR="00817744">
        <w:t xml:space="preserve">The </w:t>
      </w:r>
      <w:r w:rsidR="00817744">
        <w:rPr>
          <w:i/>
          <w:iCs/>
        </w:rPr>
        <w:t>layout qualifier</w:t>
      </w:r>
      <w:r w:rsidR="00817744">
        <w:t xml:space="preserve"> </w:t>
      </w:r>
      <w:r w:rsidR="007C4759">
        <w:t>specifies where the variable is stored</w:t>
      </w:r>
      <w:r w:rsidR="005832B1">
        <w:t xml:space="preserve"> within the </w:t>
      </w:r>
      <w:r w:rsidR="005832B1">
        <w:rPr>
          <w:i/>
          <w:iCs/>
        </w:rPr>
        <w:t>vertex array</w:t>
      </w:r>
      <w:r w:rsidR="005832B1">
        <w:t xml:space="preserve">. </w:t>
      </w:r>
    </w:p>
    <w:p w14:paraId="2724206C" w14:textId="2132E3FF" w:rsidR="00E80C35" w:rsidRDefault="0000786D" w:rsidP="0004629A">
      <w:r>
        <w:t xml:space="preserve">To read the coordinates of the vertex we </w:t>
      </w:r>
      <w:r w:rsidR="00DE5FA7">
        <w:t xml:space="preserve">will create a variable </w:t>
      </w:r>
      <w:r w:rsidR="001C5A7E">
        <w:t xml:space="preserve">of type </w:t>
      </w:r>
      <w:r w:rsidR="001C5A7E">
        <w:rPr>
          <w:i/>
          <w:iCs/>
        </w:rPr>
        <w:t>vec3</w:t>
      </w:r>
      <w:r w:rsidR="001C5A7E">
        <w:t xml:space="preserve"> and call it </w:t>
      </w:r>
      <w:r w:rsidR="00D26620">
        <w:rPr>
          <w:i/>
          <w:iCs/>
        </w:rPr>
        <w:t>aP</w:t>
      </w:r>
      <w:r w:rsidR="00E80C35">
        <w:rPr>
          <w:i/>
          <w:iCs/>
        </w:rPr>
        <w:t>os</w:t>
      </w:r>
      <w:r w:rsidR="00E80C35">
        <w:t xml:space="preserve">. </w:t>
      </w:r>
      <w:r w:rsidR="004D4F3B">
        <w:t>To</w:t>
      </w:r>
      <w:r w:rsidR="00E80C35">
        <w:t xml:space="preserve"> read the actual vertex data we must </w:t>
      </w:r>
      <w:r w:rsidR="001754C1">
        <w:t xml:space="preserve">use the </w:t>
      </w:r>
      <w:r w:rsidR="001754C1">
        <w:rPr>
          <w:i/>
          <w:iCs/>
        </w:rPr>
        <w:t>layout qualifier</w:t>
      </w:r>
      <w:r w:rsidR="00396200">
        <w:t>.</w:t>
      </w:r>
    </w:p>
    <w:p w14:paraId="55775FF6" w14:textId="2093743D" w:rsidR="00396200" w:rsidRDefault="00396200" w:rsidP="0004629A">
      <w:r>
        <w:rPr>
          <w:noProof/>
        </w:rPr>
        <mc:AlternateContent>
          <mc:Choice Requires="wps">
            <w:drawing>
              <wp:inline distT="0" distB="0" distL="0" distR="0" wp14:anchorId="32E5226A" wp14:editId="7DB4E300">
                <wp:extent cx="6170295" cy="1404620"/>
                <wp:effectExtent l="0" t="0" r="20955" b="1397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17E5956" w14:textId="1EC7851A" w:rsidR="00046CFA" w:rsidRDefault="00046CFA" w:rsidP="00396200">
                            <w:pPr>
                              <w:spacing w:after="0"/>
                            </w:pPr>
                            <w:r>
                              <w:rPr>
                                <w:rFonts w:ascii="Consolas" w:hAnsi="Consolas" w:cs="Consolas"/>
                                <w:color w:val="000000"/>
                                <w:sz w:val="19"/>
                                <w:szCs w:val="19"/>
                              </w:rPr>
                              <w:t xml:space="preserve">layout(location = 0) </w:t>
                            </w:r>
                            <w:r>
                              <w:rPr>
                                <w:rFonts w:ascii="Consolas" w:hAnsi="Consolas" w:cs="Consolas"/>
                                <w:color w:val="0000FF"/>
                                <w:sz w:val="19"/>
                                <w:szCs w:val="19"/>
                              </w:rPr>
                              <w:t>in</w:t>
                            </w:r>
                            <w:r>
                              <w:rPr>
                                <w:rFonts w:ascii="Consolas" w:hAnsi="Consolas" w:cs="Consolas"/>
                                <w:color w:val="000000"/>
                                <w:sz w:val="19"/>
                                <w:szCs w:val="19"/>
                              </w:rPr>
                              <w:t xml:space="preserve"> vec3 </w:t>
                            </w:r>
                            <w:proofErr w:type="gramStart"/>
                            <w:r>
                              <w:rPr>
                                <w:rFonts w:ascii="Consolas" w:hAnsi="Consolas" w:cs="Consolas"/>
                                <w:color w:val="000000"/>
                                <w:sz w:val="19"/>
                                <w:szCs w:val="19"/>
                              </w:rPr>
                              <w:t>aPos;</w:t>
                            </w:r>
                            <w:proofErr w:type="gramEnd"/>
                          </w:p>
                        </w:txbxContent>
                      </wps:txbx>
                      <wps:bodyPr rot="0" vert="horz" wrap="square" lIns="91440" tIns="45720" rIns="91440" bIns="45720" anchor="t" anchorCtr="0">
                        <a:spAutoFit/>
                      </wps:bodyPr>
                    </wps:wsp>
                  </a:graphicData>
                </a:graphic>
              </wp:inline>
            </w:drawing>
          </mc:Choice>
          <mc:Fallback>
            <w:pict>
              <v:shape w14:anchorId="32E5226A" id="_x0000_s1058"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Nn+cOs3AgAAYgQAAA4AAAAAAAAAAAAA&#10;AAAALgIAAGRycy9lMm9Eb2MueG1sUEsBAi0AFAAGAAgAAAAhALArkyndAAAABQEAAA8AAAAAAAAA&#10;AAAAAAAAkQQAAGRycy9kb3ducmV2LnhtbFBLBQYAAAAABAAEAPMAAACbBQAAAAA=&#10;" fillcolor="#d5dce4 [671]">
                <v:textbox style="mso-fit-shape-to-text:t">
                  <w:txbxContent>
                    <w:p w14:paraId="717E5956" w14:textId="1EC7851A" w:rsidR="00046CFA" w:rsidRDefault="00046CFA" w:rsidP="00396200">
                      <w:pPr>
                        <w:spacing w:after="0"/>
                      </w:pPr>
                      <w:r>
                        <w:rPr>
                          <w:rFonts w:ascii="Consolas" w:hAnsi="Consolas" w:cs="Consolas"/>
                          <w:color w:val="000000"/>
                          <w:sz w:val="19"/>
                          <w:szCs w:val="19"/>
                        </w:rPr>
                        <w:t xml:space="preserve">layout(location = 0) </w:t>
                      </w:r>
                      <w:r>
                        <w:rPr>
                          <w:rFonts w:ascii="Consolas" w:hAnsi="Consolas" w:cs="Consolas"/>
                          <w:color w:val="0000FF"/>
                          <w:sz w:val="19"/>
                          <w:szCs w:val="19"/>
                        </w:rPr>
                        <w:t>in</w:t>
                      </w:r>
                      <w:r>
                        <w:rPr>
                          <w:rFonts w:ascii="Consolas" w:hAnsi="Consolas" w:cs="Consolas"/>
                          <w:color w:val="000000"/>
                          <w:sz w:val="19"/>
                          <w:szCs w:val="19"/>
                        </w:rPr>
                        <w:t xml:space="preserve"> vec3 </w:t>
                      </w:r>
                      <w:proofErr w:type="gramStart"/>
                      <w:r>
                        <w:rPr>
                          <w:rFonts w:ascii="Consolas" w:hAnsi="Consolas" w:cs="Consolas"/>
                          <w:color w:val="000000"/>
                          <w:sz w:val="19"/>
                          <w:szCs w:val="19"/>
                        </w:rPr>
                        <w:t>aPos;</w:t>
                      </w:r>
                      <w:proofErr w:type="gramEnd"/>
                    </w:p>
                  </w:txbxContent>
                </v:textbox>
                <w10:anchorlock/>
              </v:shape>
            </w:pict>
          </mc:Fallback>
        </mc:AlternateContent>
      </w:r>
    </w:p>
    <w:p w14:paraId="597C4926" w14:textId="2BF73AB4" w:rsidR="000C7D9E" w:rsidRDefault="00A867B0" w:rsidP="0004629A">
      <w:r>
        <w:t xml:space="preserve">This means that in the first </w:t>
      </w:r>
      <w:r>
        <w:rPr>
          <w:i/>
          <w:iCs/>
        </w:rPr>
        <w:t>buffer</w:t>
      </w:r>
      <w:r>
        <w:t xml:space="preserve"> of the </w:t>
      </w:r>
      <w:r w:rsidRPr="00A867B0">
        <w:rPr>
          <w:i/>
          <w:iCs/>
        </w:rPr>
        <w:t>vertex array</w:t>
      </w:r>
      <w:r>
        <w:t xml:space="preserve"> </w:t>
      </w:r>
      <w:r w:rsidR="00864C25">
        <w:t xml:space="preserve">and in the form of a </w:t>
      </w:r>
      <w:r w:rsidR="00864C25">
        <w:rPr>
          <w:i/>
          <w:iCs/>
        </w:rPr>
        <w:t>vec3</w:t>
      </w:r>
      <w:r w:rsidR="00864C25">
        <w:t xml:space="preserve"> structure </w:t>
      </w:r>
      <w:r w:rsidR="009D36B7">
        <w:t xml:space="preserve">we have stored the vertex coordinates. </w:t>
      </w:r>
      <w:r w:rsidR="000C7D9E">
        <w:t xml:space="preserve">Remember </w:t>
      </w:r>
      <w:r w:rsidR="00DC300D">
        <w:t>how we set up the vertex data:</w:t>
      </w:r>
    </w:p>
    <w:p w14:paraId="4693DF89" w14:textId="38B2CE19" w:rsidR="00DC300D" w:rsidRDefault="00DC300D" w:rsidP="0004629A">
      <w:r>
        <w:rPr>
          <w:noProof/>
        </w:rPr>
        <mc:AlternateContent>
          <mc:Choice Requires="wps">
            <w:drawing>
              <wp:inline distT="0" distB="0" distL="0" distR="0" wp14:anchorId="3E996DB9" wp14:editId="3285DE2A">
                <wp:extent cx="6170295" cy="1404620"/>
                <wp:effectExtent l="0" t="0" r="20955" b="1079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31F363EF"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008000"/>
                                <w:sz w:val="18"/>
                                <w:szCs w:val="18"/>
                              </w:rPr>
                              <w:t>// create a buffer for the vertices</w:t>
                            </w:r>
                          </w:p>
                          <w:p w14:paraId="614DA782"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glGenBuffers</w:t>
                            </w:r>
                            <w:r w:rsidRPr="003B77A3">
                              <w:rPr>
                                <w:rFonts w:ascii="Consolas" w:hAnsi="Consolas" w:cs="Consolas"/>
                                <w:color w:val="000000"/>
                                <w:sz w:val="18"/>
                                <w:szCs w:val="18"/>
                              </w:rPr>
                              <w:t>(1, &amp;vertex_buffer</w:t>
                            </w:r>
                            <w:proofErr w:type="gramStart"/>
                            <w:r w:rsidRPr="003B77A3">
                              <w:rPr>
                                <w:rFonts w:ascii="Consolas" w:hAnsi="Consolas" w:cs="Consolas"/>
                                <w:color w:val="000000"/>
                                <w:sz w:val="18"/>
                                <w:szCs w:val="18"/>
                              </w:rPr>
                              <w:t>);</w:t>
                            </w:r>
                            <w:proofErr w:type="gramEnd"/>
                          </w:p>
                          <w:p w14:paraId="7B1FFE57"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glBindBuffer</w:t>
                            </w:r>
                            <w:r w:rsidRPr="003B77A3">
                              <w:rPr>
                                <w:rFonts w:ascii="Consolas" w:hAnsi="Consolas" w:cs="Consolas"/>
                                <w:color w:val="000000"/>
                                <w:sz w:val="18"/>
                                <w:szCs w:val="18"/>
                              </w:rPr>
                              <w:t>(</w:t>
                            </w:r>
                            <w:r w:rsidRPr="003B77A3">
                              <w:rPr>
                                <w:rFonts w:ascii="Consolas" w:hAnsi="Consolas" w:cs="Consolas"/>
                                <w:color w:val="6F008A"/>
                                <w:sz w:val="18"/>
                                <w:szCs w:val="18"/>
                              </w:rPr>
                              <w:t>GL_ARRAY_BUFFER</w:t>
                            </w:r>
                            <w:r w:rsidRPr="003B77A3">
                              <w:rPr>
                                <w:rFonts w:ascii="Consolas" w:hAnsi="Consolas" w:cs="Consolas"/>
                                <w:color w:val="000000"/>
                                <w:sz w:val="18"/>
                                <w:szCs w:val="18"/>
                              </w:rPr>
                              <w:t>, vertex_buffer</w:t>
                            </w:r>
                            <w:proofErr w:type="gramStart"/>
                            <w:r w:rsidRPr="003B77A3">
                              <w:rPr>
                                <w:rFonts w:ascii="Consolas" w:hAnsi="Consolas" w:cs="Consolas"/>
                                <w:color w:val="000000"/>
                                <w:sz w:val="18"/>
                                <w:szCs w:val="18"/>
                              </w:rPr>
                              <w:t>);</w:t>
                            </w:r>
                            <w:proofErr w:type="gramEnd"/>
                          </w:p>
                          <w:p w14:paraId="156D40D3"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glBufferData</w:t>
                            </w:r>
                            <w:r w:rsidRPr="003B77A3">
                              <w:rPr>
                                <w:rFonts w:ascii="Consolas" w:hAnsi="Consolas" w:cs="Consolas"/>
                                <w:color w:val="000000"/>
                                <w:sz w:val="18"/>
                                <w:szCs w:val="18"/>
                              </w:rPr>
                              <w:t>(</w:t>
                            </w:r>
                            <w:r w:rsidRPr="003B77A3">
                              <w:rPr>
                                <w:rFonts w:ascii="Consolas" w:hAnsi="Consolas" w:cs="Consolas"/>
                                <w:color w:val="6F008A"/>
                                <w:sz w:val="18"/>
                                <w:szCs w:val="18"/>
                              </w:rPr>
                              <w:t>GL_ARRAY_BUFFER</w:t>
                            </w:r>
                            <w:r w:rsidRPr="003B77A3">
                              <w:rPr>
                                <w:rFonts w:ascii="Consolas" w:hAnsi="Consolas" w:cs="Consolas"/>
                                <w:color w:val="000000"/>
                                <w:sz w:val="18"/>
                                <w:szCs w:val="18"/>
                              </w:rPr>
                              <w:t xml:space="preserve">, </w:t>
                            </w:r>
                            <w:r w:rsidRPr="003B77A3">
                              <w:rPr>
                                <w:rFonts w:ascii="Consolas" w:hAnsi="Consolas" w:cs="Consolas"/>
                                <w:color w:val="0000FF"/>
                                <w:sz w:val="18"/>
                                <w:szCs w:val="18"/>
                              </w:rPr>
                              <w:t>sizeof</w:t>
                            </w:r>
                            <w:r w:rsidRPr="003B77A3">
                              <w:rPr>
                                <w:rFonts w:ascii="Consolas" w:hAnsi="Consolas" w:cs="Consolas"/>
                                <w:color w:val="000000"/>
                                <w:sz w:val="18"/>
                                <w:szCs w:val="18"/>
                              </w:rPr>
                              <w:t xml:space="preserve">(vertices), vertices, </w:t>
                            </w:r>
                            <w:r w:rsidRPr="003B77A3">
                              <w:rPr>
                                <w:rFonts w:ascii="Consolas" w:hAnsi="Consolas" w:cs="Consolas"/>
                                <w:color w:val="6F008A"/>
                                <w:sz w:val="18"/>
                                <w:szCs w:val="18"/>
                              </w:rPr>
                              <w:t>GL_STATIC_DRAW</w:t>
                            </w:r>
                            <w:proofErr w:type="gramStart"/>
                            <w:r w:rsidRPr="003B77A3">
                              <w:rPr>
                                <w:rFonts w:ascii="Consolas" w:hAnsi="Consolas" w:cs="Consolas"/>
                                <w:color w:val="000000"/>
                                <w:sz w:val="18"/>
                                <w:szCs w:val="18"/>
                              </w:rPr>
                              <w:t>);</w:t>
                            </w:r>
                            <w:proofErr w:type="gramEnd"/>
                          </w:p>
                          <w:p w14:paraId="1B5CA3D0"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glVertexAttribPointer</w:t>
                            </w:r>
                            <w:r w:rsidRPr="003B77A3">
                              <w:rPr>
                                <w:rFonts w:ascii="Consolas" w:hAnsi="Consolas" w:cs="Consolas"/>
                                <w:color w:val="000000"/>
                                <w:sz w:val="18"/>
                                <w:szCs w:val="18"/>
                              </w:rPr>
                              <w:t xml:space="preserve">(0, 3, </w:t>
                            </w:r>
                            <w:r w:rsidRPr="003B77A3">
                              <w:rPr>
                                <w:rFonts w:ascii="Consolas" w:hAnsi="Consolas" w:cs="Consolas"/>
                                <w:color w:val="6F008A"/>
                                <w:sz w:val="18"/>
                                <w:szCs w:val="18"/>
                              </w:rPr>
                              <w:t>GL_FLOAT</w:t>
                            </w:r>
                            <w:r w:rsidRPr="003B77A3">
                              <w:rPr>
                                <w:rFonts w:ascii="Consolas" w:hAnsi="Consolas" w:cs="Consolas"/>
                                <w:color w:val="000000"/>
                                <w:sz w:val="18"/>
                                <w:szCs w:val="18"/>
                              </w:rPr>
                              <w:t xml:space="preserve">, </w:t>
                            </w:r>
                            <w:r w:rsidRPr="003B77A3">
                              <w:rPr>
                                <w:rFonts w:ascii="Consolas" w:hAnsi="Consolas" w:cs="Consolas"/>
                                <w:color w:val="6F008A"/>
                                <w:sz w:val="18"/>
                                <w:szCs w:val="18"/>
                              </w:rPr>
                              <w:t>GL_FALSE</w:t>
                            </w:r>
                            <w:r w:rsidRPr="003B77A3">
                              <w:rPr>
                                <w:rFonts w:ascii="Consolas" w:hAnsi="Consolas" w:cs="Consolas"/>
                                <w:color w:val="000000"/>
                                <w:sz w:val="18"/>
                                <w:szCs w:val="18"/>
                              </w:rPr>
                              <w:t>, 0, (</w:t>
                            </w:r>
                            <w:r w:rsidRPr="003B77A3">
                              <w:rPr>
                                <w:rFonts w:ascii="Consolas" w:hAnsi="Consolas" w:cs="Consolas"/>
                                <w:color w:val="0000FF"/>
                                <w:sz w:val="18"/>
                                <w:szCs w:val="18"/>
                              </w:rPr>
                              <w:t>void</w:t>
                            </w:r>
                            <w:r w:rsidRPr="003B77A3">
                              <w:rPr>
                                <w:rFonts w:ascii="Consolas" w:hAnsi="Consolas" w:cs="Consolas"/>
                                <w:color w:val="000000"/>
                                <w:sz w:val="18"/>
                                <w:szCs w:val="18"/>
                              </w:rPr>
                              <w:t>*)0</w:t>
                            </w:r>
                            <w:proofErr w:type="gramStart"/>
                            <w:r w:rsidRPr="003B77A3">
                              <w:rPr>
                                <w:rFonts w:ascii="Consolas" w:hAnsi="Consolas" w:cs="Consolas"/>
                                <w:color w:val="000000"/>
                                <w:sz w:val="18"/>
                                <w:szCs w:val="18"/>
                              </w:rPr>
                              <w:t>);</w:t>
                            </w:r>
                            <w:proofErr w:type="gramEnd"/>
                          </w:p>
                          <w:p w14:paraId="4C052F24"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glEnableVertexAttribArray</w:t>
                            </w:r>
                            <w:r w:rsidRPr="003B77A3">
                              <w:rPr>
                                <w:rFonts w:ascii="Consolas" w:hAnsi="Consolas" w:cs="Consolas"/>
                                <w:color w:val="000000"/>
                                <w:sz w:val="18"/>
                                <w:szCs w:val="18"/>
                              </w:rPr>
                              <w:t>(0</w:t>
                            </w:r>
                            <w:proofErr w:type="gramStart"/>
                            <w:r w:rsidRPr="003B77A3">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3E996DB9" id="_x0000_s1059"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AtJHh03AgAAYgQAAA4AAAAAAAAAAAAA&#10;AAAALgIAAGRycy9lMm9Eb2MueG1sUEsBAi0AFAAGAAgAAAAhALArkyndAAAABQEAAA8AAAAAAAAA&#10;AAAAAAAAkQQAAGRycy9kb3ducmV2LnhtbFBLBQYAAAAABAAEAPMAAACbBQAAAAA=&#10;" fillcolor="#d5dce4 [671]">
                <v:textbox style="mso-fit-shape-to-text:t">
                  <w:txbxContent>
                    <w:p w14:paraId="31F363EF"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008000"/>
                          <w:sz w:val="18"/>
                          <w:szCs w:val="18"/>
                        </w:rPr>
                        <w:t>// create a buffer for the vertices</w:t>
                      </w:r>
                    </w:p>
                    <w:p w14:paraId="614DA782"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glGenBuffers</w:t>
                      </w:r>
                      <w:r w:rsidRPr="003B77A3">
                        <w:rPr>
                          <w:rFonts w:ascii="Consolas" w:hAnsi="Consolas" w:cs="Consolas"/>
                          <w:color w:val="000000"/>
                          <w:sz w:val="18"/>
                          <w:szCs w:val="18"/>
                        </w:rPr>
                        <w:t>(1, &amp;vertex_buffer</w:t>
                      </w:r>
                      <w:proofErr w:type="gramStart"/>
                      <w:r w:rsidRPr="003B77A3">
                        <w:rPr>
                          <w:rFonts w:ascii="Consolas" w:hAnsi="Consolas" w:cs="Consolas"/>
                          <w:color w:val="000000"/>
                          <w:sz w:val="18"/>
                          <w:szCs w:val="18"/>
                        </w:rPr>
                        <w:t>);</w:t>
                      </w:r>
                      <w:proofErr w:type="gramEnd"/>
                    </w:p>
                    <w:p w14:paraId="7B1FFE57"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glBindBuffer</w:t>
                      </w:r>
                      <w:r w:rsidRPr="003B77A3">
                        <w:rPr>
                          <w:rFonts w:ascii="Consolas" w:hAnsi="Consolas" w:cs="Consolas"/>
                          <w:color w:val="000000"/>
                          <w:sz w:val="18"/>
                          <w:szCs w:val="18"/>
                        </w:rPr>
                        <w:t>(</w:t>
                      </w:r>
                      <w:r w:rsidRPr="003B77A3">
                        <w:rPr>
                          <w:rFonts w:ascii="Consolas" w:hAnsi="Consolas" w:cs="Consolas"/>
                          <w:color w:val="6F008A"/>
                          <w:sz w:val="18"/>
                          <w:szCs w:val="18"/>
                        </w:rPr>
                        <w:t>GL_ARRAY_BUFFER</w:t>
                      </w:r>
                      <w:r w:rsidRPr="003B77A3">
                        <w:rPr>
                          <w:rFonts w:ascii="Consolas" w:hAnsi="Consolas" w:cs="Consolas"/>
                          <w:color w:val="000000"/>
                          <w:sz w:val="18"/>
                          <w:szCs w:val="18"/>
                        </w:rPr>
                        <w:t>, vertex_buffer</w:t>
                      </w:r>
                      <w:proofErr w:type="gramStart"/>
                      <w:r w:rsidRPr="003B77A3">
                        <w:rPr>
                          <w:rFonts w:ascii="Consolas" w:hAnsi="Consolas" w:cs="Consolas"/>
                          <w:color w:val="000000"/>
                          <w:sz w:val="18"/>
                          <w:szCs w:val="18"/>
                        </w:rPr>
                        <w:t>);</w:t>
                      </w:r>
                      <w:proofErr w:type="gramEnd"/>
                    </w:p>
                    <w:p w14:paraId="156D40D3"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glBufferData</w:t>
                      </w:r>
                      <w:r w:rsidRPr="003B77A3">
                        <w:rPr>
                          <w:rFonts w:ascii="Consolas" w:hAnsi="Consolas" w:cs="Consolas"/>
                          <w:color w:val="000000"/>
                          <w:sz w:val="18"/>
                          <w:szCs w:val="18"/>
                        </w:rPr>
                        <w:t>(</w:t>
                      </w:r>
                      <w:r w:rsidRPr="003B77A3">
                        <w:rPr>
                          <w:rFonts w:ascii="Consolas" w:hAnsi="Consolas" w:cs="Consolas"/>
                          <w:color w:val="6F008A"/>
                          <w:sz w:val="18"/>
                          <w:szCs w:val="18"/>
                        </w:rPr>
                        <w:t>GL_ARRAY_BUFFER</w:t>
                      </w:r>
                      <w:r w:rsidRPr="003B77A3">
                        <w:rPr>
                          <w:rFonts w:ascii="Consolas" w:hAnsi="Consolas" w:cs="Consolas"/>
                          <w:color w:val="000000"/>
                          <w:sz w:val="18"/>
                          <w:szCs w:val="18"/>
                        </w:rPr>
                        <w:t xml:space="preserve">, </w:t>
                      </w:r>
                      <w:r w:rsidRPr="003B77A3">
                        <w:rPr>
                          <w:rFonts w:ascii="Consolas" w:hAnsi="Consolas" w:cs="Consolas"/>
                          <w:color w:val="0000FF"/>
                          <w:sz w:val="18"/>
                          <w:szCs w:val="18"/>
                        </w:rPr>
                        <w:t>sizeof</w:t>
                      </w:r>
                      <w:r w:rsidRPr="003B77A3">
                        <w:rPr>
                          <w:rFonts w:ascii="Consolas" w:hAnsi="Consolas" w:cs="Consolas"/>
                          <w:color w:val="000000"/>
                          <w:sz w:val="18"/>
                          <w:szCs w:val="18"/>
                        </w:rPr>
                        <w:t xml:space="preserve">(vertices), vertices, </w:t>
                      </w:r>
                      <w:r w:rsidRPr="003B77A3">
                        <w:rPr>
                          <w:rFonts w:ascii="Consolas" w:hAnsi="Consolas" w:cs="Consolas"/>
                          <w:color w:val="6F008A"/>
                          <w:sz w:val="18"/>
                          <w:szCs w:val="18"/>
                        </w:rPr>
                        <w:t>GL_STATIC_DRAW</w:t>
                      </w:r>
                      <w:proofErr w:type="gramStart"/>
                      <w:r w:rsidRPr="003B77A3">
                        <w:rPr>
                          <w:rFonts w:ascii="Consolas" w:hAnsi="Consolas" w:cs="Consolas"/>
                          <w:color w:val="000000"/>
                          <w:sz w:val="18"/>
                          <w:szCs w:val="18"/>
                        </w:rPr>
                        <w:t>);</w:t>
                      </w:r>
                      <w:proofErr w:type="gramEnd"/>
                    </w:p>
                    <w:p w14:paraId="1B5CA3D0"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glVertexAttribPointer</w:t>
                      </w:r>
                      <w:r w:rsidRPr="003B77A3">
                        <w:rPr>
                          <w:rFonts w:ascii="Consolas" w:hAnsi="Consolas" w:cs="Consolas"/>
                          <w:color w:val="000000"/>
                          <w:sz w:val="18"/>
                          <w:szCs w:val="18"/>
                        </w:rPr>
                        <w:t xml:space="preserve">(0, 3, </w:t>
                      </w:r>
                      <w:r w:rsidRPr="003B77A3">
                        <w:rPr>
                          <w:rFonts w:ascii="Consolas" w:hAnsi="Consolas" w:cs="Consolas"/>
                          <w:color w:val="6F008A"/>
                          <w:sz w:val="18"/>
                          <w:szCs w:val="18"/>
                        </w:rPr>
                        <w:t>GL_FLOAT</w:t>
                      </w:r>
                      <w:r w:rsidRPr="003B77A3">
                        <w:rPr>
                          <w:rFonts w:ascii="Consolas" w:hAnsi="Consolas" w:cs="Consolas"/>
                          <w:color w:val="000000"/>
                          <w:sz w:val="18"/>
                          <w:szCs w:val="18"/>
                        </w:rPr>
                        <w:t xml:space="preserve">, </w:t>
                      </w:r>
                      <w:r w:rsidRPr="003B77A3">
                        <w:rPr>
                          <w:rFonts w:ascii="Consolas" w:hAnsi="Consolas" w:cs="Consolas"/>
                          <w:color w:val="6F008A"/>
                          <w:sz w:val="18"/>
                          <w:szCs w:val="18"/>
                        </w:rPr>
                        <w:t>GL_FALSE</w:t>
                      </w:r>
                      <w:r w:rsidRPr="003B77A3">
                        <w:rPr>
                          <w:rFonts w:ascii="Consolas" w:hAnsi="Consolas" w:cs="Consolas"/>
                          <w:color w:val="000000"/>
                          <w:sz w:val="18"/>
                          <w:szCs w:val="18"/>
                        </w:rPr>
                        <w:t>, 0, (</w:t>
                      </w:r>
                      <w:r w:rsidRPr="003B77A3">
                        <w:rPr>
                          <w:rFonts w:ascii="Consolas" w:hAnsi="Consolas" w:cs="Consolas"/>
                          <w:color w:val="0000FF"/>
                          <w:sz w:val="18"/>
                          <w:szCs w:val="18"/>
                        </w:rPr>
                        <w:t>void</w:t>
                      </w:r>
                      <w:r w:rsidRPr="003B77A3">
                        <w:rPr>
                          <w:rFonts w:ascii="Consolas" w:hAnsi="Consolas" w:cs="Consolas"/>
                          <w:color w:val="000000"/>
                          <w:sz w:val="18"/>
                          <w:szCs w:val="18"/>
                        </w:rPr>
                        <w:t>*)0</w:t>
                      </w:r>
                      <w:proofErr w:type="gramStart"/>
                      <w:r w:rsidRPr="003B77A3">
                        <w:rPr>
                          <w:rFonts w:ascii="Consolas" w:hAnsi="Consolas" w:cs="Consolas"/>
                          <w:color w:val="000000"/>
                          <w:sz w:val="18"/>
                          <w:szCs w:val="18"/>
                        </w:rPr>
                        <w:t>);</w:t>
                      </w:r>
                      <w:proofErr w:type="gramEnd"/>
                    </w:p>
                    <w:p w14:paraId="4C052F24" w14:textId="77777777" w:rsidR="00046CFA" w:rsidRPr="003B77A3" w:rsidRDefault="00046CFA" w:rsidP="00DC300D">
                      <w:pPr>
                        <w:autoSpaceDE w:val="0"/>
                        <w:autoSpaceDN w:val="0"/>
                        <w:adjustRightInd w:val="0"/>
                        <w:spacing w:after="0" w:line="240" w:lineRule="auto"/>
                        <w:rPr>
                          <w:rFonts w:ascii="Consolas" w:hAnsi="Consolas" w:cs="Consolas"/>
                          <w:color w:val="000000"/>
                          <w:sz w:val="18"/>
                          <w:szCs w:val="18"/>
                        </w:rPr>
                      </w:pPr>
                      <w:r w:rsidRPr="003B77A3">
                        <w:rPr>
                          <w:rFonts w:ascii="Consolas" w:hAnsi="Consolas" w:cs="Consolas"/>
                          <w:color w:val="6F008A"/>
                          <w:sz w:val="18"/>
                          <w:szCs w:val="18"/>
                        </w:rPr>
                        <w:t>glEnableVertexAttribArray</w:t>
                      </w:r>
                      <w:r w:rsidRPr="003B77A3">
                        <w:rPr>
                          <w:rFonts w:ascii="Consolas" w:hAnsi="Consolas" w:cs="Consolas"/>
                          <w:color w:val="000000"/>
                          <w:sz w:val="18"/>
                          <w:szCs w:val="18"/>
                        </w:rPr>
                        <w:t>(0</w:t>
                      </w:r>
                      <w:proofErr w:type="gramStart"/>
                      <w:r w:rsidRPr="003B77A3">
                        <w:rPr>
                          <w:rFonts w:ascii="Consolas" w:hAnsi="Consolas" w:cs="Consolas"/>
                          <w:color w:val="000000"/>
                          <w:sz w:val="18"/>
                          <w:szCs w:val="18"/>
                        </w:rPr>
                        <w:t>);</w:t>
                      </w:r>
                      <w:proofErr w:type="gramEnd"/>
                    </w:p>
                  </w:txbxContent>
                </v:textbox>
                <w10:anchorlock/>
              </v:shape>
            </w:pict>
          </mc:Fallback>
        </mc:AlternateContent>
      </w:r>
    </w:p>
    <w:p w14:paraId="53DF1376" w14:textId="7D02EF66" w:rsidR="00CF10A7" w:rsidRDefault="00A82BA0" w:rsidP="0004629A">
      <w:r>
        <w:t xml:space="preserve">OpenGL knows how to </w:t>
      </w:r>
      <w:r w:rsidR="00186E57">
        <w:t>‘</w:t>
      </w:r>
      <w:r w:rsidR="00186E57">
        <w:rPr>
          <w:i/>
          <w:iCs/>
        </w:rPr>
        <w:t>walk’</w:t>
      </w:r>
      <w:r w:rsidR="00186E57">
        <w:t xml:space="preserve"> through our data</w:t>
      </w:r>
      <w:r w:rsidR="00FA42E3">
        <w:t xml:space="preserve"> and set the </w:t>
      </w:r>
      <w:r w:rsidR="00012E5D">
        <w:t xml:space="preserve">data pointers </w:t>
      </w:r>
      <w:r w:rsidR="00FA42E3">
        <w:t>correct</w:t>
      </w:r>
      <w:r w:rsidR="00012E5D">
        <w:t>ly, and now our shader knows how to re</w:t>
      </w:r>
      <w:r w:rsidR="00DA3B56">
        <w:t>ad that data.</w:t>
      </w:r>
    </w:p>
    <w:p w14:paraId="39523516" w14:textId="0F18D632" w:rsidR="00E36AF3" w:rsidRDefault="00E36AF3" w:rsidP="00E36AF3">
      <w:r>
        <w:lastRenderedPageBreak/>
        <w:t xml:space="preserve">The vertex sampler can have </w:t>
      </w:r>
      <w:r w:rsidR="000F0C97">
        <w:t xml:space="preserve">similar </w:t>
      </w:r>
      <w:r>
        <w:t>input</w:t>
      </w:r>
      <w:r w:rsidR="000F0C97">
        <w:t>, the texture coordina</w:t>
      </w:r>
      <w:r w:rsidR="002734F4">
        <w:t xml:space="preserve">te of the vertex. This information </w:t>
      </w:r>
      <w:r w:rsidR="004D4F3B">
        <w:t>must</w:t>
      </w:r>
      <w:r w:rsidR="002734F4">
        <w:t xml:space="preserve"> be passed to the fragment shader</w:t>
      </w:r>
      <w:r w:rsidR="006959A0">
        <w:t xml:space="preserve">. We will see how </w:t>
      </w:r>
      <w:r w:rsidR="006138A4">
        <w:t>the vertex shader outputs the information in the next section</w:t>
      </w:r>
      <w:r w:rsidR="00B733E7">
        <w:t xml:space="preserve">, now we are interested in how the fragment shader reads it. </w:t>
      </w:r>
      <w:r w:rsidR="00BF0C30">
        <w:t xml:space="preserve">Reading input </w:t>
      </w:r>
      <w:r w:rsidR="00640438">
        <w:t xml:space="preserve">requires the </w:t>
      </w:r>
      <w:r w:rsidR="00640438">
        <w:rPr>
          <w:i/>
          <w:iCs/>
        </w:rPr>
        <w:t>in</w:t>
      </w:r>
      <w:r w:rsidR="00640438">
        <w:t xml:space="preserve"> directive at the variable declaration. </w:t>
      </w:r>
      <w:r w:rsidR="00DD425A">
        <w:t xml:space="preserve">Variables that are passed from one step to the other do not require the </w:t>
      </w:r>
      <w:r w:rsidR="00DD425A" w:rsidRPr="00553CC0">
        <w:rPr>
          <w:i/>
          <w:iCs/>
        </w:rPr>
        <w:t>layout</w:t>
      </w:r>
      <w:r w:rsidR="00553CC0" w:rsidRPr="00553CC0">
        <w:rPr>
          <w:i/>
          <w:iCs/>
        </w:rPr>
        <w:t xml:space="preserve"> qualifier</w:t>
      </w:r>
      <w:r w:rsidR="00553CC0">
        <w:t>.</w:t>
      </w:r>
    </w:p>
    <w:p w14:paraId="39B12190" w14:textId="427A196F" w:rsidR="001A102A" w:rsidRPr="00553CC0" w:rsidRDefault="001A102A" w:rsidP="00E36AF3">
      <w:r>
        <w:rPr>
          <w:noProof/>
        </w:rPr>
        <mc:AlternateContent>
          <mc:Choice Requires="wps">
            <w:drawing>
              <wp:inline distT="0" distB="0" distL="0" distR="0" wp14:anchorId="612E8686" wp14:editId="7FBB3483">
                <wp:extent cx="6170295" cy="1404620"/>
                <wp:effectExtent l="0" t="0" r="20955" b="2222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24677298" w14:textId="5B25D4A6" w:rsidR="00046CFA" w:rsidRPr="001A102A" w:rsidRDefault="00046CFA" w:rsidP="001A102A">
                            <w:pPr>
                              <w:spacing w:after="0"/>
                              <w:rPr>
                                <w:sz w:val="18"/>
                                <w:szCs w:val="18"/>
                              </w:rPr>
                            </w:pPr>
                            <w:r w:rsidRPr="001A102A">
                              <w:rPr>
                                <w:rFonts w:ascii="Consolas" w:hAnsi="Consolas" w:cs="Consolas"/>
                                <w:color w:val="0000FF"/>
                                <w:sz w:val="18"/>
                                <w:szCs w:val="18"/>
                              </w:rPr>
                              <w:t>in</w:t>
                            </w:r>
                            <w:r w:rsidRPr="001A102A">
                              <w:rPr>
                                <w:rFonts w:ascii="Consolas" w:hAnsi="Consolas" w:cs="Consolas"/>
                                <w:color w:val="000000"/>
                                <w:sz w:val="18"/>
                                <w:szCs w:val="18"/>
                              </w:rPr>
                              <w:t xml:space="preserve"> vec2 </w:t>
                            </w:r>
                            <w:proofErr w:type="gramStart"/>
                            <w:r w:rsidRPr="001A102A">
                              <w:rPr>
                                <w:rFonts w:ascii="Consolas" w:hAnsi="Consolas" w:cs="Consolas"/>
                                <w:color w:val="000000"/>
                                <w:sz w:val="18"/>
                                <w:szCs w:val="18"/>
                              </w:rPr>
                              <w:t>texCoord;</w:t>
                            </w:r>
                            <w:proofErr w:type="gramEnd"/>
                          </w:p>
                        </w:txbxContent>
                      </wps:txbx>
                      <wps:bodyPr rot="0" vert="horz" wrap="square" lIns="91440" tIns="45720" rIns="91440" bIns="45720" anchor="t" anchorCtr="0">
                        <a:spAutoFit/>
                      </wps:bodyPr>
                    </wps:wsp>
                  </a:graphicData>
                </a:graphic>
              </wp:inline>
            </w:drawing>
          </mc:Choice>
          <mc:Fallback>
            <w:pict>
              <v:shape w14:anchorId="612E8686" id="_x0000_s1060"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PZEhLM3AgAAYgQAAA4AAAAAAAAAAAAA&#10;AAAALgIAAGRycy9lMm9Eb2MueG1sUEsBAi0AFAAGAAgAAAAhALArkyndAAAABQEAAA8AAAAAAAAA&#10;AAAAAAAAkQQAAGRycy9kb3ducmV2LnhtbFBLBQYAAAAABAAEAPMAAACbBQAAAAA=&#10;" fillcolor="#d5dce4 [671]">
                <v:textbox style="mso-fit-shape-to-text:t">
                  <w:txbxContent>
                    <w:p w14:paraId="24677298" w14:textId="5B25D4A6" w:rsidR="00046CFA" w:rsidRPr="001A102A" w:rsidRDefault="00046CFA" w:rsidP="001A102A">
                      <w:pPr>
                        <w:spacing w:after="0"/>
                        <w:rPr>
                          <w:sz w:val="18"/>
                          <w:szCs w:val="18"/>
                        </w:rPr>
                      </w:pPr>
                      <w:r w:rsidRPr="001A102A">
                        <w:rPr>
                          <w:rFonts w:ascii="Consolas" w:hAnsi="Consolas" w:cs="Consolas"/>
                          <w:color w:val="0000FF"/>
                          <w:sz w:val="18"/>
                          <w:szCs w:val="18"/>
                        </w:rPr>
                        <w:t>in</w:t>
                      </w:r>
                      <w:r w:rsidRPr="001A102A">
                        <w:rPr>
                          <w:rFonts w:ascii="Consolas" w:hAnsi="Consolas" w:cs="Consolas"/>
                          <w:color w:val="000000"/>
                          <w:sz w:val="18"/>
                          <w:szCs w:val="18"/>
                        </w:rPr>
                        <w:t xml:space="preserve"> vec2 </w:t>
                      </w:r>
                      <w:proofErr w:type="gramStart"/>
                      <w:r w:rsidRPr="001A102A">
                        <w:rPr>
                          <w:rFonts w:ascii="Consolas" w:hAnsi="Consolas" w:cs="Consolas"/>
                          <w:color w:val="000000"/>
                          <w:sz w:val="18"/>
                          <w:szCs w:val="18"/>
                        </w:rPr>
                        <w:t>texCoord;</w:t>
                      </w:r>
                      <w:proofErr w:type="gramEnd"/>
                    </w:p>
                  </w:txbxContent>
                </v:textbox>
                <w10:anchorlock/>
              </v:shape>
            </w:pict>
          </mc:Fallback>
        </mc:AlternateContent>
      </w:r>
    </w:p>
    <w:p w14:paraId="1BB3103F" w14:textId="081F3615" w:rsidR="000F4A51" w:rsidRDefault="000F4A51" w:rsidP="0004629A">
      <w:r>
        <w:t xml:space="preserve">Another type of input mechanism </w:t>
      </w:r>
      <w:r w:rsidR="00852730">
        <w:t xml:space="preserve">is the </w:t>
      </w:r>
      <w:r w:rsidR="00852730">
        <w:rPr>
          <w:i/>
          <w:iCs/>
        </w:rPr>
        <w:t>uniform</w:t>
      </w:r>
      <w:r w:rsidR="00852730">
        <w:t xml:space="preserve">. </w:t>
      </w:r>
      <w:r w:rsidR="00ED17D3">
        <w:t xml:space="preserve">With this we pass names variables </w:t>
      </w:r>
      <w:r w:rsidR="00A47144">
        <w:t xml:space="preserve">of any type we need to the shader. </w:t>
      </w:r>
      <w:r w:rsidR="00BC7598">
        <w:t xml:space="preserve">A </w:t>
      </w:r>
      <w:r w:rsidR="00BC7598">
        <w:rPr>
          <w:i/>
          <w:iCs/>
        </w:rPr>
        <w:t>uniform</w:t>
      </w:r>
      <w:r w:rsidR="00BC7598">
        <w:t xml:space="preserve"> is a global storage location </w:t>
      </w:r>
      <w:r w:rsidR="00741213">
        <w:t xml:space="preserve">that is accessed by its name. we can write data to it from our </w:t>
      </w:r>
      <w:r w:rsidR="001916B6">
        <w:t xml:space="preserve">C/C++ code and </w:t>
      </w:r>
      <w:r w:rsidR="00D436E0">
        <w:t>then</w:t>
      </w:r>
      <w:r w:rsidR="001916B6">
        <w:t xml:space="preserve"> read that data in our shader.</w:t>
      </w:r>
    </w:p>
    <w:p w14:paraId="61CFC3F5" w14:textId="58B33181" w:rsidR="00F7647A" w:rsidRDefault="00F7647A" w:rsidP="0004629A">
      <w:r>
        <w:t xml:space="preserve">We use the </w:t>
      </w:r>
      <w:r>
        <w:rPr>
          <w:i/>
          <w:iCs/>
        </w:rPr>
        <w:t>glUniform</w:t>
      </w:r>
      <w:r w:rsidR="00B206E1">
        <w:t xml:space="preserve"> family of functions to write to </w:t>
      </w:r>
      <w:r w:rsidR="00B15D4F">
        <w:t xml:space="preserve">a location. In our </w:t>
      </w:r>
      <w:r w:rsidR="006B6FD3" w:rsidRPr="006B6FD3">
        <w:rPr>
          <w:b/>
          <w:bCs/>
          <w:i/>
          <w:iCs/>
        </w:rPr>
        <w:t>chapter23</w:t>
      </w:r>
      <w:r w:rsidR="00B15D4F">
        <w:t xml:space="preserve"> example we pass the </w:t>
      </w:r>
      <w:r w:rsidR="00375020">
        <w:t>camera matrix like this:</w:t>
      </w:r>
    </w:p>
    <w:p w14:paraId="49F3F03E" w14:textId="226828A1" w:rsidR="00375020" w:rsidRDefault="00375020" w:rsidP="0004629A">
      <w:r>
        <w:rPr>
          <w:noProof/>
        </w:rPr>
        <mc:AlternateContent>
          <mc:Choice Requires="wps">
            <w:drawing>
              <wp:inline distT="0" distB="0" distL="0" distR="0" wp14:anchorId="6D211F55" wp14:editId="4AD0B84D">
                <wp:extent cx="6170295" cy="1404620"/>
                <wp:effectExtent l="0" t="0" r="20955" b="22225"/>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CD49D95" w14:textId="0EA348E5" w:rsidR="00046CFA" w:rsidRPr="00645AB2" w:rsidRDefault="00046CFA" w:rsidP="00645AB2">
                            <w:pPr>
                              <w:spacing w:after="0"/>
                              <w:rPr>
                                <w:rFonts w:ascii="Consolas" w:hAnsi="Consolas" w:cs="Consolas"/>
                                <w:color w:val="0000FF"/>
                                <w:sz w:val="18"/>
                                <w:szCs w:val="18"/>
                              </w:rPr>
                            </w:pPr>
                            <w:r w:rsidRPr="00645AB2">
                              <w:rPr>
                                <w:rFonts w:ascii="Consolas" w:hAnsi="Consolas" w:cs="Consolas"/>
                                <w:color w:val="6F008A"/>
                                <w:sz w:val="18"/>
                                <w:szCs w:val="18"/>
                              </w:rPr>
                              <w:t>glUniformMatrix4v</w:t>
                            </w:r>
                            <w:r w:rsidRPr="00645AB2">
                              <w:rPr>
                                <w:rFonts w:ascii="Consolas" w:hAnsi="Consolas" w:cs="Consolas"/>
                                <w:color w:val="000000"/>
                                <w:sz w:val="18"/>
                                <w:szCs w:val="18"/>
                              </w:rPr>
                              <w:t>(</w:t>
                            </w:r>
                            <w:r w:rsidRPr="00645AB2">
                              <w:rPr>
                                <w:rFonts w:ascii="Consolas" w:hAnsi="Consolas" w:cs="Consolas"/>
                                <w:color w:val="6F008A"/>
                                <w:sz w:val="18"/>
                                <w:szCs w:val="18"/>
                              </w:rPr>
                              <w:t>glGetUniformLocation</w:t>
                            </w:r>
                            <w:r w:rsidRPr="00645AB2">
                              <w:rPr>
                                <w:rFonts w:ascii="Consolas" w:hAnsi="Consolas" w:cs="Consolas"/>
                                <w:color w:val="000000"/>
                                <w:sz w:val="18"/>
                                <w:szCs w:val="18"/>
                              </w:rPr>
                              <w:t>(</w:t>
                            </w:r>
                            <w:r w:rsidRPr="00645AB2">
                              <w:rPr>
                                <w:rFonts w:ascii="Consolas" w:hAnsi="Consolas" w:cs="Consolas"/>
                                <w:color w:val="808080"/>
                                <w:sz w:val="18"/>
                                <w:szCs w:val="18"/>
                              </w:rPr>
                              <w:t>program</w:t>
                            </w:r>
                            <w:r w:rsidRPr="00645AB2">
                              <w:rPr>
                                <w:rFonts w:ascii="Consolas" w:hAnsi="Consolas" w:cs="Consolas"/>
                                <w:color w:val="000000"/>
                                <w:sz w:val="18"/>
                                <w:szCs w:val="18"/>
                              </w:rPr>
                              <w:t>,</w:t>
                            </w:r>
                            <w:r w:rsidRPr="006761F5">
                              <w:rPr>
                                <w:rFonts w:ascii="Consolas" w:hAnsi="Consolas" w:cs="Consolas"/>
                                <w:color w:val="A31515"/>
                                <w:sz w:val="18"/>
                                <w:szCs w:val="18"/>
                              </w:rPr>
                              <w:t>"view"</w:t>
                            </w:r>
                            <w:r w:rsidRPr="00645AB2">
                              <w:rPr>
                                <w:rFonts w:ascii="Consolas" w:hAnsi="Consolas" w:cs="Consolas"/>
                                <w:color w:val="000000"/>
                                <w:sz w:val="18"/>
                                <w:szCs w:val="18"/>
                              </w:rPr>
                              <w:t xml:space="preserve">), 1, </w:t>
                            </w:r>
                            <w:r w:rsidRPr="00645AB2">
                              <w:rPr>
                                <w:rFonts w:ascii="Consolas" w:hAnsi="Consolas" w:cs="Consolas"/>
                                <w:color w:val="6F008A"/>
                                <w:sz w:val="18"/>
                                <w:szCs w:val="18"/>
                              </w:rPr>
                              <w:t>GL_FALSE</w:t>
                            </w:r>
                            <w:r w:rsidRPr="00645AB2">
                              <w:rPr>
                                <w:rFonts w:ascii="Consolas" w:hAnsi="Consolas" w:cs="Consolas"/>
                                <w:color w:val="000000"/>
                                <w:sz w:val="18"/>
                                <w:szCs w:val="18"/>
                              </w:rPr>
                              <w:t xml:space="preserve">, </w:t>
                            </w:r>
                            <w:r>
                              <w:rPr>
                                <w:rFonts w:ascii="Consolas" w:hAnsi="Consolas" w:cs="Consolas"/>
                                <w:color w:val="808080"/>
                                <w:sz w:val="18"/>
                                <w:szCs w:val="18"/>
                              </w:rPr>
                              <w:t>view</w:t>
                            </w:r>
                            <w:r w:rsidRPr="00645AB2">
                              <w:rPr>
                                <w:rFonts w:ascii="Consolas" w:hAnsi="Consolas" w:cs="Consolas"/>
                                <w:color w:val="808080"/>
                                <w:sz w:val="18"/>
                                <w:szCs w:val="18"/>
                              </w:rPr>
                              <w:t>mat</w:t>
                            </w:r>
                            <w:proofErr w:type="gramStart"/>
                            <w:r w:rsidRPr="00645AB2">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6D211F55" id="_x0000_s1061"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CTz6kU3AgAAYgQAAA4AAAAAAAAAAAAA&#10;AAAALgIAAGRycy9lMm9Eb2MueG1sUEsBAi0AFAAGAAgAAAAhALArkyndAAAABQEAAA8AAAAAAAAA&#10;AAAAAAAAkQQAAGRycy9kb3ducmV2LnhtbFBLBQYAAAAABAAEAPMAAACbBQAAAAA=&#10;" fillcolor="#d5dce4 [671]">
                <v:textbox style="mso-fit-shape-to-text:t">
                  <w:txbxContent>
                    <w:p w14:paraId="7CD49D95" w14:textId="0EA348E5" w:rsidR="00046CFA" w:rsidRPr="00645AB2" w:rsidRDefault="00046CFA" w:rsidP="00645AB2">
                      <w:pPr>
                        <w:spacing w:after="0"/>
                        <w:rPr>
                          <w:rFonts w:ascii="Consolas" w:hAnsi="Consolas" w:cs="Consolas"/>
                          <w:color w:val="0000FF"/>
                          <w:sz w:val="18"/>
                          <w:szCs w:val="18"/>
                        </w:rPr>
                      </w:pPr>
                      <w:r w:rsidRPr="00645AB2">
                        <w:rPr>
                          <w:rFonts w:ascii="Consolas" w:hAnsi="Consolas" w:cs="Consolas"/>
                          <w:color w:val="6F008A"/>
                          <w:sz w:val="18"/>
                          <w:szCs w:val="18"/>
                        </w:rPr>
                        <w:t>glUniformMatrix4v</w:t>
                      </w:r>
                      <w:r w:rsidRPr="00645AB2">
                        <w:rPr>
                          <w:rFonts w:ascii="Consolas" w:hAnsi="Consolas" w:cs="Consolas"/>
                          <w:color w:val="000000"/>
                          <w:sz w:val="18"/>
                          <w:szCs w:val="18"/>
                        </w:rPr>
                        <w:t>(</w:t>
                      </w:r>
                      <w:r w:rsidRPr="00645AB2">
                        <w:rPr>
                          <w:rFonts w:ascii="Consolas" w:hAnsi="Consolas" w:cs="Consolas"/>
                          <w:color w:val="6F008A"/>
                          <w:sz w:val="18"/>
                          <w:szCs w:val="18"/>
                        </w:rPr>
                        <w:t>glGetUniformLocation</w:t>
                      </w:r>
                      <w:r w:rsidRPr="00645AB2">
                        <w:rPr>
                          <w:rFonts w:ascii="Consolas" w:hAnsi="Consolas" w:cs="Consolas"/>
                          <w:color w:val="000000"/>
                          <w:sz w:val="18"/>
                          <w:szCs w:val="18"/>
                        </w:rPr>
                        <w:t>(</w:t>
                      </w:r>
                      <w:r w:rsidRPr="00645AB2">
                        <w:rPr>
                          <w:rFonts w:ascii="Consolas" w:hAnsi="Consolas" w:cs="Consolas"/>
                          <w:color w:val="808080"/>
                          <w:sz w:val="18"/>
                          <w:szCs w:val="18"/>
                        </w:rPr>
                        <w:t>program</w:t>
                      </w:r>
                      <w:r w:rsidRPr="00645AB2">
                        <w:rPr>
                          <w:rFonts w:ascii="Consolas" w:hAnsi="Consolas" w:cs="Consolas"/>
                          <w:color w:val="000000"/>
                          <w:sz w:val="18"/>
                          <w:szCs w:val="18"/>
                        </w:rPr>
                        <w:t>,</w:t>
                      </w:r>
                      <w:r w:rsidRPr="006761F5">
                        <w:rPr>
                          <w:rFonts w:ascii="Consolas" w:hAnsi="Consolas" w:cs="Consolas"/>
                          <w:color w:val="A31515"/>
                          <w:sz w:val="18"/>
                          <w:szCs w:val="18"/>
                        </w:rPr>
                        <w:t>"view"</w:t>
                      </w:r>
                      <w:r w:rsidRPr="00645AB2">
                        <w:rPr>
                          <w:rFonts w:ascii="Consolas" w:hAnsi="Consolas" w:cs="Consolas"/>
                          <w:color w:val="000000"/>
                          <w:sz w:val="18"/>
                          <w:szCs w:val="18"/>
                        </w:rPr>
                        <w:t xml:space="preserve">), 1, </w:t>
                      </w:r>
                      <w:r w:rsidRPr="00645AB2">
                        <w:rPr>
                          <w:rFonts w:ascii="Consolas" w:hAnsi="Consolas" w:cs="Consolas"/>
                          <w:color w:val="6F008A"/>
                          <w:sz w:val="18"/>
                          <w:szCs w:val="18"/>
                        </w:rPr>
                        <w:t>GL_FALSE</w:t>
                      </w:r>
                      <w:r w:rsidRPr="00645AB2">
                        <w:rPr>
                          <w:rFonts w:ascii="Consolas" w:hAnsi="Consolas" w:cs="Consolas"/>
                          <w:color w:val="000000"/>
                          <w:sz w:val="18"/>
                          <w:szCs w:val="18"/>
                        </w:rPr>
                        <w:t xml:space="preserve">, </w:t>
                      </w:r>
                      <w:r>
                        <w:rPr>
                          <w:rFonts w:ascii="Consolas" w:hAnsi="Consolas" w:cs="Consolas"/>
                          <w:color w:val="808080"/>
                          <w:sz w:val="18"/>
                          <w:szCs w:val="18"/>
                        </w:rPr>
                        <w:t>view</w:t>
                      </w:r>
                      <w:r w:rsidRPr="00645AB2">
                        <w:rPr>
                          <w:rFonts w:ascii="Consolas" w:hAnsi="Consolas" w:cs="Consolas"/>
                          <w:color w:val="808080"/>
                          <w:sz w:val="18"/>
                          <w:szCs w:val="18"/>
                        </w:rPr>
                        <w:t>mat</w:t>
                      </w:r>
                      <w:proofErr w:type="gramStart"/>
                      <w:r w:rsidRPr="00645AB2">
                        <w:rPr>
                          <w:rFonts w:ascii="Consolas" w:hAnsi="Consolas" w:cs="Consolas"/>
                          <w:color w:val="000000"/>
                          <w:sz w:val="18"/>
                          <w:szCs w:val="18"/>
                        </w:rPr>
                        <w:t>);</w:t>
                      </w:r>
                      <w:proofErr w:type="gramEnd"/>
                    </w:p>
                  </w:txbxContent>
                </v:textbox>
                <w10:anchorlock/>
              </v:shape>
            </w:pict>
          </mc:Fallback>
        </mc:AlternateContent>
      </w:r>
    </w:p>
    <w:p w14:paraId="10EB7E5C" w14:textId="7C726CA3" w:rsidR="00645AB2" w:rsidRDefault="006761F5" w:rsidP="0004629A">
      <w:r>
        <w:t>And then we read it in our shader like this:</w:t>
      </w:r>
    </w:p>
    <w:p w14:paraId="0A0DF8A0" w14:textId="1D054D39" w:rsidR="00645AB2" w:rsidRDefault="00645AB2" w:rsidP="0004629A">
      <w:r>
        <w:rPr>
          <w:noProof/>
        </w:rPr>
        <mc:AlternateContent>
          <mc:Choice Requires="wps">
            <w:drawing>
              <wp:inline distT="0" distB="0" distL="0" distR="0" wp14:anchorId="570F3A43" wp14:editId="17A36272">
                <wp:extent cx="6170295" cy="1404620"/>
                <wp:effectExtent l="0" t="0" r="20955" b="2222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507CC7E" w14:textId="6D00A371" w:rsidR="00046CFA" w:rsidRPr="00645AB2" w:rsidRDefault="00046CFA" w:rsidP="00645AB2">
                            <w:pPr>
                              <w:spacing w:after="0"/>
                              <w:rPr>
                                <w:sz w:val="18"/>
                                <w:szCs w:val="18"/>
                              </w:rPr>
                            </w:pPr>
                            <w:r w:rsidRPr="00645AB2">
                              <w:rPr>
                                <w:rFonts w:ascii="Consolas" w:hAnsi="Consolas" w:cs="Consolas"/>
                                <w:color w:val="0000FF"/>
                                <w:sz w:val="18"/>
                                <w:szCs w:val="18"/>
                              </w:rPr>
                              <w:t>uniform</w:t>
                            </w:r>
                            <w:r w:rsidRPr="00645AB2">
                              <w:rPr>
                                <w:rFonts w:ascii="Consolas" w:hAnsi="Consolas" w:cs="Consolas"/>
                                <w:color w:val="000000"/>
                                <w:sz w:val="18"/>
                                <w:szCs w:val="18"/>
                              </w:rPr>
                              <w:t xml:space="preserve"> mat4 </w:t>
                            </w:r>
                            <w:proofErr w:type="gramStart"/>
                            <w:r w:rsidRPr="00645AB2">
                              <w:rPr>
                                <w:rFonts w:ascii="Consolas" w:hAnsi="Consolas" w:cs="Consolas"/>
                                <w:color w:val="000000"/>
                                <w:sz w:val="18"/>
                                <w:szCs w:val="18"/>
                              </w:rPr>
                              <w:t>view;</w:t>
                            </w:r>
                            <w:proofErr w:type="gramEnd"/>
                          </w:p>
                        </w:txbxContent>
                      </wps:txbx>
                      <wps:bodyPr rot="0" vert="horz" wrap="square" lIns="91440" tIns="45720" rIns="91440" bIns="45720" anchor="t" anchorCtr="0">
                        <a:spAutoFit/>
                      </wps:bodyPr>
                    </wps:wsp>
                  </a:graphicData>
                </a:graphic>
              </wp:inline>
            </w:drawing>
          </mc:Choice>
          <mc:Fallback>
            <w:pict>
              <v:shape w14:anchorId="570F3A43" id="_x0000_s1062"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BMtKIQ3AgAAYgQAAA4AAAAAAAAAAAAA&#10;AAAALgIAAGRycy9lMm9Eb2MueG1sUEsBAi0AFAAGAAgAAAAhALArkyndAAAABQEAAA8AAAAAAAAA&#10;AAAAAAAAkQQAAGRycy9kb3ducmV2LnhtbFBLBQYAAAAABAAEAPMAAACbBQAAAAA=&#10;" fillcolor="#d5dce4 [671]">
                <v:textbox style="mso-fit-shape-to-text:t">
                  <w:txbxContent>
                    <w:p w14:paraId="5507CC7E" w14:textId="6D00A371" w:rsidR="00046CFA" w:rsidRPr="00645AB2" w:rsidRDefault="00046CFA" w:rsidP="00645AB2">
                      <w:pPr>
                        <w:spacing w:after="0"/>
                        <w:rPr>
                          <w:sz w:val="18"/>
                          <w:szCs w:val="18"/>
                        </w:rPr>
                      </w:pPr>
                      <w:r w:rsidRPr="00645AB2">
                        <w:rPr>
                          <w:rFonts w:ascii="Consolas" w:hAnsi="Consolas" w:cs="Consolas"/>
                          <w:color w:val="0000FF"/>
                          <w:sz w:val="18"/>
                          <w:szCs w:val="18"/>
                        </w:rPr>
                        <w:t>uniform</w:t>
                      </w:r>
                      <w:r w:rsidRPr="00645AB2">
                        <w:rPr>
                          <w:rFonts w:ascii="Consolas" w:hAnsi="Consolas" w:cs="Consolas"/>
                          <w:color w:val="000000"/>
                          <w:sz w:val="18"/>
                          <w:szCs w:val="18"/>
                        </w:rPr>
                        <w:t xml:space="preserve"> mat4 </w:t>
                      </w:r>
                      <w:proofErr w:type="gramStart"/>
                      <w:r w:rsidRPr="00645AB2">
                        <w:rPr>
                          <w:rFonts w:ascii="Consolas" w:hAnsi="Consolas" w:cs="Consolas"/>
                          <w:color w:val="000000"/>
                          <w:sz w:val="18"/>
                          <w:szCs w:val="18"/>
                        </w:rPr>
                        <w:t>view;</w:t>
                      </w:r>
                      <w:proofErr w:type="gramEnd"/>
                    </w:p>
                  </w:txbxContent>
                </v:textbox>
                <w10:anchorlock/>
              </v:shape>
            </w:pict>
          </mc:Fallback>
        </mc:AlternateContent>
      </w:r>
    </w:p>
    <w:p w14:paraId="6F703E4C" w14:textId="309A244D" w:rsidR="00373D15" w:rsidRDefault="00E21811" w:rsidP="0004629A">
      <w:r>
        <w:rPr>
          <w:i/>
          <w:iCs/>
        </w:rPr>
        <w:t>Uniforms</w:t>
      </w:r>
      <w:r>
        <w:t xml:space="preserve"> are accessible in all </w:t>
      </w:r>
      <w:r w:rsidR="00FC557F">
        <w:t>stages of the pipeline.</w:t>
      </w:r>
    </w:p>
    <w:p w14:paraId="246F5BCA" w14:textId="5F21289A" w:rsidR="00E466CA" w:rsidRDefault="00E466CA" w:rsidP="0004629A"/>
    <w:p w14:paraId="161F7C15" w14:textId="57FE9803" w:rsidR="00E466CA" w:rsidRDefault="00E466CA" w:rsidP="00E466CA">
      <w:pPr>
        <w:pStyle w:val="Heading4"/>
      </w:pPr>
      <w:r>
        <w:t xml:space="preserve">Output </w:t>
      </w:r>
      <w:r w:rsidR="004D4F3B">
        <w:t>variables.</w:t>
      </w:r>
    </w:p>
    <w:p w14:paraId="7906D214" w14:textId="2BD170D7" w:rsidR="00BA098E" w:rsidRDefault="00BA098E" w:rsidP="00BA098E">
      <w:r>
        <w:t xml:space="preserve">As we have </w:t>
      </w:r>
      <w:r w:rsidR="004D4F3B">
        <w:t>said,</w:t>
      </w:r>
      <w:r>
        <w:t xml:space="preserve"> shaders </w:t>
      </w:r>
      <w:r w:rsidR="00201591">
        <w:t xml:space="preserve">must </w:t>
      </w:r>
      <w:r>
        <w:t xml:space="preserve">generate </w:t>
      </w:r>
      <w:proofErr w:type="gramStart"/>
      <w:r w:rsidR="00201591">
        <w:t>some</w:t>
      </w:r>
      <w:proofErr w:type="gramEnd"/>
      <w:r w:rsidR="00201591">
        <w:t xml:space="preserve"> output. This either by setting </w:t>
      </w:r>
      <w:r w:rsidR="0052122F">
        <w:t xml:space="preserve">OpenGL internal variables like </w:t>
      </w:r>
      <w:r w:rsidR="00C4224C">
        <w:t xml:space="preserve">vertex position in clip </w:t>
      </w:r>
      <w:r w:rsidR="00D85B99">
        <w:t xml:space="preserve">coordinates, or by setting </w:t>
      </w:r>
      <w:r w:rsidR="008121B6">
        <w:t xml:space="preserve">variables </w:t>
      </w:r>
      <w:r w:rsidR="00113166">
        <w:t xml:space="preserve">for </w:t>
      </w:r>
      <w:r w:rsidR="008121B6">
        <w:t xml:space="preserve">the </w:t>
      </w:r>
      <w:r w:rsidR="00113166">
        <w:t>next step in the pipeline.</w:t>
      </w:r>
    </w:p>
    <w:p w14:paraId="72098338" w14:textId="193CE791" w:rsidR="00933C27" w:rsidRPr="00933C27" w:rsidRDefault="00933C27" w:rsidP="00BA098E">
      <w:r w:rsidRPr="00933C27">
        <w:rPr>
          <w:i/>
          <w:iCs/>
        </w:rPr>
        <w:t>gl_Position</w:t>
      </w:r>
      <w:r>
        <w:t xml:space="preserve"> is a built-in function in OpenGL</w:t>
      </w:r>
      <w:r w:rsidR="003A1AF4">
        <w:t xml:space="preserve"> that holds the vertex location after we have finished </w:t>
      </w:r>
      <w:r w:rsidR="00583E56">
        <w:t xml:space="preserve">our calculations about it. A list of the built-in functions can </w:t>
      </w:r>
      <w:r w:rsidR="007046EC">
        <w:t>be found in Appendix B.</w:t>
      </w:r>
    </w:p>
    <w:p w14:paraId="709895E8" w14:textId="70662884" w:rsidR="004E5A90" w:rsidRDefault="004E5A90" w:rsidP="00BA098E">
      <w:r>
        <w:t xml:space="preserve">Here we are </w:t>
      </w:r>
      <w:r w:rsidR="00503C04">
        <w:t xml:space="preserve">going to examine </w:t>
      </w:r>
      <w:r>
        <w:t xml:space="preserve">the </w:t>
      </w:r>
      <w:r w:rsidR="005D6DFA">
        <w:t>second type, the variables passed to the next step.</w:t>
      </w:r>
      <w:r w:rsidR="00503C04">
        <w:t xml:space="preserve"> They are </w:t>
      </w:r>
      <w:r w:rsidR="006E758C">
        <w:t>preceded</w:t>
      </w:r>
      <w:r w:rsidR="00503C04">
        <w:t xml:space="preserve"> </w:t>
      </w:r>
      <w:r w:rsidR="006E758C">
        <w:t xml:space="preserve">with the keyword </w:t>
      </w:r>
      <w:r w:rsidR="006E758C">
        <w:rPr>
          <w:i/>
          <w:iCs/>
        </w:rPr>
        <w:t>out</w:t>
      </w:r>
      <w:r w:rsidR="00BA34C6">
        <w:t>, letting the compiler generate the code to link this variable with the next step</w:t>
      </w:r>
      <w:r w:rsidR="003D0194">
        <w:t xml:space="preserve">. To complete the example </w:t>
      </w:r>
      <w:r w:rsidR="00674938">
        <w:t xml:space="preserve">of the previous section, where we needed to read the </w:t>
      </w:r>
      <w:r w:rsidR="006646BD">
        <w:t xml:space="preserve">vertex texture coordinate in the vertex shader and pass it to the </w:t>
      </w:r>
      <w:r w:rsidR="00CD3C30">
        <w:t xml:space="preserve">fragment shader, </w:t>
      </w:r>
      <w:r w:rsidR="00972381">
        <w:t>here is how we output the variable:</w:t>
      </w:r>
    </w:p>
    <w:p w14:paraId="1A2D3DA7" w14:textId="50997B32" w:rsidR="00972381" w:rsidRDefault="00972381" w:rsidP="00BA098E">
      <w:r>
        <w:rPr>
          <w:noProof/>
        </w:rPr>
        <mc:AlternateContent>
          <mc:Choice Requires="wps">
            <w:drawing>
              <wp:inline distT="0" distB="0" distL="0" distR="0" wp14:anchorId="0A618E2A" wp14:editId="4B948FA8">
                <wp:extent cx="6170295" cy="1404620"/>
                <wp:effectExtent l="0" t="0" r="20955" b="2222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3423DDC" w14:textId="46664806" w:rsidR="00046CFA" w:rsidRPr="001A102A" w:rsidRDefault="00046CFA" w:rsidP="00972381">
                            <w:pPr>
                              <w:spacing w:after="0"/>
                              <w:rPr>
                                <w:sz w:val="18"/>
                                <w:szCs w:val="18"/>
                              </w:rPr>
                            </w:pPr>
                            <w:r>
                              <w:rPr>
                                <w:rFonts w:ascii="Consolas" w:hAnsi="Consolas" w:cs="Consolas"/>
                                <w:color w:val="0000FF"/>
                                <w:sz w:val="18"/>
                                <w:szCs w:val="18"/>
                              </w:rPr>
                              <w:t>out</w:t>
                            </w:r>
                            <w:r w:rsidRPr="001A102A">
                              <w:rPr>
                                <w:rFonts w:ascii="Consolas" w:hAnsi="Consolas" w:cs="Consolas"/>
                                <w:color w:val="000000"/>
                                <w:sz w:val="18"/>
                                <w:szCs w:val="18"/>
                              </w:rPr>
                              <w:t xml:space="preserve"> vec2 </w:t>
                            </w:r>
                            <w:proofErr w:type="gramStart"/>
                            <w:r w:rsidRPr="001A102A">
                              <w:rPr>
                                <w:rFonts w:ascii="Consolas" w:hAnsi="Consolas" w:cs="Consolas"/>
                                <w:color w:val="000000"/>
                                <w:sz w:val="18"/>
                                <w:szCs w:val="18"/>
                              </w:rPr>
                              <w:t>texCoord;</w:t>
                            </w:r>
                            <w:proofErr w:type="gramEnd"/>
                          </w:p>
                        </w:txbxContent>
                      </wps:txbx>
                      <wps:bodyPr rot="0" vert="horz" wrap="square" lIns="91440" tIns="45720" rIns="91440" bIns="45720" anchor="t" anchorCtr="0">
                        <a:spAutoFit/>
                      </wps:bodyPr>
                    </wps:wsp>
                  </a:graphicData>
                </a:graphic>
              </wp:inline>
            </w:drawing>
          </mc:Choice>
          <mc:Fallback>
            <w:pict>
              <v:shape w14:anchorId="0A618E2A" id="_x0000_s1063"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MGaRnI3AgAAYgQAAA4AAAAAAAAAAAAA&#10;AAAALgIAAGRycy9lMm9Eb2MueG1sUEsBAi0AFAAGAAgAAAAhALArkyndAAAABQEAAA8AAAAAAAAA&#10;AAAAAAAAkQQAAGRycy9kb3ducmV2LnhtbFBLBQYAAAAABAAEAPMAAACbBQAAAAA=&#10;" fillcolor="#d5dce4 [671]">
                <v:textbox style="mso-fit-shape-to-text:t">
                  <w:txbxContent>
                    <w:p w14:paraId="73423DDC" w14:textId="46664806" w:rsidR="00046CFA" w:rsidRPr="001A102A" w:rsidRDefault="00046CFA" w:rsidP="00972381">
                      <w:pPr>
                        <w:spacing w:after="0"/>
                        <w:rPr>
                          <w:sz w:val="18"/>
                          <w:szCs w:val="18"/>
                        </w:rPr>
                      </w:pPr>
                      <w:r>
                        <w:rPr>
                          <w:rFonts w:ascii="Consolas" w:hAnsi="Consolas" w:cs="Consolas"/>
                          <w:color w:val="0000FF"/>
                          <w:sz w:val="18"/>
                          <w:szCs w:val="18"/>
                        </w:rPr>
                        <w:t>out</w:t>
                      </w:r>
                      <w:r w:rsidRPr="001A102A">
                        <w:rPr>
                          <w:rFonts w:ascii="Consolas" w:hAnsi="Consolas" w:cs="Consolas"/>
                          <w:color w:val="000000"/>
                          <w:sz w:val="18"/>
                          <w:szCs w:val="18"/>
                        </w:rPr>
                        <w:t xml:space="preserve"> vec2 </w:t>
                      </w:r>
                      <w:proofErr w:type="gramStart"/>
                      <w:r w:rsidRPr="001A102A">
                        <w:rPr>
                          <w:rFonts w:ascii="Consolas" w:hAnsi="Consolas" w:cs="Consolas"/>
                          <w:color w:val="000000"/>
                          <w:sz w:val="18"/>
                          <w:szCs w:val="18"/>
                        </w:rPr>
                        <w:t>texCoord;</w:t>
                      </w:r>
                      <w:proofErr w:type="gramEnd"/>
                    </w:p>
                  </w:txbxContent>
                </v:textbox>
                <w10:anchorlock/>
              </v:shape>
            </w:pict>
          </mc:Fallback>
        </mc:AlternateContent>
      </w:r>
    </w:p>
    <w:p w14:paraId="2B181863" w14:textId="176CC04C" w:rsidR="009A4FBA" w:rsidRDefault="009A4FBA" w:rsidP="00BA098E"/>
    <w:p w14:paraId="4219D5A9" w14:textId="4A28B63A" w:rsidR="009A4FBA" w:rsidRDefault="00082366" w:rsidP="00082366">
      <w:pPr>
        <w:pStyle w:val="Heading3"/>
      </w:pPr>
      <w:r>
        <w:t>Summary</w:t>
      </w:r>
    </w:p>
    <w:p w14:paraId="4D8A6F02" w14:textId="4400A39D" w:rsidR="00082366" w:rsidRDefault="00082366" w:rsidP="00082366">
      <w:r>
        <w:t xml:space="preserve">In this chapter we did a brief </w:t>
      </w:r>
      <w:r w:rsidR="00647B3C">
        <w:t>pass over the OpenGL Shading Language</w:t>
      </w:r>
      <w:r w:rsidR="0035683A">
        <w:t xml:space="preserve">. Our main objective was to get the basics of the </w:t>
      </w:r>
      <w:r w:rsidR="00682C4B">
        <w:t>language. Its features will be explained in depth in the next cha</w:t>
      </w:r>
      <w:r w:rsidR="00761938">
        <w:t xml:space="preserve">pters as we will study the techniques used for </w:t>
      </w:r>
      <w:r w:rsidR="00A64E51">
        <w:t>the various visual effects.</w:t>
      </w:r>
    </w:p>
    <w:p w14:paraId="6791A177" w14:textId="58EC2D7E" w:rsidR="00447705" w:rsidRDefault="00447705">
      <w:r>
        <w:br w:type="page"/>
      </w:r>
    </w:p>
    <w:p w14:paraId="4AA29B90" w14:textId="2F6EA44D" w:rsidR="00DA38CA" w:rsidRDefault="00DA38CA" w:rsidP="00DA38CA">
      <w:pPr>
        <w:pStyle w:val="Heading2"/>
      </w:pPr>
      <w:r>
        <w:lastRenderedPageBreak/>
        <w:t xml:space="preserve">Chapter </w:t>
      </w:r>
      <w:r w:rsidR="009F535C">
        <w:t>4</w:t>
      </w:r>
      <w:r>
        <w:t xml:space="preserve">: Drawing simple objects in </w:t>
      </w:r>
      <w:r w:rsidR="004D4F3B">
        <w:t>3D.</w:t>
      </w:r>
    </w:p>
    <w:p w14:paraId="5B36D221" w14:textId="77777777" w:rsidR="00DA38CA" w:rsidRDefault="00DA38CA" w:rsidP="00DA38CA"/>
    <w:p w14:paraId="61282EA0" w14:textId="1F711A40" w:rsidR="00DA38CA" w:rsidRDefault="00DA38CA" w:rsidP="00DA38CA">
      <w:r>
        <w:t xml:space="preserve">The two chapters that went before gave us </w:t>
      </w:r>
      <w:proofErr w:type="gramStart"/>
      <w:r>
        <w:t>some</w:t>
      </w:r>
      <w:proofErr w:type="gramEnd"/>
      <w:r>
        <w:t xml:space="preserve"> </w:t>
      </w:r>
      <w:r w:rsidR="004D4F3B">
        <w:t>clues</w:t>
      </w:r>
      <w:r>
        <w:t xml:space="preserve"> as </w:t>
      </w:r>
      <w:r w:rsidR="00D436E0">
        <w:t>to</w:t>
      </w:r>
      <w:r>
        <w:t xml:space="preserve"> how to draw in OpenGL. We can create a window for our game and draw a simple tringle inside it. We can even use shaders and vertex arrays to store our data in the video memory so that the GPU can access it faster and speed up drawing.</w:t>
      </w:r>
    </w:p>
    <w:p w14:paraId="5D91ACE1" w14:textId="6850F693" w:rsidR="00DA38CA" w:rsidRDefault="00DA38CA" w:rsidP="00DA38CA">
      <w:r>
        <w:t xml:space="preserve">The next step is to start creating solid objects on three dimensions. We must learn how to draw them and create </w:t>
      </w:r>
      <w:proofErr w:type="gramStart"/>
      <w:r>
        <w:t>some</w:t>
      </w:r>
      <w:proofErr w:type="gramEnd"/>
      <w:r>
        <w:t xml:space="preserve"> realistic </w:t>
      </w:r>
      <w:r w:rsidR="00D436E0">
        <w:t>three-dimensional</w:t>
      </w:r>
      <w:r>
        <w:t xml:space="preserve"> effects. </w:t>
      </w:r>
    </w:p>
    <w:p w14:paraId="38A21E23" w14:textId="2FEAD0A8" w:rsidR="00DA38CA" w:rsidRDefault="00DA38CA" w:rsidP="00DA38CA">
      <w:r>
        <w:t xml:space="preserve">We must also </w:t>
      </w:r>
      <w:r w:rsidR="00D436E0">
        <w:t>be clear</w:t>
      </w:r>
      <w:r>
        <w:t xml:space="preserve"> how player vision works. Understand the mathematics behind the camera and its lens. How to </w:t>
      </w:r>
      <w:proofErr w:type="gramStart"/>
      <w:r>
        <w:t>handle</w:t>
      </w:r>
      <w:proofErr w:type="gramEnd"/>
      <w:r>
        <w:t xml:space="preserve"> the zoom and the field of view. What is the effect of camera position, </w:t>
      </w:r>
      <w:r w:rsidR="00410829">
        <w:t>orientation,</w:t>
      </w:r>
      <w:r>
        <w:t xml:space="preserve"> and view </w:t>
      </w:r>
      <w:r w:rsidR="00D436E0">
        <w:t>direction?</w:t>
      </w:r>
    </w:p>
    <w:p w14:paraId="3E6AFBDB" w14:textId="537BCF30" w:rsidR="00DA38CA" w:rsidRDefault="00DA38CA" w:rsidP="00DA38CA">
      <w:r>
        <w:t xml:space="preserve">For the needs of this </w:t>
      </w:r>
      <w:r w:rsidR="004D4F3B">
        <w:t>book,</w:t>
      </w:r>
      <w:r>
        <w:t xml:space="preserve"> I have created the </w:t>
      </w:r>
      <w:r w:rsidRPr="00656F6C">
        <w:rPr>
          <w:b/>
          <w:bCs/>
          <w:i/>
          <w:iCs/>
        </w:rPr>
        <w:t>atlas</w:t>
      </w:r>
      <w:r>
        <w:t xml:space="preserve"> game engine. It is not a production game engine, although it can be used for </w:t>
      </w:r>
      <w:proofErr w:type="gramStart"/>
      <w:r>
        <w:t>some</w:t>
      </w:r>
      <w:proofErr w:type="gramEnd"/>
      <w:r>
        <w:t xml:space="preserve"> simple games. Yet it has all the key components and architecture to be used as a tutorial of how games can be made.</w:t>
      </w:r>
    </w:p>
    <w:p w14:paraId="294CE3EA" w14:textId="77777777" w:rsidR="00DA38CA" w:rsidRDefault="00DA38CA" w:rsidP="00DA38CA">
      <w:r>
        <w:t xml:space="preserve">The first two components of the engine we need are the </w:t>
      </w:r>
      <w:r>
        <w:rPr>
          <w:b/>
          <w:bCs/>
          <w:i/>
          <w:iCs/>
        </w:rPr>
        <w:t>graphics</w:t>
      </w:r>
      <w:r>
        <w:t xml:space="preserve"> and the </w:t>
      </w:r>
      <w:r>
        <w:rPr>
          <w:b/>
          <w:bCs/>
          <w:i/>
          <w:iCs/>
        </w:rPr>
        <w:t>math</w:t>
      </w:r>
      <w:r>
        <w:t>. The first has all the Windows and of course the OpenGL functionality we need, and the second the mathematics to support all our work.</w:t>
      </w:r>
    </w:p>
    <w:p w14:paraId="05D05C4E" w14:textId="77777777" w:rsidR="00DA38CA" w:rsidRDefault="00DA38CA" w:rsidP="00DA38CA">
      <w:r>
        <w:t xml:space="preserve">We name the types as the </w:t>
      </w:r>
      <w:r>
        <w:rPr>
          <w:i/>
          <w:iCs/>
        </w:rPr>
        <w:t>shading language</w:t>
      </w:r>
      <w:r>
        <w:t xml:space="preserve"> to make reading of the code easier. We did not use the </w:t>
      </w:r>
      <w:r>
        <w:rPr>
          <w:b/>
          <w:bCs/>
          <w:i/>
          <w:iCs/>
        </w:rPr>
        <w:t>glm</w:t>
      </w:r>
      <w:r>
        <w:t xml:space="preserve"> library because it is big and harder to browse through the code. </w:t>
      </w:r>
    </w:p>
    <w:p w14:paraId="2571DD13" w14:textId="77777777" w:rsidR="00DA38CA" w:rsidRDefault="00DA38CA" w:rsidP="00DA38CA">
      <w:r>
        <w:t>The other components of the engine will be discussed in time when we need them as we proceed with our journey in game development.</w:t>
      </w:r>
    </w:p>
    <w:p w14:paraId="1C3AF959" w14:textId="77777777" w:rsidR="00DA38CA" w:rsidRPr="00AF0BCC" w:rsidRDefault="00DA38CA" w:rsidP="00DA38CA">
      <w:r>
        <w:t xml:space="preserve">You can download the game engine along with all the examples for this book from GitHub. The link to the repository is </w:t>
      </w:r>
      <w:hyperlink r:id="rId8" w:history="1">
        <w:r w:rsidRPr="00650E3F">
          <w:rPr>
            <w:rStyle w:val="Hyperlink"/>
          </w:rPr>
          <w:t>https://github.com/cosfer65/atlas</w:t>
        </w:r>
      </w:hyperlink>
      <w:r>
        <w:t xml:space="preserve">. </w:t>
      </w:r>
    </w:p>
    <w:p w14:paraId="1D7C7DD6" w14:textId="77777777" w:rsidR="00DA38CA" w:rsidRDefault="00DA38CA" w:rsidP="00DA38CA"/>
    <w:p w14:paraId="4BF43E8D" w14:textId="77777777" w:rsidR="00DA38CA" w:rsidRDefault="00DA38CA" w:rsidP="00DA38CA">
      <w:pPr>
        <w:pStyle w:val="Heading3"/>
      </w:pPr>
      <w:r>
        <w:t>The 3d mesh</w:t>
      </w:r>
    </w:p>
    <w:p w14:paraId="74108FD2" w14:textId="79CA4B68" w:rsidR="00DA38CA" w:rsidRDefault="0097171E" w:rsidP="00DA38CA">
      <w:r>
        <w:rPr>
          <w:noProof/>
        </w:rPr>
        <w:drawing>
          <wp:anchor distT="0" distB="0" distL="114300" distR="114300" simplePos="0" relativeHeight="251662336" behindDoc="0" locked="0" layoutInCell="1" allowOverlap="1" wp14:anchorId="1485A2B2" wp14:editId="127EA65A">
            <wp:simplePos x="0" y="0"/>
            <wp:positionH relativeFrom="column">
              <wp:posOffset>4797425</wp:posOffset>
            </wp:positionH>
            <wp:positionV relativeFrom="paragraph">
              <wp:posOffset>289560</wp:posOffset>
            </wp:positionV>
            <wp:extent cx="1343771" cy="1304821"/>
            <wp:effectExtent l="0" t="0" r="0" b="0"/>
            <wp:wrapSquare wrapText="bothSides"/>
            <wp:docPr id="213" name="Graphic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343771" cy="1304821"/>
                    </a:xfrm>
                    <a:prstGeom prst="rect">
                      <a:avLst/>
                    </a:prstGeom>
                  </pic:spPr>
                </pic:pic>
              </a:graphicData>
            </a:graphic>
          </wp:anchor>
        </w:drawing>
      </w:r>
      <w:r w:rsidR="00DA38CA">
        <w:t xml:space="preserve">A mesh is a collection of </w:t>
      </w:r>
      <w:r w:rsidR="00DA38CA">
        <w:rPr>
          <w:i/>
          <w:iCs/>
        </w:rPr>
        <w:t xml:space="preserve">vertices, </w:t>
      </w:r>
      <w:r w:rsidR="00410829">
        <w:rPr>
          <w:i/>
          <w:iCs/>
        </w:rPr>
        <w:t>edges,</w:t>
      </w:r>
      <w:r w:rsidR="00DA38CA">
        <w:rPr>
          <w:i/>
          <w:iCs/>
        </w:rPr>
        <w:t xml:space="preserve"> </w:t>
      </w:r>
      <w:r w:rsidR="00DA38CA">
        <w:t xml:space="preserve">and </w:t>
      </w:r>
      <w:r w:rsidR="00DA38CA">
        <w:rPr>
          <w:i/>
          <w:iCs/>
        </w:rPr>
        <w:t>faces</w:t>
      </w:r>
      <w:r w:rsidR="00DA38CA">
        <w:t>. A line between two vertices is an edge, and a closed polygon is a face. The polygons can be triangles, quadrilaterals or any convex or concave polygon. In game programming we prefer triangular meshes because they are simpler to render.</w:t>
      </w:r>
    </w:p>
    <w:p w14:paraId="3A6A5B02" w14:textId="2C25FBE6" w:rsidR="00DA38CA" w:rsidRDefault="00DA38CA" w:rsidP="00DA38CA">
      <w:r>
        <w:t xml:space="preserve">Meshes represent the surface and the volume of 3D objects. </w:t>
      </w:r>
      <w:r w:rsidR="004D4F3B">
        <w:t>So,</w:t>
      </w:r>
      <w:r>
        <w:t xml:space="preserve"> we use them in our games to draw our objects or to check for collisions. </w:t>
      </w:r>
    </w:p>
    <w:p w14:paraId="1D322EF9" w14:textId="0D2F2F88" w:rsidR="00DA38CA" w:rsidRDefault="0097171E" w:rsidP="00DA38CA">
      <w:r>
        <w:rPr>
          <w:noProof/>
        </w:rPr>
        <mc:AlternateContent>
          <mc:Choice Requires="wps">
            <w:drawing>
              <wp:anchor distT="0" distB="0" distL="114300" distR="114300" simplePos="0" relativeHeight="251663360" behindDoc="0" locked="0" layoutInCell="1" allowOverlap="1" wp14:anchorId="766CF838" wp14:editId="708ABC09">
                <wp:simplePos x="0" y="0"/>
                <wp:positionH relativeFrom="column">
                  <wp:posOffset>4792980</wp:posOffset>
                </wp:positionH>
                <wp:positionV relativeFrom="paragraph">
                  <wp:posOffset>344170</wp:posOffset>
                </wp:positionV>
                <wp:extent cx="134366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1343660" cy="635"/>
                        </a:xfrm>
                        <a:prstGeom prst="rect">
                          <a:avLst/>
                        </a:prstGeom>
                        <a:solidFill>
                          <a:prstClr val="white"/>
                        </a:solidFill>
                        <a:ln>
                          <a:noFill/>
                        </a:ln>
                      </wps:spPr>
                      <wps:txbx>
                        <w:txbxContent>
                          <w:p w14:paraId="39FB8827" w14:textId="3D00267C" w:rsidR="00046CFA" w:rsidRPr="00AA3223" w:rsidRDefault="00046CFA" w:rsidP="00DA38CA">
                            <w:pPr>
                              <w:pStyle w:val="Caption"/>
                              <w:spacing w:after="40"/>
                              <w:rPr>
                                <w:noProof/>
                              </w:rPr>
                            </w:pPr>
                            <w:r>
                              <w:t xml:space="preserve">Figure </w:t>
                            </w:r>
                            <w:r w:rsidR="00000000">
                              <w:fldChar w:fldCharType="begin"/>
                            </w:r>
                            <w:r w:rsidR="00000000">
                              <w:instrText xml:space="preserve"> SEQ Figure \* ARABIC </w:instrText>
                            </w:r>
                            <w:r w:rsidR="00000000">
                              <w:fldChar w:fldCharType="separate"/>
                            </w:r>
                            <w:r w:rsidR="00A509E6">
                              <w:rPr>
                                <w:noProof/>
                              </w:rPr>
                              <w:t>2</w:t>
                            </w:r>
                            <w:r w:rsidR="00000000">
                              <w:rPr>
                                <w:noProof/>
                              </w:rPr>
                              <w:fldChar w:fldCharType="end"/>
                            </w:r>
                            <w:r>
                              <w:t xml:space="preserve">: A meshed </w:t>
                            </w:r>
                            <w:proofErr w:type="gramStart"/>
                            <w:r>
                              <w:t>cube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CF838" id="Text Box 202" o:spid="_x0000_s1064" type="#_x0000_t202" style="position:absolute;margin-left:377.4pt;margin-top:27.1pt;width:105.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" stroked="f">
                <v:textbox style="mso-fit-shape-to-text:t" inset="0,0,0,0">
                  <w:txbxContent>
                    <w:p w14:paraId="39FB8827" w14:textId="3D00267C" w:rsidR="00046CFA" w:rsidRPr="00AA3223" w:rsidRDefault="00046CFA" w:rsidP="00DA38CA">
                      <w:pPr>
                        <w:pStyle w:val="Caption"/>
                        <w:spacing w:after="40"/>
                        <w:rPr>
                          <w:noProof/>
                        </w:rPr>
                      </w:pPr>
                      <w:r>
                        <w:t xml:space="preserve">Figure </w:t>
                      </w:r>
                      <w:r w:rsidR="00000000">
                        <w:fldChar w:fldCharType="begin"/>
                      </w:r>
                      <w:r w:rsidR="00000000">
                        <w:instrText xml:space="preserve"> SEQ Figure \* ARABIC </w:instrText>
                      </w:r>
                      <w:r w:rsidR="00000000">
                        <w:fldChar w:fldCharType="separate"/>
                      </w:r>
                      <w:r w:rsidR="00A509E6">
                        <w:rPr>
                          <w:noProof/>
                        </w:rPr>
                        <w:t>2</w:t>
                      </w:r>
                      <w:r w:rsidR="00000000">
                        <w:rPr>
                          <w:noProof/>
                        </w:rPr>
                        <w:fldChar w:fldCharType="end"/>
                      </w:r>
                      <w:r>
                        <w:t xml:space="preserve">: A meshed </w:t>
                      </w:r>
                      <w:proofErr w:type="gramStart"/>
                      <w:r>
                        <w:t>cube</w:t>
                      </w:r>
                      <w:proofErr w:type="gramEnd"/>
                    </w:p>
                  </w:txbxContent>
                </v:textbox>
                <w10:wrap type="square"/>
              </v:shape>
            </w:pict>
          </mc:Fallback>
        </mc:AlternateContent>
      </w:r>
      <w:r w:rsidR="00DA38CA">
        <w:t xml:space="preserve">The </w:t>
      </w:r>
      <w:r w:rsidR="00DA38CA">
        <w:rPr>
          <w:b/>
          <w:bCs/>
          <w:i/>
          <w:iCs/>
        </w:rPr>
        <w:t xml:space="preserve">math </w:t>
      </w:r>
      <w:r w:rsidR="00DA38CA">
        <w:t xml:space="preserve">library in the </w:t>
      </w:r>
      <w:r w:rsidR="004D4F3B">
        <w:rPr>
          <w:b/>
          <w:bCs/>
          <w:i/>
          <w:iCs/>
        </w:rPr>
        <w:t xml:space="preserve">atlas </w:t>
      </w:r>
      <w:r w:rsidR="004D4F3B">
        <w:t>engine</w:t>
      </w:r>
      <w:r w:rsidR="00DA38CA">
        <w:t xml:space="preserve"> is based on triangular mesh to represent any solid object. This simplifies drawing and unifies our calculations.</w:t>
      </w:r>
    </w:p>
    <w:p w14:paraId="2940D8BB" w14:textId="77777777" w:rsidR="00DA38CA" w:rsidRDefault="00DA38CA" w:rsidP="00DA38CA">
      <w:pPr>
        <w:pStyle w:val="Heading3"/>
      </w:pPr>
      <w:r>
        <w:t>An eye to the word</w:t>
      </w:r>
    </w:p>
    <w:p w14:paraId="37F783A8" w14:textId="77777777" w:rsidR="00C31D50" w:rsidRDefault="00DA38CA" w:rsidP="00DA38CA">
      <w:r>
        <w:t xml:space="preserve">Before we go any further we should have some basic understanding about the way OpenGL defines and </w:t>
      </w:r>
      <w:proofErr w:type="gramStart"/>
      <w:r>
        <w:t>handles</w:t>
      </w:r>
      <w:proofErr w:type="gramEnd"/>
      <w:r>
        <w:t xml:space="preserve"> what we see and how.</w:t>
      </w:r>
    </w:p>
    <w:p w14:paraId="7248FD96" w14:textId="373D3736" w:rsidR="00DA38CA" w:rsidRDefault="0097171E" w:rsidP="00DA38CA">
      <w:r>
        <w:rPr>
          <w:noProof/>
        </w:rPr>
        <w:lastRenderedPageBreak/>
        <w:drawing>
          <wp:anchor distT="0" distB="0" distL="114300" distR="114300" simplePos="0" relativeHeight="251664384" behindDoc="0" locked="0" layoutInCell="1" allowOverlap="1" wp14:anchorId="774E0468" wp14:editId="20E5FE50">
            <wp:simplePos x="0" y="0"/>
            <wp:positionH relativeFrom="column">
              <wp:posOffset>0</wp:posOffset>
            </wp:positionH>
            <wp:positionV relativeFrom="paragraph">
              <wp:posOffset>456565</wp:posOffset>
            </wp:positionV>
            <wp:extent cx="6170295" cy="1962785"/>
            <wp:effectExtent l="0" t="0" r="0" b="0"/>
            <wp:wrapSquare wrapText="bothSides"/>
            <wp:docPr id="214" name="Graphic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170295" cy="1962785"/>
                    </a:xfrm>
                    <a:prstGeom prst="rect">
                      <a:avLst/>
                    </a:prstGeom>
                  </pic:spPr>
                </pic:pic>
              </a:graphicData>
            </a:graphic>
            <wp14:sizeRelH relativeFrom="margin">
              <wp14:pctWidth>0</wp14:pctWidth>
            </wp14:sizeRelH>
            <wp14:sizeRelV relativeFrom="margin">
              <wp14:pctHeight>0</wp14:pctHeight>
            </wp14:sizeRelV>
          </wp:anchor>
        </w:drawing>
      </w:r>
      <w:r w:rsidR="00DA38CA">
        <w:t xml:space="preserve">As you might expect, starting with view definition in OpenGL is not that hard. </w:t>
      </w:r>
      <w:r w:rsidR="00DA38CA">
        <w:fldChar w:fldCharType="begin"/>
      </w:r>
      <w:r w:rsidR="00DA38CA">
        <w:instrText xml:space="preserve"> REF _Ref66896480 \h </w:instrText>
      </w:r>
      <w:r w:rsidR="00DA38CA">
        <w:fldChar w:fldCharType="separate"/>
      </w:r>
      <w:r w:rsidR="00A509E6">
        <w:t xml:space="preserve">Figure </w:t>
      </w:r>
      <w:r w:rsidR="00A509E6">
        <w:rPr>
          <w:noProof/>
        </w:rPr>
        <w:t>3</w:t>
      </w:r>
      <w:r w:rsidR="00DA38CA">
        <w:fldChar w:fldCharType="end"/>
      </w:r>
      <w:r w:rsidR="00DA38CA">
        <w:t xml:space="preserve"> shows the view volume as defined in OpenGL. </w:t>
      </w:r>
    </w:p>
    <w:p w14:paraId="28E954A2" w14:textId="0C2A22A6" w:rsidR="00804C57" w:rsidRDefault="00B374F1" w:rsidP="00DA38CA">
      <w:r>
        <w:rPr>
          <w:noProof/>
        </w:rPr>
        <mc:AlternateContent>
          <mc:Choice Requires="wps">
            <w:drawing>
              <wp:inline distT="0" distB="0" distL="0" distR="0" wp14:anchorId="72C5876D" wp14:editId="455E95EA">
                <wp:extent cx="6130456" cy="230505"/>
                <wp:effectExtent l="0" t="0" r="3810" b="0"/>
                <wp:docPr id="203" name="Text Box 203"/>
                <wp:cNvGraphicFramePr/>
                <a:graphic xmlns:a="http://schemas.openxmlformats.org/drawingml/2006/main">
                  <a:graphicData uri="http://schemas.microsoft.com/office/word/2010/wordprocessingShape">
                    <wps:wsp>
                      <wps:cNvSpPr txBox="1"/>
                      <wps:spPr>
                        <a:xfrm>
                          <a:off x="0" y="0"/>
                          <a:ext cx="6130456" cy="230505"/>
                        </a:xfrm>
                        <a:prstGeom prst="rect">
                          <a:avLst/>
                        </a:prstGeom>
                        <a:solidFill>
                          <a:prstClr val="white"/>
                        </a:solidFill>
                        <a:ln>
                          <a:noFill/>
                        </a:ln>
                      </wps:spPr>
                      <wps:txbx>
                        <w:txbxContent>
                          <w:p w14:paraId="654F9CC1" w14:textId="2A9AD6BF" w:rsidR="00046CFA" w:rsidRDefault="00046CFA" w:rsidP="00DA38CA">
                            <w:pPr>
                              <w:pStyle w:val="Caption"/>
                              <w:spacing w:after="40"/>
                              <w:rPr>
                                <w:noProof/>
                              </w:rPr>
                            </w:pPr>
                            <w:bookmarkStart w:id="0" w:name="_Ref66896480"/>
                            <w:r>
                              <w:t xml:space="preserve">Figure </w:t>
                            </w:r>
                            <w:r w:rsidR="00000000">
                              <w:fldChar w:fldCharType="begin"/>
                            </w:r>
                            <w:r w:rsidR="00000000">
                              <w:instrText xml:space="preserve"> SEQ Figure \* ARABIC </w:instrText>
                            </w:r>
                            <w:r w:rsidR="00000000">
                              <w:fldChar w:fldCharType="separate"/>
                            </w:r>
                            <w:r w:rsidR="00A509E6">
                              <w:rPr>
                                <w:noProof/>
                              </w:rPr>
                              <w:t>3</w:t>
                            </w:r>
                            <w:r w:rsidR="00000000">
                              <w:rPr>
                                <w:noProof/>
                              </w:rPr>
                              <w:fldChar w:fldCharType="end"/>
                            </w:r>
                            <w:bookmarkEnd w:id="0"/>
                            <w:r>
                              <w:t>: The OpenGL</w:t>
                            </w:r>
                            <w:r>
                              <w:rPr>
                                <w:noProof/>
                              </w:rPr>
                              <w:t xml:space="preserve"> view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2C5876D" id="Text Box 203" o:spid="_x0000_s1065" type="#_x0000_t202" style="width:482.7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" stroked="f">
                <v:textbox inset="0,0,0,0">
                  <w:txbxContent>
                    <w:p w14:paraId="654F9CC1" w14:textId="2A9AD6BF" w:rsidR="00046CFA" w:rsidRDefault="00046CFA" w:rsidP="00DA38CA">
                      <w:pPr>
                        <w:pStyle w:val="Caption"/>
                        <w:spacing w:after="40"/>
                        <w:rPr>
                          <w:noProof/>
                        </w:rPr>
                      </w:pPr>
                      <w:bookmarkStart w:id="1" w:name="_Ref66896480"/>
                      <w:r>
                        <w:t xml:space="preserve">Figure </w:t>
                      </w:r>
                      <w:r w:rsidR="00000000">
                        <w:fldChar w:fldCharType="begin"/>
                      </w:r>
                      <w:r w:rsidR="00000000">
                        <w:instrText xml:space="preserve"> SEQ Figure \* ARABIC </w:instrText>
                      </w:r>
                      <w:r w:rsidR="00000000">
                        <w:fldChar w:fldCharType="separate"/>
                      </w:r>
                      <w:r w:rsidR="00A509E6">
                        <w:rPr>
                          <w:noProof/>
                        </w:rPr>
                        <w:t>3</w:t>
                      </w:r>
                      <w:r w:rsidR="00000000">
                        <w:rPr>
                          <w:noProof/>
                        </w:rPr>
                        <w:fldChar w:fldCharType="end"/>
                      </w:r>
                      <w:bookmarkEnd w:id="1"/>
                      <w:r>
                        <w:t>: The OpenGL</w:t>
                      </w:r>
                      <w:r>
                        <w:rPr>
                          <w:noProof/>
                        </w:rPr>
                        <w:t xml:space="preserve"> view volume</w:t>
                      </w:r>
                    </w:p>
                  </w:txbxContent>
                </v:textbox>
                <w10:anchorlock/>
              </v:shape>
            </w:pict>
          </mc:Fallback>
        </mc:AlternateContent>
      </w:r>
    </w:p>
    <w:p w14:paraId="7535589A" w14:textId="20EF3665" w:rsidR="00DA38CA" w:rsidRPr="00CF515B" w:rsidRDefault="00DA38CA" w:rsidP="00DA38CA">
      <w:r>
        <w:t xml:space="preserve">All we </w:t>
      </w:r>
      <w:r w:rsidR="004D4F3B">
        <w:t>must</w:t>
      </w:r>
      <w:r>
        <w:t xml:space="preserve"> do is define the distance of the </w:t>
      </w:r>
      <w:r>
        <w:rPr>
          <w:i/>
          <w:iCs/>
        </w:rPr>
        <w:t xml:space="preserve">near </w:t>
      </w:r>
      <w:r>
        <w:t xml:space="preserve">and the </w:t>
      </w:r>
      <w:r>
        <w:rPr>
          <w:i/>
          <w:iCs/>
        </w:rPr>
        <w:t>far</w:t>
      </w:r>
      <w:r>
        <w:t xml:space="preserve"> plane from the </w:t>
      </w:r>
      <w:r>
        <w:rPr>
          <w:i/>
          <w:iCs/>
        </w:rPr>
        <w:t>camera position</w:t>
      </w:r>
      <w:r>
        <w:t xml:space="preserve">, and the </w:t>
      </w:r>
      <w:r w:rsidRPr="002151DF">
        <w:rPr>
          <w:i/>
          <w:iCs/>
        </w:rPr>
        <w:t>(left,</w:t>
      </w:r>
      <w:r>
        <w:rPr>
          <w:i/>
          <w:iCs/>
        </w:rPr>
        <w:t xml:space="preserve"> </w:t>
      </w:r>
      <w:r w:rsidRPr="002151DF">
        <w:rPr>
          <w:i/>
          <w:iCs/>
        </w:rPr>
        <w:t>top)</w:t>
      </w:r>
      <w:r>
        <w:t xml:space="preserve"> and </w:t>
      </w:r>
      <w:r w:rsidRPr="002151DF">
        <w:rPr>
          <w:i/>
          <w:iCs/>
        </w:rPr>
        <w:t>(right</w:t>
      </w:r>
      <w:r>
        <w:rPr>
          <w:i/>
          <w:iCs/>
        </w:rPr>
        <w:t xml:space="preserve">, </w:t>
      </w:r>
      <w:r w:rsidRPr="002151DF">
        <w:rPr>
          <w:i/>
          <w:iCs/>
        </w:rPr>
        <w:t>bottom)</w:t>
      </w:r>
      <w:r>
        <w:t xml:space="preserve"> points. Imagine a pyramid with its apex at the camera. The </w:t>
      </w:r>
      <w:r w:rsidRPr="00CF515B">
        <w:rPr>
          <w:i/>
          <w:iCs/>
        </w:rPr>
        <w:t>far</w:t>
      </w:r>
      <w:r>
        <w:t xml:space="preserve"> plane is the base and all we </w:t>
      </w:r>
      <w:r w:rsidR="004D4F3B">
        <w:t>must</w:t>
      </w:r>
      <w:r>
        <w:t xml:space="preserve"> do is define the </w:t>
      </w:r>
      <w:r>
        <w:rPr>
          <w:i/>
          <w:iCs/>
        </w:rPr>
        <w:t xml:space="preserve">near </w:t>
      </w:r>
      <w:r>
        <w:t>plane. OpenGL displays everything inside this volume and ignores anything else.</w:t>
      </w:r>
    </w:p>
    <w:p w14:paraId="1A95088E" w14:textId="2E7AEB36" w:rsidR="00DA38CA" w:rsidRDefault="00DA38CA" w:rsidP="00DA38CA">
      <w:r>
        <w:t xml:space="preserve">The geometric solid that defines the view volume is </w:t>
      </w:r>
      <w:r w:rsidR="004D4F3B">
        <w:t>a</w:t>
      </w:r>
      <w:r>
        <w:t xml:space="preserve"> frustum because it is part of a view cone. It is the shape of the computer screen that defines a pyramid, and this is the </w:t>
      </w:r>
      <w:r w:rsidR="004D4F3B">
        <w:t>reason</w:t>
      </w:r>
      <w:r>
        <w:t xml:space="preserve"> we talk about frustum but draw and calculate a pyramid.</w:t>
      </w:r>
    </w:p>
    <w:p w14:paraId="0723035C" w14:textId="77777777" w:rsidR="00C31D50" w:rsidRDefault="00C31D50" w:rsidP="00DA38CA"/>
    <w:p w14:paraId="6275E5C2" w14:textId="77777777" w:rsidR="00DA38CA" w:rsidRDefault="00DA38CA" w:rsidP="00DA38CA">
      <w:pPr>
        <w:pStyle w:val="Heading4"/>
      </w:pPr>
      <w:r>
        <w:t>The viewport projection matrix</w:t>
      </w:r>
    </w:p>
    <w:p w14:paraId="5FFC29D4" w14:textId="77777777" w:rsidR="00DA38CA" w:rsidRDefault="00DA38CA" w:rsidP="00DA38CA">
      <w:r>
        <w:t xml:space="preserve">The dimensions of the </w:t>
      </w:r>
      <w:r w:rsidRPr="0081047A">
        <w:rPr>
          <w:i/>
          <w:iCs/>
        </w:rPr>
        <w:t>view window</w:t>
      </w:r>
      <w:r>
        <w:t xml:space="preserve"> and the </w:t>
      </w:r>
      <w:r>
        <w:rPr>
          <w:i/>
          <w:iCs/>
        </w:rPr>
        <w:t>near</w:t>
      </w:r>
      <w:r>
        <w:t xml:space="preserve"> and </w:t>
      </w:r>
      <w:r>
        <w:rPr>
          <w:i/>
          <w:iCs/>
        </w:rPr>
        <w:t>far</w:t>
      </w:r>
      <w:r>
        <w:t xml:space="preserve"> distances are used to form what we call the </w:t>
      </w:r>
      <w:r>
        <w:rPr>
          <w:i/>
          <w:iCs/>
        </w:rPr>
        <w:t>frustum matrix</w:t>
      </w:r>
      <w:r>
        <w:t xml:space="preserve"> or </w:t>
      </w:r>
      <w:r>
        <w:rPr>
          <w:i/>
          <w:iCs/>
        </w:rPr>
        <w:t>viewport matrix</w:t>
      </w:r>
      <w:r>
        <w:t xml:space="preserve">. </w:t>
      </w:r>
    </w:p>
    <w:p w14:paraId="67DD8880" w14:textId="3B3690C4" w:rsidR="00DA38CA" w:rsidRDefault="00DA38CA" w:rsidP="00DA38CA">
      <w:r>
        <w:t xml:space="preserve">There is a </w:t>
      </w:r>
      <w:r w:rsidR="00D436E0">
        <w:t>function</w:t>
      </w:r>
      <w:r>
        <w:t xml:space="preserve"> for this purpose in the </w:t>
      </w:r>
      <w:r>
        <w:rPr>
          <w:b/>
          <w:bCs/>
          <w:i/>
          <w:iCs/>
        </w:rPr>
        <w:t xml:space="preserve">math </w:t>
      </w:r>
      <w:r>
        <w:t xml:space="preserve">library. It is in the file </w:t>
      </w:r>
      <w:r>
        <w:rPr>
          <w:i/>
          <w:iCs/>
        </w:rPr>
        <w:t>cg_matrix.cpp</w:t>
      </w:r>
      <w:r>
        <w:t xml:space="preserve"> and this is its prototype:</w:t>
      </w:r>
    </w:p>
    <w:p w14:paraId="38CA7237" w14:textId="77777777" w:rsidR="00DA38CA" w:rsidRPr="00BB3420" w:rsidRDefault="00DA38CA" w:rsidP="00DA38CA">
      <w:r>
        <w:rPr>
          <w:noProof/>
        </w:rPr>
        <mc:AlternateContent>
          <mc:Choice Requires="wps">
            <w:drawing>
              <wp:inline distT="0" distB="0" distL="0" distR="0" wp14:anchorId="7B5B7CF8" wp14:editId="0FFBBCA9">
                <wp:extent cx="6170295" cy="1404620"/>
                <wp:effectExtent l="0" t="0" r="20955" b="10795"/>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08FBC2D8" w14:textId="77777777" w:rsidR="00804C57" w:rsidRDefault="00046CFA" w:rsidP="00DA38CA">
                            <w:pPr>
                              <w:spacing w:after="0"/>
                              <w:rPr>
                                <w:rFonts w:ascii="Consolas" w:hAnsi="Consolas" w:cs="Consolas"/>
                                <w:color w:val="000000"/>
                                <w:sz w:val="18"/>
                                <w:szCs w:val="18"/>
                              </w:rPr>
                            </w:pPr>
                            <w:r w:rsidRPr="00BB3420">
                              <w:rPr>
                                <w:rFonts w:ascii="Consolas" w:hAnsi="Consolas" w:cs="Consolas"/>
                                <w:color w:val="0000FF"/>
                                <w:sz w:val="18"/>
                                <w:szCs w:val="18"/>
                              </w:rPr>
                              <w:t>void</w:t>
                            </w:r>
                            <w:r w:rsidRPr="00BB3420">
                              <w:rPr>
                                <w:rFonts w:ascii="Consolas" w:hAnsi="Consolas" w:cs="Consolas"/>
                                <w:color w:val="000000"/>
                                <w:sz w:val="18"/>
                                <w:szCs w:val="18"/>
                              </w:rPr>
                              <w:t xml:space="preserve"> frustum_matrix(</w:t>
                            </w:r>
                            <w:r w:rsidRPr="00BB3420">
                              <w:rPr>
                                <w:rFonts w:ascii="Consolas" w:hAnsi="Consolas" w:cs="Consolas"/>
                                <w:color w:val="2B91AF"/>
                                <w:sz w:val="18"/>
                                <w:szCs w:val="18"/>
                              </w:rPr>
                              <w:t>cg_float</w:t>
                            </w:r>
                            <w:r w:rsidRPr="00BB3420">
                              <w:rPr>
                                <w:rFonts w:ascii="Consolas" w:hAnsi="Consolas" w:cs="Consolas"/>
                                <w:color w:val="000000"/>
                                <w:sz w:val="18"/>
                                <w:szCs w:val="18"/>
                              </w:rPr>
                              <w:t xml:space="preserve">* </w:t>
                            </w:r>
                            <w:r w:rsidRPr="00BB3420">
                              <w:rPr>
                                <w:rFonts w:ascii="Consolas" w:hAnsi="Consolas" w:cs="Consolas"/>
                                <w:color w:val="808080"/>
                                <w:sz w:val="18"/>
                                <w:szCs w:val="18"/>
                              </w:rPr>
                              <w:t>matrix</w:t>
                            </w:r>
                            <w:r w:rsidRPr="00BB3420">
                              <w:rPr>
                                <w:rFonts w:ascii="Consolas" w:hAnsi="Consolas" w:cs="Consolas"/>
                                <w:color w:val="000000"/>
                                <w:sz w:val="18"/>
                                <w:szCs w:val="18"/>
                              </w:rPr>
                              <w:t xml:space="preserve">, </w:t>
                            </w:r>
                            <w:r w:rsidRPr="00BB3420">
                              <w:rPr>
                                <w:rFonts w:ascii="Consolas" w:hAnsi="Consolas" w:cs="Consolas"/>
                                <w:color w:val="2B91AF"/>
                                <w:sz w:val="18"/>
                                <w:szCs w:val="18"/>
                              </w:rPr>
                              <w:t>cg_float</w:t>
                            </w:r>
                            <w:r w:rsidRPr="00BB3420">
                              <w:rPr>
                                <w:rFonts w:ascii="Consolas" w:hAnsi="Consolas" w:cs="Consolas"/>
                                <w:color w:val="000000"/>
                                <w:sz w:val="18"/>
                                <w:szCs w:val="18"/>
                              </w:rPr>
                              <w:t xml:space="preserve"> </w:t>
                            </w:r>
                            <w:r w:rsidRPr="00BB3420">
                              <w:rPr>
                                <w:rFonts w:ascii="Consolas" w:hAnsi="Consolas" w:cs="Consolas"/>
                                <w:color w:val="808080"/>
                                <w:sz w:val="18"/>
                                <w:szCs w:val="18"/>
                              </w:rPr>
                              <w:t>left</w:t>
                            </w:r>
                            <w:r w:rsidRPr="00BB3420">
                              <w:rPr>
                                <w:rFonts w:ascii="Consolas" w:hAnsi="Consolas" w:cs="Consolas"/>
                                <w:color w:val="000000"/>
                                <w:sz w:val="18"/>
                                <w:szCs w:val="18"/>
                              </w:rPr>
                              <w:t xml:space="preserve">, </w:t>
                            </w:r>
                            <w:r w:rsidRPr="00BB3420">
                              <w:rPr>
                                <w:rFonts w:ascii="Consolas" w:hAnsi="Consolas" w:cs="Consolas"/>
                                <w:color w:val="2B91AF"/>
                                <w:sz w:val="18"/>
                                <w:szCs w:val="18"/>
                              </w:rPr>
                              <w:t>cg_float</w:t>
                            </w:r>
                            <w:r w:rsidRPr="00BB3420">
                              <w:rPr>
                                <w:rFonts w:ascii="Consolas" w:hAnsi="Consolas" w:cs="Consolas"/>
                                <w:color w:val="000000"/>
                                <w:sz w:val="18"/>
                                <w:szCs w:val="18"/>
                              </w:rPr>
                              <w:t xml:space="preserve"> </w:t>
                            </w:r>
                            <w:r w:rsidRPr="00BB3420">
                              <w:rPr>
                                <w:rFonts w:ascii="Consolas" w:hAnsi="Consolas" w:cs="Consolas"/>
                                <w:color w:val="808080"/>
                                <w:sz w:val="18"/>
                                <w:szCs w:val="18"/>
                              </w:rPr>
                              <w:t>right</w:t>
                            </w:r>
                            <w:r w:rsidRPr="00BB3420">
                              <w:rPr>
                                <w:rFonts w:ascii="Consolas" w:hAnsi="Consolas" w:cs="Consolas"/>
                                <w:color w:val="000000"/>
                                <w:sz w:val="18"/>
                                <w:szCs w:val="18"/>
                              </w:rPr>
                              <w:t xml:space="preserve">, </w:t>
                            </w:r>
                            <w:r w:rsidRPr="00BB3420">
                              <w:rPr>
                                <w:rFonts w:ascii="Consolas" w:hAnsi="Consolas" w:cs="Consolas"/>
                                <w:color w:val="2B91AF"/>
                                <w:sz w:val="18"/>
                                <w:szCs w:val="18"/>
                              </w:rPr>
                              <w:t>cg_float</w:t>
                            </w:r>
                            <w:r w:rsidRPr="00BB3420">
                              <w:rPr>
                                <w:rFonts w:ascii="Consolas" w:hAnsi="Consolas" w:cs="Consolas"/>
                                <w:color w:val="000000"/>
                                <w:sz w:val="18"/>
                                <w:szCs w:val="18"/>
                              </w:rPr>
                              <w:t xml:space="preserve"> </w:t>
                            </w:r>
                            <w:r w:rsidRPr="00BB3420">
                              <w:rPr>
                                <w:rFonts w:ascii="Consolas" w:hAnsi="Consolas" w:cs="Consolas"/>
                                <w:color w:val="808080"/>
                                <w:sz w:val="18"/>
                                <w:szCs w:val="18"/>
                              </w:rPr>
                              <w:t>bottom</w:t>
                            </w:r>
                            <w:r w:rsidRPr="00BB3420">
                              <w:rPr>
                                <w:rFonts w:ascii="Consolas" w:hAnsi="Consolas" w:cs="Consolas"/>
                                <w:color w:val="000000"/>
                                <w:sz w:val="18"/>
                                <w:szCs w:val="18"/>
                              </w:rPr>
                              <w:t xml:space="preserve">, </w:t>
                            </w:r>
                          </w:p>
                          <w:p w14:paraId="276A94FB" w14:textId="7F0AB76B" w:rsidR="00046CFA" w:rsidRPr="00804C57" w:rsidRDefault="00804C57" w:rsidP="00DA38CA">
                            <w:pPr>
                              <w:spacing w:after="0"/>
                              <w:rPr>
                                <w:rFonts w:ascii="Consolas" w:hAnsi="Consolas" w:cs="Consolas"/>
                                <w:color w:val="2B91AF"/>
                                <w:sz w:val="18"/>
                                <w:szCs w:val="18"/>
                              </w:rPr>
                            </w:pPr>
                            <w:r>
                              <w:rPr>
                                <w:rFonts w:ascii="Consolas" w:hAnsi="Consolas" w:cs="Consolas"/>
                                <w:color w:val="000000"/>
                                <w:sz w:val="18"/>
                                <w:szCs w:val="18"/>
                              </w:rPr>
                              <w:t xml:space="preserve">                    </w:t>
                            </w:r>
                            <w:r w:rsidR="00046CFA" w:rsidRPr="00BB3420">
                              <w:rPr>
                                <w:rFonts w:ascii="Consolas" w:hAnsi="Consolas" w:cs="Consolas"/>
                                <w:color w:val="2B91AF"/>
                                <w:sz w:val="18"/>
                                <w:szCs w:val="18"/>
                              </w:rPr>
                              <w:t>cg_float</w:t>
                            </w:r>
                            <w:r w:rsidR="00046CFA" w:rsidRPr="00BB3420">
                              <w:rPr>
                                <w:rFonts w:ascii="Consolas" w:hAnsi="Consolas" w:cs="Consolas"/>
                                <w:color w:val="000000"/>
                                <w:sz w:val="18"/>
                                <w:szCs w:val="18"/>
                              </w:rPr>
                              <w:t xml:space="preserve"> </w:t>
                            </w:r>
                            <w:r w:rsidR="00046CFA" w:rsidRPr="00BB3420">
                              <w:rPr>
                                <w:rFonts w:ascii="Consolas" w:hAnsi="Consolas" w:cs="Consolas"/>
                                <w:color w:val="808080"/>
                                <w:sz w:val="18"/>
                                <w:szCs w:val="18"/>
                              </w:rPr>
                              <w:t>top</w:t>
                            </w:r>
                            <w:r w:rsidR="00046CFA" w:rsidRPr="00BB3420">
                              <w:rPr>
                                <w:rFonts w:ascii="Consolas" w:hAnsi="Consolas" w:cs="Consolas"/>
                                <w:color w:val="000000"/>
                                <w:sz w:val="18"/>
                                <w:szCs w:val="18"/>
                              </w:rPr>
                              <w:t xml:space="preserve">, </w:t>
                            </w:r>
                            <w:r w:rsidR="00046CFA" w:rsidRPr="00BB3420">
                              <w:rPr>
                                <w:rFonts w:ascii="Consolas" w:hAnsi="Consolas" w:cs="Consolas"/>
                                <w:color w:val="2B91AF"/>
                                <w:sz w:val="18"/>
                                <w:szCs w:val="18"/>
                              </w:rPr>
                              <w:t>cg_float</w:t>
                            </w:r>
                            <w:r w:rsidR="00046CFA" w:rsidRPr="00BB3420">
                              <w:rPr>
                                <w:rFonts w:ascii="Consolas" w:hAnsi="Consolas" w:cs="Consolas"/>
                                <w:color w:val="000000"/>
                                <w:sz w:val="18"/>
                                <w:szCs w:val="18"/>
                              </w:rPr>
                              <w:t xml:space="preserve"> </w:t>
                            </w:r>
                            <w:r w:rsidR="00046CFA" w:rsidRPr="00BB3420">
                              <w:rPr>
                                <w:rFonts w:ascii="Consolas" w:hAnsi="Consolas" w:cs="Consolas"/>
                                <w:color w:val="808080"/>
                                <w:sz w:val="18"/>
                                <w:szCs w:val="18"/>
                              </w:rPr>
                              <w:t>znear</w:t>
                            </w:r>
                            <w:r w:rsidR="00046CFA" w:rsidRPr="00BB3420">
                              <w:rPr>
                                <w:rFonts w:ascii="Consolas" w:hAnsi="Consolas" w:cs="Consolas"/>
                                <w:color w:val="000000"/>
                                <w:sz w:val="18"/>
                                <w:szCs w:val="18"/>
                              </w:rPr>
                              <w:t xml:space="preserve">, </w:t>
                            </w:r>
                            <w:r w:rsidR="00046CFA" w:rsidRPr="00BB3420">
                              <w:rPr>
                                <w:rFonts w:ascii="Consolas" w:hAnsi="Consolas" w:cs="Consolas"/>
                                <w:color w:val="2B91AF"/>
                                <w:sz w:val="18"/>
                                <w:szCs w:val="18"/>
                              </w:rPr>
                              <w:t>cg_float</w:t>
                            </w:r>
                            <w:r w:rsidR="00046CFA" w:rsidRPr="00BB3420">
                              <w:rPr>
                                <w:rFonts w:ascii="Consolas" w:hAnsi="Consolas" w:cs="Consolas"/>
                                <w:color w:val="000000"/>
                                <w:sz w:val="18"/>
                                <w:szCs w:val="18"/>
                              </w:rPr>
                              <w:t xml:space="preserve"> </w:t>
                            </w:r>
                            <w:r w:rsidR="00046CFA" w:rsidRPr="00BB3420">
                              <w:rPr>
                                <w:rFonts w:ascii="Consolas" w:hAnsi="Consolas" w:cs="Consolas"/>
                                <w:color w:val="808080"/>
                                <w:sz w:val="18"/>
                                <w:szCs w:val="18"/>
                              </w:rPr>
                              <w:t>zfar</w:t>
                            </w:r>
                            <w:proofErr w:type="gramStart"/>
                            <w:r w:rsidR="00046CFA" w:rsidRPr="00BB3420">
                              <w:rPr>
                                <w:rFonts w:ascii="Consolas" w:hAnsi="Consolas" w:cs="Consolas"/>
                                <w:color w:val="000000"/>
                                <w:sz w:val="18"/>
                                <w:szCs w:val="18"/>
                              </w:rPr>
                              <w:t>)</w:t>
                            </w:r>
                            <w:r w:rsidR="00046CFA">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7B5B7CF8" id="_x0000_s1066"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kIN+HzYCAABiBAAADgAAAAAAAAAAAAAA&#10;AAAuAgAAZHJzL2Uyb0RvYy54bWxQSwECLQAUAAYACAAAACEAsCuTKd0AAAAFAQAADwAAAAAAAAAA&#10;AAAAAACQBAAAZHJzL2Rvd25yZXYueG1sUEsFBgAAAAAEAAQA8wAAAJoFAAAAAA==&#10;" fillcolor="#d5dce4 [671]">
                <v:textbox style="mso-fit-shape-to-text:t">
                  <w:txbxContent>
                    <w:p w14:paraId="08FBC2D8" w14:textId="77777777" w:rsidR="00804C57" w:rsidRDefault="00046CFA" w:rsidP="00DA38CA">
                      <w:pPr>
                        <w:spacing w:after="0"/>
                        <w:rPr>
                          <w:rFonts w:ascii="Consolas" w:hAnsi="Consolas" w:cs="Consolas"/>
                          <w:color w:val="000000"/>
                          <w:sz w:val="18"/>
                          <w:szCs w:val="18"/>
                        </w:rPr>
                      </w:pPr>
                      <w:r w:rsidRPr="00BB3420">
                        <w:rPr>
                          <w:rFonts w:ascii="Consolas" w:hAnsi="Consolas" w:cs="Consolas"/>
                          <w:color w:val="0000FF"/>
                          <w:sz w:val="18"/>
                          <w:szCs w:val="18"/>
                        </w:rPr>
                        <w:t>void</w:t>
                      </w:r>
                      <w:r w:rsidRPr="00BB3420">
                        <w:rPr>
                          <w:rFonts w:ascii="Consolas" w:hAnsi="Consolas" w:cs="Consolas"/>
                          <w:color w:val="000000"/>
                          <w:sz w:val="18"/>
                          <w:szCs w:val="18"/>
                        </w:rPr>
                        <w:t xml:space="preserve"> frustum_matrix(</w:t>
                      </w:r>
                      <w:r w:rsidRPr="00BB3420">
                        <w:rPr>
                          <w:rFonts w:ascii="Consolas" w:hAnsi="Consolas" w:cs="Consolas"/>
                          <w:color w:val="2B91AF"/>
                          <w:sz w:val="18"/>
                          <w:szCs w:val="18"/>
                        </w:rPr>
                        <w:t>cg_float</w:t>
                      </w:r>
                      <w:r w:rsidRPr="00BB3420">
                        <w:rPr>
                          <w:rFonts w:ascii="Consolas" w:hAnsi="Consolas" w:cs="Consolas"/>
                          <w:color w:val="000000"/>
                          <w:sz w:val="18"/>
                          <w:szCs w:val="18"/>
                        </w:rPr>
                        <w:t xml:space="preserve">* </w:t>
                      </w:r>
                      <w:r w:rsidRPr="00BB3420">
                        <w:rPr>
                          <w:rFonts w:ascii="Consolas" w:hAnsi="Consolas" w:cs="Consolas"/>
                          <w:color w:val="808080"/>
                          <w:sz w:val="18"/>
                          <w:szCs w:val="18"/>
                        </w:rPr>
                        <w:t>matrix</w:t>
                      </w:r>
                      <w:r w:rsidRPr="00BB3420">
                        <w:rPr>
                          <w:rFonts w:ascii="Consolas" w:hAnsi="Consolas" w:cs="Consolas"/>
                          <w:color w:val="000000"/>
                          <w:sz w:val="18"/>
                          <w:szCs w:val="18"/>
                        </w:rPr>
                        <w:t xml:space="preserve">, </w:t>
                      </w:r>
                      <w:r w:rsidRPr="00BB3420">
                        <w:rPr>
                          <w:rFonts w:ascii="Consolas" w:hAnsi="Consolas" w:cs="Consolas"/>
                          <w:color w:val="2B91AF"/>
                          <w:sz w:val="18"/>
                          <w:szCs w:val="18"/>
                        </w:rPr>
                        <w:t>cg_float</w:t>
                      </w:r>
                      <w:r w:rsidRPr="00BB3420">
                        <w:rPr>
                          <w:rFonts w:ascii="Consolas" w:hAnsi="Consolas" w:cs="Consolas"/>
                          <w:color w:val="000000"/>
                          <w:sz w:val="18"/>
                          <w:szCs w:val="18"/>
                        </w:rPr>
                        <w:t xml:space="preserve"> </w:t>
                      </w:r>
                      <w:r w:rsidRPr="00BB3420">
                        <w:rPr>
                          <w:rFonts w:ascii="Consolas" w:hAnsi="Consolas" w:cs="Consolas"/>
                          <w:color w:val="808080"/>
                          <w:sz w:val="18"/>
                          <w:szCs w:val="18"/>
                        </w:rPr>
                        <w:t>left</w:t>
                      </w:r>
                      <w:r w:rsidRPr="00BB3420">
                        <w:rPr>
                          <w:rFonts w:ascii="Consolas" w:hAnsi="Consolas" w:cs="Consolas"/>
                          <w:color w:val="000000"/>
                          <w:sz w:val="18"/>
                          <w:szCs w:val="18"/>
                        </w:rPr>
                        <w:t xml:space="preserve">, </w:t>
                      </w:r>
                      <w:r w:rsidRPr="00BB3420">
                        <w:rPr>
                          <w:rFonts w:ascii="Consolas" w:hAnsi="Consolas" w:cs="Consolas"/>
                          <w:color w:val="2B91AF"/>
                          <w:sz w:val="18"/>
                          <w:szCs w:val="18"/>
                        </w:rPr>
                        <w:t>cg_float</w:t>
                      </w:r>
                      <w:r w:rsidRPr="00BB3420">
                        <w:rPr>
                          <w:rFonts w:ascii="Consolas" w:hAnsi="Consolas" w:cs="Consolas"/>
                          <w:color w:val="000000"/>
                          <w:sz w:val="18"/>
                          <w:szCs w:val="18"/>
                        </w:rPr>
                        <w:t xml:space="preserve"> </w:t>
                      </w:r>
                      <w:r w:rsidRPr="00BB3420">
                        <w:rPr>
                          <w:rFonts w:ascii="Consolas" w:hAnsi="Consolas" w:cs="Consolas"/>
                          <w:color w:val="808080"/>
                          <w:sz w:val="18"/>
                          <w:szCs w:val="18"/>
                        </w:rPr>
                        <w:t>right</w:t>
                      </w:r>
                      <w:r w:rsidRPr="00BB3420">
                        <w:rPr>
                          <w:rFonts w:ascii="Consolas" w:hAnsi="Consolas" w:cs="Consolas"/>
                          <w:color w:val="000000"/>
                          <w:sz w:val="18"/>
                          <w:szCs w:val="18"/>
                        </w:rPr>
                        <w:t xml:space="preserve">, </w:t>
                      </w:r>
                      <w:r w:rsidRPr="00BB3420">
                        <w:rPr>
                          <w:rFonts w:ascii="Consolas" w:hAnsi="Consolas" w:cs="Consolas"/>
                          <w:color w:val="2B91AF"/>
                          <w:sz w:val="18"/>
                          <w:szCs w:val="18"/>
                        </w:rPr>
                        <w:t>cg_float</w:t>
                      </w:r>
                      <w:r w:rsidRPr="00BB3420">
                        <w:rPr>
                          <w:rFonts w:ascii="Consolas" w:hAnsi="Consolas" w:cs="Consolas"/>
                          <w:color w:val="000000"/>
                          <w:sz w:val="18"/>
                          <w:szCs w:val="18"/>
                        </w:rPr>
                        <w:t xml:space="preserve"> </w:t>
                      </w:r>
                      <w:r w:rsidRPr="00BB3420">
                        <w:rPr>
                          <w:rFonts w:ascii="Consolas" w:hAnsi="Consolas" w:cs="Consolas"/>
                          <w:color w:val="808080"/>
                          <w:sz w:val="18"/>
                          <w:szCs w:val="18"/>
                        </w:rPr>
                        <w:t>bottom</w:t>
                      </w:r>
                      <w:r w:rsidRPr="00BB3420">
                        <w:rPr>
                          <w:rFonts w:ascii="Consolas" w:hAnsi="Consolas" w:cs="Consolas"/>
                          <w:color w:val="000000"/>
                          <w:sz w:val="18"/>
                          <w:szCs w:val="18"/>
                        </w:rPr>
                        <w:t xml:space="preserve">, </w:t>
                      </w:r>
                    </w:p>
                    <w:p w14:paraId="276A94FB" w14:textId="7F0AB76B" w:rsidR="00046CFA" w:rsidRPr="00804C57" w:rsidRDefault="00804C57" w:rsidP="00DA38CA">
                      <w:pPr>
                        <w:spacing w:after="0"/>
                        <w:rPr>
                          <w:rFonts w:ascii="Consolas" w:hAnsi="Consolas" w:cs="Consolas"/>
                          <w:color w:val="2B91AF"/>
                          <w:sz w:val="18"/>
                          <w:szCs w:val="18"/>
                        </w:rPr>
                      </w:pPr>
                      <w:r>
                        <w:rPr>
                          <w:rFonts w:ascii="Consolas" w:hAnsi="Consolas" w:cs="Consolas"/>
                          <w:color w:val="000000"/>
                          <w:sz w:val="18"/>
                          <w:szCs w:val="18"/>
                        </w:rPr>
                        <w:t xml:space="preserve">                    </w:t>
                      </w:r>
                      <w:r w:rsidR="00046CFA" w:rsidRPr="00BB3420">
                        <w:rPr>
                          <w:rFonts w:ascii="Consolas" w:hAnsi="Consolas" w:cs="Consolas"/>
                          <w:color w:val="2B91AF"/>
                          <w:sz w:val="18"/>
                          <w:szCs w:val="18"/>
                        </w:rPr>
                        <w:t>cg_float</w:t>
                      </w:r>
                      <w:r w:rsidR="00046CFA" w:rsidRPr="00BB3420">
                        <w:rPr>
                          <w:rFonts w:ascii="Consolas" w:hAnsi="Consolas" w:cs="Consolas"/>
                          <w:color w:val="000000"/>
                          <w:sz w:val="18"/>
                          <w:szCs w:val="18"/>
                        </w:rPr>
                        <w:t xml:space="preserve"> </w:t>
                      </w:r>
                      <w:r w:rsidR="00046CFA" w:rsidRPr="00BB3420">
                        <w:rPr>
                          <w:rFonts w:ascii="Consolas" w:hAnsi="Consolas" w:cs="Consolas"/>
                          <w:color w:val="808080"/>
                          <w:sz w:val="18"/>
                          <w:szCs w:val="18"/>
                        </w:rPr>
                        <w:t>top</w:t>
                      </w:r>
                      <w:r w:rsidR="00046CFA" w:rsidRPr="00BB3420">
                        <w:rPr>
                          <w:rFonts w:ascii="Consolas" w:hAnsi="Consolas" w:cs="Consolas"/>
                          <w:color w:val="000000"/>
                          <w:sz w:val="18"/>
                          <w:szCs w:val="18"/>
                        </w:rPr>
                        <w:t xml:space="preserve">, </w:t>
                      </w:r>
                      <w:r w:rsidR="00046CFA" w:rsidRPr="00BB3420">
                        <w:rPr>
                          <w:rFonts w:ascii="Consolas" w:hAnsi="Consolas" w:cs="Consolas"/>
                          <w:color w:val="2B91AF"/>
                          <w:sz w:val="18"/>
                          <w:szCs w:val="18"/>
                        </w:rPr>
                        <w:t>cg_float</w:t>
                      </w:r>
                      <w:r w:rsidR="00046CFA" w:rsidRPr="00BB3420">
                        <w:rPr>
                          <w:rFonts w:ascii="Consolas" w:hAnsi="Consolas" w:cs="Consolas"/>
                          <w:color w:val="000000"/>
                          <w:sz w:val="18"/>
                          <w:szCs w:val="18"/>
                        </w:rPr>
                        <w:t xml:space="preserve"> </w:t>
                      </w:r>
                      <w:r w:rsidR="00046CFA" w:rsidRPr="00BB3420">
                        <w:rPr>
                          <w:rFonts w:ascii="Consolas" w:hAnsi="Consolas" w:cs="Consolas"/>
                          <w:color w:val="808080"/>
                          <w:sz w:val="18"/>
                          <w:szCs w:val="18"/>
                        </w:rPr>
                        <w:t>znear</w:t>
                      </w:r>
                      <w:r w:rsidR="00046CFA" w:rsidRPr="00BB3420">
                        <w:rPr>
                          <w:rFonts w:ascii="Consolas" w:hAnsi="Consolas" w:cs="Consolas"/>
                          <w:color w:val="000000"/>
                          <w:sz w:val="18"/>
                          <w:szCs w:val="18"/>
                        </w:rPr>
                        <w:t xml:space="preserve">, </w:t>
                      </w:r>
                      <w:r w:rsidR="00046CFA" w:rsidRPr="00BB3420">
                        <w:rPr>
                          <w:rFonts w:ascii="Consolas" w:hAnsi="Consolas" w:cs="Consolas"/>
                          <w:color w:val="2B91AF"/>
                          <w:sz w:val="18"/>
                          <w:szCs w:val="18"/>
                        </w:rPr>
                        <w:t>cg_float</w:t>
                      </w:r>
                      <w:r w:rsidR="00046CFA" w:rsidRPr="00BB3420">
                        <w:rPr>
                          <w:rFonts w:ascii="Consolas" w:hAnsi="Consolas" w:cs="Consolas"/>
                          <w:color w:val="000000"/>
                          <w:sz w:val="18"/>
                          <w:szCs w:val="18"/>
                        </w:rPr>
                        <w:t xml:space="preserve"> </w:t>
                      </w:r>
                      <w:r w:rsidR="00046CFA" w:rsidRPr="00BB3420">
                        <w:rPr>
                          <w:rFonts w:ascii="Consolas" w:hAnsi="Consolas" w:cs="Consolas"/>
                          <w:color w:val="808080"/>
                          <w:sz w:val="18"/>
                          <w:szCs w:val="18"/>
                        </w:rPr>
                        <w:t>zfar</w:t>
                      </w:r>
                      <w:proofErr w:type="gramStart"/>
                      <w:r w:rsidR="00046CFA" w:rsidRPr="00BB3420">
                        <w:rPr>
                          <w:rFonts w:ascii="Consolas" w:hAnsi="Consolas" w:cs="Consolas"/>
                          <w:color w:val="000000"/>
                          <w:sz w:val="18"/>
                          <w:szCs w:val="18"/>
                        </w:rPr>
                        <w:t>)</w:t>
                      </w:r>
                      <w:r w:rsidR="00046CFA">
                        <w:rPr>
                          <w:rFonts w:ascii="Consolas" w:hAnsi="Consolas" w:cs="Consolas"/>
                          <w:color w:val="000000"/>
                          <w:sz w:val="18"/>
                          <w:szCs w:val="18"/>
                        </w:rPr>
                        <w:t>;</w:t>
                      </w:r>
                      <w:proofErr w:type="gramEnd"/>
                    </w:p>
                  </w:txbxContent>
                </v:textbox>
                <w10:anchorlock/>
              </v:shape>
            </w:pict>
          </mc:Fallback>
        </mc:AlternateContent>
      </w:r>
    </w:p>
    <w:p w14:paraId="498C680B" w14:textId="77777777" w:rsidR="00DA38CA" w:rsidRDefault="00DA38CA" w:rsidP="00DA38CA">
      <w:r>
        <w:t xml:space="preserve">The </w:t>
      </w:r>
      <w:r>
        <w:rPr>
          <w:i/>
          <w:iCs/>
        </w:rPr>
        <w:t>left-top</w:t>
      </w:r>
      <w:r>
        <w:t xml:space="preserve"> and </w:t>
      </w:r>
      <w:r>
        <w:rPr>
          <w:i/>
          <w:iCs/>
        </w:rPr>
        <w:t xml:space="preserve">right-bottom </w:t>
      </w:r>
      <w:r>
        <w:t xml:space="preserve">points hardly make any sense to humans. We can better understand the angle indicating the </w:t>
      </w:r>
      <w:r>
        <w:rPr>
          <w:i/>
          <w:iCs/>
        </w:rPr>
        <w:t>field of view</w:t>
      </w:r>
      <w:r>
        <w:t xml:space="preserve">. This is a metric completely independent of the view distance. If you notice camera lenses and zoom are also measured by this angle. Focal length of a lens is </w:t>
      </w:r>
      <w:proofErr w:type="gramStart"/>
      <w:r>
        <w:t>actually a</w:t>
      </w:r>
      <w:proofErr w:type="gramEnd"/>
      <w:r>
        <w:t xml:space="preserve"> function of this angle.</w:t>
      </w:r>
    </w:p>
    <w:p w14:paraId="2A805373" w14:textId="77777777" w:rsidR="00DA38CA" w:rsidRDefault="00DA38CA" w:rsidP="00DA38CA">
      <w:r>
        <w:t xml:space="preserve">The </w:t>
      </w:r>
      <w:r w:rsidRPr="0049548C">
        <w:rPr>
          <w:i/>
          <w:iCs/>
        </w:rPr>
        <w:t>cg_viewport</w:t>
      </w:r>
      <w:r>
        <w:t xml:space="preserve"> class which </w:t>
      </w:r>
      <w:proofErr w:type="gramStart"/>
      <w:r>
        <w:t>handles</w:t>
      </w:r>
      <w:proofErr w:type="gramEnd"/>
      <w:r>
        <w:t xml:space="preserve"> the viewport specifics in the </w:t>
      </w:r>
      <w:r>
        <w:rPr>
          <w:b/>
          <w:bCs/>
          <w:i/>
          <w:iCs/>
        </w:rPr>
        <w:t>graphics</w:t>
      </w:r>
      <w:r>
        <w:t xml:space="preserve"> library has the function </w:t>
      </w:r>
      <w:r>
        <w:rPr>
          <w:i/>
          <w:iCs/>
        </w:rPr>
        <w:t>set_fov</w:t>
      </w:r>
      <w:r>
        <w:t xml:space="preserve"> which sets this angle. Notice that the angle is in the vertical axis and not in the horizontal. </w:t>
      </w:r>
    </w:p>
    <w:p w14:paraId="180E3A5F" w14:textId="5D187614" w:rsidR="00DA38CA" w:rsidRPr="003F6AA8" w:rsidRDefault="00DA38CA" w:rsidP="00DA38CA">
      <w:r>
        <w:t xml:space="preserve">Having this </w:t>
      </w:r>
      <w:r w:rsidR="004D4F3B">
        <w:t>angle,</w:t>
      </w:r>
      <w:r>
        <w:t xml:space="preserve"> it is a matter of simple trigonometry to calculate the two corner points and build the transformation matrix for the projection.</w:t>
      </w:r>
    </w:p>
    <w:p w14:paraId="74E20EF2" w14:textId="77777777" w:rsidR="00DA38CA" w:rsidRDefault="00DA38CA" w:rsidP="00DA38CA"/>
    <w:p w14:paraId="1F646236" w14:textId="77777777" w:rsidR="00DA38CA" w:rsidRDefault="00DA38CA" w:rsidP="00DA38CA">
      <w:pPr>
        <w:pStyle w:val="Heading4"/>
      </w:pPr>
      <w:r>
        <w:t>The camera matrix</w:t>
      </w:r>
    </w:p>
    <w:p w14:paraId="691874AD" w14:textId="77777777" w:rsidR="00DA38CA" w:rsidRDefault="00DA38CA" w:rsidP="00DA38CA">
      <w:r>
        <w:t>Setting the viewport is independent of the location we are standing, the direction we are looking at, and our orientation. These parameters are moving the view volume around bringing objects in and out of view.</w:t>
      </w:r>
    </w:p>
    <w:p w14:paraId="6A41007D" w14:textId="77777777" w:rsidR="00DA38CA" w:rsidRPr="00D011F8" w:rsidRDefault="00DA38CA" w:rsidP="00DA38CA">
      <w:r>
        <w:lastRenderedPageBreak/>
        <w:t xml:space="preserve">We can use three vectors to </w:t>
      </w:r>
      <w:proofErr w:type="gramStart"/>
      <w:r>
        <w:t>handle</w:t>
      </w:r>
      <w:proofErr w:type="gramEnd"/>
      <w:r>
        <w:t xml:space="preserve"> the camera. The first vector will hold the actual location of the camera, the second the point we are targeting, and the third will point to our </w:t>
      </w:r>
      <w:r>
        <w:rPr>
          <w:i/>
          <w:iCs/>
        </w:rPr>
        <w:t>UP</w:t>
      </w:r>
      <w:r>
        <w:t xml:space="preserve"> direction. </w:t>
      </w:r>
    </w:p>
    <w:p w14:paraId="5ABCADF9" w14:textId="77777777" w:rsidR="00DA38CA" w:rsidRPr="00214E1D" w:rsidRDefault="00DA38CA" w:rsidP="00DA38CA">
      <w:r>
        <w:t xml:space="preserve">All this is </w:t>
      </w:r>
      <w:proofErr w:type="gramStart"/>
      <w:r>
        <w:t>handled</w:t>
      </w:r>
      <w:proofErr w:type="gramEnd"/>
      <w:r>
        <w:t xml:space="preserve"> by the </w:t>
      </w:r>
      <w:r w:rsidRPr="00E17D59">
        <w:rPr>
          <w:i/>
          <w:iCs/>
        </w:rPr>
        <w:t>cg_camera</w:t>
      </w:r>
      <w:r>
        <w:rPr>
          <w:i/>
          <w:iCs/>
        </w:rPr>
        <w:t xml:space="preserve"> </w:t>
      </w:r>
      <w:r>
        <w:t>class. It requires the three vectors we just described and returns</w:t>
      </w:r>
      <w:r w:rsidRPr="009D388E">
        <w:t xml:space="preserve"> </w:t>
      </w:r>
      <w:r>
        <w:t>us the corresponding transformation matrix</w:t>
      </w:r>
      <w:r w:rsidRPr="00214E1D">
        <w:t xml:space="preserve"> </w:t>
      </w:r>
      <w:r>
        <w:t xml:space="preserve">by calling the </w:t>
      </w:r>
      <w:r w:rsidRPr="00214E1D">
        <w:rPr>
          <w:i/>
          <w:iCs/>
        </w:rPr>
        <w:t>perspective</w:t>
      </w:r>
      <w:r>
        <w:t xml:space="preserve"> function.</w:t>
      </w:r>
    </w:p>
    <w:p w14:paraId="136B1F3F" w14:textId="77777777" w:rsidR="00DA38CA" w:rsidRDefault="00DA38CA" w:rsidP="00DA38CA">
      <w:r>
        <w:t xml:space="preserve">The first thing we do when initializing the game is create a viewport and camera object to </w:t>
      </w:r>
      <w:proofErr w:type="gramStart"/>
      <w:r>
        <w:t>handle</w:t>
      </w:r>
      <w:proofErr w:type="gramEnd"/>
      <w:r>
        <w:t xml:space="preserve"> the way we see the world.</w:t>
      </w:r>
    </w:p>
    <w:p w14:paraId="0F9A7C0C" w14:textId="77777777" w:rsidR="00DA38CA" w:rsidRDefault="00DA38CA" w:rsidP="00DA38CA"/>
    <w:p w14:paraId="349588C4" w14:textId="77777777" w:rsidR="00DA38CA" w:rsidRDefault="00DA38CA" w:rsidP="00DA38CA">
      <w:pPr>
        <w:pStyle w:val="Heading3"/>
      </w:pPr>
      <w:r>
        <w:t>Shading things</w:t>
      </w:r>
    </w:p>
    <w:p w14:paraId="67AC87B7" w14:textId="77777777" w:rsidR="00DA38CA" w:rsidRDefault="00DA38CA" w:rsidP="00DA38CA">
      <w:r>
        <w:t xml:space="preserve">As we saw in </w:t>
      </w:r>
      <w:r w:rsidRPr="002C03A0">
        <w:rPr>
          <w:i/>
          <w:iCs/>
        </w:rPr>
        <w:t>Chapter 23</w:t>
      </w:r>
      <w:r>
        <w:t xml:space="preserve"> the best practice when drawing in OpenGL is to exploit the GPU and use the pipeline writing </w:t>
      </w:r>
      <w:proofErr w:type="gramStart"/>
      <w:r>
        <w:t>some</w:t>
      </w:r>
      <w:proofErr w:type="gramEnd"/>
      <w:r>
        <w:t xml:space="preserve"> shaders.</w:t>
      </w:r>
    </w:p>
    <w:p w14:paraId="60DF6061" w14:textId="2A720509" w:rsidR="00DA38CA" w:rsidRDefault="00DA38CA" w:rsidP="00DA38CA">
      <w:r>
        <w:t xml:space="preserve">The shaders we are going to use for the time being are </w:t>
      </w:r>
      <w:r w:rsidR="00D05CA0">
        <w:t>quite simple</w:t>
      </w:r>
      <w:r>
        <w:t xml:space="preserve">. Our primary goal is to explain how to </w:t>
      </w:r>
      <w:proofErr w:type="gramStart"/>
      <w:r>
        <w:t>handle</w:t>
      </w:r>
      <w:proofErr w:type="gramEnd"/>
      <w:r>
        <w:t xml:space="preserve"> the basic transformations in three dimensions. Drawing a simple triangle as we did before is not enough to master OpenGL.</w:t>
      </w:r>
    </w:p>
    <w:p w14:paraId="74814E77" w14:textId="5E294CCA" w:rsidR="00DA38CA" w:rsidRDefault="004D4F3B" w:rsidP="00DA38CA">
      <w:r>
        <w:t>So,</w:t>
      </w:r>
      <w:r w:rsidR="00DA38CA">
        <w:t xml:space="preserve"> for our first real 3D drawing we are only using a </w:t>
      </w:r>
      <w:r w:rsidR="00DA38CA">
        <w:rPr>
          <w:i/>
          <w:iCs/>
        </w:rPr>
        <w:t>vertex</w:t>
      </w:r>
      <w:r w:rsidR="00DA38CA">
        <w:t xml:space="preserve"> and a </w:t>
      </w:r>
      <w:r w:rsidR="00DA38CA">
        <w:rPr>
          <w:i/>
          <w:iCs/>
        </w:rPr>
        <w:t>fragment</w:t>
      </w:r>
      <w:r w:rsidR="00DA38CA">
        <w:t xml:space="preserve"> shader. The first is used to calculate the transformations of the vertices and the second to set the drawing color. </w:t>
      </w:r>
    </w:p>
    <w:p w14:paraId="1FAC1448" w14:textId="77777777" w:rsidR="00DA38CA" w:rsidRDefault="00DA38CA" w:rsidP="00DA38CA">
      <w:r>
        <w:t xml:space="preserve">The </w:t>
      </w:r>
      <w:r>
        <w:rPr>
          <w:b/>
          <w:bCs/>
          <w:i/>
          <w:iCs/>
        </w:rPr>
        <w:t>graphics</w:t>
      </w:r>
      <w:r>
        <w:t xml:space="preserve"> library supports reading the shaders from external files and this is how we use them here. </w:t>
      </w:r>
    </w:p>
    <w:p w14:paraId="2792DB1C" w14:textId="7E71AC07" w:rsidR="00DA38CA" w:rsidRDefault="00DA38CA" w:rsidP="00DA38CA">
      <w:r>
        <w:t xml:space="preserve">These are </w:t>
      </w:r>
      <w:r w:rsidR="00D05CA0">
        <w:t>quite simple</w:t>
      </w:r>
      <w:r>
        <w:t xml:space="preserve"> shaders so we can go with OpenGL version 3.3. </w:t>
      </w:r>
    </w:p>
    <w:p w14:paraId="47EC898D" w14:textId="77777777" w:rsidR="00DA38CA" w:rsidRPr="006A47F8" w:rsidRDefault="00DA38CA" w:rsidP="00DA38CA">
      <w:r>
        <w:rPr>
          <w:noProof/>
        </w:rPr>
        <mc:AlternateContent>
          <mc:Choice Requires="wps">
            <w:drawing>
              <wp:inline distT="0" distB="0" distL="0" distR="0" wp14:anchorId="5994606B" wp14:editId="138CEE26">
                <wp:extent cx="6170295" cy="1404620"/>
                <wp:effectExtent l="0" t="0" r="20955" b="22860"/>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04BAAC7D"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vertex shader</w:t>
                            </w:r>
                          </w:p>
                          <w:p w14:paraId="0877F468"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#version 330 core</w:t>
                            </w:r>
                          </w:p>
                          <w:p w14:paraId="7CE7E7B5"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vertex position in local coordinates</w:t>
                            </w:r>
                          </w:p>
                          <w:p w14:paraId="67B11837"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 xml:space="preserve">layout(location = 0) </w:t>
                            </w:r>
                            <w:r w:rsidRPr="00F810A5">
                              <w:rPr>
                                <w:rFonts w:ascii="Consolas" w:hAnsi="Consolas" w:cs="Consolas"/>
                                <w:color w:val="0000FF"/>
                                <w:sz w:val="18"/>
                                <w:szCs w:val="18"/>
                              </w:rPr>
                              <w:t>in</w:t>
                            </w:r>
                            <w:r w:rsidRPr="00F810A5">
                              <w:rPr>
                                <w:rFonts w:ascii="Consolas" w:hAnsi="Consolas" w:cs="Consolas"/>
                                <w:color w:val="000000"/>
                                <w:sz w:val="18"/>
                                <w:szCs w:val="18"/>
                              </w:rPr>
                              <w:t xml:space="preserve"> vec3 </w:t>
                            </w:r>
                            <w:proofErr w:type="gramStart"/>
                            <w:r w:rsidRPr="00F810A5">
                              <w:rPr>
                                <w:rFonts w:ascii="Consolas" w:hAnsi="Consolas" w:cs="Consolas"/>
                                <w:color w:val="000000"/>
                                <w:sz w:val="18"/>
                                <w:szCs w:val="18"/>
                              </w:rPr>
                              <w:t>aPos;</w:t>
                            </w:r>
                            <w:proofErr w:type="gramEnd"/>
                          </w:p>
                          <w:p w14:paraId="0FFAF3CA"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camera has the combined viewing matrix</w:t>
                            </w:r>
                          </w:p>
                          <w:p w14:paraId="29673EE3"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uniform</w:t>
                            </w:r>
                            <w:r w:rsidRPr="00F810A5">
                              <w:rPr>
                                <w:rFonts w:ascii="Consolas" w:hAnsi="Consolas" w:cs="Consolas"/>
                                <w:color w:val="000000"/>
                                <w:sz w:val="18"/>
                                <w:szCs w:val="18"/>
                              </w:rPr>
                              <w:t xml:space="preserve"> mat4 </w:t>
                            </w:r>
                            <w:proofErr w:type="gramStart"/>
                            <w:r w:rsidRPr="00F810A5">
                              <w:rPr>
                                <w:rFonts w:ascii="Consolas" w:hAnsi="Consolas" w:cs="Consolas"/>
                                <w:color w:val="000000"/>
                                <w:sz w:val="18"/>
                                <w:szCs w:val="18"/>
                              </w:rPr>
                              <w:t>camera;</w:t>
                            </w:r>
                            <w:proofErr w:type="gramEnd"/>
                          </w:p>
                          <w:p w14:paraId="78E44E46"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model has the combined matrix of object position and orientation</w:t>
                            </w:r>
                          </w:p>
                          <w:p w14:paraId="699BBC07"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uniform</w:t>
                            </w:r>
                            <w:r w:rsidRPr="00F810A5">
                              <w:rPr>
                                <w:rFonts w:ascii="Consolas" w:hAnsi="Consolas" w:cs="Consolas"/>
                                <w:color w:val="000000"/>
                                <w:sz w:val="18"/>
                                <w:szCs w:val="18"/>
                              </w:rPr>
                              <w:t xml:space="preserve"> mat4 </w:t>
                            </w:r>
                            <w:proofErr w:type="gramStart"/>
                            <w:r w:rsidRPr="00F810A5">
                              <w:rPr>
                                <w:rFonts w:ascii="Consolas" w:hAnsi="Consolas" w:cs="Consolas"/>
                                <w:color w:val="000000"/>
                                <w:sz w:val="18"/>
                                <w:szCs w:val="18"/>
                              </w:rPr>
                              <w:t>model;</w:t>
                            </w:r>
                            <w:proofErr w:type="gramEnd"/>
                          </w:p>
                          <w:p w14:paraId="16894844"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p>
                          <w:p w14:paraId="2BA60583"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void</w:t>
                            </w:r>
                            <w:r w:rsidRPr="00F810A5">
                              <w:rPr>
                                <w:rFonts w:ascii="Consolas" w:hAnsi="Consolas" w:cs="Consolas"/>
                                <w:color w:val="000000"/>
                                <w:sz w:val="18"/>
                                <w:szCs w:val="18"/>
                              </w:rPr>
                              <w:t xml:space="preserve"> main() {</w:t>
                            </w:r>
                          </w:p>
                          <w:p w14:paraId="1B2E3DE5"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 xml:space="preserve">    </w:t>
                            </w:r>
                            <w:r w:rsidRPr="00F810A5">
                              <w:rPr>
                                <w:rFonts w:ascii="Consolas" w:hAnsi="Consolas" w:cs="Consolas"/>
                                <w:color w:val="008000"/>
                                <w:sz w:val="18"/>
                                <w:szCs w:val="18"/>
                              </w:rPr>
                              <w:t>// calculate final vertex position in the 3D space</w:t>
                            </w:r>
                          </w:p>
                          <w:p w14:paraId="580942B9"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 xml:space="preserve">    gl_Position = camera * model * vec4(aPos, 1</w:t>
                            </w:r>
                            <w:proofErr w:type="gramStart"/>
                            <w:r w:rsidRPr="00F810A5">
                              <w:rPr>
                                <w:rFonts w:ascii="Consolas" w:hAnsi="Consolas" w:cs="Consolas"/>
                                <w:color w:val="000000"/>
                                <w:sz w:val="18"/>
                                <w:szCs w:val="18"/>
                              </w:rPr>
                              <w:t>);</w:t>
                            </w:r>
                            <w:proofErr w:type="gramEnd"/>
                          </w:p>
                          <w:p w14:paraId="76518673"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w:t>
                            </w:r>
                          </w:p>
                          <w:p w14:paraId="309FE26A"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p>
                          <w:p w14:paraId="00BDC112"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fragment shader</w:t>
                            </w:r>
                          </w:p>
                          <w:p w14:paraId="0AA48ABC"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#version 330 core</w:t>
                            </w:r>
                          </w:p>
                          <w:p w14:paraId="656B14CE"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drawing color for OpenGL to use</w:t>
                            </w:r>
                          </w:p>
                          <w:p w14:paraId="580A0541"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out</w:t>
                            </w:r>
                            <w:r w:rsidRPr="00F810A5">
                              <w:rPr>
                                <w:rFonts w:ascii="Consolas" w:hAnsi="Consolas" w:cs="Consolas"/>
                                <w:color w:val="000000"/>
                                <w:sz w:val="18"/>
                                <w:szCs w:val="18"/>
                              </w:rPr>
                              <w:t xml:space="preserve"> vec4 </w:t>
                            </w:r>
                            <w:proofErr w:type="gramStart"/>
                            <w:r w:rsidRPr="00F810A5">
                              <w:rPr>
                                <w:rFonts w:ascii="Consolas" w:hAnsi="Consolas" w:cs="Consolas"/>
                                <w:color w:val="000000"/>
                                <w:sz w:val="18"/>
                                <w:szCs w:val="18"/>
                              </w:rPr>
                              <w:t>color;</w:t>
                            </w:r>
                            <w:proofErr w:type="gramEnd"/>
                          </w:p>
                          <w:p w14:paraId="13786BAD"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void</w:t>
                            </w:r>
                            <w:r w:rsidRPr="00F810A5">
                              <w:rPr>
                                <w:rFonts w:ascii="Consolas" w:hAnsi="Consolas" w:cs="Consolas"/>
                                <w:color w:val="000000"/>
                                <w:sz w:val="18"/>
                                <w:szCs w:val="18"/>
                              </w:rPr>
                              <w:t xml:space="preserve"> main() {</w:t>
                            </w:r>
                          </w:p>
                          <w:p w14:paraId="0DC79641"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 xml:space="preserve">    color = vec4(1, 1, 1, 1</w:t>
                            </w:r>
                            <w:proofErr w:type="gramStart"/>
                            <w:r w:rsidRPr="00F810A5">
                              <w:rPr>
                                <w:rFonts w:ascii="Consolas" w:hAnsi="Consolas" w:cs="Consolas"/>
                                <w:color w:val="000000"/>
                                <w:sz w:val="18"/>
                                <w:szCs w:val="18"/>
                              </w:rPr>
                              <w:t>);</w:t>
                            </w:r>
                            <w:proofErr w:type="gramEnd"/>
                          </w:p>
                          <w:p w14:paraId="3CDBFD40"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5994606B" id="_x0000_s1067"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DpNg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eRQoSFJBfUJRLIymx0eK&#10;mxbsL0p6NHxJ3c8Ds4IS9UmjsKtsPg8vJB7mixtUgdjrTHWdYZojFPJJybjd+viqIuXmHg2wk1Ga&#10;l06mntHIkcTp0YWXcn2OX738Gja/AQ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QjQQ6TYCAABiBAAADgAAAAAAAAAAAAAA&#10;AAAuAgAAZHJzL2Uyb0RvYy54bWxQSwECLQAUAAYACAAAACEAsCuTKd0AAAAFAQAADwAAAAAAAAAA&#10;AAAAAACQBAAAZHJzL2Rvd25yZXYueG1sUEsFBgAAAAAEAAQA8wAAAJoFAAAAAA==&#10;" fillcolor="#d5dce4 [671]">
                <v:textbox style="mso-fit-shape-to-text:t">
                  <w:txbxContent>
                    <w:p w14:paraId="04BAAC7D"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vertex shader</w:t>
                      </w:r>
                    </w:p>
                    <w:p w14:paraId="0877F468"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#version 330 core</w:t>
                      </w:r>
                    </w:p>
                    <w:p w14:paraId="7CE7E7B5"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vertex position in local coordinates</w:t>
                      </w:r>
                    </w:p>
                    <w:p w14:paraId="67B11837"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 xml:space="preserve">layout(location = 0) </w:t>
                      </w:r>
                      <w:r w:rsidRPr="00F810A5">
                        <w:rPr>
                          <w:rFonts w:ascii="Consolas" w:hAnsi="Consolas" w:cs="Consolas"/>
                          <w:color w:val="0000FF"/>
                          <w:sz w:val="18"/>
                          <w:szCs w:val="18"/>
                        </w:rPr>
                        <w:t>in</w:t>
                      </w:r>
                      <w:r w:rsidRPr="00F810A5">
                        <w:rPr>
                          <w:rFonts w:ascii="Consolas" w:hAnsi="Consolas" w:cs="Consolas"/>
                          <w:color w:val="000000"/>
                          <w:sz w:val="18"/>
                          <w:szCs w:val="18"/>
                        </w:rPr>
                        <w:t xml:space="preserve"> vec3 </w:t>
                      </w:r>
                      <w:proofErr w:type="gramStart"/>
                      <w:r w:rsidRPr="00F810A5">
                        <w:rPr>
                          <w:rFonts w:ascii="Consolas" w:hAnsi="Consolas" w:cs="Consolas"/>
                          <w:color w:val="000000"/>
                          <w:sz w:val="18"/>
                          <w:szCs w:val="18"/>
                        </w:rPr>
                        <w:t>aPos;</w:t>
                      </w:r>
                      <w:proofErr w:type="gramEnd"/>
                    </w:p>
                    <w:p w14:paraId="0FFAF3CA"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camera has the combined viewing matrix</w:t>
                      </w:r>
                    </w:p>
                    <w:p w14:paraId="29673EE3"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uniform</w:t>
                      </w:r>
                      <w:r w:rsidRPr="00F810A5">
                        <w:rPr>
                          <w:rFonts w:ascii="Consolas" w:hAnsi="Consolas" w:cs="Consolas"/>
                          <w:color w:val="000000"/>
                          <w:sz w:val="18"/>
                          <w:szCs w:val="18"/>
                        </w:rPr>
                        <w:t xml:space="preserve"> mat4 </w:t>
                      </w:r>
                      <w:proofErr w:type="gramStart"/>
                      <w:r w:rsidRPr="00F810A5">
                        <w:rPr>
                          <w:rFonts w:ascii="Consolas" w:hAnsi="Consolas" w:cs="Consolas"/>
                          <w:color w:val="000000"/>
                          <w:sz w:val="18"/>
                          <w:szCs w:val="18"/>
                        </w:rPr>
                        <w:t>camera;</w:t>
                      </w:r>
                      <w:proofErr w:type="gramEnd"/>
                    </w:p>
                    <w:p w14:paraId="78E44E46"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model has the combined matrix of object position and orientation</w:t>
                      </w:r>
                    </w:p>
                    <w:p w14:paraId="699BBC07"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uniform</w:t>
                      </w:r>
                      <w:r w:rsidRPr="00F810A5">
                        <w:rPr>
                          <w:rFonts w:ascii="Consolas" w:hAnsi="Consolas" w:cs="Consolas"/>
                          <w:color w:val="000000"/>
                          <w:sz w:val="18"/>
                          <w:szCs w:val="18"/>
                        </w:rPr>
                        <w:t xml:space="preserve"> mat4 </w:t>
                      </w:r>
                      <w:proofErr w:type="gramStart"/>
                      <w:r w:rsidRPr="00F810A5">
                        <w:rPr>
                          <w:rFonts w:ascii="Consolas" w:hAnsi="Consolas" w:cs="Consolas"/>
                          <w:color w:val="000000"/>
                          <w:sz w:val="18"/>
                          <w:szCs w:val="18"/>
                        </w:rPr>
                        <w:t>model;</w:t>
                      </w:r>
                      <w:proofErr w:type="gramEnd"/>
                    </w:p>
                    <w:p w14:paraId="16894844"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p>
                    <w:p w14:paraId="2BA60583"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void</w:t>
                      </w:r>
                      <w:r w:rsidRPr="00F810A5">
                        <w:rPr>
                          <w:rFonts w:ascii="Consolas" w:hAnsi="Consolas" w:cs="Consolas"/>
                          <w:color w:val="000000"/>
                          <w:sz w:val="18"/>
                          <w:szCs w:val="18"/>
                        </w:rPr>
                        <w:t xml:space="preserve"> main() {</w:t>
                      </w:r>
                    </w:p>
                    <w:p w14:paraId="1B2E3DE5"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 xml:space="preserve">    </w:t>
                      </w:r>
                      <w:r w:rsidRPr="00F810A5">
                        <w:rPr>
                          <w:rFonts w:ascii="Consolas" w:hAnsi="Consolas" w:cs="Consolas"/>
                          <w:color w:val="008000"/>
                          <w:sz w:val="18"/>
                          <w:szCs w:val="18"/>
                        </w:rPr>
                        <w:t>// calculate final vertex position in the 3D space</w:t>
                      </w:r>
                    </w:p>
                    <w:p w14:paraId="580942B9"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 xml:space="preserve">    gl_Position = camera * model * vec4(aPos, 1</w:t>
                      </w:r>
                      <w:proofErr w:type="gramStart"/>
                      <w:r w:rsidRPr="00F810A5">
                        <w:rPr>
                          <w:rFonts w:ascii="Consolas" w:hAnsi="Consolas" w:cs="Consolas"/>
                          <w:color w:val="000000"/>
                          <w:sz w:val="18"/>
                          <w:szCs w:val="18"/>
                        </w:rPr>
                        <w:t>);</w:t>
                      </w:r>
                      <w:proofErr w:type="gramEnd"/>
                    </w:p>
                    <w:p w14:paraId="76518673"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w:t>
                      </w:r>
                    </w:p>
                    <w:p w14:paraId="309FE26A"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p>
                    <w:p w14:paraId="00BDC112"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fragment shader</w:t>
                      </w:r>
                    </w:p>
                    <w:p w14:paraId="0AA48ABC"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#version 330 core</w:t>
                      </w:r>
                    </w:p>
                    <w:p w14:paraId="656B14CE"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8000"/>
                          <w:sz w:val="18"/>
                          <w:szCs w:val="18"/>
                        </w:rPr>
                        <w:t>// drawing color for OpenGL to use</w:t>
                      </w:r>
                    </w:p>
                    <w:p w14:paraId="580A0541"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out</w:t>
                      </w:r>
                      <w:r w:rsidRPr="00F810A5">
                        <w:rPr>
                          <w:rFonts w:ascii="Consolas" w:hAnsi="Consolas" w:cs="Consolas"/>
                          <w:color w:val="000000"/>
                          <w:sz w:val="18"/>
                          <w:szCs w:val="18"/>
                        </w:rPr>
                        <w:t xml:space="preserve"> vec4 </w:t>
                      </w:r>
                      <w:proofErr w:type="gramStart"/>
                      <w:r w:rsidRPr="00F810A5">
                        <w:rPr>
                          <w:rFonts w:ascii="Consolas" w:hAnsi="Consolas" w:cs="Consolas"/>
                          <w:color w:val="000000"/>
                          <w:sz w:val="18"/>
                          <w:szCs w:val="18"/>
                        </w:rPr>
                        <w:t>color;</w:t>
                      </w:r>
                      <w:proofErr w:type="gramEnd"/>
                    </w:p>
                    <w:p w14:paraId="13786BAD"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FF"/>
                          <w:sz w:val="18"/>
                          <w:szCs w:val="18"/>
                        </w:rPr>
                        <w:t>void</w:t>
                      </w:r>
                      <w:r w:rsidRPr="00F810A5">
                        <w:rPr>
                          <w:rFonts w:ascii="Consolas" w:hAnsi="Consolas" w:cs="Consolas"/>
                          <w:color w:val="000000"/>
                          <w:sz w:val="18"/>
                          <w:szCs w:val="18"/>
                        </w:rPr>
                        <w:t xml:space="preserve"> main() {</w:t>
                      </w:r>
                    </w:p>
                    <w:p w14:paraId="0DC79641"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 xml:space="preserve">    color = vec4(1, 1, 1, 1</w:t>
                      </w:r>
                      <w:proofErr w:type="gramStart"/>
                      <w:r w:rsidRPr="00F810A5">
                        <w:rPr>
                          <w:rFonts w:ascii="Consolas" w:hAnsi="Consolas" w:cs="Consolas"/>
                          <w:color w:val="000000"/>
                          <w:sz w:val="18"/>
                          <w:szCs w:val="18"/>
                        </w:rPr>
                        <w:t>);</w:t>
                      </w:r>
                      <w:proofErr w:type="gramEnd"/>
                    </w:p>
                    <w:p w14:paraId="3CDBFD40" w14:textId="77777777" w:rsidR="00046CFA" w:rsidRPr="00F810A5" w:rsidRDefault="00046CFA" w:rsidP="00DA38CA">
                      <w:pPr>
                        <w:autoSpaceDE w:val="0"/>
                        <w:autoSpaceDN w:val="0"/>
                        <w:adjustRightInd w:val="0"/>
                        <w:spacing w:after="0" w:line="240" w:lineRule="auto"/>
                        <w:rPr>
                          <w:rFonts w:ascii="Consolas" w:hAnsi="Consolas" w:cs="Consolas"/>
                          <w:color w:val="000000"/>
                          <w:sz w:val="18"/>
                          <w:szCs w:val="18"/>
                        </w:rPr>
                      </w:pPr>
                      <w:r w:rsidRPr="00F810A5">
                        <w:rPr>
                          <w:rFonts w:ascii="Consolas" w:hAnsi="Consolas" w:cs="Consolas"/>
                          <w:color w:val="000000"/>
                          <w:sz w:val="18"/>
                          <w:szCs w:val="18"/>
                        </w:rPr>
                        <w:t>}</w:t>
                      </w:r>
                    </w:p>
                  </w:txbxContent>
                </v:textbox>
                <w10:anchorlock/>
              </v:shape>
            </w:pict>
          </mc:Fallback>
        </mc:AlternateContent>
      </w:r>
    </w:p>
    <w:p w14:paraId="5865D1E5" w14:textId="77777777" w:rsidR="00DA38CA" w:rsidRPr="00897233" w:rsidRDefault="00DA38CA" w:rsidP="00DA38CA">
      <w:r>
        <w:t xml:space="preserve">The only thing we need to pay attention to is the </w:t>
      </w:r>
      <w:r>
        <w:rPr>
          <w:i/>
          <w:iCs/>
        </w:rPr>
        <w:t>vertex shader</w:t>
      </w:r>
      <w:r>
        <w:t xml:space="preserve"> which calculates the final position of the vertex. The </w:t>
      </w:r>
      <w:r w:rsidRPr="00897233">
        <w:rPr>
          <w:i/>
          <w:iCs/>
        </w:rPr>
        <w:t>camera</w:t>
      </w:r>
      <w:r>
        <w:t xml:space="preserve"> matrix is the combined projection matrix for the </w:t>
      </w:r>
      <w:r w:rsidRPr="00897233">
        <w:rPr>
          <w:i/>
          <w:iCs/>
        </w:rPr>
        <w:t>viewport</w:t>
      </w:r>
      <w:r>
        <w:t xml:space="preserve"> and the </w:t>
      </w:r>
      <w:r>
        <w:rPr>
          <w:i/>
          <w:iCs/>
        </w:rPr>
        <w:t>camera</w:t>
      </w:r>
      <w:r>
        <w:t xml:space="preserve">. </w:t>
      </w:r>
    </w:p>
    <w:p w14:paraId="553218B4" w14:textId="00104950" w:rsidR="00DA38CA" w:rsidRDefault="00DA38CA" w:rsidP="00DA38CA">
      <w:r>
        <w:t xml:space="preserve">We pass a combined matrix for speed reasons. This shader is called for every vertex, and if the scene has </w:t>
      </w:r>
      <w:proofErr w:type="gramStart"/>
      <w:r>
        <w:t>many</w:t>
      </w:r>
      <w:proofErr w:type="gramEnd"/>
      <w:r>
        <w:t xml:space="preserve"> and complex objects it </w:t>
      </w:r>
      <w:r w:rsidR="004D4F3B">
        <w:t>will be</w:t>
      </w:r>
      <w:r>
        <w:t xml:space="preserve"> called thousands of times. </w:t>
      </w:r>
      <w:proofErr w:type="gramStart"/>
      <w:r>
        <w:t>So</w:t>
      </w:r>
      <w:proofErr w:type="gramEnd"/>
      <w:r>
        <w:t xml:space="preserve"> it is better to save a matrix multiplication and perform it only once instead doing it for every vertex.</w:t>
      </w:r>
    </w:p>
    <w:p w14:paraId="7DEA9B69" w14:textId="77777777" w:rsidR="00DA38CA" w:rsidRDefault="00DA38CA" w:rsidP="00DA38CA">
      <w:r>
        <w:t xml:space="preserve">Take a good look at the </w:t>
      </w:r>
      <w:r>
        <w:rPr>
          <w:i/>
          <w:iCs/>
        </w:rPr>
        <w:t xml:space="preserve">fragment </w:t>
      </w:r>
      <w:r>
        <w:t xml:space="preserve">shader. In this sample it is just setting the drawing color to white. Here is the point where </w:t>
      </w:r>
      <w:proofErr w:type="gramStart"/>
      <w:r>
        <w:t>most of</w:t>
      </w:r>
      <w:proofErr w:type="gramEnd"/>
      <w:r>
        <w:t xml:space="preserve"> the visual effects take place. It will get more complex as we add effects.</w:t>
      </w:r>
    </w:p>
    <w:p w14:paraId="2C590C2C" w14:textId="77777777" w:rsidR="00DA38CA" w:rsidRPr="00CA6E2A" w:rsidRDefault="00DA38CA" w:rsidP="00DA38CA"/>
    <w:p w14:paraId="6F34C5BB" w14:textId="77777777" w:rsidR="00DA38CA" w:rsidRDefault="00DA38CA" w:rsidP="00DA38CA">
      <w:pPr>
        <w:pStyle w:val="Heading3"/>
      </w:pPr>
      <w:r>
        <w:lastRenderedPageBreak/>
        <w:t>Creating a simple solid</w:t>
      </w:r>
    </w:p>
    <w:p w14:paraId="5692774A" w14:textId="77777777" w:rsidR="00DA38CA" w:rsidRDefault="00DA38CA" w:rsidP="00DA38CA">
      <w:r>
        <w:t>The first solid object we are going to create is a simple animated cube. We use a cube because it is a simple object, and we can easily understand its orientation.</w:t>
      </w:r>
    </w:p>
    <w:p w14:paraId="4BF74280" w14:textId="77777777" w:rsidR="00DA38CA" w:rsidRDefault="00DA38CA" w:rsidP="00DA38CA">
      <w:r>
        <w:t xml:space="preserve">I mentioned earlier that the base of all solid objects is the </w:t>
      </w:r>
      <w:r w:rsidRPr="00180F83">
        <w:rPr>
          <w:i/>
          <w:iCs/>
        </w:rPr>
        <w:t>mesh</w:t>
      </w:r>
      <w:r>
        <w:t>. The cube is no exception. When we create a cube the library generates a mesh. This mesh will be used later for all physics related calculations. But for the time being we will stick to the mesh and how to use it in OpenGL.</w:t>
      </w:r>
    </w:p>
    <w:p w14:paraId="67BF0290" w14:textId="776E57BE" w:rsidR="00DA38CA" w:rsidRDefault="00DA38CA" w:rsidP="00DA38CA">
      <w:r>
        <w:t xml:space="preserve">When we create a </w:t>
      </w:r>
      <w:r w:rsidRPr="004E47E7">
        <w:rPr>
          <w:i/>
          <w:iCs/>
        </w:rPr>
        <w:t>cg_gl_cube</w:t>
      </w:r>
      <w:r>
        <w:t xml:space="preserve"> the </w:t>
      </w:r>
      <w:r>
        <w:rPr>
          <w:b/>
          <w:bCs/>
          <w:i/>
          <w:iCs/>
        </w:rPr>
        <w:t xml:space="preserve">graphics </w:t>
      </w:r>
      <w:r>
        <w:t xml:space="preserve">library creates a mesh to represent the cube. In mathematics the mesh needs three things. The first element is the </w:t>
      </w:r>
      <w:r w:rsidRPr="004B3A13">
        <w:rPr>
          <w:i/>
          <w:iCs/>
        </w:rPr>
        <w:t>vertices</w:t>
      </w:r>
      <w:r>
        <w:t xml:space="preserve"> of the mesh, the second element is the </w:t>
      </w:r>
      <w:r w:rsidRPr="004B3A13">
        <w:rPr>
          <w:i/>
          <w:iCs/>
        </w:rPr>
        <w:t>normal vector</w:t>
      </w:r>
      <w:r>
        <w:t xml:space="preserve"> at each vertex and finally the order in which to access the vertices that represent the faces of the mesh and draw them. Our implementation contains one extra element the texture coordinates. </w:t>
      </w:r>
    </w:p>
    <w:p w14:paraId="25D234E4" w14:textId="725E6E92" w:rsidR="00DA38CA" w:rsidRDefault="00DA38CA" w:rsidP="00DA38CA">
      <w:r>
        <w:t xml:space="preserve">Normal vectors will be used later when we add lighting and texture coordinates when we add textures. Right </w:t>
      </w:r>
      <w:r w:rsidR="004D4F3B">
        <w:t>now,</w:t>
      </w:r>
      <w:r>
        <w:t xml:space="preserve"> we are drawing in wireframe mode because drawing without light generates a flat monochrome image.</w:t>
      </w:r>
    </w:p>
    <w:p w14:paraId="0C43DBDC" w14:textId="3C01D304" w:rsidR="00DA38CA" w:rsidRDefault="00DA38CA" w:rsidP="00DA38CA">
      <w:r>
        <w:t xml:space="preserve">Solid objects can be moved and rotated. For this </w:t>
      </w:r>
      <w:r w:rsidR="004D4F3B">
        <w:t>reason,</w:t>
      </w:r>
      <w:r>
        <w:t xml:space="preserve"> they have two member variables of type </w:t>
      </w:r>
      <w:r>
        <w:rPr>
          <w:i/>
          <w:iCs/>
        </w:rPr>
        <w:t>vec3</w:t>
      </w:r>
      <w:r>
        <w:t xml:space="preserve">, the </w:t>
      </w:r>
      <w:r>
        <w:rPr>
          <w:i/>
          <w:iCs/>
        </w:rPr>
        <w:t>position</w:t>
      </w:r>
      <w:r>
        <w:t xml:space="preserve"> and the </w:t>
      </w:r>
      <w:r>
        <w:rPr>
          <w:i/>
          <w:iCs/>
        </w:rPr>
        <w:t>rotation</w:t>
      </w:r>
      <w:r>
        <w:t xml:space="preserve">. We are using </w:t>
      </w:r>
      <w:r>
        <w:rPr>
          <w:i/>
          <w:iCs/>
        </w:rPr>
        <w:t>Euler angles</w:t>
      </w:r>
      <w:r>
        <w:t xml:space="preserve"> for the rotation and not </w:t>
      </w:r>
      <w:r>
        <w:rPr>
          <w:i/>
          <w:iCs/>
        </w:rPr>
        <w:t>quaternions</w:t>
      </w:r>
      <w:r>
        <w:t xml:space="preserve"> to keep things simple. In the </w:t>
      </w:r>
      <w:r>
        <w:rPr>
          <w:i/>
          <w:iCs/>
        </w:rPr>
        <w:t>frame_move</w:t>
      </w:r>
      <w:r>
        <w:t xml:space="preserve"> function we rotate and move the cube around the screen.</w:t>
      </w:r>
    </w:p>
    <w:p w14:paraId="22562FE9" w14:textId="77777777" w:rsidR="00DA38CA" w:rsidRDefault="00DA38CA" w:rsidP="00DA38CA"/>
    <w:p w14:paraId="5F78BED5" w14:textId="77777777" w:rsidR="00DA38CA" w:rsidRDefault="00DA38CA" w:rsidP="00DA38CA">
      <w:pPr>
        <w:pStyle w:val="Heading3"/>
      </w:pPr>
      <w:r>
        <w:t>Drawing the cube</w:t>
      </w:r>
    </w:p>
    <w:p w14:paraId="363DCC45" w14:textId="77777777" w:rsidR="00DA38CA" w:rsidRDefault="00DA38CA" w:rsidP="00DA38CA">
      <w:r>
        <w:t xml:space="preserve">We saw that the cube </w:t>
      </w:r>
      <w:proofErr w:type="gramStart"/>
      <w:r>
        <w:t>is rotated</w:t>
      </w:r>
      <w:proofErr w:type="gramEnd"/>
      <w:r>
        <w:t xml:space="preserve"> around its axes and moved in an elliptical motion. These movements simply change the value of its internal variables. These values must be given to OpenGL somehow to render the cube correctly. All this is done in the </w:t>
      </w:r>
      <w:r>
        <w:rPr>
          <w:i/>
          <w:iCs/>
        </w:rPr>
        <w:t>frame_render</w:t>
      </w:r>
      <w:r>
        <w:t xml:space="preserve"> function.</w:t>
      </w:r>
    </w:p>
    <w:p w14:paraId="7BD23334" w14:textId="77777777" w:rsidR="00DA38CA" w:rsidRDefault="00DA38CA" w:rsidP="00DA38CA">
      <w:r>
        <w:rPr>
          <w:noProof/>
        </w:rPr>
        <mc:AlternateContent>
          <mc:Choice Requires="wps">
            <w:drawing>
              <wp:inline distT="0" distB="0" distL="0" distR="0" wp14:anchorId="41CD6C8B" wp14:editId="054CD4B0">
                <wp:extent cx="6170295" cy="1404620"/>
                <wp:effectExtent l="0" t="0" r="20955" b="26035"/>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3D2C6E45"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set the viewport to the whole window</w:t>
                            </w:r>
                          </w:p>
                          <w:p w14:paraId="6C8F155F"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m_view-&gt;set_viewport();</w:t>
                            </w:r>
                            <w:r>
                              <w:rPr>
                                <w:rFonts w:ascii="Consolas" w:hAnsi="Consolas" w:cs="Consolas"/>
                                <w:color w:val="000000"/>
                                <w:sz w:val="18"/>
                                <w:szCs w:val="18"/>
                              </w:rPr>
                              <w:t xml:space="preserve"> </w:t>
                            </w:r>
                            <w:r w:rsidRPr="002F1060">
                              <w:rPr>
                                <w:rFonts w:ascii="Consolas" w:hAnsi="Consolas" w:cs="Consolas"/>
                                <w:color w:val="008000"/>
                                <w:sz w:val="18"/>
                                <w:szCs w:val="18"/>
                              </w:rPr>
                              <w:t>//</w:t>
                            </w:r>
                            <w:r>
                              <w:rPr>
                                <w:rFonts w:ascii="Consolas" w:hAnsi="Consolas" w:cs="Consolas"/>
                                <w:color w:val="008000"/>
                                <w:sz w:val="18"/>
                                <w:szCs w:val="18"/>
                              </w:rPr>
                              <w:t xml:space="preserve"> calls the glViewport </w:t>
                            </w:r>
                            <w:proofErr w:type="gramStart"/>
                            <w:r>
                              <w:rPr>
                                <w:rFonts w:ascii="Consolas" w:hAnsi="Consolas" w:cs="Consolas"/>
                                <w:color w:val="008000"/>
                                <w:sz w:val="18"/>
                                <w:szCs w:val="18"/>
                              </w:rPr>
                              <w:t>function</w:t>
                            </w:r>
                            <w:proofErr w:type="gramEnd"/>
                          </w:p>
                          <w:p w14:paraId="4833C237"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p>
                          <w:p w14:paraId="04AE969E"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clear screen</w:t>
                            </w:r>
                          </w:p>
                          <w:p w14:paraId="38D4EEAF"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glClearColor(.0f, .0f, .0f, 1.f</w:t>
                            </w:r>
                            <w:proofErr w:type="gramStart"/>
                            <w:r w:rsidRPr="002F1060">
                              <w:rPr>
                                <w:rFonts w:ascii="Consolas" w:hAnsi="Consolas" w:cs="Consolas"/>
                                <w:color w:val="000000"/>
                                <w:sz w:val="18"/>
                                <w:szCs w:val="18"/>
                              </w:rPr>
                              <w:t>);</w:t>
                            </w:r>
                            <w:proofErr w:type="gramEnd"/>
                          </w:p>
                          <w:p w14:paraId="5BD58DC2"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glClear(</w:t>
                            </w:r>
                            <w:r w:rsidRPr="002F1060">
                              <w:rPr>
                                <w:rFonts w:ascii="Consolas" w:hAnsi="Consolas" w:cs="Consolas"/>
                                <w:color w:val="6F008A"/>
                                <w:sz w:val="18"/>
                                <w:szCs w:val="18"/>
                              </w:rPr>
                              <w:t>GL_COLOR_BUFFER_BIT</w:t>
                            </w:r>
                            <w:r w:rsidRPr="002F1060">
                              <w:rPr>
                                <w:rFonts w:ascii="Consolas" w:hAnsi="Consolas" w:cs="Consolas"/>
                                <w:color w:val="000000"/>
                                <w:sz w:val="18"/>
                                <w:szCs w:val="18"/>
                              </w:rPr>
                              <w:t xml:space="preserve"> | </w:t>
                            </w:r>
                            <w:r w:rsidRPr="002F1060">
                              <w:rPr>
                                <w:rFonts w:ascii="Consolas" w:hAnsi="Consolas" w:cs="Consolas"/>
                                <w:color w:val="6F008A"/>
                                <w:sz w:val="18"/>
                                <w:szCs w:val="18"/>
                              </w:rPr>
                              <w:t>GL_DEPTH_BUFFER_BIT</w:t>
                            </w:r>
                            <w:proofErr w:type="gramStart"/>
                            <w:r w:rsidRPr="002F1060">
                              <w:rPr>
                                <w:rFonts w:ascii="Consolas" w:hAnsi="Consolas" w:cs="Consolas"/>
                                <w:color w:val="000000"/>
                                <w:sz w:val="18"/>
                                <w:szCs w:val="18"/>
                              </w:rPr>
                              <w:t>);</w:t>
                            </w:r>
                            <w:proofErr w:type="gramEnd"/>
                          </w:p>
                          <w:p w14:paraId="2AAC31AE"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p>
                          <w:p w14:paraId="2AFAB0C3"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combine the view and camera matrices into one</w:t>
                            </w:r>
                          </w:p>
                          <w:p w14:paraId="6E5BE66E"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2B91AF"/>
                                <w:sz w:val="18"/>
                                <w:szCs w:val="18"/>
                              </w:rPr>
                              <w:t>mat4</w:t>
                            </w:r>
                            <w:r w:rsidRPr="002F1060">
                              <w:rPr>
                                <w:rFonts w:ascii="Consolas" w:hAnsi="Consolas" w:cs="Consolas"/>
                                <w:color w:val="000000"/>
                                <w:sz w:val="18"/>
                                <w:szCs w:val="18"/>
                              </w:rPr>
                              <w:t xml:space="preserve"> cam_matrix = m_view-&gt;perspective() </w:t>
                            </w:r>
                            <w:r w:rsidRPr="002F1060">
                              <w:rPr>
                                <w:rFonts w:ascii="Consolas" w:hAnsi="Consolas" w:cs="Consolas"/>
                                <w:color w:val="008080"/>
                                <w:sz w:val="18"/>
                                <w:szCs w:val="18"/>
                              </w:rPr>
                              <w:t>*</w:t>
                            </w:r>
                            <w:r w:rsidRPr="002F1060">
                              <w:rPr>
                                <w:rFonts w:ascii="Consolas" w:hAnsi="Consolas" w:cs="Consolas"/>
                                <w:color w:val="000000"/>
                                <w:sz w:val="18"/>
                                <w:szCs w:val="18"/>
                              </w:rPr>
                              <w:t xml:space="preserve"> m_cam-&gt;perspective(</w:t>
                            </w:r>
                            <w:proofErr w:type="gramStart"/>
                            <w:r w:rsidRPr="002F1060">
                              <w:rPr>
                                <w:rFonts w:ascii="Consolas" w:hAnsi="Consolas" w:cs="Consolas"/>
                                <w:color w:val="000000"/>
                                <w:sz w:val="18"/>
                                <w:szCs w:val="18"/>
                              </w:rPr>
                              <w:t>);</w:t>
                            </w:r>
                            <w:proofErr w:type="gramEnd"/>
                          </w:p>
                          <w:p w14:paraId="56A3EFA3"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enable the shader</w:t>
                            </w:r>
                          </w:p>
                          <w:p w14:paraId="6A2D2CC9"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m_shader-&gt;use();</w:t>
                            </w:r>
                            <w:r>
                              <w:rPr>
                                <w:rFonts w:ascii="Consolas" w:hAnsi="Consolas" w:cs="Consolas"/>
                                <w:color w:val="000000"/>
                                <w:sz w:val="18"/>
                                <w:szCs w:val="18"/>
                              </w:rPr>
                              <w:t xml:space="preserve"> </w:t>
                            </w:r>
                            <w:r w:rsidRPr="002F1060">
                              <w:rPr>
                                <w:rFonts w:ascii="Consolas" w:hAnsi="Consolas" w:cs="Consolas"/>
                                <w:color w:val="008000"/>
                                <w:sz w:val="18"/>
                                <w:szCs w:val="18"/>
                              </w:rPr>
                              <w:t>//</w:t>
                            </w:r>
                            <w:r>
                              <w:rPr>
                                <w:rFonts w:ascii="Consolas" w:hAnsi="Consolas" w:cs="Consolas"/>
                                <w:color w:val="008000"/>
                                <w:sz w:val="18"/>
                                <w:szCs w:val="18"/>
                              </w:rPr>
                              <w:t xml:space="preserve"> glUseProgram</w:t>
                            </w:r>
                          </w:p>
                          <w:p w14:paraId="621BFC6D"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set the combined view matrix</w:t>
                            </w:r>
                            <w:r>
                              <w:rPr>
                                <w:rFonts w:ascii="Consolas" w:hAnsi="Consolas" w:cs="Consolas"/>
                                <w:color w:val="008000"/>
                                <w:sz w:val="18"/>
                                <w:szCs w:val="18"/>
                              </w:rPr>
                              <w:t xml:space="preserve"> in the shader</w:t>
                            </w:r>
                          </w:p>
                          <w:p w14:paraId="66AFC088"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m_shader-&gt;set_mat4(</w:t>
                            </w:r>
                            <w:r w:rsidRPr="002F1060">
                              <w:rPr>
                                <w:rFonts w:ascii="Consolas" w:hAnsi="Consolas" w:cs="Consolas"/>
                                <w:color w:val="A31515"/>
                                <w:sz w:val="18"/>
                                <w:szCs w:val="18"/>
                              </w:rPr>
                              <w:t>"camera"</w:t>
                            </w:r>
                            <w:r w:rsidRPr="002F1060">
                              <w:rPr>
                                <w:rFonts w:ascii="Consolas" w:hAnsi="Consolas" w:cs="Consolas"/>
                                <w:color w:val="000000"/>
                                <w:sz w:val="18"/>
                                <w:szCs w:val="18"/>
                              </w:rPr>
                              <w:t>, cam_matrix</w:t>
                            </w:r>
                            <w:proofErr w:type="gramStart"/>
                            <w:r w:rsidRPr="002F1060">
                              <w:rPr>
                                <w:rFonts w:ascii="Consolas" w:hAnsi="Consolas" w:cs="Consolas"/>
                                <w:color w:val="000000"/>
                                <w:sz w:val="18"/>
                                <w:szCs w:val="18"/>
                              </w:rPr>
                              <w:t>);</w:t>
                            </w:r>
                            <w:proofErr w:type="gramEnd"/>
                          </w:p>
                          <w:p w14:paraId="7F7A0090"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and finally draw the cube</w:t>
                            </w:r>
                          </w:p>
                          <w:p w14:paraId="06748861"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simple_cube-&gt;render(m_shader</w:t>
                            </w:r>
                            <w:proofErr w:type="gramStart"/>
                            <w:r w:rsidRPr="002F1060">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41CD6C8B" id="_x0000_s1068"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tIoNw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eR4ECpJUUJ9QFAuj6fGR&#10;4qYF+4uSHg1fUvfzwKygRH3SKOwqm8/DC4mH+eIGVSD2OlNdZ5jmCIV8UjJutz6+qki5uUcD7GSU&#10;5qWTqWc0ciRxenThpVyf41cvv4bNb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HXq0ig3AgAAYgQAAA4AAAAAAAAAAAAA&#10;AAAALgIAAGRycy9lMm9Eb2MueG1sUEsBAi0AFAAGAAgAAAAhALArkyndAAAABQEAAA8AAAAAAAAA&#10;AAAAAAAAkQQAAGRycy9kb3ducmV2LnhtbFBLBQYAAAAABAAEAPMAAACbBQAAAAA=&#10;" fillcolor="#d5dce4 [671]">
                <v:textbox style="mso-fit-shape-to-text:t">
                  <w:txbxContent>
                    <w:p w14:paraId="3D2C6E45"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set the viewport to the whole window</w:t>
                      </w:r>
                    </w:p>
                    <w:p w14:paraId="6C8F155F"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m_view-&gt;set_viewport();</w:t>
                      </w:r>
                      <w:r>
                        <w:rPr>
                          <w:rFonts w:ascii="Consolas" w:hAnsi="Consolas" w:cs="Consolas"/>
                          <w:color w:val="000000"/>
                          <w:sz w:val="18"/>
                          <w:szCs w:val="18"/>
                        </w:rPr>
                        <w:t xml:space="preserve"> </w:t>
                      </w:r>
                      <w:r w:rsidRPr="002F1060">
                        <w:rPr>
                          <w:rFonts w:ascii="Consolas" w:hAnsi="Consolas" w:cs="Consolas"/>
                          <w:color w:val="008000"/>
                          <w:sz w:val="18"/>
                          <w:szCs w:val="18"/>
                        </w:rPr>
                        <w:t>//</w:t>
                      </w:r>
                      <w:r>
                        <w:rPr>
                          <w:rFonts w:ascii="Consolas" w:hAnsi="Consolas" w:cs="Consolas"/>
                          <w:color w:val="008000"/>
                          <w:sz w:val="18"/>
                          <w:szCs w:val="18"/>
                        </w:rPr>
                        <w:t xml:space="preserve"> calls the glViewport </w:t>
                      </w:r>
                      <w:proofErr w:type="gramStart"/>
                      <w:r>
                        <w:rPr>
                          <w:rFonts w:ascii="Consolas" w:hAnsi="Consolas" w:cs="Consolas"/>
                          <w:color w:val="008000"/>
                          <w:sz w:val="18"/>
                          <w:szCs w:val="18"/>
                        </w:rPr>
                        <w:t>function</w:t>
                      </w:r>
                      <w:proofErr w:type="gramEnd"/>
                    </w:p>
                    <w:p w14:paraId="4833C237"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p>
                    <w:p w14:paraId="04AE969E"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clear screen</w:t>
                      </w:r>
                    </w:p>
                    <w:p w14:paraId="38D4EEAF"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glClearColor(.0f, .0f, .0f, 1.f</w:t>
                      </w:r>
                      <w:proofErr w:type="gramStart"/>
                      <w:r w:rsidRPr="002F1060">
                        <w:rPr>
                          <w:rFonts w:ascii="Consolas" w:hAnsi="Consolas" w:cs="Consolas"/>
                          <w:color w:val="000000"/>
                          <w:sz w:val="18"/>
                          <w:szCs w:val="18"/>
                        </w:rPr>
                        <w:t>);</w:t>
                      </w:r>
                      <w:proofErr w:type="gramEnd"/>
                    </w:p>
                    <w:p w14:paraId="5BD58DC2"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glClear(</w:t>
                      </w:r>
                      <w:r w:rsidRPr="002F1060">
                        <w:rPr>
                          <w:rFonts w:ascii="Consolas" w:hAnsi="Consolas" w:cs="Consolas"/>
                          <w:color w:val="6F008A"/>
                          <w:sz w:val="18"/>
                          <w:szCs w:val="18"/>
                        </w:rPr>
                        <w:t>GL_COLOR_BUFFER_BIT</w:t>
                      </w:r>
                      <w:r w:rsidRPr="002F1060">
                        <w:rPr>
                          <w:rFonts w:ascii="Consolas" w:hAnsi="Consolas" w:cs="Consolas"/>
                          <w:color w:val="000000"/>
                          <w:sz w:val="18"/>
                          <w:szCs w:val="18"/>
                        </w:rPr>
                        <w:t xml:space="preserve"> | </w:t>
                      </w:r>
                      <w:r w:rsidRPr="002F1060">
                        <w:rPr>
                          <w:rFonts w:ascii="Consolas" w:hAnsi="Consolas" w:cs="Consolas"/>
                          <w:color w:val="6F008A"/>
                          <w:sz w:val="18"/>
                          <w:szCs w:val="18"/>
                        </w:rPr>
                        <w:t>GL_DEPTH_BUFFER_BIT</w:t>
                      </w:r>
                      <w:proofErr w:type="gramStart"/>
                      <w:r w:rsidRPr="002F1060">
                        <w:rPr>
                          <w:rFonts w:ascii="Consolas" w:hAnsi="Consolas" w:cs="Consolas"/>
                          <w:color w:val="000000"/>
                          <w:sz w:val="18"/>
                          <w:szCs w:val="18"/>
                        </w:rPr>
                        <w:t>);</w:t>
                      </w:r>
                      <w:proofErr w:type="gramEnd"/>
                    </w:p>
                    <w:p w14:paraId="2AAC31AE"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p>
                    <w:p w14:paraId="2AFAB0C3"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combine the view and camera matrices into one</w:t>
                      </w:r>
                    </w:p>
                    <w:p w14:paraId="6E5BE66E"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2B91AF"/>
                          <w:sz w:val="18"/>
                          <w:szCs w:val="18"/>
                        </w:rPr>
                        <w:t>mat4</w:t>
                      </w:r>
                      <w:r w:rsidRPr="002F1060">
                        <w:rPr>
                          <w:rFonts w:ascii="Consolas" w:hAnsi="Consolas" w:cs="Consolas"/>
                          <w:color w:val="000000"/>
                          <w:sz w:val="18"/>
                          <w:szCs w:val="18"/>
                        </w:rPr>
                        <w:t xml:space="preserve"> cam_matrix = m_view-&gt;perspective() </w:t>
                      </w:r>
                      <w:r w:rsidRPr="002F1060">
                        <w:rPr>
                          <w:rFonts w:ascii="Consolas" w:hAnsi="Consolas" w:cs="Consolas"/>
                          <w:color w:val="008080"/>
                          <w:sz w:val="18"/>
                          <w:szCs w:val="18"/>
                        </w:rPr>
                        <w:t>*</w:t>
                      </w:r>
                      <w:r w:rsidRPr="002F1060">
                        <w:rPr>
                          <w:rFonts w:ascii="Consolas" w:hAnsi="Consolas" w:cs="Consolas"/>
                          <w:color w:val="000000"/>
                          <w:sz w:val="18"/>
                          <w:szCs w:val="18"/>
                        </w:rPr>
                        <w:t xml:space="preserve"> m_cam-&gt;perspective(</w:t>
                      </w:r>
                      <w:proofErr w:type="gramStart"/>
                      <w:r w:rsidRPr="002F1060">
                        <w:rPr>
                          <w:rFonts w:ascii="Consolas" w:hAnsi="Consolas" w:cs="Consolas"/>
                          <w:color w:val="000000"/>
                          <w:sz w:val="18"/>
                          <w:szCs w:val="18"/>
                        </w:rPr>
                        <w:t>);</w:t>
                      </w:r>
                      <w:proofErr w:type="gramEnd"/>
                    </w:p>
                    <w:p w14:paraId="56A3EFA3"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enable the shader</w:t>
                      </w:r>
                    </w:p>
                    <w:p w14:paraId="6A2D2CC9"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m_shader-&gt;use();</w:t>
                      </w:r>
                      <w:r>
                        <w:rPr>
                          <w:rFonts w:ascii="Consolas" w:hAnsi="Consolas" w:cs="Consolas"/>
                          <w:color w:val="000000"/>
                          <w:sz w:val="18"/>
                          <w:szCs w:val="18"/>
                        </w:rPr>
                        <w:t xml:space="preserve"> </w:t>
                      </w:r>
                      <w:r w:rsidRPr="002F1060">
                        <w:rPr>
                          <w:rFonts w:ascii="Consolas" w:hAnsi="Consolas" w:cs="Consolas"/>
                          <w:color w:val="008000"/>
                          <w:sz w:val="18"/>
                          <w:szCs w:val="18"/>
                        </w:rPr>
                        <w:t>//</w:t>
                      </w:r>
                      <w:r>
                        <w:rPr>
                          <w:rFonts w:ascii="Consolas" w:hAnsi="Consolas" w:cs="Consolas"/>
                          <w:color w:val="008000"/>
                          <w:sz w:val="18"/>
                          <w:szCs w:val="18"/>
                        </w:rPr>
                        <w:t xml:space="preserve"> glUseProgram</w:t>
                      </w:r>
                    </w:p>
                    <w:p w14:paraId="621BFC6D"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set the combined view matrix</w:t>
                      </w:r>
                      <w:r>
                        <w:rPr>
                          <w:rFonts w:ascii="Consolas" w:hAnsi="Consolas" w:cs="Consolas"/>
                          <w:color w:val="008000"/>
                          <w:sz w:val="18"/>
                          <w:szCs w:val="18"/>
                        </w:rPr>
                        <w:t xml:space="preserve"> in the shader</w:t>
                      </w:r>
                    </w:p>
                    <w:p w14:paraId="66AFC088"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m_shader-&gt;set_mat4(</w:t>
                      </w:r>
                      <w:r w:rsidRPr="002F1060">
                        <w:rPr>
                          <w:rFonts w:ascii="Consolas" w:hAnsi="Consolas" w:cs="Consolas"/>
                          <w:color w:val="A31515"/>
                          <w:sz w:val="18"/>
                          <w:szCs w:val="18"/>
                        </w:rPr>
                        <w:t>"camera"</w:t>
                      </w:r>
                      <w:r w:rsidRPr="002F1060">
                        <w:rPr>
                          <w:rFonts w:ascii="Consolas" w:hAnsi="Consolas" w:cs="Consolas"/>
                          <w:color w:val="000000"/>
                          <w:sz w:val="18"/>
                          <w:szCs w:val="18"/>
                        </w:rPr>
                        <w:t>, cam_matrix</w:t>
                      </w:r>
                      <w:proofErr w:type="gramStart"/>
                      <w:r w:rsidRPr="002F1060">
                        <w:rPr>
                          <w:rFonts w:ascii="Consolas" w:hAnsi="Consolas" w:cs="Consolas"/>
                          <w:color w:val="000000"/>
                          <w:sz w:val="18"/>
                          <w:szCs w:val="18"/>
                        </w:rPr>
                        <w:t>);</w:t>
                      </w:r>
                      <w:proofErr w:type="gramEnd"/>
                    </w:p>
                    <w:p w14:paraId="7F7A0090"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8000"/>
                          <w:sz w:val="18"/>
                          <w:szCs w:val="18"/>
                        </w:rPr>
                        <w:t>// and finally draw the cube</w:t>
                      </w:r>
                    </w:p>
                    <w:p w14:paraId="06748861" w14:textId="77777777" w:rsidR="00046CFA" w:rsidRPr="002F1060" w:rsidRDefault="00046CFA" w:rsidP="00DA38CA">
                      <w:pPr>
                        <w:autoSpaceDE w:val="0"/>
                        <w:autoSpaceDN w:val="0"/>
                        <w:adjustRightInd w:val="0"/>
                        <w:spacing w:after="0" w:line="240" w:lineRule="auto"/>
                        <w:rPr>
                          <w:rFonts w:ascii="Consolas" w:hAnsi="Consolas" w:cs="Consolas"/>
                          <w:color w:val="000000"/>
                          <w:sz w:val="18"/>
                          <w:szCs w:val="18"/>
                        </w:rPr>
                      </w:pPr>
                      <w:r w:rsidRPr="002F1060">
                        <w:rPr>
                          <w:rFonts w:ascii="Consolas" w:hAnsi="Consolas" w:cs="Consolas"/>
                          <w:color w:val="000000"/>
                          <w:sz w:val="18"/>
                          <w:szCs w:val="18"/>
                        </w:rPr>
                        <w:t>simple_cube-&gt;render(m_shader</w:t>
                      </w:r>
                      <w:proofErr w:type="gramStart"/>
                      <w:r w:rsidRPr="002F1060">
                        <w:rPr>
                          <w:rFonts w:ascii="Consolas" w:hAnsi="Consolas" w:cs="Consolas"/>
                          <w:color w:val="000000"/>
                          <w:sz w:val="18"/>
                          <w:szCs w:val="18"/>
                        </w:rPr>
                        <w:t>);</w:t>
                      </w:r>
                      <w:proofErr w:type="gramEnd"/>
                    </w:p>
                  </w:txbxContent>
                </v:textbox>
                <w10:anchorlock/>
              </v:shape>
            </w:pict>
          </mc:Fallback>
        </mc:AlternateContent>
      </w:r>
    </w:p>
    <w:p w14:paraId="4A033E50" w14:textId="1CF50775" w:rsidR="00DA38CA" w:rsidRDefault="00DA38CA" w:rsidP="00DA38CA">
      <w:r>
        <w:t xml:space="preserve">First we set the viewport to the whole </w:t>
      </w:r>
      <w:r w:rsidR="008A64C9">
        <w:t>screen,</w:t>
      </w:r>
      <w:r>
        <w:t xml:space="preserve"> and we clear it. And then we start the actual drawing routine.</w:t>
      </w:r>
    </w:p>
    <w:p w14:paraId="797A569B" w14:textId="77777777" w:rsidR="00DA38CA" w:rsidRDefault="00DA38CA" w:rsidP="00DA38CA">
      <w:r>
        <w:t>We start by calculating the combined projection matrix, we activate the shader, set the projection matrix in the shader, and finally tell the cube to draw itself. This is what happens when the cube draws itself.</w:t>
      </w:r>
    </w:p>
    <w:p w14:paraId="65596674" w14:textId="77777777" w:rsidR="00DA38CA" w:rsidRDefault="00DA38CA" w:rsidP="00DA38CA">
      <w:r>
        <w:rPr>
          <w:noProof/>
        </w:rPr>
        <w:lastRenderedPageBreak/>
        <mc:AlternateContent>
          <mc:Choice Requires="wps">
            <w:drawing>
              <wp:inline distT="0" distB="0" distL="0" distR="0" wp14:anchorId="5D7A738D" wp14:editId="1684B863">
                <wp:extent cx="6170295" cy="1404620"/>
                <wp:effectExtent l="0" t="0" r="20955" b="26035"/>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12F27A1A"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8000"/>
                                <w:sz w:val="18"/>
                                <w:szCs w:val="18"/>
                              </w:rPr>
                              <w:t xml:space="preserve">// </w:t>
                            </w:r>
                            <w:r>
                              <w:rPr>
                                <w:rFonts w:ascii="Consolas" w:hAnsi="Consolas" w:cs="Consolas"/>
                                <w:color w:val="008000"/>
                                <w:sz w:val="18"/>
                                <w:szCs w:val="18"/>
                              </w:rPr>
                              <w:t>calculate</w:t>
                            </w:r>
                            <w:r w:rsidRPr="00A23792">
                              <w:rPr>
                                <w:rFonts w:ascii="Consolas" w:hAnsi="Consolas" w:cs="Consolas"/>
                                <w:color w:val="008000"/>
                                <w:sz w:val="18"/>
                                <w:szCs w:val="18"/>
                              </w:rPr>
                              <w:t xml:space="preserve"> object</w:t>
                            </w:r>
                            <w:r>
                              <w:rPr>
                                <w:rFonts w:ascii="Consolas" w:hAnsi="Consolas" w:cs="Consolas"/>
                                <w:color w:val="008000"/>
                                <w:sz w:val="18"/>
                                <w:szCs w:val="18"/>
                              </w:rPr>
                              <w:t xml:space="preserve"> matrix</w:t>
                            </w:r>
                          </w:p>
                          <w:p w14:paraId="7B42EB38"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2B91AF"/>
                                <w:sz w:val="18"/>
                                <w:szCs w:val="18"/>
                              </w:rPr>
                              <w:t>mat4</w:t>
                            </w:r>
                            <w:r w:rsidRPr="00A23792">
                              <w:rPr>
                                <w:rFonts w:ascii="Consolas" w:hAnsi="Consolas" w:cs="Consolas"/>
                                <w:color w:val="000000"/>
                                <w:sz w:val="18"/>
                                <w:szCs w:val="18"/>
                              </w:rPr>
                              <w:t xml:space="preserve"> ob_matrix = tmat </w:t>
                            </w:r>
                            <w:r w:rsidRPr="00A23792">
                              <w:rPr>
                                <w:rFonts w:ascii="Consolas" w:hAnsi="Consolas" w:cs="Consolas"/>
                                <w:color w:val="008080"/>
                                <w:sz w:val="18"/>
                                <w:szCs w:val="18"/>
                              </w:rPr>
                              <w:t>*</w:t>
                            </w:r>
                            <w:r w:rsidRPr="00A23792">
                              <w:rPr>
                                <w:rFonts w:ascii="Consolas" w:hAnsi="Consolas" w:cs="Consolas"/>
                                <w:color w:val="000000"/>
                                <w:sz w:val="18"/>
                                <w:szCs w:val="18"/>
                              </w:rPr>
                              <w:t xml:space="preserve"> rmat </w:t>
                            </w:r>
                            <w:r w:rsidRPr="00A23792">
                              <w:rPr>
                                <w:rFonts w:ascii="Consolas" w:hAnsi="Consolas" w:cs="Consolas"/>
                                <w:color w:val="008080"/>
                                <w:sz w:val="18"/>
                                <w:szCs w:val="18"/>
                              </w:rPr>
                              <w:t>*</w:t>
                            </w:r>
                            <w:r w:rsidRPr="00A23792">
                              <w:rPr>
                                <w:rFonts w:ascii="Consolas" w:hAnsi="Consolas" w:cs="Consolas"/>
                                <w:color w:val="000000"/>
                                <w:sz w:val="18"/>
                                <w:szCs w:val="18"/>
                              </w:rPr>
                              <w:t xml:space="preserve"> </w:t>
                            </w:r>
                            <w:proofErr w:type="gramStart"/>
                            <w:r w:rsidRPr="00A23792">
                              <w:rPr>
                                <w:rFonts w:ascii="Consolas" w:hAnsi="Consolas" w:cs="Consolas"/>
                                <w:color w:val="000000"/>
                                <w:sz w:val="18"/>
                                <w:szCs w:val="18"/>
                              </w:rPr>
                              <w:t>smat;</w:t>
                            </w:r>
                            <w:proofErr w:type="gramEnd"/>
                          </w:p>
                          <w:p w14:paraId="5146B0E3"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8000"/>
                                <w:sz w:val="18"/>
                                <w:szCs w:val="18"/>
                              </w:rPr>
                              <w:t>// pass transformation to shader</w:t>
                            </w:r>
                          </w:p>
                          <w:p w14:paraId="1FFCE3E3"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808080"/>
                                <w:sz w:val="18"/>
                                <w:szCs w:val="18"/>
                              </w:rPr>
                              <w:t>_shader</w:t>
                            </w:r>
                            <w:r w:rsidRPr="00A23792">
                              <w:rPr>
                                <w:rFonts w:ascii="Consolas" w:hAnsi="Consolas" w:cs="Consolas"/>
                                <w:color w:val="000000"/>
                                <w:sz w:val="18"/>
                                <w:szCs w:val="18"/>
                              </w:rPr>
                              <w:t>-&gt;set_mat4(</w:t>
                            </w:r>
                            <w:r w:rsidRPr="00A23792">
                              <w:rPr>
                                <w:rFonts w:ascii="Consolas" w:hAnsi="Consolas" w:cs="Consolas"/>
                                <w:color w:val="A31515"/>
                                <w:sz w:val="18"/>
                                <w:szCs w:val="18"/>
                              </w:rPr>
                              <w:t>"model"</w:t>
                            </w:r>
                            <w:r w:rsidRPr="00A23792">
                              <w:rPr>
                                <w:rFonts w:ascii="Consolas" w:hAnsi="Consolas" w:cs="Consolas"/>
                                <w:color w:val="000000"/>
                                <w:sz w:val="18"/>
                                <w:szCs w:val="18"/>
                              </w:rPr>
                              <w:t>, ob_matrix</w:t>
                            </w:r>
                            <w:proofErr w:type="gramStart"/>
                            <w:r w:rsidRPr="00A23792">
                              <w:rPr>
                                <w:rFonts w:ascii="Consolas" w:hAnsi="Consolas" w:cs="Consolas"/>
                                <w:color w:val="000000"/>
                                <w:sz w:val="18"/>
                                <w:szCs w:val="18"/>
                              </w:rPr>
                              <w:t>);</w:t>
                            </w:r>
                            <w:proofErr w:type="gramEnd"/>
                          </w:p>
                          <w:p w14:paraId="43BF32C3"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6F008A"/>
                                <w:sz w:val="18"/>
                                <w:szCs w:val="18"/>
                              </w:rPr>
                              <w:t>glBindVertexArray</w:t>
                            </w:r>
                            <w:r w:rsidRPr="00A23792">
                              <w:rPr>
                                <w:rFonts w:ascii="Consolas" w:hAnsi="Consolas" w:cs="Consolas"/>
                                <w:color w:val="000000"/>
                                <w:sz w:val="18"/>
                                <w:szCs w:val="18"/>
                              </w:rPr>
                              <w:t>(vao</w:t>
                            </w:r>
                            <w:proofErr w:type="gramStart"/>
                            <w:r w:rsidRPr="00A23792">
                              <w:rPr>
                                <w:rFonts w:ascii="Consolas" w:hAnsi="Consolas" w:cs="Consolas"/>
                                <w:color w:val="000000"/>
                                <w:sz w:val="18"/>
                                <w:szCs w:val="18"/>
                              </w:rPr>
                              <w:t>);</w:t>
                            </w:r>
                            <w:proofErr w:type="gramEnd"/>
                          </w:p>
                          <w:p w14:paraId="190B3EA1"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00FF"/>
                                <w:sz w:val="18"/>
                                <w:szCs w:val="18"/>
                              </w:rPr>
                              <w:t>if</w:t>
                            </w:r>
                            <w:r w:rsidRPr="00A23792">
                              <w:rPr>
                                <w:rFonts w:ascii="Consolas" w:hAnsi="Consolas" w:cs="Consolas"/>
                                <w:color w:val="000000"/>
                                <w:sz w:val="18"/>
                                <w:szCs w:val="18"/>
                              </w:rPr>
                              <w:t xml:space="preserve"> (</w:t>
                            </w:r>
                            <w:r>
                              <w:rPr>
                                <w:rFonts w:ascii="Consolas" w:hAnsi="Consolas" w:cs="Consolas"/>
                                <w:color w:val="000000"/>
                                <w:sz w:val="18"/>
                                <w:szCs w:val="18"/>
                              </w:rPr>
                              <w:t>draw_elements</w:t>
                            </w:r>
                            <w:r w:rsidRPr="00A23792">
                              <w:rPr>
                                <w:rFonts w:ascii="Consolas" w:hAnsi="Consolas" w:cs="Consolas"/>
                                <w:color w:val="000000"/>
                                <w:sz w:val="18"/>
                                <w:szCs w:val="18"/>
                              </w:rPr>
                              <w:t>)</w:t>
                            </w:r>
                          </w:p>
                          <w:p w14:paraId="5F6E6D85"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0000"/>
                                <w:sz w:val="18"/>
                                <w:szCs w:val="18"/>
                              </w:rPr>
                              <w:t>{</w:t>
                            </w:r>
                          </w:p>
                          <w:p w14:paraId="2A6C68A6"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w:t>
                            </w:r>
                            <w:r w:rsidRPr="00A23792">
                              <w:rPr>
                                <w:rFonts w:ascii="Consolas" w:hAnsi="Consolas" w:cs="Consolas"/>
                                <w:color w:val="008000"/>
                                <w:sz w:val="18"/>
                                <w:szCs w:val="18"/>
                              </w:rPr>
                              <w:t>// setup drawing</w:t>
                            </w:r>
                          </w:p>
                          <w:p w14:paraId="1BF78046"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A23792">
                              <w:rPr>
                                <w:rFonts w:ascii="Consolas" w:hAnsi="Consolas" w:cs="Consolas"/>
                                <w:color w:val="000000"/>
                                <w:sz w:val="18"/>
                                <w:szCs w:val="18"/>
                              </w:rPr>
                              <w:t>glFrontFace(</w:t>
                            </w:r>
                            <w:r w:rsidRPr="00A23792">
                              <w:rPr>
                                <w:rFonts w:ascii="Consolas" w:hAnsi="Consolas" w:cs="Consolas"/>
                                <w:color w:val="6F008A"/>
                                <w:sz w:val="18"/>
                                <w:szCs w:val="18"/>
                              </w:rPr>
                              <w:t>GL_CCW</w:t>
                            </w:r>
                            <w:proofErr w:type="gramStart"/>
                            <w:r w:rsidRPr="00A23792">
                              <w:rPr>
                                <w:rFonts w:ascii="Consolas" w:hAnsi="Consolas" w:cs="Consolas"/>
                                <w:color w:val="000000"/>
                                <w:sz w:val="18"/>
                                <w:szCs w:val="18"/>
                              </w:rPr>
                              <w:t>);</w:t>
                            </w:r>
                            <w:proofErr w:type="gramEnd"/>
                          </w:p>
                          <w:p w14:paraId="0100BA5A"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A23792">
                              <w:rPr>
                                <w:rFonts w:ascii="Consolas" w:hAnsi="Consolas" w:cs="Consolas"/>
                                <w:color w:val="000000"/>
                                <w:sz w:val="18"/>
                                <w:szCs w:val="18"/>
                              </w:rPr>
                              <w:t>glPolygonMode(</w:t>
                            </w:r>
                            <w:r w:rsidRPr="00A23792">
                              <w:rPr>
                                <w:rFonts w:ascii="Consolas" w:hAnsi="Consolas" w:cs="Consolas"/>
                                <w:color w:val="6F008A"/>
                                <w:sz w:val="18"/>
                                <w:szCs w:val="18"/>
                              </w:rPr>
                              <w:t>GL_FRONT</w:t>
                            </w:r>
                            <w:r w:rsidRPr="00A23792">
                              <w:rPr>
                                <w:rFonts w:ascii="Consolas" w:hAnsi="Consolas" w:cs="Consolas"/>
                                <w:color w:val="000000"/>
                                <w:sz w:val="18"/>
                                <w:szCs w:val="18"/>
                              </w:rPr>
                              <w:t>, draw_mode</w:t>
                            </w:r>
                            <w:proofErr w:type="gramStart"/>
                            <w:r w:rsidRPr="00A23792">
                              <w:rPr>
                                <w:rFonts w:ascii="Consolas" w:hAnsi="Consolas" w:cs="Consolas"/>
                                <w:color w:val="000000"/>
                                <w:sz w:val="18"/>
                                <w:szCs w:val="18"/>
                              </w:rPr>
                              <w:t>);</w:t>
                            </w:r>
                            <w:proofErr w:type="gramEnd"/>
                          </w:p>
                          <w:p w14:paraId="13F9B5A9" w14:textId="77777777" w:rsidR="00046CFA"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A23792">
                              <w:rPr>
                                <w:rFonts w:ascii="Consolas" w:hAnsi="Consolas" w:cs="Consolas"/>
                                <w:color w:val="000000"/>
                                <w:sz w:val="18"/>
                                <w:szCs w:val="18"/>
                              </w:rPr>
                              <w:t>glDrawElements(</w:t>
                            </w:r>
                            <w:r w:rsidRPr="00A23792">
                              <w:rPr>
                                <w:rFonts w:ascii="Consolas" w:hAnsi="Consolas" w:cs="Consolas"/>
                                <w:color w:val="6F008A"/>
                                <w:sz w:val="18"/>
                                <w:szCs w:val="18"/>
                              </w:rPr>
                              <w:t>GL_TRIANGLES</w:t>
                            </w:r>
                            <w:r w:rsidRPr="00A23792">
                              <w:rPr>
                                <w:rFonts w:ascii="Consolas" w:hAnsi="Consolas" w:cs="Consolas"/>
                                <w:color w:val="000000"/>
                                <w:sz w:val="18"/>
                                <w:szCs w:val="18"/>
                              </w:rPr>
                              <w:t>, (</w:t>
                            </w:r>
                            <w:r w:rsidRPr="00A23792">
                              <w:rPr>
                                <w:rFonts w:ascii="Consolas" w:hAnsi="Consolas" w:cs="Consolas"/>
                                <w:color w:val="0000FF"/>
                                <w:sz w:val="18"/>
                                <w:szCs w:val="18"/>
                              </w:rPr>
                              <w:t>unsigned</w:t>
                            </w:r>
                            <w:r w:rsidRPr="00A23792">
                              <w:rPr>
                                <w:rFonts w:ascii="Consolas" w:hAnsi="Consolas" w:cs="Consolas"/>
                                <w:color w:val="000000"/>
                                <w:sz w:val="18"/>
                                <w:szCs w:val="18"/>
                              </w:rPr>
                              <w:t xml:space="preserve"> </w:t>
                            </w:r>
                            <w:r w:rsidRPr="00A23792">
                              <w:rPr>
                                <w:rFonts w:ascii="Consolas" w:hAnsi="Consolas" w:cs="Consolas"/>
                                <w:color w:val="0000FF"/>
                                <w:sz w:val="18"/>
                                <w:szCs w:val="18"/>
                              </w:rPr>
                              <w:t>int</w:t>
                            </w:r>
                            <w:r w:rsidRPr="00A23792">
                              <w:rPr>
                                <w:rFonts w:ascii="Consolas" w:hAnsi="Consolas" w:cs="Consolas"/>
                                <w:color w:val="000000"/>
                                <w:sz w:val="18"/>
                                <w:szCs w:val="18"/>
                              </w:rPr>
                              <w:t>)m_mesh_data-&gt;indices.size(),</w:t>
                            </w:r>
                          </w:p>
                          <w:p w14:paraId="6DBAD941" w14:textId="77777777" w:rsidR="00046CFA" w:rsidRPr="00A23792" w:rsidRDefault="00046CFA" w:rsidP="00DA38CA">
                            <w:pPr>
                              <w:autoSpaceDE w:val="0"/>
                              <w:autoSpaceDN w:val="0"/>
                              <w:adjustRightInd w:val="0"/>
                              <w:spacing w:after="0" w:line="240" w:lineRule="auto"/>
                              <w:ind w:left="1440" w:firstLine="720"/>
                              <w:rPr>
                                <w:rFonts w:ascii="Consolas" w:hAnsi="Consolas" w:cs="Consolas"/>
                                <w:color w:val="000000"/>
                                <w:sz w:val="18"/>
                                <w:szCs w:val="18"/>
                              </w:rPr>
                            </w:pPr>
                            <w:r w:rsidRPr="00A23792">
                              <w:rPr>
                                <w:rFonts w:ascii="Consolas" w:hAnsi="Consolas" w:cs="Consolas"/>
                                <w:color w:val="6F008A"/>
                                <w:sz w:val="18"/>
                                <w:szCs w:val="18"/>
                              </w:rPr>
                              <w:t>GL_UNSIGNED_SHORT</w:t>
                            </w:r>
                            <w:r w:rsidRPr="00A23792">
                              <w:rPr>
                                <w:rFonts w:ascii="Consolas" w:hAnsi="Consolas" w:cs="Consolas"/>
                                <w:color w:val="000000"/>
                                <w:sz w:val="18"/>
                                <w:szCs w:val="18"/>
                              </w:rPr>
                              <w:t>, 0</w:t>
                            </w:r>
                            <w:proofErr w:type="gramStart"/>
                            <w:r w:rsidRPr="00A23792">
                              <w:rPr>
                                <w:rFonts w:ascii="Consolas" w:hAnsi="Consolas" w:cs="Consolas"/>
                                <w:color w:val="000000"/>
                                <w:sz w:val="18"/>
                                <w:szCs w:val="18"/>
                              </w:rPr>
                              <w:t>);</w:t>
                            </w:r>
                            <w:proofErr w:type="gramEnd"/>
                          </w:p>
                          <w:p w14:paraId="342D752F"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0000"/>
                                <w:sz w:val="18"/>
                                <w:szCs w:val="18"/>
                              </w:rPr>
                              <w:t>}</w:t>
                            </w:r>
                          </w:p>
                          <w:p w14:paraId="4EF550C8"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6F008A"/>
                                <w:sz w:val="18"/>
                                <w:szCs w:val="18"/>
                              </w:rPr>
                              <w:t>glBindVertexArray</w:t>
                            </w:r>
                            <w:r w:rsidRPr="00A23792">
                              <w:rPr>
                                <w:rFonts w:ascii="Consolas" w:hAnsi="Consolas" w:cs="Consolas"/>
                                <w:color w:val="000000"/>
                                <w:sz w:val="18"/>
                                <w:szCs w:val="18"/>
                              </w:rPr>
                              <w:t>(0</w:t>
                            </w:r>
                            <w:proofErr w:type="gramStart"/>
                            <w:r w:rsidRPr="00A23792">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5D7A738D" id="_x0000_s1069"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KddvN43AgAAYgQAAA4AAAAAAAAAAAAA&#10;AAAALgIAAGRycy9lMm9Eb2MueG1sUEsBAi0AFAAGAAgAAAAhALArkyndAAAABQEAAA8AAAAAAAAA&#10;AAAAAAAAkQQAAGRycy9kb3ducmV2LnhtbFBLBQYAAAAABAAEAPMAAACbBQAAAAA=&#10;" fillcolor="#d5dce4 [671]">
                <v:textbox style="mso-fit-shape-to-text:t">
                  <w:txbxContent>
                    <w:p w14:paraId="12F27A1A"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8000"/>
                          <w:sz w:val="18"/>
                          <w:szCs w:val="18"/>
                        </w:rPr>
                        <w:t xml:space="preserve">// </w:t>
                      </w:r>
                      <w:r>
                        <w:rPr>
                          <w:rFonts w:ascii="Consolas" w:hAnsi="Consolas" w:cs="Consolas"/>
                          <w:color w:val="008000"/>
                          <w:sz w:val="18"/>
                          <w:szCs w:val="18"/>
                        </w:rPr>
                        <w:t>calculate</w:t>
                      </w:r>
                      <w:r w:rsidRPr="00A23792">
                        <w:rPr>
                          <w:rFonts w:ascii="Consolas" w:hAnsi="Consolas" w:cs="Consolas"/>
                          <w:color w:val="008000"/>
                          <w:sz w:val="18"/>
                          <w:szCs w:val="18"/>
                        </w:rPr>
                        <w:t xml:space="preserve"> object</w:t>
                      </w:r>
                      <w:r>
                        <w:rPr>
                          <w:rFonts w:ascii="Consolas" w:hAnsi="Consolas" w:cs="Consolas"/>
                          <w:color w:val="008000"/>
                          <w:sz w:val="18"/>
                          <w:szCs w:val="18"/>
                        </w:rPr>
                        <w:t xml:space="preserve"> matrix</w:t>
                      </w:r>
                    </w:p>
                    <w:p w14:paraId="7B42EB38"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2B91AF"/>
                          <w:sz w:val="18"/>
                          <w:szCs w:val="18"/>
                        </w:rPr>
                        <w:t>mat4</w:t>
                      </w:r>
                      <w:r w:rsidRPr="00A23792">
                        <w:rPr>
                          <w:rFonts w:ascii="Consolas" w:hAnsi="Consolas" w:cs="Consolas"/>
                          <w:color w:val="000000"/>
                          <w:sz w:val="18"/>
                          <w:szCs w:val="18"/>
                        </w:rPr>
                        <w:t xml:space="preserve"> ob_matrix = tmat </w:t>
                      </w:r>
                      <w:r w:rsidRPr="00A23792">
                        <w:rPr>
                          <w:rFonts w:ascii="Consolas" w:hAnsi="Consolas" w:cs="Consolas"/>
                          <w:color w:val="008080"/>
                          <w:sz w:val="18"/>
                          <w:szCs w:val="18"/>
                        </w:rPr>
                        <w:t>*</w:t>
                      </w:r>
                      <w:r w:rsidRPr="00A23792">
                        <w:rPr>
                          <w:rFonts w:ascii="Consolas" w:hAnsi="Consolas" w:cs="Consolas"/>
                          <w:color w:val="000000"/>
                          <w:sz w:val="18"/>
                          <w:szCs w:val="18"/>
                        </w:rPr>
                        <w:t xml:space="preserve"> rmat </w:t>
                      </w:r>
                      <w:r w:rsidRPr="00A23792">
                        <w:rPr>
                          <w:rFonts w:ascii="Consolas" w:hAnsi="Consolas" w:cs="Consolas"/>
                          <w:color w:val="008080"/>
                          <w:sz w:val="18"/>
                          <w:szCs w:val="18"/>
                        </w:rPr>
                        <w:t>*</w:t>
                      </w:r>
                      <w:r w:rsidRPr="00A23792">
                        <w:rPr>
                          <w:rFonts w:ascii="Consolas" w:hAnsi="Consolas" w:cs="Consolas"/>
                          <w:color w:val="000000"/>
                          <w:sz w:val="18"/>
                          <w:szCs w:val="18"/>
                        </w:rPr>
                        <w:t xml:space="preserve"> </w:t>
                      </w:r>
                      <w:proofErr w:type="gramStart"/>
                      <w:r w:rsidRPr="00A23792">
                        <w:rPr>
                          <w:rFonts w:ascii="Consolas" w:hAnsi="Consolas" w:cs="Consolas"/>
                          <w:color w:val="000000"/>
                          <w:sz w:val="18"/>
                          <w:szCs w:val="18"/>
                        </w:rPr>
                        <w:t>smat;</w:t>
                      </w:r>
                      <w:proofErr w:type="gramEnd"/>
                    </w:p>
                    <w:p w14:paraId="5146B0E3"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8000"/>
                          <w:sz w:val="18"/>
                          <w:szCs w:val="18"/>
                        </w:rPr>
                        <w:t>// pass transformation to shader</w:t>
                      </w:r>
                    </w:p>
                    <w:p w14:paraId="1FFCE3E3"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808080"/>
                          <w:sz w:val="18"/>
                          <w:szCs w:val="18"/>
                        </w:rPr>
                        <w:t>_shader</w:t>
                      </w:r>
                      <w:r w:rsidRPr="00A23792">
                        <w:rPr>
                          <w:rFonts w:ascii="Consolas" w:hAnsi="Consolas" w:cs="Consolas"/>
                          <w:color w:val="000000"/>
                          <w:sz w:val="18"/>
                          <w:szCs w:val="18"/>
                        </w:rPr>
                        <w:t>-&gt;set_mat4(</w:t>
                      </w:r>
                      <w:r w:rsidRPr="00A23792">
                        <w:rPr>
                          <w:rFonts w:ascii="Consolas" w:hAnsi="Consolas" w:cs="Consolas"/>
                          <w:color w:val="A31515"/>
                          <w:sz w:val="18"/>
                          <w:szCs w:val="18"/>
                        </w:rPr>
                        <w:t>"model"</w:t>
                      </w:r>
                      <w:r w:rsidRPr="00A23792">
                        <w:rPr>
                          <w:rFonts w:ascii="Consolas" w:hAnsi="Consolas" w:cs="Consolas"/>
                          <w:color w:val="000000"/>
                          <w:sz w:val="18"/>
                          <w:szCs w:val="18"/>
                        </w:rPr>
                        <w:t>, ob_matrix</w:t>
                      </w:r>
                      <w:proofErr w:type="gramStart"/>
                      <w:r w:rsidRPr="00A23792">
                        <w:rPr>
                          <w:rFonts w:ascii="Consolas" w:hAnsi="Consolas" w:cs="Consolas"/>
                          <w:color w:val="000000"/>
                          <w:sz w:val="18"/>
                          <w:szCs w:val="18"/>
                        </w:rPr>
                        <w:t>);</w:t>
                      </w:r>
                      <w:proofErr w:type="gramEnd"/>
                    </w:p>
                    <w:p w14:paraId="43BF32C3"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6F008A"/>
                          <w:sz w:val="18"/>
                          <w:szCs w:val="18"/>
                        </w:rPr>
                        <w:t>glBindVertexArray</w:t>
                      </w:r>
                      <w:r w:rsidRPr="00A23792">
                        <w:rPr>
                          <w:rFonts w:ascii="Consolas" w:hAnsi="Consolas" w:cs="Consolas"/>
                          <w:color w:val="000000"/>
                          <w:sz w:val="18"/>
                          <w:szCs w:val="18"/>
                        </w:rPr>
                        <w:t>(vao</w:t>
                      </w:r>
                      <w:proofErr w:type="gramStart"/>
                      <w:r w:rsidRPr="00A23792">
                        <w:rPr>
                          <w:rFonts w:ascii="Consolas" w:hAnsi="Consolas" w:cs="Consolas"/>
                          <w:color w:val="000000"/>
                          <w:sz w:val="18"/>
                          <w:szCs w:val="18"/>
                        </w:rPr>
                        <w:t>);</w:t>
                      </w:r>
                      <w:proofErr w:type="gramEnd"/>
                    </w:p>
                    <w:p w14:paraId="190B3EA1"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00FF"/>
                          <w:sz w:val="18"/>
                          <w:szCs w:val="18"/>
                        </w:rPr>
                        <w:t>if</w:t>
                      </w:r>
                      <w:r w:rsidRPr="00A23792">
                        <w:rPr>
                          <w:rFonts w:ascii="Consolas" w:hAnsi="Consolas" w:cs="Consolas"/>
                          <w:color w:val="000000"/>
                          <w:sz w:val="18"/>
                          <w:szCs w:val="18"/>
                        </w:rPr>
                        <w:t xml:space="preserve"> (</w:t>
                      </w:r>
                      <w:r>
                        <w:rPr>
                          <w:rFonts w:ascii="Consolas" w:hAnsi="Consolas" w:cs="Consolas"/>
                          <w:color w:val="000000"/>
                          <w:sz w:val="18"/>
                          <w:szCs w:val="18"/>
                        </w:rPr>
                        <w:t>draw_elements</w:t>
                      </w:r>
                      <w:r w:rsidRPr="00A23792">
                        <w:rPr>
                          <w:rFonts w:ascii="Consolas" w:hAnsi="Consolas" w:cs="Consolas"/>
                          <w:color w:val="000000"/>
                          <w:sz w:val="18"/>
                          <w:szCs w:val="18"/>
                        </w:rPr>
                        <w:t>)</w:t>
                      </w:r>
                    </w:p>
                    <w:p w14:paraId="5F6E6D85"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0000"/>
                          <w:sz w:val="18"/>
                          <w:szCs w:val="18"/>
                        </w:rPr>
                        <w:t>{</w:t>
                      </w:r>
                    </w:p>
                    <w:p w14:paraId="2A6C68A6"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w:t>
                      </w:r>
                      <w:r w:rsidRPr="00A23792">
                        <w:rPr>
                          <w:rFonts w:ascii="Consolas" w:hAnsi="Consolas" w:cs="Consolas"/>
                          <w:color w:val="008000"/>
                          <w:sz w:val="18"/>
                          <w:szCs w:val="18"/>
                        </w:rPr>
                        <w:t>// setup drawing</w:t>
                      </w:r>
                    </w:p>
                    <w:p w14:paraId="1BF78046"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A23792">
                        <w:rPr>
                          <w:rFonts w:ascii="Consolas" w:hAnsi="Consolas" w:cs="Consolas"/>
                          <w:color w:val="000000"/>
                          <w:sz w:val="18"/>
                          <w:szCs w:val="18"/>
                        </w:rPr>
                        <w:t>glFrontFace(</w:t>
                      </w:r>
                      <w:r w:rsidRPr="00A23792">
                        <w:rPr>
                          <w:rFonts w:ascii="Consolas" w:hAnsi="Consolas" w:cs="Consolas"/>
                          <w:color w:val="6F008A"/>
                          <w:sz w:val="18"/>
                          <w:szCs w:val="18"/>
                        </w:rPr>
                        <w:t>GL_CCW</w:t>
                      </w:r>
                      <w:proofErr w:type="gramStart"/>
                      <w:r w:rsidRPr="00A23792">
                        <w:rPr>
                          <w:rFonts w:ascii="Consolas" w:hAnsi="Consolas" w:cs="Consolas"/>
                          <w:color w:val="000000"/>
                          <w:sz w:val="18"/>
                          <w:szCs w:val="18"/>
                        </w:rPr>
                        <w:t>);</w:t>
                      </w:r>
                      <w:proofErr w:type="gramEnd"/>
                    </w:p>
                    <w:p w14:paraId="0100BA5A"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A23792">
                        <w:rPr>
                          <w:rFonts w:ascii="Consolas" w:hAnsi="Consolas" w:cs="Consolas"/>
                          <w:color w:val="000000"/>
                          <w:sz w:val="18"/>
                          <w:szCs w:val="18"/>
                        </w:rPr>
                        <w:t>glPolygonMode(</w:t>
                      </w:r>
                      <w:r w:rsidRPr="00A23792">
                        <w:rPr>
                          <w:rFonts w:ascii="Consolas" w:hAnsi="Consolas" w:cs="Consolas"/>
                          <w:color w:val="6F008A"/>
                          <w:sz w:val="18"/>
                          <w:szCs w:val="18"/>
                        </w:rPr>
                        <w:t>GL_FRONT</w:t>
                      </w:r>
                      <w:r w:rsidRPr="00A23792">
                        <w:rPr>
                          <w:rFonts w:ascii="Consolas" w:hAnsi="Consolas" w:cs="Consolas"/>
                          <w:color w:val="000000"/>
                          <w:sz w:val="18"/>
                          <w:szCs w:val="18"/>
                        </w:rPr>
                        <w:t>, draw_mode</w:t>
                      </w:r>
                      <w:proofErr w:type="gramStart"/>
                      <w:r w:rsidRPr="00A23792">
                        <w:rPr>
                          <w:rFonts w:ascii="Consolas" w:hAnsi="Consolas" w:cs="Consolas"/>
                          <w:color w:val="000000"/>
                          <w:sz w:val="18"/>
                          <w:szCs w:val="18"/>
                        </w:rPr>
                        <w:t>);</w:t>
                      </w:r>
                      <w:proofErr w:type="gramEnd"/>
                    </w:p>
                    <w:p w14:paraId="13F9B5A9" w14:textId="77777777" w:rsidR="00046CFA"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A23792">
                        <w:rPr>
                          <w:rFonts w:ascii="Consolas" w:hAnsi="Consolas" w:cs="Consolas"/>
                          <w:color w:val="000000"/>
                          <w:sz w:val="18"/>
                          <w:szCs w:val="18"/>
                        </w:rPr>
                        <w:t>glDrawElements(</w:t>
                      </w:r>
                      <w:r w:rsidRPr="00A23792">
                        <w:rPr>
                          <w:rFonts w:ascii="Consolas" w:hAnsi="Consolas" w:cs="Consolas"/>
                          <w:color w:val="6F008A"/>
                          <w:sz w:val="18"/>
                          <w:szCs w:val="18"/>
                        </w:rPr>
                        <w:t>GL_TRIANGLES</w:t>
                      </w:r>
                      <w:r w:rsidRPr="00A23792">
                        <w:rPr>
                          <w:rFonts w:ascii="Consolas" w:hAnsi="Consolas" w:cs="Consolas"/>
                          <w:color w:val="000000"/>
                          <w:sz w:val="18"/>
                          <w:szCs w:val="18"/>
                        </w:rPr>
                        <w:t>, (</w:t>
                      </w:r>
                      <w:r w:rsidRPr="00A23792">
                        <w:rPr>
                          <w:rFonts w:ascii="Consolas" w:hAnsi="Consolas" w:cs="Consolas"/>
                          <w:color w:val="0000FF"/>
                          <w:sz w:val="18"/>
                          <w:szCs w:val="18"/>
                        </w:rPr>
                        <w:t>unsigned</w:t>
                      </w:r>
                      <w:r w:rsidRPr="00A23792">
                        <w:rPr>
                          <w:rFonts w:ascii="Consolas" w:hAnsi="Consolas" w:cs="Consolas"/>
                          <w:color w:val="000000"/>
                          <w:sz w:val="18"/>
                          <w:szCs w:val="18"/>
                        </w:rPr>
                        <w:t xml:space="preserve"> </w:t>
                      </w:r>
                      <w:r w:rsidRPr="00A23792">
                        <w:rPr>
                          <w:rFonts w:ascii="Consolas" w:hAnsi="Consolas" w:cs="Consolas"/>
                          <w:color w:val="0000FF"/>
                          <w:sz w:val="18"/>
                          <w:szCs w:val="18"/>
                        </w:rPr>
                        <w:t>int</w:t>
                      </w:r>
                      <w:r w:rsidRPr="00A23792">
                        <w:rPr>
                          <w:rFonts w:ascii="Consolas" w:hAnsi="Consolas" w:cs="Consolas"/>
                          <w:color w:val="000000"/>
                          <w:sz w:val="18"/>
                          <w:szCs w:val="18"/>
                        </w:rPr>
                        <w:t>)m_mesh_data-&gt;indices.size(),</w:t>
                      </w:r>
                    </w:p>
                    <w:p w14:paraId="6DBAD941" w14:textId="77777777" w:rsidR="00046CFA" w:rsidRPr="00A23792" w:rsidRDefault="00046CFA" w:rsidP="00DA38CA">
                      <w:pPr>
                        <w:autoSpaceDE w:val="0"/>
                        <w:autoSpaceDN w:val="0"/>
                        <w:adjustRightInd w:val="0"/>
                        <w:spacing w:after="0" w:line="240" w:lineRule="auto"/>
                        <w:ind w:left="1440" w:firstLine="720"/>
                        <w:rPr>
                          <w:rFonts w:ascii="Consolas" w:hAnsi="Consolas" w:cs="Consolas"/>
                          <w:color w:val="000000"/>
                          <w:sz w:val="18"/>
                          <w:szCs w:val="18"/>
                        </w:rPr>
                      </w:pPr>
                      <w:r w:rsidRPr="00A23792">
                        <w:rPr>
                          <w:rFonts w:ascii="Consolas" w:hAnsi="Consolas" w:cs="Consolas"/>
                          <w:color w:val="6F008A"/>
                          <w:sz w:val="18"/>
                          <w:szCs w:val="18"/>
                        </w:rPr>
                        <w:t>GL_UNSIGNED_SHORT</w:t>
                      </w:r>
                      <w:r w:rsidRPr="00A23792">
                        <w:rPr>
                          <w:rFonts w:ascii="Consolas" w:hAnsi="Consolas" w:cs="Consolas"/>
                          <w:color w:val="000000"/>
                          <w:sz w:val="18"/>
                          <w:szCs w:val="18"/>
                        </w:rPr>
                        <w:t>, 0</w:t>
                      </w:r>
                      <w:proofErr w:type="gramStart"/>
                      <w:r w:rsidRPr="00A23792">
                        <w:rPr>
                          <w:rFonts w:ascii="Consolas" w:hAnsi="Consolas" w:cs="Consolas"/>
                          <w:color w:val="000000"/>
                          <w:sz w:val="18"/>
                          <w:szCs w:val="18"/>
                        </w:rPr>
                        <w:t>);</w:t>
                      </w:r>
                      <w:proofErr w:type="gramEnd"/>
                    </w:p>
                    <w:p w14:paraId="342D752F"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000000"/>
                          <w:sz w:val="18"/>
                          <w:szCs w:val="18"/>
                        </w:rPr>
                        <w:t>}</w:t>
                      </w:r>
                    </w:p>
                    <w:p w14:paraId="4EF550C8" w14:textId="77777777" w:rsidR="00046CFA" w:rsidRPr="00A23792" w:rsidRDefault="00046CFA" w:rsidP="00DA38CA">
                      <w:pPr>
                        <w:autoSpaceDE w:val="0"/>
                        <w:autoSpaceDN w:val="0"/>
                        <w:adjustRightInd w:val="0"/>
                        <w:spacing w:after="0" w:line="240" w:lineRule="auto"/>
                        <w:rPr>
                          <w:rFonts w:ascii="Consolas" w:hAnsi="Consolas" w:cs="Consolas"/>
                          <w:color w:val="000000"/>
                          <w:sz w:val="18"/>
                          <w:szCs w:val="18"/>
                        </w:rPr>
                      </w:pPr>
                      <w:r w:rsidRPr="00A23792">
                        <w:rPr>
                          <w:rFonts w:ascii="Consolas" w:hAnsi="Consolas" w:cs="Consolas"/>
                          <w:color w:val="6F008A"/>
                          <w:sz w:val="18"/>
                          <w:szCs w:val="18"/>
                        </w:rPr>
                        <w:t>glBindVertexArray</w:t>
                      </w:r>
                      <w:r w:rsidRPr="00A23792">
                        <w:rPr>
                          <w:rFonts w:ascii="Consolas" w:hAnsi="Consolas" w:cs="Consolas"/>
                          <w:color w:val="000000"/>
                          <w:sz w:val="18"/>
                          <w:szCs w:val="18"/>
                        </w:rPr>
                        <w:t>(0</w:t>
                      </w:r>
                      <w:proofErr w:type="gramStart"/>
                      <w:r w:rsidRPr="00A23792">
                        <w:rPr>
                          <w:rFonts w:ascii="Consolas" w:hAnsi="Consolas" w:cs="Consolas"/>
                          <w:color w:val="000000"/>
                          <w:sz w:val="18"/>
                          <w:szCs w:val="18"/>
                        </w:rPr>
                        <w:t>);</w:t>
                      </w:r>
                      <w:proofErr w:type="gramEnd"/>
                    </w:p>
                  </w:txbxContent>
                </v:textbox>
                <w10:anchorlock/>
              </v:shape>
            </w:pict>
          </mc:Fallback>
        </mc:AlternateContent>
      </w:r>
    </w:p>
    <w:p w14:paraId="31BC4A95" w14:textId="524AF505" w:rsidR="00DA38CA" w:rsidRDefault="00DA38CA" w:rsidP="00DA38CA">
      <w:r>
        <w:t xml:space="preserve">We start by combining the position, the </w:t>
      </w:r>
      <w:r w:rsidR="004D4F3B">
        <w:t>orientation,</w:t>
      </w:r>
      <w:r>
        <w:t xml:space="preserve"> and the scale of the object in one </w:t>
      </w:r>
      <w:r>
        <w:rPr>
          <w:i/>
          <w:iCs/>
        </w:rPr>
        <w:t>model</w:t>
      </w:r>
      <w:r>
        <w:t xml:space="preserve"> </w:t>
      </w:r>
      <w:r w:rsidR="004D4F3B">
        <w:t>matrix,</w:t>
      </w:r>
      <w:r>
        <w:t xml:space="preserve"> which we pass to the shader. Then, after we </w:t>
      </w:r>
      <w:r w:rsidR="00D436E0">
        <w:t>set up</w:t>
      </w:r>
      <w:r>
        <w:t xml:space="preserve"> the drawing mode, we draw the triangles.</w:t>
      </w:r>
    </w:p>
    <w:p w14:paraId="1F85F2D3" w14:textId="77777777" w:rsidR="00DA38CA" w:rsidRDefault="00DA38CA" w:rsidP="00DA38CA">
      <w:r>
        <w:t>We do not really need the scale of the object. We just included it to show how to use the scale matrix in the process.</w:t>
      </w:r>
    </w:p>
    <w:p w14:paraId="70C14112" w14:textId="77777777" w:rsidR="00DA38CA" w:rsidRDefault="00DA38CA" w:rsidP="00DA38CA"/>
    <w:p w14:paraId="40EA4720" w14:textId="77777777" w:rsidR="00DA38CA" w:rsidRDefault="00DA38CA" w:rsidP="00DA38CA">
      <w:pPr>
        <w:pStyle w:val="Heading3"/>
      </w:pPr>
      <w:r>
        <w:t>Adding textures</w:t>
      </w:r>
    </w:p>
    <w:p w14:paraId="76B76C91" w14:textId="217425D7" w:rsidR="00DA38CA" w:rsidRDefault="00DA38CA" w:rsidP="00DA38CA">
      <w:r w:rsidRPr="004C63A1">
        <w:t xml:space="preserve">Realistic 3D environments, especially in games, are based on illusions. Illusions generated by images. These are the textures applied on surfaces. It is </w:t>
      </w:r>
      <w:proofErr w:type="gramStart"/>
      <w:r w:rsidRPr="004C63A1">
        <w:t>a lot</w:t>
      </w:r>
      <w:proofErr w:type="gramEnd"/>
      <w:r w:rsidRPr="004C63A1">
        <w:t xml:space="preserve"> easier, and faster, to use the image of a complicated object, instead of drawing its geometry. Take for example the tire of a car. The tread is </w:t>
      </w:r>
      <w:r w:rsidR="004D4F3B" w:rsidRPr="004C63A1">
        <w:t>complex,</w:t>
      </w:r>
      <w:r w:rsidRPr="004C63A1">
        <w:t xml:space="preserve"> and </w:t>
      </w:r>
      <w:r w:rsidR="004D4F3B" w:rsidRPr="004C63A1">
        <w:t>drawing</w:t>
      </w:r>
      <w:r w:rsidRPr="004C63A1">
        <w:t xml:space="preserve"> requires </w:t>
      </w:r>
      <w:proofErr w:type="gramStart"/>
      <w:r w:rsidRPr="004C63A1">
        <w:t>a lot of</w:t>
      </w:r>
      <w:proofErr w:type="gramEnd"/>
      <w:r w:rsidRPr="004C63A1">
        <w:t xml:space="preserve"> graphics memory to store the geometry and GPU power to process it.</w:t>
      </w:r>
    </w:p>
    <w:p w14:paraId="75CCDDA0" w14:textId="6AEB8F85" w:rsidR="00DA38CA" w:rsidRDefault="00804C57" w:rsidP="00DA38CA">
      <w:r>
        <w:rPr>
          <w:noProof/>
        </w:rPr>
        <w:drawing>
          <wp:anchor distT="0" distB="0" distL="114300" distR="114300" simplePos="0" relativeHeight="251666432" behindDoc="0" locked="0" layoutInCell="1" allowOverlap="1" wp14:anchorId="1BD43005" wp14:editId="7D354DEC">
            <wp:simplePos x="0" y="0"/>
            <wp:positionH relativeFrom="column">
              <wp:posOffset>4670425</wp:posOffset>
            </wp:positionH>
            <wp:positionV relativeFrom="paragraph">
              <wp:posOffset>95885</wp:posOffset>
            </wp:positionV>
            <wp:extent cx="1470660" cy="1470660"/>
            <wp:effectExtent l="0" t="0" r="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14:sizeRelH relativeFrom="margin">
              <wp14:pctWidth>0</wp14:pctWidth>
            </wp14:sizeRelH>
            <wp14:sizeRelV relativeFrom="margin">
              <wp14:pctHeight>0</wp14:pctHeight>
            </wp14:sizeRelV>
          </wp:anchor>
        </w:drawing>
      </w:r>
      <w:r w:rsidR="00DA38CA" w:rsidRPr="0001511E">
        <w:t>Now suppose we want to draw the earth rotating to show the change between day and night. Can you imagine the amount of data required to represent the earth's surface? If we apply a good image of the earth showing the continents and the sea on a simple sphere, we can create the illusion of the earth. We can then rotate the sphere any way we want and get a good view of the earth from any point of view we want.</w:t>
      </w:r>
    </w:p>
    <w:p w14:paraId="4F5F3324" w14:textId="41E81C55" w:rsidR="00DA38CA" w:rsidRDefault="00804C57" w:rsidP="00DA38CA">
      <w:r>
        <w:rPr>
          <w:noProof/>
        </w:rPr>
        <mc:AlternateContent>
          <mc:Choice Requires="wps">
            <w:drawing>
              <wp:anchor distT="0" distB="0" distL="114300" distR="114300" simplePos="0" relativeHeight="251667456" behindDoc="0" locked="0" layoutInCell="1" allowOverlap="1" wp14:anchorId="3F4D2376" wp14:editId="5B1AB380">
                <wp:simplePos x="0" y="0"/>
                <wp:positionH relativeFrom="column">
                  <wp:posOffset>4717415</wp:posOffset>
                </wp:positionH>
                <wp:positionV relativeFrom="paragraph">
                  <wp:posOffset>474980</wp:posOffset>
                </wp:positionV>
                <wp:extent cx="1386205" cy="635"/>
                <wp:effectExtent l="0" t="0" r="4445" b="6350"/>
                <wp:wrapSquare wrapText="bothSides"/>
                <wp:docPr id="208" name="Text Box 208"/>
                <wp:cNvGraphicFramePr/>
                <a:graphic xmlns:a="http://schemas.openxmlformats.org/drawingml/2006/main">
                  <a:graphicData uri="http://schemas.microsoft.com/office/word/2010/wordprocessingShape">
                    <wps:wsp>
                      <wps:cNvSpPr txBox="1"/>
                      <wps:spPr>
                        <a:xfrm>
                          <a:off x="0" y="0"/>
                          <a:ext cx="1386205" cy="635"/>
                        </a:xfrm>
                        <a:prstGeom prst="rect">
                          <a:avLst/>
                        </a:prstGeom>
                        <a:solidFill>
                          <a:prstClr val="white"/>
                        </a:solidFill>
                        <a:ln>
                          <a:noFill/>
                        </a:ln>
                      </wps:spPr>
                      <wps:txbx>
                        <w:txbxContent>
                          <w:p w14:paraId="22C4AE6F" w14:textId="7C183C10" w:rsidR="00046CFA" w:rsidRPr="00A9276D" w:rsidRDefault="00046CFA" w:rsidP="00DA38CA">
                            <w:pPr>
                              <w:pStyle w:val="Caption"/>
                              <w:spacing w:after="40"/>
                              <w:rPr>
                                <w:noProof/>
                              </w:rPr>
                            </w:pPr>
                            <w:r>
                              <w:t xml:space="preserve">Figure </w:t>
                            </w:r>
                            <w:r w:rsidR="00000000">
                              <w:fldChar w:fldCharType="begin"/>
                            </w:r>
                            <w:r w:rsidR="00000000">
                              <w:instrText xml:space="preserve"> SEQ Figure \* ARABIC </w:instrText>
                            </w:r>
                            <w:r w:rsidR="00000000">
                              <w:fldChar w:fldCharType="separate"/>
                            </w:r>
                            <w:r w:rsidR="00A509E6">
                              <w:rPr>
                                <w:noProof/>
                              </w:rPr>
                              <w:t>4</w:t>
                            </w:r>
                            <w:r w:rsidR="00000000">
                              <w:rPr>
                                <w:noProof/>
                              </w:rPr>
                              <w:fldChar w:fldCharType="end"/>
                            </w:r>
                            <w:r>
                              <w:t xml:space="preserve">: Textured </w:t>
                            </w:r>
                            <w:proofErr w:type="gramStart"/>
                            <w:r>
                              <w:t>sphere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D2376" id="Text Box 208" o:spid="_x0000_s1070" type="#_x0000_t202" style="position:absolute;margin-left:371.45pt;margin-top:37.4pt;width:109.1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" stroked="f">
                <v:textbox style="mso-fit-shape-to-text:t" inset="0,0,0,0">
                  <w:txbxContent>
                    <w:p w14:paraId="22C4AE6F" w14:textId="7C183C10" w:rsidR="00046CFA" w:rsidRPr="00A9276D" w:rsidRDefault="00046CFA" w:rsidP="00DA38CA">
                      <w:pPr>
                        <w:pStyle w:val="Caption"/>
                        <w:spacing w:after="40"/>
                        <w:rPr>
                          <w:noProof/>
                        </w:rPr>
                      </w:pPr>
                      <w:r>
                        <w:t xml:space="preserve">Figure </w:t>
                      </w:r>
                      <w:r w:rsidR="00000000">
                        <w:fldChar w:fldCharType="begin"/>
                      </w:r>
                      <w:r w:rsidR="00000000">
                        <w:instrText xml:space="preserve"> SEQ Figure \* ARABIC </w:instrText>
                      </w:r>
                      <w:r w:rsidR="00000000">
                        <w:fldChar w:fldCharType="separate"/>
                      </w:r>
                      <w:r w:rsidR="00A509E6">
                        <w:rPr>
                          <w:noProof/>
                        </w:rPr>
                        <w:t>4</w:t>
                      </w:r>
                      <w:r w:rsidR="00000000">
                        <w:rPr>
                          <w:noProof/>
                        </w:rPr>
                        <w:fldChar w:fldCharType="end"/>
                      </w:r>
                      <w:r>
                        <w:t xml:space="preserve">: Textured </w:t>
                      </w:r>
                      <w:proofErr w:type="gramStart"/>
                      <w:r>
                        <w:t>sphere</w:t>
                      </w:r>
                      <w:proofErr w:type="gramEnd"/>
                    </w:p>
                  </w:txbxContent>
                </v:textbox>
                <w10:wrap type="square"/>
              </v:shape>
            </w:pict>
          </mc:Fallback>
        </mc:AlternateContent>
      </w:r>
      <w:r w:rsidR="00DA38CA">
        <w:t xml:space="preserve">We start by creating a sphere. Just like the cube in the previous section our little game engine has a sphere generation </w:t>
      </w:r>
      <w:r w:rsidR="00D436E0">
        <w:t>built in.</w:t>
      </w:r>
      <w:r w:rsidR="00DA38CA">
        <w:t xml:space="preserve"> The process of creating a sphere is the same as creating a cube, we just call </w:t>
      </w:r>
      <w:r w:rsidR="00DA38CA">
        <w:rPr>
          <w:i/>
          <w:iCs/>
        </w:rPr>
        <w:t>new</w:t>
      </w:r>
      <w:r w:rsidR="00DA38CA">
        <w:t xml:space="preserve"> to create an instance of the </w:t>
      </w:r>
      <w:r w:rsidR="00DA38CA" w:rsidRPr="000C2508">
        <w:rPr>
          <w:i/>
          <w:iCs/>
        </w:rPr>
        <w:t>cg_gl_sphere</w:t>
      </w:r>
      <w:r w:rsidR="00DA38CA">
        <w:t xml:space="preserve"> class, which takes care of the </w:t>
      </w:r>
      <w:r w:rsidR="00DA38CA" w:rsidRPr="002A6182">
        <w:rPr>
          <w:i/>
          <w:iCs/>
        </w:rPr>
        <w:t>mesh</w:t>
      </w:r>
      <w:r w:rsidR="00DA38CA">
        <w:t xml:space="preserve"> generation and all the </w:t>
      </w:r>
      <w:r w:rsidR="00DA38CA" w:rsidRPr="00C70C8E">
        <w:rPr>
          <w:i/>
          <w:iCs/>
        </w:rPr>
        <w:t>vertex buffers</w:t>
      </w:r>
      <w:r w:rsidR="00DA38CA">
        <w:t xml:space="preserve"> and </w:t>
      </w:r>
      <w:r w:rsidR="00DA38CA" w:rsidRPr="00C70C8E">
        <w:rPr>
          <w:i/>
          <w:iCs/>
        </w:rPr>
        <w:t>vertex arrays</w:t>
      </w:r>
      <w:r w:rsidR="00DA38CA">
        <w:t>.</w:t>
      </w:r>
    </w:p>
    <w:p w14:paraId="1239DB33" w14:textId="77777777" w:rsidR="00DA38CA" w:rsidRDefault="00DA38CA" w:rsidP="00DA38CA">
      <w:r>
        <w:t>The difference from the cube we created before is in the texture we are going to load, and the shaders that set the drawing color based on this texture.</w:t>
      </w:r>
    </w:p>
    <w:p w14:paraId="509AF550" w14:textId="77777777" w:rsidR="00DA38CA" w:rsidRDefault="00DA38CA" w:rsidP="00DA38CA">
      <w:r>
        <w:t>Textures are data that we store in the GPU memory. They are used to add detail to our objects. Here we focus on images that we wrap around the objects to give them the illusion of detail.</w:t>
      </w:r>
    </w:p>
    <w:p w14:paraId="63C1EA55" w14:textId="77777777" w:rsidR="00DA38CA" w:rsidRDefault="00DA38CA" w:rsidP="00DA38CA">
      <w:r>
        <w:t xml:space="preserve">We load an image file, only </w:t>
      </w:r>
      <w:r w:rsidRPr="008E4362">
        <w:rPr>
          <w:i/>
          <w:iCs/>
        </w:rPr>
        <w:t>targa</w:t>
      </w:r>
      <w:r>
        <w:t xml:space="preserve"> images are supported, by calling the </w:t>
      </w:r>
      <w:r w:rsidRPr="00AB000F">
        <w:rPr>
          <w:i/>
          <w:iCs/>
        </w:rPr>
        <w:t>load_texture</w:t>
      </w:r>
      <w:r>
        <w:t xml:space="preserve"> function, which returns us the texture ID on success, or -1 on failure.</w:t>
      </w:r>
    </w:p>
    <w:p w14:paraId="2147AAC7" w14:textId="59E156C9" w:rsidR="00DA38CA" w:rsidRDefault="00DA38CA" w:rsidP="00DA38CA">
      <w:r>
        <w:t xml:space="preserve">Textures are </w:t>
      </w:r>
      <w:r w:rsidR="004D4F3B">
        <w:t>like</w:t>
      </w:r>
      <w:r>
        <w:t xml:space="preserve"> vertex buffers. We must generate them, a.k.a. allocate storage for them, and then bind them to apply any operations on them, like we do with vertex buffers.</w:t>
      </w:r>
    </w:p>
    <w:p w14:paraId="556F5D59" w14:textId="77777777" w:rsidR="00DA38CA" w:rsidRDefault="00DA38CA" w:rsidP="00DA38CA">
      <w:r>
        <w:rPr>
          <w:noProof/>
        </w:rPr>
        <w:lastRenderedPageBreak/>
        <mc:AlternateContent>
          <mc:Choice Requires="wps">
            <w:drawing>
              <wp:inline distT="0" distB="0" distL="0" distR="0" wp14:anchorId="408937EB" wp14:editId="505F0F0B">
                <wp:extent cx="6170295" cy="5478449"/>
                <wp:effectExtent l="0" t="0" r="20955" b="27305"/>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5478449"/>
                        </a:xfrm>
                        <a:prstGeom prst="rect">
                          <a:avLst/>
                        </a:prstGeom>
                        <a:solidFill>
                          <a:schemeClr val="tx2">
                            <a:lumMod val="20000"/>
                            <a:lumOff val="80000"/>
                          </a:schemeClr>
                        </a:solidFill>
                        <a:ln w="9525">
                          <a:solidFill>
                            <a:srgbClr val="000000"/>
                          </a:solidFill>
                          <a:miter lim="800000"/>
                          <a:headEnd/>
                          <a:tailEnd/>
                        </a:ln>
                      </wps:spPr>
                      <wps:txbx>
                        <w:txbxContent>
                          <w:p w14:paraId="27C06AA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2B91AF"/>
                                <w:sz w:val="18"/>
                                <w:szCs w:val="18"/>
                              </w:rPr>
                              <w:t>GLuint</w:t>
                            </w:r>
                            <w:r w:rsidRPr="00943A52">
                              <w:rPr>
                                <w:rFonts w:ascii="Consolas" w:hAnsi="Consolas" w:cs="Consolas"/>
                                <w:color w:val="000000"/>
                                <w:sz w:val="18"/>
                                <w:szCs w:val="18"/>
                              </w:rPr>
                              <w:t xml:space="preserve"> load_texture(</w:t>
                            </w:r>
                            <w:r w:rsidRPr="00943A52">
                              <w:rPr>
                                <w:rFonts w:ascii="Consolas" w:hAnsi="Consolas" w:cs="Consolas"/>
                                <w:color w:val="0000FF"/>
                                <w:sz w:val="18"/>
                                <w:szCs w:val="18"/>
                              </w:rPr>
                              <w:t>const</w:t>
                            </w:r>
                            <w:r w:rsidRPr="00943A52">
                              <w:rPr>
                                <w:rFonts w:ascii="Consolas" w:hAnsi="Consolas" w:cs="Consolas"/>
                                <w:color w:val="000000"/>
                                <w:sz w:val="18"/>
                                <w:szCs w:val="18"/>
                              </w:rPr>
                              <w:t xml:space="preserve"> </w:t>
                            </w:r>
                            <w:r w:rsidRPr="00943A52">
                              <w:rPr>
                                <w:rFonts w:ascii="Consolas" w:hAnsi="Consolas" w:cs="Consolas"/>
                                <w:color w:val="0000FF"/>
                                <w:sz w:val="18"/>
                                <w:szCs w:val="18"/>
                              </w:rPr>
                              <w:t>char</w:t>
                            </w:r>
                            <w:r w:rsidRPr="00943A52">
                              <w:rPr>
                                <w:rFonts w:ascii="Consolas" w:hAnsi="Consolas" w:cs="Consolas"/>
                                <w:color w:val="000000"/>
                                <w:sz w:val="18"/>
                                <w:szCs w:val="18"/>
                              </w:rPr>
                              <w:t xml:space="preserve">* </w:t>
                            </w:r>
                            <w:r w:rsidRPr="00943A52">
                              <w:rPr>
                                <w:rFonts w:ascii="Consolas" w:hAnsi="Consolas" w:cs="Consolas"/>
                                <w:color w:val="808080"/>
                                <w:sz w:val="18"/>
                                <w:szCs w:val="18"/>
                              </w:rPr>
                              <w:t>fname</w:t>
                            </w:r>
                            <w:r w:rsidRPr="00943A52">
                              <w:rPr>
                                <w:rFonts w:ascii="Consolas" w:hAnsi="Consolas" w:cs="Consolas"/>
                                <w:color w:val="000000"/>
                                <w:sz w:val="18"/>
                                <w:szCs w:val="18"/>
                              </w:rPr>
                              <w:t>)</w:t>
                            </w:r>
                          </w:p>
                          <w:p w14:paraId="1BC97319"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w:t>
                            </w:r>
                          </w:p>
                          <w:p w14:paraId="1A51506A"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43A52">
                              <w:rPr>
                                <w:rFonts w:ascii="Consolas" w:hAnsi="Consolas" w:cs="Consolas"/>
                                <w:color w:val="2B91AF"/>
                                <w:sz w:val="18"/>
                                <w:szCs w:val="18"/>
                              </w:rPr>
                              <w:t>GLuint</w:t>
                            </w:r>
                            <w:r w:rsidRPr="00943A52">
                              <w:rPr>
                                <w:rFonts w:ascii="Consolas" w:hAnsi="Consolas" w:cs="Consolas"/>
                                <w:color w:val="000000"/>
                                <w:sz w:val="18"/>
                                <w:szCs w:val="18"/>
                              </w:rPr>
                              <w:t xml:space="preserve"> tex = -1;</w:t>
                            </w:r>
                            <w:r>
                              <w:rPr>
                                <w:rFonts w:ascii="Consolas" w:hAnsi="Consolas" w:cs="Consolas"/>
                                <w:color w:val="000000"/>
                                <w:sz w:val="18"/>
                                <w:szCs w:val="18"/>
                              </w:rPr>
                              <w:t xml:space="preserve"> </w:t>
                            </w:r>
                            <w:r w:rsidRPr="00943A52">
                              <w:rPr>
                                <w:rFonts w:ascii="Consolas" w:hAnsi="Consolas" w:cs="Consolas"/>
                                <w:color w:val="008000"/>
                                <w:sz w:val="18"/>
                                <w:szCs w:val="18"/>
                              </w:rPr>
                              <w:t>// default return is failure</w:t>
                            </w:r>
                          </w:p>
                          <w:p w14:paraId="3C86AD2D"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15AE79CE"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43A52">
                              <w:rPr>
                                <w:rFonts w:ascii="Consolas" w:hAnsi="Consolas" w:cs="Consolas"/>
                                <w:color w:val="2B91AF"/>
                                <w:sz w:val="18"/>
                                <w:szCs w:val="18"/>
                              </w:rPr>
                              <w:t>cg_image</w:t>
                            </w:r>
                            <w:r w:rsidRPr="00943A52">
                              <w:rPr>
                                <w:rFonts w:ascii="Consolas" w:hAnsi="Consolas" w:cs="Consolas"/>
                                <w:color w:val="000000"/>
                                <w:sz w:val="18"/>
                                <w:szCs w:val="18"/>
                              </w:rPr>
                              <w:t xml:space="preserve"> img;</w:t>
                            </w:r>
                            <w:r>
                              <w:rPr>
                                <w:rFonts w:ascii="Consolas" w:hAnsi="Consolas" w:cs="Consolas"/>
                                <w:color w:val="000000"/>
                                <w:sz w:val="18"/>
                                <w:szCs w:val="18"/>
                              </w:rPr>
                              <w:t xml:space="preserve">    </w:t>
                            </w:r>
                            <w:r w:rsidRPr="00943A52">
                              <w:rPr>
                                <w:rFonts w:ascii="Consolas" w:hAnsi="Consolas" w:cs="Consolas"/>
                                <w:color w:val="008000"/>
                                <w:sz w:val="18"/>
                                <w:szCs w:val="18"/>
                              </w:rPr>
                              <w:t xml:space="preserve">// try to load the TGA </w:t>
                            </w:r>
                            <w:proofErr w:type="gramStart"/>
                            <w:r w:rsidRPr="00943A52">
                              <w:rPr>
                                <w:rFonts w:ascii="Consolas" w:hAnsi="Consolas" w:cs="Consolas"/>
                                <w:color w:val="008000"/>
                                <w:sz w:val="18"/>
                                <w:szCs w:val="18"/>
                              </w:rPr>
                              <w:t>image</w:t>
                            </w:r>
                            <w:proofErr w:type="gramEnd"/>
                          </w:p>
                          <w:p w14:paraId="6183A13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FF"/>
                                <w:sz w:val="18"/>
                                <w:szCs w:val="18"/>
                              </w:rPr>
                              <w:t>if</w:t>
                            </w:r>
                            <w:r w:rsidRPr="00943A52">
                              <w:rPr>
                                <w:rFonts w:ascii="Consolas" w:hAnsi="Consolas" w:cs="Consolas"/>
                                <w:color w:val="000000"/>
                                <w:sz w:val="18"/>
                                <w:szCs w:val="18"/>
                              </w:rPr>
                              <w:t xml:space="preserve"> (!img.load(</w:t>
                            </w:r>
                            <w:r w:rsidRPr="00943A52">
                              <w:rPr>
                                <w:rFonts w:ascii="Consolas" w:hAnsi="Consolas" w:cs="Consolas"/>
                                <w:color w:val="808080"/>
                                <w:sz w:val="18"/>
                                <w:szCs w:val="18"/>
                              </w:rPr>
                              <w:t>fname</w:t>
                            </w:r>
                            <w:r w:rsidRPr="00943A52">
                              <w:rPr>
                                <w:rFonts w:ascii="Consolas" w:hAnsi="Consolas" w:cs="Consolas"/>
                                <w:color w:val="000000"/>
                                <w:sz w:val="18"/>
                                <w:szCs w:val="18"/>
                              </w:rPr>
                              <w:t>))</w:t>
                            </w:r>
                          </w:p>
                          <w:p w14:paraId="11CD6CFE"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ab/>
                            </w:r>
                            <w:r w:rsidRPr="00943A52">
                              <w:rPr>
                                <w:rFonts w:ascii="Consolas" w:hAnsi="Consolas" w:cs="Consolas"/>
                                <w:color w:val="0000FF"/>
                                <w:sz w:val="18"/>
                                <w:szCs w:val="18"/>
                              </w:rPr>
                              <w:t>return</w:t>
                            </w:r>
                            <w:r w:rsidRPr="00943A52">
                              <w:rPr>
                                <w:rFonts w:ascii="Consolas" w:hAnsi="Consolas" w:cs="Consolas"/>
                                <w:color w:val="000000"/>
                                <w:sz w:val="18"/>
                                <w:szCs w:val="18"/>
                              </w:rPr>
                              <w:t xml:space="preserve"> tex;</w:t>
                            </w:r>
                            <w:r>
                              <w:rPr>
                                <w:rFonts w:ascii="Consolas" w:hAnsi="Consolas" w:cs="Consolas"/>
                                <w:color w:val="000000"/>
                                <w:sz w:val="18"/>
                                <w:szCs w:val="18"/>
                              </w:rPr>
                              <w:t xml:space="preserve">   </w:t>
                            </w:r>
                            <w:r w:rsidRPr="00943A52">
                              <w:rPr>
                                <w:rFonts w:ascii="Consolas" w:hAnsi="Consolas" w:cs="Consolas"/>
                                <w:color w:val="008000"/>
                                <w:sz w:val="18"/>
                                <w:szCs w:val="18"/>
                              </w:rPr>
                              <w:t>// return failure (invalid OpenGL id)</w:t>
                            </w:r>
                          </w:p>
                          <w:p w14:paraId="10DAF8D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3B89C65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how bytes are aligned in memory</w:t>
                            </w:r>
                          </w:p>
                          <w:p w14:paraId="2F8A0CA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glPixelStorei(</w:t>
                            </w:r>
                            <w:r w:rsidRPr="00943A52">
                              <w:rPr>
                                <w:rFonts w:ascii="Consolas" w:hAnsi="Consolas" w:cs="Consolas"/>
                                <w:color w:val="6F008A"/>
                                <w:sz w:val="18"/>
                                <w:szCs w:val="18"/>
                              </w:rPr>
                              <w:t>GL_UNPACK_ALIGNMENT</w:t>
                            </w:r>
                            <w:r w:rsidRPr="00943A52">
                              <w:rPr>
                                <w:rFonts w:ascii="Consolas" w:hAnsi="Consolas" w:cs="Consolas"/>
                                <w:color w:val="000000"/>
                                <w:sz w:val="18"/>
                                <w:szCs w:val="18"/>
                              </w:rPr>
                              <w:t>, 1</w:t>
                            </w:r>
                            <w:proofErr w:type="gramStart"/>
                            <w:r w:rsidRPr="00943A52">
                              <w:rPr>
                                <w:rFonts w:ascii="Consolas" w:hAnsi="Consolas" w:cs="Consolas"/>
                                <w:color w:val="000000"/>
                                <w:sz w:val="18"/>
                                <w:szCs w:val="18"/>
                              </w:rPr>
                              <w:t>);</w:t>
                            </w:r>
                            <w:proofErr w:type="gramEnd"/>
                          </w:p>
                          <w:p w14:paraId="5E1567B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enable textures for the following commands</w:t>
                            </w:r>
                          </w:p>
                          <w:p w14:paraId="7637F47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glEnable(</w:t>
                            </w:r>
                            <w:r w:rsidRPr="00943A52">
                              <w:rPr>
                                <w:rFonts w:ascii="Consolas" w:hAnsi="Consolas" w:cs="Consolas"/>
                                <w:color w:val="6F008A"/>
                                <w:sz w:val="18"/>
                                <w:szCs w:val="18"/>
                              </w:rPr>
                              <w:t>GL_TEXTURE_2D</w:t>
                            </w:r>
                            <w:proofErr w:type="gramStart"/>
                            <w:r w:rsidRPr="00943A52">
                              <w:rPr>
                                <w:rFonts w:ascii="Consolas" w:hAnsi="Consolas" w:cs="Consolas"/>
                                <w:color w:val="000000"/>
                                <w:sz w:val="18"/>
                                <w:szCs w:val="18"/>
                              </w:rPr>
                              <w:t>);</w:t>
                            </w:r>
                            <w:proofErr w:type="gramEnd"/>
                          </w:p>
                          <w:p w14:paraId="5BABAE5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644CF3E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we will generate a texture with mipmaps</w:t>
                            </w:r>
                          </w:p>
                          <w:p w14:paraId="773702F8"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glTexParameteri(</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GL_GENERATE_MIPMAP</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GL_TRUE</w:t>
                            </w:r>
                            <w:proofErr w:type="gramStart"/>
                            <w:r w:rsidRPr="00943A52">
                              <w:rPr>
                                <w:rFonts w:ascii="Consolas" w:hAnsi="Consolas" w:cs="Consolas"/>
                                <w:color w:val="000000"/>
                                <w:sz w:val="18"/>
                                <w:szCs w:val="18"/>
                              </w:rPr>
                              <w:t>);</w:t>
                            </w:r>
                            <w:proofErr w:type="gramEnd"/>
                          </w:p>
                          <w:p w14:paraId="1479DA8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generate texture</w:t>
                            </w:r>
                          </w:p>
                          <w:p w14:paraId="21C25A2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glGenTextures(1, &amp;tex</w:t>
                            </w:r>
                            <w:proofErr w:type="gramStart"/>
                            <w:r w:rsidRPr="00943A52">
                              <w:rPr>
                                <w:rFonts w:ascii="Consolas" w:hAnsi="Consolas" w:cs="Consolas"/>
                                <w:color w:val="000000"/>
                                <w:sz w:val="18"/>
                                <w:szCs w:val="18"/>
                              </w:rPr>
                              <w:t>);</w:t>
                            </w:r>
                            <w:proofErr w:type="gramEnd"/>
                          </w:p>
                          <w:p w14:paraId="380A02A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and make it the current processing object</w:t>
                            </w:r>
                          </w:p>
                          <w:p w14:paraId="7313C09D"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glBindTexture(</w:t>
                            </w:r>
                            <w:r w:rsidRPr="00943A52">
                              <w:rPr>
                                <w:rFonts w:ascii="Consolas" w:hAnsi="Consolas" w:cs="Consolas"/>
                                <w:color w:val="6F008A"/>
                                <w:sz w:val="18"/>
                                <w:szCs w:val="18"/>
                              </w:rPr>
                              <w:t>GL_TEXTURE_2D</w:t>
                            </w:r>
                            <w:r w:rsidRPr="00943A52">
                              <w:rPr>
                                <w:rFonts w:ascii="Consolas" w:hAnsi="Consolas" w:cs="Consolas"/>
                                <w:color w:val="000000"/>
                                <w:sz w:val="18"/>
                                <w:szCs w:val="18"/>
                              </w:rPr>
                              <w:t>, tex</w:t>
                            </w:r>
                            <w:proofErr w:type="gramStart"/>
                            <w:r w:rsidRPr="00943A52">
                              <w:rPr>
                                <w:rFonts w:ascii="Consolas" w:hAnsi="Consolas" w:cs="Consolas"/>
                                <w:color w:val="000000"/>
                                <w:sz w:val="18"/>
                                <w:szCs w:val="18"/>
                              </w:rPr>
                              <w:t>);</w:t>
                            </w:r>
                            <w:proofErr w:type="gramEnd"/>
                          </w:p>
                          <w:p w14:paraId="57D136FA"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1036FD0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how texture values (colors) are interpreted</w:t>
                            </w:r>
                          </w:p>
                          <w:p w14:paraId="2896823D"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glTexEnvf(</w:t>
                            </w:r>
                            <w:r w:rsidRPr="00943A52">
                              <w:rPr>
                                <w:rFonts w:ascii="Consolas" w:hAnsi="Consolas" w:cs="Consolas"/>
                                <w:color w:val="6F008A"/>
                                <w:sz w:val="18"/>
                                <w:szCs w:val="18"/>
                              </w:rPr>
                              <w:t>GL_TEXTURE_ENV</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GL_TEXTURE_ENV_MODE</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GL_MODULATE</w:t>
                            </w:r>
                            <w:proofErr w:type="gramStart"/>
                            <w:r w:rsidRPr="00943A52">
                              <w:rPr>
                                <w:rFonts w:ascii="Consolas" w:hAnsi="Consolas" w:cs="Consolas"/>
                                <w:color w:val="000000"/>
                                <w:sz w:val="18"/>
                                <w:szCs w:val="18"/>
                              </w:rPr>
                              <w:t>);</w:t>
                            </w:r>
                            <w:proofErr w:type="gramEnd"/>
                          </w:p>
                          <w:p w14:paraId="310F1F93"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when texture area is small, bilinear filter the closest mipmap</w:t>
                            </w:r>
                          </w:p>
                          <w:p w14:paraId="2C3B13D5"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43A52">
                              <w:rPr>
                                <w:rFonts w:ascii="Consolas" w:hAnsi="Consolas" w:cs="Consolas"/>
                                <w:color w:val="000000"/>
                                <w:sz w:val="18"/>
                                <w:szCs w:val="18"/>
                              </w:rPr>
                              <w:t>glTexParameterf(</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GL_TEXTURE_MIN_FILTER</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GL_LINEAR_MIPMAP_NEAREST</w:t>
                            </w:r>
                            <w:proofErr w:type="gramStart"/>
                            <w:r w:rsidRPr="00943A52">
                              <w:rPr>
                                <w:rFonts w:ascii="Consolas" w:hAnsi="Consolas" w:cs="Consolas"/>
                                <w:color w:val="000000"/>
                                <w:sz w:val="18"/>
                                <w:szCs w:val="18"/>
                              </w:rPr>
                              <w:t>);</w:t>
                            </w:r>
                            <w:proofErr w:type="gramEnd"/>
                          </w:p>
                          <w:p w14:paraId="7174AC84"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when texture area is large, bilinear filter the original</w:t>
                            </w:r>
                          </w:p>
                          <w:p w14:paraId="240B3180"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glTexParameterf(</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GL_TEXTURE_MAG_FILTER</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GL_LINEAR</w:t>
                            </w:r>
                            <w:proofErr w:type="gramStart"/>
                            <w:r w:rsidRPr="00943A52">
                              <w:rPr>
                                <w:rFonts w:ascii="Consolas" w:hAnsi="Consolas" w:cs="Consolas"/>
                                <w:color w:val="000000"/>
                                <w:sz w:val="18"/>
                                <w:szCs w:val="18"/>
                              </w:rPr>
                              <w:t>);</w:t>
                            </w:r>
                            <w:proofErr w:type="gramEnd"/>
                          </w:p>
                          <w:p w14:paraId="5C76C48E"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535F593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the texture wraps over at the edges (repeat)</w:t>
                            </w:r>
                          </w:p>
                          <w:p w14:paraId="0BEFA1AD"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glTexParameterf(</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GL_TEXTURE_WRAP_S</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GL_REPEAT</w:t>
                            </w:r>
                            <w:proofErr w:type="gramStart"/>
                            <w:r w:rsidRPr="00943A52">
                              <w:rPr>
                                <w:rFonts w:ascii="Consolas" w:hAnsi="Consolas" w:cs="Consolas"/>
                                <w:color w:val="000000"/>
                                <w:sz w:val="18"/>
                                <w:szCs w:val="18"/>
                              </w:rPr>
                              <w:t>);</w:t>
                            </w:r>
                            <w:proofErr w:type="gramEnd"/>
                          </w:p>
                          <w:p w14:paraId="031A30E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glTexParameterf(</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GL_TEXTURE_WRAP_T</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GL_REPEAT</w:t>
                            </w:r>
                            <w:proofErr w:type="gramStart"/>
                            <w:r w:rsidRPr="00943A52">
                              <w:rPr>
                                <w:rFonts w:ascii="Consolas" w:hAnsi="Consolas" w:cs="Consolas"/>
                                <w:color w:val="000000"/>
                                <w:sz w:val="18"/>
                                <w:szCs w:val="18"/>
                              </w:rPr>
                              <w:t>);</w:t>
                            </w:r>
                            <w:proofErr w:type="gramEnd"/>
                          </w:p>
                          <w:p w14:paraId="1ED20913"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now build the mipmaps</w:t>
                            </w:r>
                          </w:p>
                          <w:p w14:paraId="7AB2CF81"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gluBuild2DMipmaps(</w:t>
                            </w:r>
                            <w:r w:rsidRPr="00943A52">
                              <w:rPr>
                                <w:rFonts w:ascii="Consolas" w:hAnsi="Consolas" w:cs="Consolas"/>
                                <w:color w:val="6F008A"/>
                                <w:sz w:val="18"/>
                                <w:szCs w:val="18"/>
                              </w:rPr>
                              <w:t>GL_TEXTURE_2D</w:t>
                            </w:r>
                            <w:r w:rsidRPr="00943A52">
                              <w:rPr>
                                <w:rFonts w:ascii="Consolas" w:hAnsi="Consolas" w:cs="Consolas"/>
                                <w:color w:val="000000"/>
                                <w:sz w:val="18"/>
                                <w:szCs w:val="18"/>
                              </w:rPr>
                              <w:t>, 4,</w:t>
                            </w:r>
                          </w:p>
                          <w:p w14:paraId="38CF8226" w14:textId="77777777" w:rsidR="00046CFA" w:rsidRPr="00943A52" w:rsidRDefault="00046CFA" w:rsidP="00DA38CA">
                            <w:pPr>
                              <w:autoSpaceDE w:val="0"/>
                              <w:autoSpaceDN w:val="0"/>
                              <w:adjustRightInd w:val="0"/>
                              <w:spacing w:after="0" w:line="240" w:lineRule="auto"/>
                              <w:ind w:firstLine="720"/>
                              <w:rPr>
                                <w:rFonts w:ascii="Consolas" w:hAnsi="Consolas" w:cs="Consolas"/>
                                <w:color w:val="000000"/>
                                <w:sz w:val="18"/>
                                <w:szCs w:val="18"/>
                              </w:rPr>
                            </w:pPr>
                            <w:r w:rsidRPr="00943A52">
                              <w:rPr>
                                <w:rFonts w:ascii="Consolas" w:hAnsi="Consolas" w:cs="Consolas"/>
                                <w:color w:val="000000"/>
                                <w:sz w:val="18"/>
                                <w:szCs w:val="18"/>
                              </w:rPr>
                              <w:t>img.get_width(), img.get_height(),</w:t>
                            </w:r>
                          </w:p>
                          <w:p w14:paraId="0BC0B011"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ab/>
                              <w:t>img.get_image_format(), img.get_data_type(), img.get_image()</w:t>
                            </w:r>
                            <w:proofErr w:type="gramStart"/>
                            <w:r w:rsidRPr="00943A52">
                              <w:rPr>
                                <w:rFonts w:ascii="Consolas" w:hAnsi="Consolas" w:cs="Consolas"/>
                                <w:color w:val="000000"/>
                                <w:sz w:val="18"/>
                                <w:szCs w:val="18"/>
                              </w:rPr>
                              <w:t>);</w:t>
                            </w:r>
                            <w:proofErr w:type="gramEnd"/>
                          </w:p>
                          <w:p w14:paraId="7A2F41DB"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glBindTexture(</w:t>
                            </w:r>
                            <w:r w:rsidRPr="00943A52">
                              <w:rPr>
                                <w:rFonts w:ascii="Consolas" w:hAnsi="Consolas" w:cs="Consolas"/>
                                <w:color w:val="6F008A"/>
                                <w:sz w:val="18"/>
                                <w:szCs w:val="18"/>
                              </w:rPr>
                              <w:t>GL_TEXTURE_2D</w:t>
                            </w:r>
                            <w:r w:rsidRPr="00943A52">
                              <w:rPr>
                                <w:rFonts w:ascii="Consolas" w:hAnsi="Consolas" w:cs="Consolas"/>
                                <w:color w:val="000000"/>
                                <w:sz w:val="18"/>
                                <w:szCs w:val="18"/>
                              </w:rPr>
                              <w:t>, 0</w:t>
                            </w:r>
                            <w:proofErr w:type="gramStart"/>
                            <w:r w:rsidRPr="00943A52">
                              <w:rPr>
                                <w:rFonts w:ascii="Consolas" w:hAnsi="Consolas" w:cs="Consolas"/>
                                <w:color w:val="000000"/>
                                <w:sz w:val="18"/>
                                <w:szCs w:val="18"/>
                              </w:rPr>
                              <w:t>);</w:t>
                            </w:r>
                            <w:proofErr w:type="gramEnd"/>
                          </w:p>
                          <w:p w14:paraId="01FE6BEB"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img.release();</w:t>
                            </w:r>
                            <w:r w:rsidRPr="00943A52">
                              <w:rPr>
                                <w:rFonts w:ascii="Consolas" w:hAnsi="Consolas" w:cs="Consolas"/>
                                <w:color w:val="008000"/>
                                <w:sz w:val="18"/>
                                <w:szCs w:val="18"/>
                              </w:rPr>
                              <w:t xml:space="preserve">// release the TGA </w:t>
                            </w:r>
                            <w:proofErr w:type="gramStart"/>
                            <w:r w:rsidRPr="00943A52">
                              <w:rPr>
                                <w:rFonts w:ascii="Consolas" w:hAnsi="Consolas" w:cs="Consolas"/>
                                <w:color w:val="008000"/>
                                <w:sz w:val="18"/>
                                <w:szCs w:val="18"/>
                              </w:rPr>
                              <w:t>image</w:t>
                            </w:r>
                            <w:proofErr w:type="gramEnd"/>
                          </w:p>
                          <w:p w14:paraId="187EC581"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526BA30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FF"/>
                                <w:sz w:val="18"/>
                                <w:szCs w:val="18"/>
                              </w:rPr>
                              <w:t>return</w:t>
                            </w:r>
                            <w:r w:rsidRPr="00943A52">
                              <w:rPr>
                                <w:rFonts w:ascii="Consolas" w:hAnsi="Consolas" w:cs="Consolas"/>
                                <w:color w:val="000000"/>
                                <w:sz w:val="18"/>
                                <w:szCs w:val="18"/>
                              </w:rPr>
                              <w:t xml:space="preserve"> </w:t>
                            </w:r>
                            <w:proofErr w:type="gramStart"/>
                            <w:r w:rsidRPr="00943A52">
                              <w:rPr>
                                <w:rFonts w:ascii="Consolas" w:hAnsi="Consolas" w:cs="Consolas"/>
                                <w:color w:val="000000"/>
                                <w:sz w:val="18"/>
                                <w:szCs w:val="18"/>
                              </w:rPr>
                              <w:t>tex;</w:t>
                            </w:r>
                            <w:proofErr w:type="gramEnd"/>
                          </w:p>
                          <w:p w14:paraId="0659569A"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inline>
            </w:drawing>
          </mc:Choice>
          <mc:Fallback>
            <w:pict>
              <v:shape w14:anchorId="408937EB" id="_x0000_s1071" type="#_x0000_t202" style="width:485.85pt;height:4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" fillcolor="#d5dce4 [671]">
                <v:textbox>
                  <w:txbxContent>
                    <w:p w14:paraId="27C06AA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2B91AF"/>
                          <w:sz w:val="18"/>
                          <w:szCs w:val="18"/>
                        </w:rPr>
                        <w:t>GLuint</w:t>
                      </w:r>
                      <w:r w:rsidRPr="00943A52">
                        <w:rPr>
                          <w:rFonts w:ascii="Consolas" w:hAnsi="Consolas" w:cs="Consolas"/>
                          <w:color w:val="000000"/>
                          <w:sz w:val="18"/>
                          <w:szCs w:val="18"/>
                        </w:rPr>
                        <w:t xml:space="preserve"> load_texture(</w:t>
                      </w:r>
                      <w:r w:rsidRPr="00943A52">
                        <w:rPr>
                          <w:rFonts w:ascii="Consolas" w:hAnsi="Consolas" w:cs="Consolas"/>
                          <w:color w:val="0000FF"/>
                          <w:sz w:val="18"/>
                          <w:szCs w:val="18"/>
                        </w:rPr>
                        <w:t>const</w:t>
                      </w:r>
                      <w:r w:rsidRPr="00943A52">
                        <w:rPr>
                          <w:rFonts w:ascii="Consolas" w:hAnsi="Consolas" w:cs="Consolas"/>
                          <w:color w:val="000000"/>
                          <w:sz w:val="18"/>
                          <w:szCs w:val="18"/>
                        </w:rPr>
                        <w:t xml:space="preserve"> </w:t>
                      </w:r>
                      <w:r w:rsidRPr="00943A52">
                        <w:rPr>
                          <w:rFonts w:ascii="Consolas" w:hAnsi="Consolas" w:cs="Consolas"/>
                          <w:color w:val="0000FF"/>
                          <w:sz w:val="18"/>
                          <w:szCs w:val="18"/>
                        </w:rPr>
                        <w:t>char</w:t>
                      </w:r>
                      <w:r w:rsidRPr="00943A52">
                        <w:rPr>
                          <w:rFonts w:ascii="Consolas" w:hAnsi="Consolas" w:cs="Consolas"/>
                          <w:color w:val="000000"/>
                          <w:sz w:val="18"/>
                          <w:szCs w:val="18"/>
                        </w:rPr>
                        <w:t xml:space="preserve">* </w:t>
                      </w:r>
                      <w:r w:rsidRPr="00943A52">
                        <w:rPr>
                          <w:rFonts w:ascii="Consolas" w:hAnsi="Consolas" w:cs="Consolas"/>
                          <w:color w:val="808080"/>
                          <w:sz w:val="18"/>
                          <w:szCs w:val="18"/>
                        </w:rPr>
                        <w:t>fname</w:t>
                      </w:r>
                      <w:r w:rsidRPr="00943A52">
                        <w:rPr>
                          <w:rFonts w:ascii="Consolas" w:hAnsi="Consolas" w:cs="Consolas"/>
                          <w:color w:val="000000"/>
                          <w:sz w:val="18"/>
                          <w:szCs w:val="18"/>
                        </w:rPr>
                        <w:t>)</w:t>
                      </w:r>
                    </w:p>
                    <w:p w14:paraId="1BC97319"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w:t>
                      </w:r>
                    </w:p>
                    <w:p w14:paraId="1A51506A"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43A52">
                        <w:rPr>
                          <w:rFonts w:ascii="Consolas" w:hAnsi="Consolas" w:cs="Consolas"/>
                          <w:color w:val="2B91AF"/>
                          <w:sz w:val="18"/>
                          <w:szCs w:val="18"/>
                        </w:rPr>
                        <w:t>GLuint</w:t>
                      </w:r>
                      <w:r w:rsidRPr="00943A52">
                        <w:rPr>
                          <w:rFonts w:ascii="Consolas" w:hAnsi="Consolas" w:cs="Consolas"/>
                          <w:color w:val="000000"/>
                          <w:sz w:val="18"/>
                          <w:szCs w:val="18"/>
                        </w:rPr>
                        <w:t xml:space="preserve"> tex = -1;</w:t>
                      </w:r>
                      <w:r>
                        <w:rPr>
                          <w:rFonts w:ascii="Consolas" w:hAnsi="Consolas" w:cs="Consolas"/>
                          <w:color w:val="000000"/>
                          <w:sz w:val="18"/>
                          <w:szCs w:val="18"/>
                        </w:rPr>
                        <w:t xml:space="preserve"> </w:t>
                      </w:r>
                      <w:r w:rsidRPr="00943A52">
                        <w:rPr>
                          <w:rFonts w:ascii="Consolas" w:hAnsi="Consolas" w:cs="Consolas"/>
                          <w:color w:val="008000"/>
                          <w:sz w:val="18"/>
                          <w:szCs w:val="18"/>
                        </w:rPr>
                        <w:t>// default return is failure</w:t>
                      </w:r>
                    </w:p>
                    <w:p w14:paraId="3C86AD2D"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15AE79CE"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43A52">
                        <w:rPr>
                          <w:rFonts w:ascii="Consolas" w:hAnsi="Consolas" w:cs="Consolas"/>
                          <w:color w:val="2B91AF"/>
                          <w:sz w:val="18"/>
                          <w:szCs w:val="18"/>
                        </w:rPr>
                        <w:t>cg_image</w:t>
                      </w:r>
                      <w:r w:rsidRPr="00943A52">
                        <w:rPr>
                          <w:rFonts w:ascii="Consolas" w:hAnsi="Consolas" w:cs="Consolas"/>
                          <w:color w:val="000000"/>
                          <w:sz w:val="18"/>
                          <w:szCs w:val="18"/>
                        </w:rPr>
                        <w:t xml:space="preserve"> img;</w:t>
                      </w:r>
                      <w:r>
                        <w:rPr>
                          <w:rFonts w:ascii="Consolas" w:hAnsi="Consolas" w:cs="Consolas"/>
                          <w:color w:val="000000"/>
                          <w:sz w:val="18"/>
                          <w:szCs w:val="18"/>
                        </w:rPr>
                        <w:t xml:space="preserve">    </w:t>
                      </w:r>
                      <w:r w:rsidRPr="00943A52">
                        <w:rPr>
                          <w:rFonts w:ascii="Consolas" w:hAnsi="Consolas" w:cs="Consolas"/>
                          <w:color w:val="008000"/>
                          <w:sz w:val="18"/>
                          <w:szCs w:val="18"/>
                        </w:rPr>
                        <w:t xml:space="preserve">// try to load the TGA </w:t>
                      </w:r>
                      <w:proofErr w:type="gramStart"/>
                      <w:r w:rsidRPr="00943A52">
                        <w:rPr>
                          <w:rFonts w:ascii="Consolas" w:hAnsi="Consolas" w:cs="Consolas"/>
                          <w:color w:val="008000"/>
                          <w:sz w:val="18"/>
                          <w:szCs w:val="18"/>
                        </w:rPr>
                        <w:t>image</w:t>
                      </w:r>
                      <w:proofErr w:type="gramEnd"/>
                    </w:p>
                    <w:p w14:paraId="6183A13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FF"/>
                          <w:sz w:val="18"/>
                          <w:szCs w:val="18"/>
                        </w:rPr>
                        <w:t>if</w:t>
                      </w:r>
                      <w:r w:rsidRPr="00943A52">
                        <w:rPr>
                          <w:rFonts w:ascii="Consolas" w:hAnsi="Consolas" w:cs="Consolas"/>
                          <w:color w:val="000000"/>
                          <w:sz w:val="18"/>
                          <w:szCs w:val="18"/>
                        </w:rPr>
                        <w:t xml:space="preserve"> (!img.load(</w:t>
                      </w:r>
                      <w:r w:rsidRPr="00943A52">
                        <w:rPr>
                          <w:rFonts w:ascii="Consolas" w:hAnsi="Consolas" w:cs="Consolas"/>
                          <w:color w:val="808080"/>
                          <w:sz w:val="18"/>
                          <w:szCs w:val="18"/>
                        </w:rPr>
                        <w:t>fname</w:t>
                      </w:r>
                      <w:r w:rsidRPr="00943A52">
                        <w:rPr>
                          <w:rFonts w:ascii="Consolas" w:hAnsi="Consolas" w:cs="Consolas"/>
                          <w:color w:val="000000"/>
                          <w:sz w:val="18"/>
                          <w:szCs w:val="18"/>
                        </w:rPr>
                        <w:t>))</w:t>
                      </w:r>
                    </w:p>
                    <w:p w14:paraId="11CD6CFE"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ab/>
                      </w:r>
                      <w:r w:rsidRPr="00943A52">
                        <w:rPr>
                          <w:rFonts w:ascii="Consolas" w:hAnsi="Consolas" w:cs="Consolas"/>
                          <w:color w:val="0000FF"/>
                          <w:sz w:val="18"/>
                          <w:szCs w:val="18"/>
                        </w:rPr>
                        <w:t>return</w:t>
                      </w:r>
                      <w:r w:rsidRPr="00943A52">
                        <w:rPr>
                          <w:rFonts w:ascii="Consolas" w:hAnsi="Consolas" w:cs="Consolas"/>
                          <w:color w:val="000000"/>
                          <w:sz w:val="18"/>
                          <w:szCs w:val="18"/>
                        </w:rPr>
                        <w:t xml:space="preserve"> tex;</w:t>
                      </w:r>
                      <w:r>
                        <w:rPr>
                          <w:rFonts w:ascii="Consolas" w:hAnsi="Consolas" w:cs="Consolas"/>
                          <w:color w:val="000000"/>
                          <w:sz w:val="18"/>
                          <w:szCs w:val="18"/>
                        </w:rPr>
                        <w:t xml:space="preserve">   </w:t>
                      </w:r>
                      <w:r w:rsidRPr="00943A52">
                        <w:rPr>
                          <w:rFonts w:ascii="Consolas" w:hAnsi="Consolas" w:cs="Consolas"/>
                          <w:color w:val="008000"/>
                          <w:sz w:val="18"/>
                          <w:szCs w:val="18"/>
                        </w:rPr>
                        <w:t>// return failure (invalid OpenGL id)</w:t>
                      </w:r>
                    </w:p>
                    <w:p w14:paraId="10DAF8D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3B89C65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how bytes are aligned in memory</w:t>
                      </w:r>
                    </w:p>
                    <w:p w14:paraId="2F8A0CA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glPixelStorei(</w:t>
                      </w:r>
                      <w:r w:rsidRPr="00943A52">
                        <w:rPr>
                          <w:rFonts w:ascii="Consolas" w:hAnsi="Consolas" w:cs="Consolas"/>
                          <w:color w:val="6F008A"/>
                          <w:sz w:val="18"/>
                          <w:szCs w:val="18"/>
                        </w:rPr>
                        <w:t>GL_UNPACK_ALIGNMENT</w:t>
                      </w:r>
                      <w:r w:rsidRPr="00943A52">
                        <w:rPr>
                          <w:rFonts w:ascii="Consolas" w:hAnsi="Consolas" w:cs="Consolas"/>
                          <w:color w:val="000000"/>
                          <w:sz w:val="18"/>
                          <w:szCs w:val="18"/>
                        </w:rPr>
                        <w:t>, 1</w:t>
                      </w:r>
                      <w:proofErr w:type="gramStart"/>
                      <w:r w:rsidRPr="00943A52">
                        <w:rPr>
                          <w:rFonts w:ascii="Consolas" w:hAnsi="Consolas" w:cs="Consolas"/>
                          <w:color w:val="000000"/>
                          <w:sz w:val="18"/>
                          <w:szCs w:val="18"/>
                        </w:rPr>
                        <w:t>);</w:t>
                      </w:r>
                      <w:proofErr w:type="gramEnd"/>
                    </w:p>
                    <w:p w14:paraId="5E1567B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enable textures for the following commands</w:t>
                      </w:r>
                    </w:p>
                    <w:p w14:paraId="7637F47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glEnable(</w:t>
                      </w:r>
                      <w:r w:rsidRPr="00943A52">
                        <w:rPr>
                          <w:rFonts w:ascii="Consolas" w:hAnsi="Consolas" w:cs="Consolas"/>
                          <w:color w:val="6F008A"/>
                          <w:sz w:val="18"/>
                          <w:szCs w:val="18"/>
                        </w:rPr>
                        <w:t>GL_TEXTURE_2D</w:t>
                      </w:r>
                      <w:proofErr w:type="gramStart"/>
                      <w:r w:rsidRPr="00943A52">
                        <w:rPr>
                          <w:rFonts w:ascii="Consolas" w:hAnsi="Consolas" w:cs="Consolas"/>
                          <w:color w:val="000000"/>
                          <w:sz w:val="18"/>
                          <w:szCs w:val="18"/>
                        </w:rPr>
                        <w:t>);</w:t>
                      </w:r>
                      <w:proofErr w:type="gramEnd"/>
                    </w:p>
                    <w:p w14:paraId="5BABAE5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644CF3E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we will generate a texture with mipmaps</w:t>
                      </w:r>
                    </w:p>
                    <w:p w14:paraId="773702F8"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glTexParameteri(</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GL_GENERATE_MIPMAP</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GL_TRUE</w:t>
                      </w:r>
                      <w:proofErr w:type="gramStart"/>
                      <w:r w:rsidRPr="00943A52">
                        <w:rPr>
                          <w:rFonts w:ascii="Consolas" w:hAnsi="Consolas" w:cs="Consolas"/>
                          <w:color w:val="000000"/>
                          <w:sz w:val="18"/>
                          <w:szCs w:val="18"/>
                        </w:rPr>
                        <w:t>);</w:t>
                      </w:r>
                      <w:proofErr w:type="gramEnd"/>
                    </w:p>
                    <w:p w14:paraId="1479DA8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generate texture</w:t>
                      </w:r>
                    </w:p>
                    <w:p w14:paraId="21C25A2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glGenTextures(1, &amp;tex</w:t>
                      </w:r>
                      <w:proofErr w:type="gramStart"/>
                      <w:r w:rsidRPr="00943A52">
                        <w:rPr>
                          <w:rFonts w:ascii="Consolas" w:hAnsi="Consolas" w:cs="Consolas"/>
                          <w:color w:val="000000"/>
                          <w:sz w:val="18"/>
                          <w:szCs w:val="18"/>
                        </w:rPr>
                        <w:t>);</w:t>
                      </w:r>
                      <w:proofErr w:type="gramEnd"/>
                    </w:p>
                    <w:p w14:paraId="380A02A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and make it the current processing object</w:t>
                      </w:r>
                    </w:p>
                    <w:p w14:paraId="7313C09D"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glBindTexture(</w:t>
                      </w:r>
                      <w:r w:rsidRPr="00943A52">
                        <w:rPr>
                          <w:rFonts w:ascii="Consolas" w:hAnsi="Consolas" w:cs="Consolas"/>
                          <w:color w:val="6F008A"/>
                          <w:sz w:val="18"/>
                          <w:szCs w:val="18"/>
                        </w:rPr>
                        <w:t>GL_TEXTURE_2D</w:t>
                      </w:r>
                      <w:r w:rsidRPr="00943A52">
                        <w:rPr>
                          <w:rFonts w:ascii="Consolas" w:hAnsi="Consolas" w:cs="Consolas"/>
                          <w:color w:val="000000"/>
                          <w:sz w:val="18"/>
                          <w:szCs w:val="18"/>
                        </w:rPr>
                        <w:t>, tex</w:t>
                      </w:r>
                      <w:proofErr w:type="gramStart"/>
                      <w:r w:rsidRPr="00943A52">
                        <w:rPr>
                          <w:rFonts w:ascii="Consolas" w:hAnsi="Consolas" w:cs="Consolas"/>
                          <w:color w:val="000000"/>
                          <w:sz w:val="18"/>
                          <w:szCs w:val="18"/>
                        </w:rPr>
                        <w:t>);</w:t>
                      </w:r>
                      <w:proofErr w:type="gramEnd"/>
                    </w:p>
                    <w:p w14:paraId="57D136FA"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1036FD0C"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 xml:space="preserve">    </w:t>
                      </w:r>
                      <w:r w:rsidRPr="00943A52">
                        <w:rPr>
                          <w:rFonts w:ascii="Consolas" w:hAnsi="Consolas" w:cs="Consolas"/>
                          <w:color w:val="008000"/>
                          <w:sz w:val="18"/>
                          <w:szCs w:val="18"/>
                        </w:rPr>
                        <w:t>// how texture values (colors) are interpreted</w:t>
                      </w:r>
                    </w:p>
                    <w:p w14:paraId="2896823D"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glTexEnvf(</w:t>
                      </w:r>
                      <w:r w:rsidRPr="00943A52">
                        <w:rPr>
                          <w:rFonts w:ascii="Consolas" w:hAnsi="Consolas" w:cs="Consolas"/>
                          <w:color w:val="6F008A"/>
                          <w:sz w:val="18"/>
                          <w:szCs w:val="18"/>
                        </w:rPr>
                        <w:t>GL_TEXTURE_ENV</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GL_TEXTURE_ENV_MODE</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GL_MODULATE</w:t>
                      </w:r>
                      <w:proofErr w:type="gramStart"/>
                      <w:r w:rsidRPr="00943A52">
                        <w:rPr>
                          <w:rFonts w:ascii="Consolas" w:hAnsi="Consolas" w:cs="Consolas"/>
                          <w:color w:val="000000"/>
                          <w:sz w:val="18"/>
                          <w:szCs w:val="18"/>
                        </w:rPr>
                        <w:t>);</w:t>
                      </w:r>
                      <w:proofErr w:type="gramEnd"/>
                    </w:p>
                    <w:p w14:paraId="310F1F93"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when texture area is small, bilinear filter the closest mipmap</w:t>
                      </w:r>
                    </w:p>
                    <w:p w14:paraId="2C3B13D5"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43A52">
                        <w:rPr>
                          <w:rFonts w:ascii="Consolas" w:hAnsi="Consolas" w:cs="Consolas"/>
                          <w:color w:val="000000"/>
                          <w:sz w:val="18"/>
                          <w:szCs w:val="18"/>
                        </w:rPr>
                        <w:t>glTexParameterf(</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GL_TEXTURE_MIN_FILTER</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GL_LINEAR_MIPMAP_NEAREST</w:t>
                      </w:r>
                      <w:proofErr w:type="gramStart"/>
                      <w:r w:rsidRPr="00943A52">
                        <w:rPr>
                          <w:rFonts w:ascii="Consolas" w:hAnsi="Consolas" w:cs="Consolas"/>
                          <w:color w:val="000000"/>
                          <w:sz w:val="18"/>
                          <w:szCs w:val="18"/>
                        </w:rPr>
                        <w:t>);</w:t>
                      </w:r>
                      <w:proofErr w:type="gramEnd"/>
                    </w:p>
                    <w:p w14:paraId="7174AC84"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when texture area is large, bilinear filter the original</w:t>
                      </w:r>
                    </w:p>
                    <w:p w14:paraId="240B3180"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glTexParameterf(</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GL_TEXTURE_MAG_FILTER</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GL_LINEAR</w:t>
                      </w:r>
                      <w:proofErr w:type="gramStart"/>
                      <w:r w:rsidRPr="00943A52">
                        <w:rPr>
                          <w:rFonts w:ascii="Consolas" w:hAnsi="Consolas" w:cs="Consolas"/>
                          <w:color w:val="000000"/>
                          <w:sz w:val="18"/>
                          <w:szCs w:val="18"/>
                        </w:rPr>
                        <w:t>);</w:t>
                      </w:r>
                      <w:proofErr w:type="gramEnd"/>
                    </w:p>
                    <w:p w14:paraId="5C76C48E"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535F593F"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the texture wraps over at the edges (repeat)</w:t>
                      </w:r>
                    </w:p>
                    <w:p w14:paraId="0BEFA1AD"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glTexParameterf(</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GL_TEXTURE_WRAP_S</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GL_REPEAT</w:t>
                      </w:r>
                      <w:proofErr w:type="gramStart"/>
                      <w:r w:rsidRPr="00943A52">
                        <w:rPr>
                          <w:rFonts w:ascii="Consolas" w:hAnsi="Consolas" w:cs="Consolas"/>
                          <w:color w:val="000000"/>
                          <w:sz w:val="18"/>
                          <w:szCs w:val="18"/>
                        </w:rPr>
                        <w:t>);</w:t>
                      </w:r>
                      <w:proofErr w:type="gramEnd"/>
                    </w:p>
                    <w:p w14:paraId="031A30E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glTexParameterf(</w:t>
                      </w:r>
                      <w:r w:rsidRPr="00943A52">
                        <w:rPr>
                          <w:rFonts w:ascii="Consolas" w:hAnsi="Consolas" w:cs="Consolas"/>
                          <w:color w:val="6F008A"/>
                          <w:sz w:val="18"/>
                          <w:szCs w:val="18"/>
                        </w:rPr>
                        <w:t>GL_TEXTURE_2D</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GL_TEXTURE_WRAP_T</w:t>
                      </w:r>
                      <w:r w:rsidRPr="00943A52">
                        <w:rPr>
                          <w:rFonts w:ascii="Consolas" w:hAnsi="Consolas" w:cs="Consolas"/>
                          <w:color w:val="000000"/>
                          <w:sz w:val="18"/>
                          <w:szCs w:val="18"/>
                        </w:rPr>
                        <w:t xml:space="preserve">, </w:t>
                      </w:r>
                      <w:r w:rsidRPr="00943A52">
                        <w:rPr>
                          <w:rFonts w:ascii="Consolas" w:hAnsi="Consolas" w:cs="Consolas"/>
                          <w:color w:val="6F008A"/>
                          <w:sz w:val="18"/>
                          <w:szCs w:val="18"/>
                        </w:rPr>
                        <w:t>GL_REPEAT</w:t>
                      </w:r>
                      <w:proofErr w:type="gramStart"/>
                      <w:r w:rsidRPr="00943A52">
                        <w:rPr>
                          <w:rFonts w:ascii="Consolas" w:hAnsi="Consolas" w:cs="Consolas"/>
                          <w:color w:val="000000"/>
                          <w:sz w:val="18"/>
                          <w:szCs w:val="18"/>
                        </w:rPr>
                        <w:t>);</w:t>
                      </w:r>
                      <w:proofErr w:type="gramEnd"/>
                    </w:p>
                    <w:p w14:paraId="1ED20913"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8000"/>
                          <w:sz w:val="18"/>
                          <w:szCs w:val="18"/>
                        </w:rPr>
                        <w:t>// now build the mipmaps</w:t>
                      </w:r>
                    </w:p>
                    <w:p w14:paraId="7AB2CF81"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gluBuild2DMipmaps(</w:t>
                      </w:r>
                      <w:r w:rsidRPr="00943A52">
                        <w:rPr>
                          <w:rFonts w:ascii="Consolas" w:hAnsi="Consolas" w:cs="Consolas"/>
                          <w:color w:val="6F008A"/>
                          <w:sz w:val="18"/>
                          <w:szCs w:val="18"/>
                        </w:rPr>
                        <w:t>GL_TEXTURE_2D</w:t>
                      </w:r>
                      <w:r w:rsidRPr="00943A52">
                        <w:rPr>
                          <w:rFonts w:ascii="Consolas" w:hAnsi="Consolas" w:cs="Consolas"/>
                          <w:color w:val="000000"/>
                          <w:sz w:val="18"/>
                          <w:szCs w:val="18"/>
                        </w:rPr>
                        <w:t>, 4,</w:t>
                      </w:r>
                    </w:p>
                    <w:p w14:paraId="38CF8226" w14:textId="77777777" w:rsidR="00046CFA" w:rsidRPr="00943A52" w:rsidRDefault="00046CFA" w:rsidP="00DA38CA">
                      <w:pPr>
                        <w:autoSpaceDE w:val="0"/>
                        <w:autoSpaceDN w:val="0"/>
                        <w:adjustRightInd w:val="0"/>
                        <w:spacing w:after="0" w:line="240" w:lineRule="auto"/>
                        <w:ind w:firstLine="720"/>
                        <w:rPr>
                          <w:rFonts w:ascii="Consolas" w:hAnsi="Consolas" w:cs="Consolas"/>
                          <w:color w:val="000000"/>
                          <w:sz w:val="18"/>
                          <w:szCs w:val="18"/>
                        </w:rPr>
                      </w:pPr>
                      <w:r w:rsidRPr="00943A52">
                        <w:rPr>
                          <w:rFonts w:ascii="Consolas" w:hAnsi="Consolas" w:cs="Consolas"/>
                          <w:color w:val="000000"/>
                          <w:sz w:val="18"/>
                          <w:szCs w:val="18"/>
                        </w:rPr>
                        <w:t>img.get_width(), img.get_height(),</w:t>
                      </w:r>
                    </w:p>
                    <w:p w14:paraId="0BC0B011"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ab/>
                        <w:t>img.get_image_format(), img.get_data_type(), img.get_image()</w:t>
                      </w:r>
                      <w:proofErr w:type="gramStart"/>
                      <w:r w:rsidRPr="00943A52">
                        <w:rPr>
                          <w:rFonts w:ascii="Consolas" w:hAnsi="Consolas" w:cs="Consolas"/>
                          <w:color w:val="000000"/>
                          <w:sz w:val="18"/>
                          <w:szCs w:val="18"/>
                        </w:rPr>
                        <w:t>);</w:t>
                      </w:r>
                      <w:proofErr w:type="gramEnd"/>
                    </w:p>
                    <w:p w14:paraId="7A2F41DB"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glBindTexture(</w:t>
                      </w:r>
                      <w:r w:rsidRPr="00943A52">
                        <w:rPr>
                          <w:rFonts w:ascii="Consolas" w:hAnsi="Consolas" w:cs="Consolas"/>
                          <w:color w:val="6F008A"/>
                          <w:sz w:val="18"/>
                          <w:szCs w:val="18"/>
                        </w:rPr>
                        <w:t>GL_TEXTURE_2D</w:t>
                      </w:r>
                      <w:r w:rsidRPr="00943A52">
                        <w:rPr>
                          <w:rFonts w:ascii="Consolas" w:hAnsi="Consolas" w:cs="Consolas"/>
                          <w:color w:val="000000"/>
                          <w:sz w:val="18"/>
                          <w:szCs w:val="18"/>
                        </w:rPr>
                        <w:t>, 0</w:t>
                      </w:r>
                      <w:proofErr w:type="gramStart"/>
                      <w:r w:rsidRPr="00943A52">
                        <w:rPr>
                          <w:rFonts w:ascii="Consolas" w:hAnsi="Consolas" w:cs="Consolas"/>
                          <w:color w:val="000000"/>
                          <w:sz w:val="18"/>
                          <w:szCs w:val="18"/>
                        </w:rPr>
                        <w:t>);</w:t>
                      </w:r>
                      <w:proofErr w:type="gramEnd"/>
                    </w:p>
                    <w:p w14:paraId="01FE6BEB"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00"/>
                          <w:sz w:val="18"/>
                          <w:szCs w:val="18"/>
                        </w:rPr>
                        <w:t>img.release();</w:t>
                      </w:r>
                      <w:r w:rsidRPr="00943A52">
                        <w:rPr>
                          <w:rFonts w:ascii="Consolas" w:hAnsi="Consolas" w:cs="Consolas"/>
                          <w:color w:val="008000"/>
                          <w:sz w:val="18"/>
                          <w:szCs w:val="18"/>
                        </w:rPr>
                        <w:t xml:space="preserve">// release the TGA </w:t>
                      </w:r>
                      <w:proofErr w:type="gramStart"/>
                      <w:r w:rsidRPr="00943A52">
                        <w:rPr>
                          <w:rFonts w:ascii="Consolas" w:hAnsi="Consolas" w:cs="Consolas"/>
                          <w:color w:val="008000"/>
                          <w:sz w:val="18"/>
                          <w:szCs w:val="18"/>
                        </w:rPr>
                        <w:t>image</w:t>
                      </w:r>
                      <w:proofErr w:type="gramEnd"/>
                    </w:p>
                    <w:p w14:paraId="187EC581"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p>
                    <w:p w14:paraId="526BA302"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943A52">
                        <w:rPr>
                          <w:rFonts w:ascii="Consolas" w:hAnsi="Consolas" w:cs="Consolas"/>
                          <w:color w:val="0000FF"/>
                          <w:sz w:val="18"/>
                          <w:szCs w:val="18"/>
                        </w:rPr>
                        <w:t>return</w:t>
                      </w:r>
                      <w:r w:rsidRPr="00943A52">
                        <w:rPr>
                          <w:rFonts w:ascii="Consolas" w:hAnsi="Consolas" w:cs="Consolas"/>
                          <w:color w:val="000000"/>
                          <w:sz w:val="18"/>
                          <w:szCs w:val="18"/>
                        </w:rPr>
                        <w:t xml:space="preserve"> </w:t>
                      </w:r>
                      <w:proofErr w:type="gramStart"/>
                      <w:r w:rsidRPr="00943A52">
                        <w:rPr>
                          <w:rFonts w:ascii="Consolas" w:hAnsi="Consolas" w:cs="Consolas"/>
                          <w:color w:val="000000"/>
                          <w:sz w:val="18"/>
                          <w:szCs w:val="18"/>
                        </w:rPr>
                        <w:t>tex;</w:t>
                      </w:r>
                      <w:proofErr w:type="gramEnd"/>
                    </w:p>
                    <w:p w14:paraId="0659569A" w14:textId="77777777" w:rsidR="00046CFA" w:rsidRPr="00943A52" w:rsidRDefault="00046CFA" w:rsidP="00DA38CA">
                      <w:pPr>
                        <w:autoSpaceDE w:val="0"/>
                        <w:autoSpaceDN w:val="0"/>
                        <w:adjustRightInd w:val="0"/>
                        <w:spacing w:after="0" w:line="240" w:lineRule="auto"/>
                        <w:rPr>
                          <w:rFonts w:ascii="Consolas" w:hAnsi="Consolas" w:cs="Consolas"/>
                          <w:color w:val="000000"/>
                          <w:sz w:val="18"/>
                          <w:szCs w:val="18"/>
                        </w:rPr>
                      </w:pPr>
                      <w:r w:rsidRPr="00943A52">
                        <w:rPr>
                          <w:rFonts w:ascii="Consolas" w:hAnsi="Consolas" w:cs="Consolas"/>
                          <w:color w:val="000000"/>
                          <w:sz w:val="18"/>
                          <w:szCs w:val="18"/>
                        </w:rPr>
                        <w:t>}</w:t>
                      </w:r>
                    </w:p>
                  </w:txbxContent>
                </v:textbox>
                <w10:anchorlock/>
              </v:shape>
            </w:pict>
          </mc:Fallback>
        </mc:AlternateContent>
      </w:r>
    </w:p>
    <w:p w14:paraId="2C5CFCFE" w14:textId="7D41C4C3" w:rsidR="00DA38CA" w:rsidRDefault="00DA38CA" w:rsidP="00DA38CA">
      <w:r>
        <w:t xml:space="preserve">After we setup the memory alignment, we enable the use of textures, and we declare the textures to have </w:t>
      </w:r>
      <w:r>
        <w:rPr>
          <w:i/>
          <w:iCs/>
        </w:rPr>
        <w:t>mipmaps</w:t>
      </w:r>
      <w:r>
        <w:t xml:space="preserve">. </w:t>
      </w:r>
      <w:r>
        <w:rPr>
          <w:i/>
          <w:iCs/>
        </w:rPr>
        <w:t>Mipmaps</w:t>
      </w:r>
      <w:r>
        <w:t xml:space="preserve"> are precalculated images, each of which is in lower resolution than the previous. </w:t>
      </w:r>
    </w:p>
    <w:p w14:paraId="06627810" w14:textId="55B35C5D" w:rsidR="00DA38CA" w:rsidRDefault="00804C57" w:rsidP="00DA38CA">
      <w:r>
        <w:rPr>
          <w:noProof/>
        </w:rPr>
        <w:drawing>
          <wp:anchor distT="0" distB="0" distL="114300" distR="114300" simplePos="0" relativeHeight="251668480" behindDoc="0" locked="0" layoutInCell="1" allowOverlap="1" wp14:anchorId="1FC46CAA" wp14:editId="4EFCEEC3">
            <wp:simplePos x="0" y="0"/>
            <wp:positionH relativeFrom="column">
              <wp:posOffset>3363595</wp:posOffset>
            </wp:positionH>
            <wp:positionV relativeFrom="paragraph">
              <wp:posOffset>30480</wp:posOffset>
            </wp:positionV>
            <wp:extent cx="2774315" cy="1849755"/>
            <wp:effectExtent l="0" t="0" r="6985"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4315" cy="1849755"/>
                    </a:xfrm>
                    <a:prstGeom prst="rect">
                      <a:avLst/>
                    </a:prstGeom>
                  </pic:spPr>
                </pic:pic>
              </a:graphicData>
            </a:graphic>
            <wp14:sizeRelH relativeFrom="margin">
              <wp14:pctWidth>0</wp14:pctWidth>
            </wp14:sizeRelH>
            <wp14:sizeRelV relativeFrom="margin">
              <wp14:pctHeight>0</wp14:pctHeight>
            </wp14:sizeRelV>
          </wp:anchor>
        </w:drawing>
      </w:r>
      <w:r w:rsidR="00DA38CA">
        <w:fldChar w:fldCharType="begin"/>
      </w:r>
      <w:r w:rsidR="00DA38CA">
        <w:instrText xml:space="preserve"> REF _Ref67308887 \h </w:instrText>
      </w:r>
      <w:r w:rsidR="00DA38CA">
        <w:fldChar w:fldCharType="separate"/>
      </w:r>
      <w:r w:rsidR="00A509E6">
        <w:t xml:space="preserve">Figure </w:t>
      </w:r>
      <w:r w:rsidR="00A509E6">
        <w:rPr>
          <w:noProof/>
        </w:rPr>
        <w:t>5</w:t>
      </w:r>
      <w:r w:rsidR="00A509E6">
        <w:t>:mipmap image</w:t>
      </w:r>
      <w:r w:rsidR="00DA38CA">
        <w:fldChar w:fldCharType="end"/>
      </w:r>
      <w:r w:rsidR="00DA38CA">
        <w:t xml:space="preserve"> shows a </w:t>
      </w:r>
      <w:r w:rsidR="00DA38CA" w:rsidRPr="00B938EE">
        <w:rPr>
          <w:i/>
          <w:iCs/>
        </w:rPr>
        <w:t>mipmap</w:t>
      </w:r>
      <w:r w:rsidR="00DA38CA">
        <w:t xml:space="preserve"> image. This image contains copies of progressively lower resolution of the original image. Using </w:t>
      </w:r>
      <w:r w:rsidR="00DA38CA" w:rsidRPr="00B938EE">
        <w:rPr>
          <w:i/>
          <w:iCs/>
        </w:rPr>
        <w:t>mipmaps</w:t>
      </w:r>
      <w:r w:rsidR="00DA38CA">
        <w:t xml:space="preserve"> allows OpenGL to use predefined images of lower resolution when needed instead of resampling the original image every time.</w:t>
      </w:r>
    </w:p>
    <w:p w14:paraId="0AA4C4D9" w14:textId="77777777" w:rsidR="00DA38CA" w:rsidRDefault="00DA38CA" w:rsidP="00DA38CA">
      <w:r>
        <w:t>OpenGL can generate images like this when loading an image and use them when needed.</w:t>
      </w:r>
    </w:p>
    <w:p w14:paraId="6E2073CC" w14:textId="20B957AF" w:rsidR="00DA38CA" w:rsidRDefault="00804C57" w:rsidP="00DA38CA">
      <w:r>
        <w:rPr>
          <w:noProof/>
        </w:rPr>
        <mc:AlternateContent>
          <mc:Choice Requires="wps">
            <w:drawing>
              <wp:anchor distT="0" distB="0" distL="114300" distR="114300" simplePos="0" relativeHeight="251669504" behindDoc="0" locked="0" layoutInCell="1" allowOverlap="1" wp14:anchorId="2C3DACF8" wp14:editId="2C7A6823">
                <wp:simplePos x="0" y="0"/>
                <wp:positionH relativeFrom="column">
                  <wp:posOffset>3361055</wp:posOffset>
                </wp:positionH>
                <wp:positionV relativeFrom="paragraph">
                  <wp:posOffset>421640</wp:posOffset>
                </wp:positionV>
                <wp:extent cx="2774315"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2774315" cy="635"/>
                        </a:xfrm>
                        <a:prstGeom prst="rect">
                          <a:avLst/>
                        </a:prstGeom>
                        <a:solidFill>
                          <a:prstClr val="white"/>
                        </a:solidFill>
                        <a:ln>
                          <a:noFill/>
                        </a:ln>
                      </wps:spPr>
                      <wps:txbx>
                        <w:txbxContent>
                          <w:p w14:paraId="60AD98E3" w14:textId="094CE968" w:rsidR="00046CFA" w:rsidRPr="00536000" w:rsidRDefault="00046CFA" w:rsidP="00DA38CA">
                            <w:pPr>
                              <w:pStyle w:val="Caption"/>
                              <w:spacing w:after="40"/>
                              <w:rPr>
                                <w:noProof/>
                              </w:rPr>
                            </w:pPr>
                            <w:bookmarkStart w:id="2" w:name="_Ref67308887"/>
                            <w:r>
                              <w:t xml:space="preserve">Figure </w:t>
                            </w:r>
                            <w:r w:rsidR="00000000">
                              <w:fldChar w:fldCharType="begin"/>
                            </w:r>
                            <w:r w:rsidR="00000000">
                              <w:instrText xml:space="preserve"> SEQ Figure \* ARABIC </w:instrText>
                            </w:r>
                            <w:r w:rsidR="00000000">
                              <w:fldChar w:fldCharType="separate"/>
                            </w:r>
                            <w:r w:rsidR="00A509E6">
                              <w:rPr>
                                <w:noProof/>
                              </w:rPr>
                              <w:t>5</w:t>
                            </w:r>
                            <w:r w:rsidR="00000000">
                              <w:rPr>
                                <w:noProof/>
                              </w:rPr>
                              <w:fldChar w:fldCharType="end"/>
                            </w:r>
                            <w:r>
                              <w:t xml:space="preserve">:mipmap </w:t>
                            </w:r>
                            <w:proofErr w:type="gramStart"/>
                            <w:r>
                              <w:t>image</w:t>
                            </w:r>
                            <w:bookmarkEnd w:id="2"/>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DACF8" id="Text Box 210" o:spid="_x0000_s1072" type="#_x0000_t202" style="position:absolute;margin-left:264.65pt;margin-top:33.2pt;width:218.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" stroked="f">
                <v:textbox style="mso-fit-shape-to-text:t" inset="0,0,0,0">
                  <w:txbxContent>
                    <w:p w14:paraId="60AD98E3" w14:textId="094CE968" w:rsidR="00046CFA" w:rsidRPr="00536000" w:rsidRDefault="00046CFA" w:rsidP="00DA38CA">
                      <w:pPr>
                        <w:pStyle w:val="Caption"/>
                        <w:spacing w:after="40"/>
                        <w:rPr>
                          <w:noProof/>
                        </w:rPr>
                      </w:pPr>
                      <w:bookmarkStart w:id="3" w:name="_Ref67308887"/>
                      <w:r>
                        <w:t xml:space="preserve">Figure </w:t>
                      </w:r>
                      <w:r w:rsidR="00000000">
                        <w:fldChar w:fldCharType="begin"/>
                      </w:r>
                      <w:r w:rsidR="00000000">
                        <w:instrText xml:space="preserve"> SEQ Figure \* ARABIC </w:instrText>
                      </w:r>
                      <w:r w:rsidR="00000000">
                        <w:fldChar w:fldCharType="separate"/>
                      </w:r>
                      <w:r w:rsidR="00A509E6">
                        <w:rPr>
                          <w:noProof/>
                        </w:rPr>
                        <w:t>5</w:t>
                      </w:r>
                      <w:r w:rsidR="00000000">
                        <w:rPr>
                          <w:noProof/>
                        </w:rPr>
                        <w:fldChar w:fldCharType="end"/>
                      </w:r>
                      <w:r>
                        <w:t xml:space="preserve">:mipmap </w:t>
                      </w:r>
                      <w:proofErr w:type="gramStart"/>
                      <w:r>
                        <w:t>image</w:t>
                      </w:r>
                      <w:bookmarkEnd w:id="3"/>
                      <w:proofErr w:type="gramEnd"/>
                    </w:p>
                  </w:txbxContent>
                </v:textbox>
                <w10:wrap type="square"/>
              </v:shape>
            </w:pict>
          </mc:Fallback>
        </mc:AlternateContent>
      </w:r>
      <w:r w:rsidR="00DA38CA">
        <w:t xml:space="preserve">Then we generate and bind the texture so that all subsequent calls will act upon it. For our needs we </w:t>
      </w:r>
      <w:r w:rsidR="00D436E0">
        <w:t>set up</w:t>
      </w:r>
      <w:r w:rsidR="00DA38CA">
        <w:t xml:space="preserve"> our bitmaps to use the closest </w:t>
      </w:r>
      <w:r w:rsidR="00DA38CA">
        <w:rPr>
          <w:i/>
          <w:iCs/>
        </w:rPr>
        <w:t>mipmap</w:t>
      </w:r>
      <w:r w:rsidR="00DA38CA">
        <w:t xml:space="preserve"> image and to repeat the texture when needed. Now that we are done parametrizing OpenGL we pass the image data and invoke the mipmap building engine. </w:t>
      </w:r>
    </w:p>
    <w:p w14:paraId="6E075770" w14:textId="77777777" w:rsidR="00DA38CA" w:rsidRDefault="00DA38CA" w:rsidP="00DA38CA">
      <w:r>
        <w:t>When all is done we unbind the texture and release the image.</w:t>
      </w:r>
    </w:p>
    <w:p w14:paraId="2AB2471E" w14:textId="77777777" w:rsidR="00DA38CA" w:rsidRDefault="00DA38CA" w:rsidP="00DA38CA"/>
    <w:p w14:paraId="145F253D" w14:textId="77777777" w:rsidR="00DA38CA" w:rsidRDefault="00DA38CA" w:rsidP="00DA38CA">
      <w:pPr>
        <w:pStyle w:val="Heading4"/>
      </w:pPr>
      <w:r>
        <w:t>Mapping the texture</w:t>
      </w:r>
    </w:p>
    <w:p w14:paraId="212458BF" w14:textId="756E6BC9" w:rsidR="00DA38CA" w:rsidRDefault="00DA38CA" w:rsidP="00DA38CA">
      <w:r>
        <w:rPr>
          <w:noProof/>
        </w:rPr>
        <w:drawing>
          <wp:anchor distT="0" distB="0" distL="114300" distR="114300" simplePos="0" relativeHeight="251670528" behindDoc="0" locked="0" layoutInCell="1" allowOverlap="1" wp14:anchorId="7FD15587" wp14:editId="6A20EE7F">
            <wp:simplePos x="0" y="0"/>
            <wp:positionH relativeFrom="column">
              <wp:posOffset>3659505</wp:posOffset>
            </wp:positionH>
            <wp:positionV relativeFrom="paragraph">
              <wp:posOffset>459105</wp:posOffset>
            </wp:positionV>
            <wp:extent cx="2506980" cy="1788795"/>
            <wp:effectExtent l="0" t="0" r="0" b="0"/>
            <wp:wrapSquare wrapText="bothSides"/>
            <wp:docPr id="218" name="Graphic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06980" cy="1788795"/>
                    </a:xfrm>
                    <a:prstGeom prst="rect">
                      <a:avLst/>
                    </a:prstGeom>
                  </pic:spPr>
                </pic:pic>
              </a:graphicData>
            </a:graphic>
            <wp14:sizeRelH relativeFrom="margin">
              <wp14:pctWidth>0</wp14:pctWidth>
            </wp14:sizeRelH>
            <wp14:sizeRelV relativeFrom="margin">
              <wp14:pctHeight>0</wp14:pctHeight>
            </wp14:sizeRelV>
          </wp:anchor>
        </w:drawing>
      </w:r>
      <w:r>
        <w:t xml:space="preserve">The texture was loaded into the GPU memory but how can we map the texture to the object? </w:t>
      </w:r>
      <w:r w:rsidR="004D4F3B">
        <w:t>There</w:t>
      </w:r>
      <w:r>
        <w:t xml:space="preserve"> must be </w:t>
      </w:r>
      <w:proofErr w:type="gramStart"/>
      <w:r>
        <w:t>some</w:t>
      </w:r>
      <w:proofErr w:type="gramEnd"/>
      <w:r>
        <w:t xml:space="preserve"> mapping between the image and the surface of our object. There must be </w:t>
      </w:r>
      <w:proofErr w:type="gramStart"/>
      <w:r>
        <w:t>some</w:t>
      </w:r>
      <w:proofErr w:type="gramEnd"/>
      <w:r>
        <w:t xml:space="preserve"> way we can tell OpenGL how to draw using colors from the image.</w:t>
      </w:r>
    </w:p>
    <w:p w14:paraId="0A6D6B16" w14:textId="4036918C" w:rsidR="00DA38CA" w:rsidRDefault="00DA38CA" w:rsidP="00DA38CA">
      <w:pPr>
        <w:spacing w:before="240"/>
      </w:pPr>
      <w:r>
        <w:t xml:space="preserve">Here is how OpenGL addresses the problem. First the texture is given coordinates from 0 to 1 in each direction, as we see in </w:t>
      </w:r>
      <w:r>
        <w:fldChar w:fldCharType="begin"/>
      </w:r>
      <w:r>
        <w:instrText xml:space="preserve"> REF _Ref67322697 \h </w:instrText>
      </w:r>
      <w:r>
        <w:fldChar w:fldCharType="separate"/>
      </w:r>
      <w:r w:rsidR="00A509E6">
        <w:t xml:space="preserve">Figure </w:t>
      </w:r>
      <w:r w:rsidR="00A509E6">
        <w:rPr>
          <w:noProof/>
        </w:rPr>
        <w:t>6</w:t>
      </w:r>
      <w:r>
        <w:fldChar w:fldCharType="end"/>
      </w:r>
      <w:r>
        <w:t xml:space="preserve">. Then we can assign an </w:t>
      </w:r>
      <w:r>
        <w:rPr>
          <w:i/>
          <w:iCs/>
        </w:rPr>
        <w:t>s</w:t>
      </w:r>
      <w:r>
        <w:t xml:space="preserve"> and </w:t>
      </w:r>
      <w:r>
        <w:rPr>
          <w:i/>
          <w:iCs/>
        </w:rPr>
        <w:t>t</w:t>
      </w:r>
      <w:r>
        <w:t xml:space="preserve"> (for </w:t>
      </w:r>
      <w:r>
        <w:rPr>
          <w:i/>
          <w:iCs/>
        </w:rPr>
        <w:t>horizontal</w:t>
      </w:r>
      <w:r>
        <w:t xml:space="preserve"> and </w:t>
      </w:r>
      <w:r>
        <w:rPr>
          <w:i/>
          <w:iCs/>
        </w:rPr>
        <w:t>vertical</w:t>
      </w:r>
      <w:r>
        <w:t xml:space="preserve">) between 0 and 1, to each vertex of our mesh. A simplified mapping of an image on a simple mesh is shown in </w:t>
      </w:r>
      <w:r>
        <w:fldChar w:fldCharType="begin"/>
      </w:r>
      <w:r>
        <w:instrText xml:space="preserve"> REF _Ref67322697 \h </w:instrText>
      </w:r>
      <w:r>
        <w:fldChar w:fldCharType="separate"/>
      </w:r>
      <w:r w:rsidR="00A509E6">
        <w:t xml:space="preserve">Figure </w:t>
      </w:r>
      <w:r w:rsidR="00A509E6">
        <w:rPr>
          <w:noProof/>
        </w:rPr>
        <w:t>6</w:t>
      </w:r>
      <w:r>
        <w:fldChar w:fldCharType="end"/>
      </w:r>
      <w:r>
        <w:t>.</w:t>
      </w:r>
    </w:p>
    <w:p w14:paraId="22B1DA59" w14:textId="47487BD8" w:rsidR="00DA38CA" w:rsidRDefault="00804C57" w:rsidP="00DA38CA">
      <w:pPr>
        <w:spacing w:before="240"/>
      </w:pPr>
      <w:r>
        <w:rPr>
          <w:noProof/>
        </w:rPr>
        <mc:AlternateContent>
          <mc:Choice Requires="wps">
            <w:drawing>
              <wp:anchor distT="0" distB="0" distL="114300" distR="114300" simplePos="0" relativeHeight="251671552" behindDoc="0" locked="0" layoutInCell="1" allowOverlap="1" wp14:anchorId="38CD9A33" wp14:editId="701208D4">
                <wp:simplePos x="0" y="0"/>
                <wp:positionH relativeFrom="column">
                  <wp:posOffset>4003040</wp:posOffset>
                </wp:positionH>
                <wp:positionV relativeFrom="paragraph">
                  <wp:posOffset>476250</wp:posOffset>
                </wp:positionV>
                <wp:extent cx="2042795" cy="206375"/>
                <wp:effectExtent l="0" t="0" r="0" b="3175"/>
                <wp:wrapSquare wrapText="bothSides"/>
                <wp:docPr id="211" name="Text Box 211"/>
                <wp:cNvGraphicFramePr/>
                <a:graphic xmlns:a="http://schemas.openxmlformats.org/drawingml/2006/main">
                  <a:graphicData uri="http://schemas.microsoft.com/office/word/2010/wordprocessingShape">
                    <wps:wsp>
                      <wps:cNvSpPr txBox="1"/>
                      <wps:spPr>
                        <a:xfrm>
                          <a:off x="0" y="0"/>
                          <a:ext cx="2042795" cy="206375"/>
                        </a:xfrm>
                        <a:prstGeom prst="rect">
                          <a:avLst/>
                        </a:prstGeom>
                        <a:solidFill>
                          <a:prstClr val="white"/>
                        </a:solidFill>
                        <a:ln>
                          <a:noFill/>
                        </a:ln>
                      </wps:spPr>
                      <wps:txbx>
                        <w:txbxContent>
                          <w:p w14:paraId="6E20CBC2" w14:textId="4B32ED44" w:rsidR="00046CFA" w:rsidRPr="0087570D" w:rsidRDefault="00046CFA" w:rsidP="00DA38CA">
                            <w:pPr>
                              <w:pStyle w:val="Caption"/>
                              <w:spacing w:after="40"/>
                              <w:rPr>
                                <w:noProof/>
                              </w:rPr>
                            </w:pPr>
                            <w:bookmarkStart w:id="4" w:name="_Ref67322697"/>
                            <w:r>
                              <w:t xml:space="preserve">Figure </w:t>
                            </w:r>
                            <w:r w:rsidR="00000000">
                              <w:fldChar w:fldCharType="begin"/>
                            </w:r>
                            <w:r w:rsidR="00000000">
                              <w:instrText xml:space="preserve"> SEQ Figure \* ARABIC </w:instrText>
                            </w:r>
                            <w:r w:rsidR="00000000">
                              <w:fldChar w:fldCharType="separate"/>
                            </w:r>
                            <w:r w:rsidR="00A509E6">
                              <w:rPr>
                                <w:noProof/>
                              </w:rPr>
                              <w:t>6</w:t>
                            </w:r>
                            <w:r w:rsidR="00000000">
                              <w:rPr>
                                <w:noProof/>
                              </w:rPr>
                              <w:fldChar w:fldCharType="end"/>
                            </w:r>
                            <w:bookmarkEnd w:id="4"/>
                            <w:r>
                              <w:t xml:space="preserve">: Texture </w:t>
                            </w:r>
                            <w:proofErr w:type="gramStart"/>
                            <w:r>
                              <w:t>mapping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D9A33" id="Text Box 211" o:spid="_x0000_s1073" type="#_x0000_t202" style="position:absolute;margin-left:315.2pt;margin-top:37.5pt;width:160.85pt;height:1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" stroked="f">
                <v:textbox inset="0,0,0,0">
                  <w:txbxContent>
                    <w:p w14:paraId="6E20CBC2" w14:textId="4B32ED44" w:rsidR="00046CFA" w:rsidRPr="0087570D" w:rsidRDefault="00046CFA" w:rsidP="00DA38CA">
                      <w:pPr>
                        <w:pStyle w:val="Caption"/>
                        <w:spacing w:after="40"/>
                        <w:rPr>
                          <w:noProof/>
                        </w:rPr>
                      </w:pPr>
                      <w:bookmarkStart w:id="5" w:name="_Ref67322697"/>
                      <w:r>
                        <w:t xml:space="preserve">Figure </w:t>
                      </w:r>
                      <w:r w:rsidR="00000000">
                        <w:fldChar w:fldCharType="begin"/>
                      </w:r>
                      <w:r w:rsidR="00000000">
                        <w:instrText xml:space="preserve"> SEQ Figure \* ARABIC </w:instrText>
                      </w:r>
                      <w:r w:rsidR="00000000">
                        <w:fldChar w:fldCharType="separate"/>
                      </w:r>
                      <w:r w:rsidR="00A509E6">
                        <w:rPr>
                          <w:noProof/>
                        </w:rPr>
                        <w:t>6</w:t>
                      </w:r>
                      <w:r w:rsidR="00000000">
                        <w:rPr>
                          <w:noProof/>
                        </w:rPr>
                        <w:fldChar w:fldCharType="end"/>
                      </w:r>
                      <w:bookmarkEnd w:id="5"/>
                      <w:r>
                        <w:t xml:space="preserve">: Texture </w:t>
                      </w:r>
                      <w:proofErr w:type="gramStart"/>
                      <w:r>
                        <w:t>mapping</w:t>
                      </w:r>
                      <w:proofErr w:type="gramEnd"/>
                    </w:p>
                  </w:txbxContent>
                </v:textbox>
                <w10:wrap type="square"/>
              </v:shape>
            </w:pict>
          </mc:Fallback>
        </mc:AlternateContent>
      </w:r>
      <w:r w:rsidR="00DA38CA">
        <w:t>When it renders the image it samples according to these coordinates to color the vertices and it interpolates for the image coordinates corresponding to the rest of the triangles surface.</w:t>
      </w:r>
    </w:p>
    <w:p w14:paraId="1C125A62" w14:textId="77777777" w:rsidR="00DA38CA" w:rsidRDefault="00DA38CA" w:rsidP="00DA38CA">
      <w:pPr>
        <w:spacing w:before="240"/>
      </w:pPr>
    </w:p>
    <w:p w14:paraId="0722111C" w14:textId="77777777" w:rsidR="00DA38CA" w:rsidRDefault="00DA38CA" w:rsidP="00DA38CA">
      <w:pPr>
        <w:pStyle w:val="Heading4"/>
      </w:pPr>
      <w:r>
        <w:t>Sampling the image</w:t>
      </w:r>
    </w:p>
    <w:p w14:paraId="40F718CB" w14:textId="6D6C897D" w:rsidR="00DA38CA" w:rsidRDefault="00DA38CA" w:rsidP="00DA38CA">
      <w:r>
        <w:t xml:space="preserve">The sampling of the image is done in the </w:t>
      </w:r>
      <w:r>
        <w:rPr>
          <w:i/>
          <w:iCs/>
        </w:rPr>
        <w:t>fragment shader</w:t>
      </w:r>
      <w:r>
        <w:t xml:space="preserve">. There we read the pixel from the image and pass it to OpenGL to finally draw. But there are </w:t>
      </w:r>
      <w:proofErr w:type="gramStart"/>
      <w:r>
        <w:t>some</w:t>
      </w:r>
      <w:proofErr w:type="gramEnd"/>
      <w:r>
        <w:t xml:space="preserve"> things that </w:t>
      </w:r>
      <w:r w:rsidR="004D4F3B">
        <w:t>must</w:t>
      </w:r>
      <w:r>
        <w:t xml:space="preserve"> be done before that.</w:t>
      </w:r>
    </w:p>
    <w:p w14:paraId="627EF15F" w14:textId="47FF0606" w:rsidR="00DA38CA" w:rsidRDefault="00DA38CA" w:rsidP="00DA38CA">
      <w:r>
        <w:t xml:space="preserve">It all starts </w:t>
      </w:r>
      <w:r w:rsidR="00D436E0">
        <w:t>with</w:t>
      </w:r>
      <w:r>
        <w:t xml:space="preserve"> the </w:t>
      </w:r>
      <w:r>
        <w:rPr>
          <w:i/>
          <w:iCs/>
        </w:rPr>
        <w:t>frame_render</w:t>
      </w:r>
      <w:r>
        <w:t xml:space="preserve"> function, which takes care of all our drawing. First we enable the shader we have written for this purpose:</w:t>
      </w:r>
    </w:p>
    <w:p w14:paraId="3AFEAA3F" w14:textId="77777777" w:rsidR="00DA38CA" w:rsidRDefault="00DA38CA" w:rsidP="00DA38CA">
      <w:r>
        <w:rPr>
          <w:noProof/>
        </w:rPr>
        <mc:AlternateContent>
          <mc:Choice Requires="wps">
            <w:drawing>
              <wp:inline distT="0" distB="0" distL="0" distR="0" wp14:anchorId="4782EAC2" wp14:editId="6E9F03E8">
                <wp:extent cx="6164580" cy="4214716"/>
                <wp:effectExtent l="0" t="0" r="26670" b="1460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4214716"/>
                        </a:xfrm>
                        <a:prstGeom prst="rect">
                          <a:avLst/>
                        </a:prstGeom>
                        <a:solidFill>
                          <a:schemeClr val="tx2">
                            <a:lumMod val="20000"/>
                            <a:lumOff val="80000"/>
                          </a:schemeClr>
                        </a:solidFill>
                        <a:ln w="9525">
                          <a:solidFill>
                            <a:srgbClr val="000000"/>
                          </a:solidFill>
                          <a:miter lim="800000"/>
                          <a:headEnd/>
                          <a:tailEnd/>
                        </a:ln>
                      </wps:spPr>
                      <wps:txbx>
                        <w:txbxContent>
                          <w:p w14:paraId="5863ECDB"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vertex shader</w:t>
                            </w:r>
                          </w:p>
                          <w:p w14:paraId="0C827B2F"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#version 330 core</w:t>
                            </w:r>
                          </w:p>
                          <w:p w14:paraId="04BC6397"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vertex position in local coordinates</w:t>
                            </w:r>
                          </w:p>
                          <w:p w14:paraId="4A453D18"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layout(location = 0) </w:t>
                            </w:r>
                            <w:r>
                              <w:rPr>
                                <w:rFonts w:ascii="Consolas" w:hAnsi="Consolas" w:cs="Consolas"/>
                                <w:color w:val="0000FF"/>
                                <w:sz w:val="19"/>
                                <w:szCs w:val="19"/>
                              </w:rPr>
                              <w:t>in</w:t>
                            </w:r>
                            <w:r>
                              <w:rPr>
                                <w:rFonts w:ascii="Consolas" w:hAnsi="Consolas" w:cs="Consolas"/>
                                <w:color w:val="000000"/>
                                <w:sz w:val="19"/>
                                <w:szCs w:val="19"/>
                              </w:rPr>
                              <w:t xml:space="preserve"> vec3 </w:t>
                            </w:r>
                            <w:proofErr w:type="gramStart"/>
                            <w:r>
                              <w:rPr>
                                <w:rFonts w:ascii="Consolas" w:hAnsi="Consolas" w:cs="Consolas"/>
                                <w:color w:val="000000"/>
                                <w:sz w:val="19"/>
                                <w:szCs w:val="19"/>
                              </w:rPr>
                              <w:t>aPos;</w:t>
                            </w:r>
                            <w:proofErr w:type="gramEnd"/>
                          </w:p>
                          <w:p w14:paraId="5D45A61F"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texture coordinates</w:t>
                            </w:r>
                          </w:p>
                          <w:p w14:paraId="5402DC63"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layout(location = 2) </w:t>
                            </w:r>
                            <w:r>
                              <w:rPr>
                                <w:rFonts w:ascii="Consolas" w:hAnsi="Consolas" w:cs="Consolas"/>
                                <w:color w:val="0000FF"/>
                                <w:sz w:val="19"/>
                                <w:szCs w:val="19"/>
                              </w:rPr>
                              <w:t>in</w:t>
                            </w:r>
                            <w:r>
                              <w:rPr>
                                <w:rFonts w:ascii="Consolas" w:hAnsi="Consolas" w:cs="Consolas"/>
                                <w:color w:val="000000"/>
                                <w:sz w:val="19"/>
                                <w:szCs w:val="19"/>
                              </w:rPr>
                              <w:t xml:space="preserve"> vec2 </w:t>
                            </w:r>
                            <w:proofErr w:type="gramStart"/>
                            <w:r>
                              <w:rPr>
                                <w:rFonts w:ascii="Consolas" w:hAnsi="Consolas" w:cs="Consolas"/>
                                <w:color w:val="000000"/>
                                <w:sz w:val="19"/>
                                <w:szCs w:val="19"/>
                              </w:rPr>
                              <w:t>aTexCoord;</w:t>
                            </w:r>
                            <w:proofErr w:type="gramEnd"/>
                          </w:p>
                          <w:p w14:paraId="0CCD95BD"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texture coordinate output for fragment shader</w:t>
                            </w:r>
                          </w:p>
                          <w:p w14:paraId="45F629FC"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out</w:t>
                            </w:r>
                            <w:r>
                              <w:rPr>
                                <w:rFonts w:ascii="Consolas" w:hAnsi="Consolas" w:cs="Consolas"/>
                                <w:color w:val="000000"/>
                                <w:sz w:val="19"/>
                                <w:szCs w:val="19"/>
                              </w:rPr>
                              <w:t xml:space="preserve"> vec2 </w:t>
                            </w:r>
                            <w:proofErr w:type="gramStart"/>
                            <w:r>
                              <w:rPr>
                                <w:rFonts w:ascii="Consolas" w:hAnsi="Consolas" w:cs="Consolas"/>
                                <w:color w:val="000000"/>
                                <w:sz w:val="19"/>
                                <w:szCs w:val="19"/>
                              </w:rPr>
                              <w:t>texCoord;</w:t>
                            </w:r>
                            <w:proofErr w:type="gramEnd"/>
                          </w:p>
                          <w:p w14:paraId="0FB5767A"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camera has the combined viewing matrix</w:t>
                            </w:r>
                          </w:p>
                          <w:p w14:paraId="3F8ED633"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uniform</w:t>
                            </w:r>
                            <w:r>
                              <w:rPr>
                                <w:rFonts w:ascii="Consolas" w:hAnsi="Consolas" w:cs="Consolas"/>
                                <w:color w:val="000000"/>
                                <w:sz w:val="19"/>
                                <w:szCs w:val="19"/>
                              </w:rPr>
                              <w:t xml:space="preserve"> mat4 </w:t>
                            </w:r>
                            <w:proofErr w:type="gramStart"/>
                            <w:r>
                              <w:rPr>
                                <w:rFonts w:ascii="Consolas" w:hAnsi="Consolas" w:cs="Consolas"/>
                                <w:color w:val="000000"/>
                                <w:sz w:val="19"/>
                                <w:szCs w:val="19"/>
                              </w:rPr>
                              <w:t>camera;</w:t>
                            </w:r>
                            <w:proofErr w:type="gramEnd"/>
                          </w:p>
                          <w:p w14:paraId="65BC3EFD"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model has the combined matrix of object position and orientation</w:t>
                            </w:r>
                          </w:p>
                          <w:p w14:paraId="01C94F4C"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uniform</w:t>
                            </w:r>
                            <w:r>
                              <w:rPr>
                                <w:rFonts w:ascii="Consolas" w:hAnsi="Consolas" w:cs="Consolas"/>
                                <w:color w:val="000000"/>
                                <w:sz w:val="19"/>
                                <w:szCs w:val="19"/>
                              </w:rPr>
                              <w:t xml:space="preserve"> mat4 </w:t>
                            </w:r>
                            <w:proofErr w:type="gramStart"/>
                            <w:r>
                              <w:rPr>
                                <w:rFonts w:ascii="Consolas" w:hAnsi="Consolas" w:cs="Consolas"/>
                                <w:color w:val="000000"/>
                                <w:sz w:val="19"/>
                                <w:szCs w:val="19"/>
                              </w:rPr>
                              <w:t>model;</w:t>
                            </w:r>
                            <w:proofErr w:type="gramEnd"/>
                          </w:p>
                          <w:p w14:paraId="22F3D2DB"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 {</w:t>
                            </w:r>
                          </w:p>
                          <w:p w14:paraId="7EECD088"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calculate final vertex position in the 3D space</w:t>
                            </w:r>
                          </w:p>
                          <w:p w14:paraId="5E08F25B"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gl_Position = camera * model * vec4(aPos, 1</w:t>
                            </w:r>
                            <w:proofErr w:type="gramStart"/>
                            <w:r>
                              <w:rPr>
                                <w:rFonts w:ascii="Consolas" w:hAnsi="Consolas" w:cs="Consolas"/>
                                <w:color w:val="000000"/>
                                <w:sz w:val="19"/>
                                <w:szCs w:val="19"/>
                              </w:rPr>
                              <w:t>);</w:t>
                            </w:r>
                            <w:proofErr w:type="gramEnd"/>
                          </w:p>
                          <w:p w14:paraId="18467E21"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texCoord = </w:t>
                            </w:r>
                            <w:proofErr w:type="gramStart"/>
                            <w:r>
                              <w:rPr>
                                <w:rFonts w:ascii="Consolas" w:hAnsi="Consolas" w:cs="Consolas"/>
                                <w:color w:val="000000"/>
                                <w:sz w:val="19"/>
                                <w:szCs w:val="19"/>
                              </w:rPr>
                              <w:t>aTexCoord;</w:t>
                            </w:r>
                            <w:proofErr w:type="gramEnd"/>
                          </w:p>
                          <w:p w14:paraId="63616F22" w14:textId="77777777" w:rsidR="00046CFA" w:rsidRDefault="00046CFA" w:rsidP="00DA38CA">
                            <w:pPr>
                              <w:rPr>
                                <w:rFonts w:ascii="Consolas" w:hAnsi="Consolas" w:cs="Consolas"/>
                                <w:color w:val="000000"/>
                                <w:sz w:val="19"/>
                                <w:szCs w:val="19"/>
                              </w:rPr>
                            </w:pPr>
                            <w:r>
                              <w:rPr>
                                <w:rFonts w:ascii="Consolas" w:hAnsi="Consolas" w:cs="Consolas"/>
                                <w:color w:val="000000"/>
                                <w:sz w:val="19"/>
                                <w:szCs w:val="19"/>
                              </w:rPr>
                              <w:t>}</w:t>
                            </w:r>
                          </w:p>
                          <w:p w14:paraId="2BF15F91"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fragment shader</w:t>
                            </w:r>
                          </w:p>
                          <w:p w14:paraId="65EC0CF3"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#version 330 core</w:t>
                            </w:r>
                          </w:p>
                          <w:p w14:paraId="2BB9A6DD"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texture </w:t>
                            </w:r>
                            <w:proofErr w:type="gramStart"/>
                            <w:r>
                              <w:rPr>
                                <w:rFonts w:ascii="Consolas" w:hAnsi="Consolas" w:cs="Consolas"/>
                                <w:color w:val="008000"/>
                                <w:sz w:val="19"/>
                                <w:szCs w:val="19"/>
                              </w:rPr>
                              <w:t>coordinate</w:t>
                            </w:r>
                            <w:proofErr w:type="gramEnd"/>
                          </w:p>
                          <w:p w14:paraId="0C4324EF"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w:t>
                            </w:r>
                            <w:r>
                              <w:rPr>
                                <w:rFonts w:ascii="Consolas" w:hAnsi="Consolas" w:cs="Consolas"/>
                                <w:color w:val="000000"/>
                                <w:sz w:val="19"/>
                                <w:szCs w:val="19"/>
                              </w:rPr>
                              <w:t xml:space="preserve"> vec2 </w:t>
                            </w:r>
                            <w:proofErr w:type="gramStart"/>
                            <w:r>
                              <w:rPr>
                                <w:rFonts w:ascii="Consolas" w:hAnsi="Consolas" w:cs="Consolas"/>
                                <w:color w:val="000000"/>
                                <w:sz w:val="19"/>
                                <w:szCs w:val="19"/>
                              </w:rPr>
                              <w:t>texCoord;</w:t>
                            </w:r>
                            <w:proofErr w:type="gramEnd"/>
                          </w:p>
                          <w:p w14:paraId="06ECA498"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image we take samples from</w:t>
                            </w:r>
                          </w:p>
                          <w:p w14:paraId="3F72FE6F"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uniform</w:t>
                            </w: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w:t>
                            </w:r>
                            <w:proofErr w:type="gramStart"/>
                            <w:r>
                              <w:rPr>
                                <w:rFonts w:ascii="Consolas" w:hAnsi="Consolas" w:cs="Consolas"/>
                                <w:color w:val="000000"/>
                                <w:sz w:val="19"/>
                                <w:szCs w:val="19"/>
                              </w:rPr>
                              <w:t>textureSampler;</w:t>
                            </w:r>
                            <w:proofErr w:type="gramEnd"/>
                          </w:p>
                          <w:p w14:paraId="3997D066"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drawing color for OpenGL to use</w:t>
                            </w:r>
                          </w:p>
                          <w:p w14:paraId="1022BE5C"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out</w:t>
                            </w:r>
                            <w:r>
                              <w:rPr>
                                <w:rFonts w:ascii="Consolas" w:hAnsi="Consolas" w:cs="Consolas"/>
                                <w:color w:val="000000"/>
                                <w:sz w:val="19"/>
                                <w:szCs w:val="19"/>
                              </w:rPr>
                              <w:t xml:space="preserve"> vec4 </w:t>
                            </w:r>
                            <w:proofErr w:type="gramStart"/>
                            <w:r>
                              <w:rPr>
                                <w:rFonts w:ascii="Consolas" w:hAnsi="Consolas" w:cs="Consolas"/>
                                <w:color w:val="000000"/>
                                <w:sz w:val="19"/>
                                <w:szCs w:val="19"/>
                              </w:rPr>
                              <w:t>color;</w:t>
                            </w:r>
                            <w:proofErr w:type="gramEnd"/>
                          </w:p>
                          <w:p w14:paraId="1FED9914"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 {</w:t>
                            </w:r>
                          </w:p>
                          <w:p w14:paraId="79165CF1"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 vec4(</w:t>
                            </w:r>
                            <w:r>
                              <w:rPr>
                                <w:rFonts w:ascii="Consolas" w:hAnsi="Consolas" w:cs="Consolas"/>
                                <w:color w:val="0000FF"/>
                                <w:sz w:val="19"/>
                                <w:szCs w:val="19"/>
                              </w:rPr>
                              <w:t>texture</w:t>
                            </w:r>
                            <w:r>
                              <w:rPr>
                                <w:rFonts w:ascii="Consolas" w:hAnsi="Consolas" w:cs="Consolas"/>
                                <w:color w:val="000000"/>
                                <w:sz w:val="19"/>
                                <w:szCs w:val="19"/>
                              </w:rPr>
                              <w:t>(textureSampler, texCoord).rgb,1</w:t>
                            </w:r>
                            <w:proofErr w:type="gramStart"/>
                            <w:r>
                              <w:rPr>
                                <w:rFonts w:ascii="Consolas" w:hAnsi="Consolas" w:cs="Consolas"/>
                                <w:color w:val="000000"/>
                                <w:sz w:val="19"/>
                                <w:szCs w:val="19"/>
                              </w:rPr>
                              <w:t>);</w:t>
                            </w:r>
                            <w:proofErr w:type="gramEnd"/>
                          </w:p>
                          <w:p w14:paraId="69F89118" w14:textId="77777777" w:rsidR="00046CFA" w:rsidRDefault="00046CFA" w:rsidP="00DA38CA">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4782EAC2" id="_x0000_s1074" type="#_x0000_t202" style="width:485.4pt;height:33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" fillcolor="#d5dce4 [671]">
                <v:textbox>
                  <w:txbxContent>
                    <w:p w14:paraId="5863ECDB"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vertex shader</w:t>
                      </w:r>
                    </w:p>
                    <w:p w14:paraId="0C827B2F"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#version 330 core</w:t>
                      </w:r>
                    </w:p>
                    <w:p w14:paraId="04BC6397"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vertex position in local coordinates</w:t>
                      </w:r>
                    </w:p>
                    <w:p w14:paraId="4A453D18"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layout(location = 0) </w:t>
                      </w:r>
                      <w:r>
                        <w:rPr>
                          <w:rFonts w:ascii="Consolas" w:hAnsi="Consolas" w:cs="Consolas"/>
                          <w:color w:val="0000FF"/>
                          <w:sz w:val="19"/>
                          <w:szCs w:val="19"/>
                        </w:rPr>
                        <w:t>in</w:t>
                      </w:r>
                      <w:r>
                        <w:rPr>
                          <w:rFonts w:ascii="Consolas" w:hAnsi="Consolas" w:cs="Consolas"/>
                          <w:color w:val="000000"/>
                          <w:sz w:val="19"/>
                          <w:szCs w:val="19"/>
                        </w:rPr>
                        <w:t xml:space="preserve"> vec3 </w:t>
                      </w:r>
                      <w:proofErr w:type="gramStart"/>
                      <w:r>
                        <w:rPr>
                          <w:rFonts w:ascii="Consolas" w:hAnsi="Consolas" w:cs="Consolas"/>
                          <w:color w:val="000000"/>
                          <w:sz w:val="19"/>
                          <w:szCs w:val="19"/>
                        </w:rPr>
                        <w:t>aPos;</w:t>
                      </w:r>
                      <w:proofErr w:type="gramEnd"/>
                    </w:p>
                    <w:p w14:paraId="5D45A61F"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texture coordinates</w:t>
                      </w:r>
                    </w:p>
                    <w:p w14:paraId="5402DC63"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layout(location = 2) </w:t>
                      </w:r>
                      <w:r>
                        <w:rPr>
                          <w:rFonts w:ascii="Consolas" w:hAnsi="Consolas" w:cs="Consolas"/>
                          <w:color w:val="0000FF"/>
                          <w:sz w:val="19"/>
                          <w:szCs w:val="19"/>
                        </w:rPr>
                        <w:t>in</w:t>
                      </w:r>
                      <w:r>
                        <w:rPr>
                          <w:rFonts w:ascii="Consolas" w:hAnsi="Consolas" w:cs="Consolas"/>
                          <w:color w:val="000000"/>
                          <w:sz w:val="19"/>
                          <w:szCs w:val="19"/>
                        </w:rPr>
                        <w:t xml:space="preserve"> vec2 </w:t>
                      </w:r>
                      <w:proofErr w:type="gramStart"/>
                      <w:r>
                        <w:rPr>
                          <w:rFonts w:ascii="Consolas" w:hAnsi="Consolas" w:cs="Consolas"/>
                          <w:color w:val="000000"/>
                          <w:sz w:val="19"/>
                          <w:szCs w:val="19"/>
                        </w:rPr>
                        <w:t>aTexCoord;</w:t>
                      </w:r>
                      <w:proofErr w:type="gramEnd"/>
                    </w:p>
                    <w:p w14:paraId="0CCD95BD"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texture coordinate output for fragment shader</w:t>
                      </w:r>
                    </w:p>
                    <w:p w14:paraId="45F629FC"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out</w:t>
                      </w:r>
                      <w:r>
                        <w:rPr>
                          <w:rFonts w:ascii="Consolas" w:hAnsi="Consolas" w:cs="Consolas"/>
                          <w:color w:val="000000"/>
                          <w:sz w:val="19"/>
                          <w:szCs w:val="19"/>
                        </w:rPr>
                        <w:t xml:space="preserve"> vec2 </w:t>
                      </w:r>
                      <w:proofErr w:type="gramStart"/>
                      <w:r>
                        <w:rPr>
                          <w:rFonts w:ascii="Consolas" w:hAnsi="Consolas" w:cs="Consolas"/>
                          <w:color w:val="000000"/>
                          <w:sz w:val="19"/>
                          <w:szCs w:val="19"/>
                        </w:rPr>
                        <w:t>texCoord;</w:t>
                      </w:r>
                      <w:proofErr w:type="gramEnd"/>
                    </w:p>
                    <w:p w14:paraId="0FB5767A"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camera has the combined viewing matrix</w:t>
                      </w:r>
                    </w:p>
                    <w:p w14:paraId="3F8ED633"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uniform</w:t>
                      </w:r>
                      <w:r>
                        <w:rPr>
                          <w:rFonts w:ascii="Consolas" w:hAnsi="Consolas" w:cs="Consolas"/>
                          <w:color w:val="000000"/>
                          <w:sz w:val="19"/>
                          <w:szCs w:val="19"/>
                        </w:rPr>
                        <w:t xml:space="preserve"> mat4 </w:t>
                      </w:r>
                      <w:proofErr w:type="gramStart"/>
                      <w:r>
                        <w:rPr>
                          <w:rFonts w:ascii="Consolas" w:hAnsi="Consolas" w:cs="Consolas"/>
                          <w:color w:val="000000"/>
                          <w:sz w:val="19"/>
                          <w:szCs w:val="19"/>
                        </w:rPr>
                        <w:t>camera;</w:t>
                      </w:r>
                      <w:proofErr w:type="gramEnd"/>
                    </w:p>
                    <w:p w14:paraId="65BC3EFD"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model has the combined matrix of object position and orientation</w:t>
                      </w:r>
                    </w:p>
                    <w:p w14:paraId="01C94F4C"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uniform</w:t>
                      </w:r>
                      <w:r>
                        <w:rPr>
                          <w:rFonts w:ascii="Consolas" w:hAnsi="Consolas" w:cs="Consolas"/>
                          <w:color w:val="000000"/>
                          <w:sz w:val="19"/>
                          <w:szCs w:val="19"/>
                        </w:rPr>
                        <w:t xml:space="preserve"> mat4 </w:t>
                      </w:r>
                      <w:proofErr w:type="gramStart"/>
                      <w:r>
                        <w:rPr>
                          <w:rFonts w:ascii="Consolas" w:hAnsi="Consolas" w:cs="Consolas"/>
                          <w:color w:val="000000"/>
                          <w:sz w:val="19"/>
                          <w:szCs w:val="19"/>
                        </w:rPr>
                        <w:t>model;</w:t>
                      </w:r>
                      <w:proofErr w:type="gramEnd"/>
                    </w:p>
                    <w:p w14:paraId="22F3D2DB"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 {</w:t>
                      </w:r>
                    </w:p>
                    <w:p w14:paraId="7EECD088"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calculate final vertex position in the 3D space</w:t>
                      </w:r>
                    </w:p>
                    <w:p w14:paraId="5E08F25B"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gl_Position = camera * model * vec4(aPos, 1</w:t>
                      </w:r>
                      <w:proofErr w:type="gramStart"/>
                      <w:r>
                        <w:rPr>
                          <w:rFonts w:ascii="Consolas" w:hAnsi="Consolas" w:cs="Consolas"/>
                          <w:color w:val="000000"/>
                          <w:sz w:val="19"/>
                          <w:szCs w:val="19"/>
                        </w:rPr>
                        <w:t>);</w:t>
                      </w:r>
                      <w:proofErr w:type="gramEnd"/>
                    </w:p>
                    <w:p w14:paraId="18467E21"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texCoord = </w:t>
                      </w:r>
                      <w:proofErr w:type="gramStart"/>
                      <w:r>
                        <w:rPr>
                          <w:rFonts w:ascii="Consolas" w:hAnsi="Consolas" w:cs="Consolas"/>
                          <w:color w:val="000000"/>
                          <w:sz w:val="19"/>
                          <w:szCs w:val="19"/>
                        </w:rPr>
                        <w:t>aTexCoord;</w:t>
                      </w:r>
                      <w:proofErr w:type="gramEnd"/>
                    </w:p>
                    <w:p w14:paraId="63616F22" w14:textId="77777777" w:rsidR="00046CFA" w:rsidRDefault="00046CFA" w:rsidP="00DA38CA">
                      <w:pPr>
                        <w:rPr>
                          <w:rFonts w:ascii="Consolas" w:hAnsi="Consolas" w:cs="Consolas"/>
                          <w:color w:val="000000"/>
                          <w:sz w:val="19"/>
                          <w:szCs w:val="19"/>
                        </w:rPr>
                      </w:pPr>
                      <w:r>
                        <w:rPr>
                          <w:rFonts w:ascii="Consolas" w:hAnsi="Consolas" w:cs="Consolas"/>
                          <w:color w:val="000000"/>
                          <w:sz w:val="19"/>
                          <w:szCs w:val="19"/>
                        </w:rPr>
                        <w:t>}</w:t>
                      </w:r>
                    </w:p>
                    <w:p w14:paraId="2BF15F91"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fragment shader</w:t>
                      </w:r>
                    </w:p>
                    <w:p w14:paraId="65EC0CF3"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#version 330 core</w:t>
                      </w:r>
                    </w:p>
                    <w:p w14:paraId="2BB9A6DD"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texture </w:t>
                      </w:r>
                      <w:proofErr w:type="gramStart"/>
                      <w:r>
                        <w:rPr>
                          <w:rFonts w:ascii="Consolas" w:hAnsi="Consolas" w:cs="Consolas"/>
                          <w:color w:val="008000"/>
                          <w:sz w:val="19"/>
                          <w:szCs w:val="19"/>
                        </w:rPr>
                        <w:t>coordinate</w:t>
                      </w:r>
                      <w:proofErr w:type="gramEnd"/>
                    </w:p>
                    <w:p w14:paraId="0C4324EF"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w:t>
                      </w:r>
                      <w:r>
                        <w:rPr>
                          <w:rFonts w:ascii="Consolas" w:hAnsi="Consolas" w:cs="Consolas"/>
                          <w:color w:val="000000"/>
                          <w:sz w:val="19"/>
                          <w:szCs w:val="19"/>
                        </w:rPr>
                        <w:t xml:space="preserve"> vec2 </w:t>
                      </w:r>
                      <w:proofErr w:type="gramStart"/>
                      <w:r>
                        <w:rPr>
                          <w:rFonts w:ascii="Consolas" w:hAnsi="Consolas" w:cs="Consolas"/>
                          <w:color w:val="000000"/>
                          <w:sz w:val="19"/>
                          <w:szCs w:val="19"/>
                        </w:rPr>
                        <w:t>texCoord;</w:t>
                      </w:r>
                      <w:proofErr w:type="gramEnd"/>
                    </w:p>
                    <w:p w14:paraId="06ECA498"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image we take samples from</w:t>
                      </w:r>
                    </w:p>
                    <w:p w14:paraId="3F72FE6F"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uniform</w:t>
                      </w: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w:t>
                      </w:r>
                      <w:proofErr w:type="gramStart"/>
                      <w:r>
                        <w:rPr>
                          <w:rFonts w:ascii="Consolas" w:hAnsi="Consolas" w:cs="Consolas"/>
                          <w:color w:val="000000"/>
                          <w:sz w:val="19"/>
                          <w:szCs w:val="19"/>
                        </w:rPr>
                        <w:t>textureSampler;</w:t>
                      </w:r>
                      <w:proofErr w:type="gramEnd"/>
                    </w:p>
                    <w:p w14:paraId="3997D066"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drawing color for OpenGL to use</w:t>
                      </w:r>
                    </w:p>
                    <w:p w14:paraId="1022BE5C"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out</w:t>
                      </w:r>
                      <w:r>
                        <w:rPr>
                          <w:rFonts w:ascii="Consolas" w:hAnsi="Consolas" w:cs="Consolas"/>
                          <w:color w:val="000000"/>
                          <w:sz w:val="19"/>
                          <w:szCs w:val="19"/>
                        </w:rPr>
                        <w:t xml:space="preserve"> vec4 </w:t>
                      </w:r>
                      <w:proofErr w:type="gramStart"/>
                      <w:r>
                        <w:rPr>
                          <w:rFonts w:ascii="Consolas" w:hAnsi="Consolas" w:cs="Consolas"/>
                          <w:color w:val="000000"/>
                          <w:sz w:val="19"/>
                          <w:szCs w:val="19"/>
                        </w:rPr>
                        <w:t>color;</w:t>
                      </w:r>
                      <w:proofErr w:type="gramEnd"/>
                    </w:p>
                    <w:p w14:paraId="1FED9914"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 {</w:t>
                      </w:r>
                    </w:p>
                    <w:p w14:paraId="79165CF1" w14:textId="77777777" w:rsidR="00046CFA" w:rsidRDefault="00046CFA" w:rsidP="00DA38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 vec4(</w:t>
                      </w:r>
                      <w:r>
                        <w:rPr>
                          <w:rFonts w:ascii="Consolas" w:hAnsi="Consolas" w:cs="Consolas"/>
                          <w:color w:val="0000FF"/>
                          <w:sz w:val="19"/>
                          <w:szCs w:val="19"/>
                        </w:rPr>
                        <w:t>texture</w:t>
                      </w:r>
                      <w:r>
                        <w:rPr>
                          <w:rFonts w:ascii="Consolas" w:hAnsi="Consolas" w:cs="Consolas"/>
                          <w:color w:val="000000"/>
                          <w:sz w:val="19"/>
                          <w:szCs w:val="19"/>
                        </w:rPr>
                        <w:t>(textureSampler, texCoord).rgb,1</w:t>
                      </w:r>
                      <w:proofErr w:type="gramStart"/>
                      <w:r>
                        <w:rPr>
                          <w:rFonts w:ascii="Consolas" w:hAnsi="Consolas" w:cs="Consolas"/>
                          <w:color w:val="000000"/>
                          <w:sz w:val="19"/>
                          <w:szCs w:val="19"/>
                        </w:rPr>
                        <w:t>);</w:t>
                      </w:r>
                      <w:proofErr w:type="gramEnd"/>
                    </w:p>
                    <w:p w14:paraId="69F89118" w14:textId="77777777" w:rsidR="00046CFA" w:rsidRDefault="00046CFA" w:rsidP="00DA38CA">
                      <w:r>
                        <w:rPr>
                          <w:rFonts w:ascii="Consolas" w:hAnsi="Consolas" w:cs="Consolas"/>
                          <w:color w:val="000000"/>
                          <w:sz w:val="19"/>
                          <w:szCs w:val="19"/>
                        </w:rPr>
                        <w:t>}</w:t>
                      </w:r>
                    </w:p>
                  </w:txbxContent>
                </v:textbox>
                <w10:anchorlock/>
              </v:shape>
            </w:pict>
          </mc:Fallback>
        </mc:AlternateContent>
      </w:r>
    </w:p>
    <w:p w14:paraId="56D5F978" w14:textId="77777777" w:rsidR="00DA38CA" w:rsidRDefault="00DA38CA" w:rsidP="00DA38CA">
      <w:r>
        <w:lastRenderedPageBreak/>
        <w:t>The vertex shader apart from setting the vertex coordinates has one more job to do. It reads the texture coordinates of the vertex and passes them to the fragment shader. The fragment shader then uses these coordinates to read the color data from the texture image and pass that value to OpenGL.</w:t>
      </w:r>
    </w:p>
    <w:p w14:paraId="69D04E7A" w14:textId="77777777" w:rsidR="00DA38CA" w:rsidRDefault="00DA38CA" w:rsidP="00DA38CA">
      <w:r>
        <w:t xml:space="preserve">Now there is only one thing left to clear. Where do we find this image we sample from? This is done by binding the texture right before we call the sphere to render itself. The texture sampler accesses the last texture that was bound. </w:t>
      </w:r>
    </w:p>
    <w:p w14:paraId="775F8F02" w14:textId="77777777" w:rsidR="00DA38CA" w:rsidRDefault="00DA38CA" w:rsidP="00DA38CA"/>
    <w:p w14:paraId="27FE4720" w14:textId="77777777" w:rsidR="00DA38CA" w:rsidRDefault="00DA38CA" w:rsidP="00DA38CA">
      <w:pPr>
        <w:pStyle w:val="Heading3"/>
      </w:pPr>
      <w:r>
        <w:t>Summary</w:t>
      </w:r>
    </w:p>
    <w:p w14:paraId="60FB52CA" w14:textId="77777777" w:rsidR="00DA38CA" w:rsidRPr="00961EAC" w:rsidRDefault="00DA38CA" w:rsidP="00DA38CA">
      <w:r>
        <w:t xml:space="preserve">In this chapter we were introduced to the </w:t>
      </w:r>
      <w:r w:rsidRPr="00961EAC">
        <w:rPr>
          <w:b/>
          <w:bCs/>
          <w:i/>
          <w:iCs/>
        </w:rPr>
        <w:t>a</w:t>
      </w:r>
      <w:r>
        <w:rPr>
          <w:b/>
          <w:bCs/>
          <w:i/>
          <w:iCs/>
        </w:rPr>
        <w:t>t</w:t>
      </w:r>
      <w:r w:rsidRPr="00961EAC">
        <w:rPr>
          <w:b/>
          <w:bCs/>
          <w:i/>
          <w:iCs/>
        </w:rPr>
        <w:t>las</w:t>
      </w:r>
      <w:r>
        <w:rPr>
          <w:b/>
          <w:bCs/>
          <w:i/>
          <w:iCs/>
        </w:rPr>
        <w:t xml:space="preserve"> </w:t>
      </w:r>
      <w:r>
        <w:t>game engine that we are going to use from now on.</w:t>
      </w:r>
    </w:p>
    <w:p w14:paraId="24A40A1E" w14:textId="77777777" w:rsidR="00DA38CA" w:rsidRDefault="00DA38CA" w:rsidP="00DA38CA">
      <w:r>
        <w:t xml:space="preserve">We saw how the </w:t>
      </w:r>
      <w:r>
        <w:rPr>
          <w:b/>
          <w:bCs/>
          <w:i/>
          <w:iCs/>
        </w:rPr>
        <w:t xml:space="preserve">atlas </w:t>
      </w:r>
      <w:r>
        <w:t>engine creates simple 3D objects like cubes and spheres.</w:t>
      </w:r>
    </w:p>
    <w:p w14:paraId="4424E89B" w14:textId="77777777" w:rsidR="00DA38CA" w:rsidRDefault="00DA38CA" w:rsidP="00DA38CA">
      <w:r>
        <w:t xml:space="preserve">We were introduced to </w:t>
      </w:r>
      <w:proofErr w:type="gramStart"/>
      <w:r>
        <w:t>some</w:t>
      </w:r>
      <w:proofErr w:type="gramEnd"/>
      <w:r>
        <w:t xml:space="preserve"> simple animation.</w:t>
      </w:r>
    </w:p>
    <w:p w14:paraId="26E1A820" w14:textId="69692AFE" w:rsidR="00DA38CA" w:rsidRDefault="004D4F3B" w:rsidP="00447705">
      <w:r>
        <w:t>Finally,</w:t>
      </w:r>
      <w:r w:rsidR="00DA38CA">
        <w:t xml:space="preserve"> we brought </w:t>
      </w:r>
      <w:proofErr w:type="gramStart"/>
      <w:r w:rsidR="00DA38CA">
        <w:t>some</w:t>
      </w:r>
      <w:proofErr w:type="gramEnd"/>
      <w:r w:rsidR="00DA38CA">
        <w:t xml:space="preserve"> life to our objects using textures.</w:t>
      </w:r>
    </w:p>
    <w:p w14:paraId="3458F4A6" w14:textId="53AE584C" w:rsidR="00C71328" w:rsidRDefault="00C71328">
      <w:r>
        <w:br w:type="page"/>
      </w:r>
    </w:p>
    <w:p w14:paraId="627E4D33" w14:textId="554D7910" w:rsidR="00C71328" w:rsidRDefault="003D2704" w:rsidP="003D2704">
      <w:pPr>
        <w:pStyle w:val="Heading2"/>
      </w:pPr>
      <w:r>
        <w:lastRenderedPageBreak/>
        <w:t xml:space="preserve">Chapter </w:t>
      </w:r>
      <w:r w:rsidR="009F535C">
        <w:t>5</w:t>
      </w:r>
      <w:r>
        <w:t>: Lights please</w:t>
      </w:r>
    </w:p>
    <w:p w14:paraId="26826ABE" w14:textId="77777777" w:rsidR="00010498" w:rsidRPr="00010498" w:rsidRDefault="00010498" w:rsidP="00010498"/>
    <w:p w14:paraId="4DD44634" w14:textId="15272446" w:rsidR="003D2704" w:rsidRDefault="00174AD7" w:rsidP="003D2704">
      <w:r w:rsidRPr="00174AD7">
        <w:t xml:space="preserve">The main perception of three dimensions comes from the shades. The human eye can only see colors and not the outlines. </w:t>
      </w:r>
      <w:r w:rsidR="004D4F3B" w:rsidRPr="00174AD7">
        <w:t>It is</w:t>
      </w:r>
      <w:r w:rsidRPr="00174AD7">
        <w:t xml:space="preserve"> the transition from one color to the other that signals the change into our brain. </w:t>
      </w:r>
      <w:r w:rsidR="004D4F3B" w:rsidRPr="00174AD7">
        <w:t>Similarly,</w:t>
      </w:r>
      <w:r w:rsidRPr="00174AD7">
        <w:t xml:space="preserve"> the change in the shadows </w:t>
      </w:r>
      <w:r w:rsidR="006E2286">
        <w:t xml:space="preserve">and the difference </w:t>
      </w:r>
      <w:r w:rsidR="00BD1CD1">
        <w:t xml:space="preserve">of light and color perception between our </w:t>
      </w:r>
      <w:proofErr w:type="gramStart"/>
      <w:r w:rsidR="00BD1CD1">
        <w:t>eyes</w:t>
      </w:r>
      <w:r w:rsidR="00F606D8">
        <w:t>,</w:t>
      </w:r>
      <w:proofErr w:type="gramEnd"/>
      <w:r w:rsidR="00BD1CD1">
        <w:t xml:space="preserve"> </w:t>
      </w:r>
      <w:r w:rsidRPr="00174AD7">
        <w:t>informs our brain about the third dimension.</w:t>
      </w:r>
    </w:p>
    <w:p w14:paraId="56BA3B6A" w14:textId="44FF1C6E" w:rsidR="002F731D" w:rsidRDefault="002F731D" w:rsidP="003D2704">
      <w:r>
        <w:t>Color perception depends on light</w:t>
      </w:r>
      <w:r w:rsidR="00BC7A86">
        <w:t xml:space="preserve">. </w:t>
      </w:r>
      <w:r w:rsidR="00DB5AED">
        <w:t xml:space="preserve">The light that reaches our </w:t>
      </w:r>
      <w:r w:rsidR="004D4F3B">
        <w:t>eyes</w:t>
      </w:r>
      <w:r w:rsidR="0078175D">
        <w:t xml:space="preserve"> stimulates our optical nerve. </w:t>
      </w:r>
      <w:r w:rsidR="002619E0">
        <w:t xml:space="preserve">This light is emitted from various sources </w:t>
      </w:r>
      <w:r w:rsidR="00FB2A54">
        <w:t>and reflected by the surfaces all around</w:t>
      </w:r>
      <w:r w:rsidR="00F630EB">
        <w:t xml:space="preserve">. The color of a surface is the combined result </w:t>
      </w:r>
      <w:r w:rsidR="00105250">
        <w:t xml:space="preserve">of the light that falls on that surface and its physical characteristics thar </w:t>
      </w:r>
      <w:r w:rsidR="00B6116A">
        <w:t>reflect or absorb part of that light.</w:t>
      </w:r>
    </w:p>
    <w:p w14:paraId="69A7E95E" w14:textId="419C3E5F" w:rsidR="008F1759" w:rsidRDefault="008F1759" w:rsidP="003D2704">
      <w:r>
        <w:t xml:space="preserve">In this chapter we will try to </w:t>
      </w:r>
      <w:r w:rsidR="00E527FA">
        <w:t xml:space="preserve">clear up </w:t>
      </w:r>
      <w:r>
        <w:t>thing</w:t>
      </w:r>
      <w:r w:rsidR="00E527FA">
        <w:t>s about the light</w:t>
      </w:r>
      <w:r w:rsidR="00C73512">
        <w:t xml:space="preserve"> </w:t>
      </w:r>
      <w:r w:rsidR="00E527FA">
        <w:t xml:space="preserve">and see how we can </w:t>
      </w:r>
      <w:r w:rsidR="00C73512">
        <w:t xml:space="preserve">use all that </w:t>
      </w:r>
      <w:r w:rsidR="00D436E0">
        <w:t>to</w:t>
      </w:r>
      <w:r w:rsidR="00C73512">
        <w:t xml:space="preserve"> our advantage.</w:t>
      </w:r>
    </w:p>
    <w:p w14:paraId="44B5BC1B" w14:textId="0AFE2A15" w:rsidR="005F4DF6" w:rsidRDefault="005F4DF6" w:rsidP="003D2704"/>
    <w:p w14:paraId="53A12C0A" w14:textId="61A5F787" w:rsidR="005F4DF6" w:rsidRDefault="005F4DF6" w:rsidP="005F4DF6">
      <w:pPr>
        <w:pStyle w:val="Heading3"/>
      </w:pPr>
      <w:r>
        <w:t>The color of things</w:t>
      </w:r>
    </w:p>
    <w:p w14:paraId="3715DFFE" w14:textId="5765A69C" w:rsidR="005F4DF6" w:rsidRDefault="00B43CB2" w:rsidP="005F4DF6">
      <w:r>
        <w:t xml:space="preserve">We use </w:t>
      </w:r>
      <w:r w:rsidR="003449CB">
        <w:t xml:space="preserve">special </w:t>
      </w:r>
      <w:r w:rsidR="00516BE3">
        <w:t>materials</w:t>
      </w:r>
      <w:r w:rsidR="004D366B">
        <w:t>, usually liquid,</w:t>
      </w:r>
      <w:r w:rsidR="003449CB">
        <w:t xml:space="preserve"> to dye the surfaces of objects to our desired color.</w:t>
      </w:r>
      <w:r w:rsidR="00516BE3">
        <w:t xml:space="preserve"> These </w:t>
      </w:r>
      <w:r w:rsidR="004D366B">
        <w:t xml:space="preserve">liquids are called paints. </w:t>
      </w:r>
      <w:r w:rsidR="005978B4">
        <w:t xml:space="preserve">No big news so far. But how do these </w:t>
      </w:r>
      <w:r w:rsidR="00773F95">
        <w:t>paints work? How do they change what we see?</w:t>
      </w:r>
    </w:p>
    <w:p w14:paraId="71B58510" w14:textId="6D317FB5" w:rsidR="005E6938" w:rsidRDefault="00804C57" w:rsidP="005F4DF6">
      <w:r>
        <w:rPr>
          <w:noProof/>
        </w:rPr>
        <w:drawing>
          <wp:anchor distT="0" distB="0" distL="114300" distR="114300" simplePos="0" relativeHeight="251672576" behindDoc="0" locked="0" layoutInCell="1" allowOverlap="1" wp14:anchorId="4F274F48" wp14:editId="247D3E67">
            <wp:simplePos x="0" y="0"/>
            <wp:positionH relativeFrom="column">
              <wp:posOffset>3773170</wp:posOffset>
            </wp:positionH>
            <wp:positionV relativeFrom="paragraph">
              <wp:posOffset>6985</wp:posOffset>
            </wp:positionV>
            <wp:extent cx="2384425" cy="1287780"/>
            <wp:effectExtent l="0" t="0" r="0" b="0"/>
            <wp:wrapSquare wrapText="bothSides"/>
            <wp:docPr id="219" name="Picture 219" descr="color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olor spectrum"/>
                    <pic:cNvPicPr/>
                  </pic:nvPicPr>
                  <pic:blipFill>
                    <a:blip r:embed="rId17">
                      <a:extLst>
                        <a:ext uri="{28A0092B-C50C-407E-A947-70E740481C1C}">
                          <a14:useLocalDpi xmlns:a14="http://schemas.microsoft.com/office/drawing/2010/main" val="0"/>
                        </a:ext>
                      </a:extLst>
                    </a:blip>
                    <a:stretch>
                      <a:fillRect/>
                    </a:stretch>
                  </pic:blipFill>
                  <pic:spPr>
                    <a:xfrm>
                      <a:off x="0" y="0"/>
                      <a:ext cx="2384425" cy="1287780"/>
                    </a:xfrm>
                    <a:prstGeom prst="rect">
                      <a:avLst/>
                    </a:prstGeom>
                  </pic:spPr>
                </pic:pic>
              </a:graphicData>
            </a:graphic>
            <wp14:sizeRelH relativeFrom="margin">
              <wp14:pctWidth>0</wp14:pctWidth>
            </wp14:sizeRelH>
            <wp14:sizeRelV relativeFrom="margin">
              <wp14:pctHeight>0</wp14:pctHeight>
            </wp14:sizeRelV>
          </wp:anchor>
        </w:drawing>
      </w:r>
      <w:r w:rsidR="00C85DCE">
        <w:t xml:space="preserve">The color we see is </w:t>
      </w:r>
      <w:r w:rsidR="004D4F3B">
        <w:t>the</w:t>
      </w:r>
      <w:r w:rsidR="00C85DCE">
        <w:t xml:space="preserve"> color of the light that reaches our eyes</w:t>
      </w:r>
      <w:r w:rsidR="00664FF4">
        <w:t xml:space="preserve">. The </w:t>
      </w:r>
      <w:r w:rsidR="00D91A03">
        <w:t xml:space="preserve">light of the sun is what we call the </w:t>
      </w:r>
      <w:r w:rsidR="00D91A03">
        <w:rPr>
          <w:i/>
          <w:iCs/>
        </w:rPr>
        <w:t>white</w:t>
      </w:r>
      <w:r w:rsidR="00D91A03">
        <w:t xml:space="preserve"> light. </w:t>
      </w:r>
      <w:r w:rsidR="00600D7E">
        <w:t>It is the mixture of all the colors we know</w:t>
      </w:r>
      <w:r w:rsidR="00C64DB6">
        <w:t xml:space="preserve">. </w:t>
      </w:r>
      <w:r w:rsidR="00B51BFB">
        <w:t>Sir Isaak Newton</w:t>
      </w:r>
      <w:r w:rsidR="00346C52">
        <w:t xml:space="preserve"> was the first to understand it</w:t>
      </w:r>
      <w:r w:rsidR="00A24178">
        <w:t xml:space="preserve"> back in 1666. </w:t>
      </w:r>
      <w:proofErr w:type="gramStart"/>
      <w:r w:rsidR="00A24178">
        <w:t>Many</w:t>
      </w:r>
      <w:proofErr w:type="gramEnd"/>
      <w:r w:rsidR="00A24178">
        <w:t xml:space="preserve"> peo</w:t>
      </w:r>
      <w:r w:rsidR="001B7DA3">
        <w:t>ple see the same thing but only one comes to the right conclusions.</w:t>
      </w:r>
    </w:p>
    <w:p w14:paraId="24378BA9" w14:textId="005978A9" w:rsidR="000C5219" w:rsidRDefault="00804C57" w:rsidP="005F4DF6">
      <w:r>
        <w:rPr>
          <w:noProof/>
        </w:rPr>
        <mc:AlternateContent>
          <mc:Choice Requires="wps">
            <w:drawing>
              <wp:anchor distT="0" distB="0" distL="114300" distR="114300" simplePos="0" relativeHeight="251674624" behindDoc="0" locked="0" layoutInCell="1" allowOverlap="1" wp14:anchorId="10C642A9" wp14:editId="107B6453">
                <wp:simplePos x="0" y="0"/>
                <wp:positionH relativeFrom="column">
                  <wp:posOffset>3798570</wp:posOffset>
                </wp:positionH>
                <wp:positionV relativeFrom="paragraph">
                  <wp:posOffset>393065</wp:posOffset>
                </wp:positionV>
                <wp:extent cx="2384425"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68ED0F7B" w14:textId="07A3239F" w:rsidR="00046CFA" w:rsidRPr="00173CBE" w:rsidRDefault="00046CFA" w:rsidP="00120641">
                            <w:pPr>
                              <w:pStyle w:val="Caption"/>
                              <w:spacing w:after="40"/>
                              <w:rPr>
                                <w:noProof/>
                              </w:rPr>
                            </w:pPr>
                            <w:r>
                              <w:t xml:space="preserve">Figure </w:t>
                            </w:r>
                            <w:r w:rsidR="00000000">
                              <w:fldChar w:fldCharType="begin"/>
                            </w:r>
                            <w:r w:rsidR="00000000">
                              <w:instrText xml:space="preserve"> SEQ Figure \* ARABIC </w:instrText>
                            </w:r>
                            <w:r w:rsidR="00000000">
                              <w:fldChar w:fldCharType="separate"/>
                            </w:r>
                            <w:r w:rsidR="00A509E6">
                              <w:rPr>
                                <w:noProof/>
                              </w:rPr>
                              <w:t>7</w:t>
                            </w:r>
                            <w:r w:rsidR="00000000">
                              <w:rPr>
                                <w:noProof/>
                              </w:rPr>
                              <w:fldChar w:fldCharType="end"/>
                            </w:r>
                            <w:r>
                              <w:t xml:space="preserve">: Color spectrum of white </w:t>
                            </w:r>
                            <w:proofErr w:type="gramStart"/>
                            <w:r>
                              <w:t>light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642A9" id="Text Box 220" o:spid="_x0000_s1075" type="#_x0000_t202" style="position:absolute;margin-left:299.1pt;margin-top:30.95pt;width:18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" stroked="f">
                <v:textbox style="mso-fit-shape-to-text:t" inset="0,0,0,0">
                  <w:txbxContent>
                    <w:p w14:paraId="68ED0F7B" w14:textId="07A3239F" w:rsidR="00046CFA" w:rsidRPr="00173CBE" w:rsidRDefault="00046CFA" w:rsidP="00120641">
                      <w:pPr>
                        <w:pStyle w:val="Caption"/>
                        <w:spacing w:after="40"/>
                        <w:rPr>
                          <w:noProof/>
                        </w:rPr>
                      </w:pPr>
                      <w:r>
                        <w:t xml:space="preserve">Figure </w:t>
                      </w:r>
                      <w:r w:rsidR="00000000">
                        <w:fldChar w:fldCharType="begin"/>
                      </w:r>
                      <w:r w:rsidR="00000000">
                        <w:instrText xml:space="preserve"> SEQ Figure \* ARABIC </w:instrText>
                      </w:r>
                      <w:r w:rsidR="00000000">
                        <w:fldChar w:fldCharType="separate"/>
                      </w:r>
                      <w:r w:rsidR="00A509E6">
                        <w:rPr>
                          <w:noProof/>
                        </w:rPr>
                        <w:t>7</w:t>
                      </w:r>
                      <w:r w:rsidR="00000000">
                        <w:rPr>
                          <w:noProof/>
                        </w:rPr>
                        <w:fldChar w:fldCharType="end"/>
                      </w:r>
                      <w:r>
                        <w:t xml:space="preserve">: Color spectrum of white </w:t>
                      </w:r>
                      <w:proofErr w:type="gramStart"/>
                      <w:r>
                        <w:t>light</w:t>
                      </w:r>
                      <w:proofErr w:type="gramEnd"/>
                    </w:p>
                  </w:txbxContent>
                </v:textbox>
                <w10:wrap type="square"/>
              </v:shape>
            </w:pict>
          </mc:Fallback>
        </mc:AlternateContent>
      </w:r>
      <w:r w:rsidR="0084022F">
        <w:t xml:space="preserve">The various light sources emit </w:t>
      </w:r>
      <w:r w:rsidR="00FD403D">
        <w:t xml:space="preserve">anything from </w:t>
      </w:r>
      <w:r w:rsidR="00A92007">
        <w:t xml:space="preserve">white light to </w:t>
      </w:r>
      <w:r w:rsidR="00A55957">
        <w:t xml:space="preserve">light of </w:t>
      </w:r>
      <w:r w:rsidR="00A92007">
        <w:t>a specifi</w:t>
      </w:r>
      <w:r w:rsidR="00A55957">
        <w:t xml:space="preserve">c color or combination of colors that gives them </w:t>
      </w:r>
      <w:r w:rsidR="00303462">
        <w:t xml:space="preserve">their </w:t>
      </w:r>
      <w:r w:rsidR="00C370FF">
        <w:t xml:space="preserve">characteristic color. </w:t>
      </w:r>
      <w:r w:rsidR="00EA452B">
        <w:rPr>
          <w:lang w:val="el-GR"/>
        </w:rPr>
        <w:t>Τ</w:t>
      </w:r>
      <w:r w:rsidR="000C5219">
        <w:t xml:space="preserve">he light travels in a straight </w:t>
      </w:r>
      <w:r w:rsidR="00BF69B5">
        <w:t>line</w:t>
      </w:r>
      <w:r w:rsidR="00EA452B" w:rsidRPr="00EA452B">
        <w:t xml:space="preserve"> </w:t>
      </w:r>
      <w:r w:rsidR="00EA452B">
        <w:t xml:space="preserve">but the </w:t>
      </w:r>
      <w:r w:rsidR="00994D0E">
        <w:t>dust particles in the air refract</w:t>
      </w:r>
      <w:r w:rsidR="00B44481">
        <w:t xml:space="preserve"> it and </w:t>
      </w:r>
      <w:r w:rsidR="00C87E00">
        <w:t xml:space="preserve">this is </w:t>
      </w:r>
      <w:r w:rsidR="00960166">
        <w:t xml:space="preserve">a part of </w:t>
      </w:r>
      <w:r w:rsidR="00C87E00">
        <w:t xml:space="preserve">the </w:t>
      </w:r>
      <w:r w:rsidR="00C87E00" w:rsidRPr="00A952B2">
        <w:rPr>
          <w:i/>
          <w:iCs/>
        </w:rPr>
        <w:t>ambient</w:t>
      </w:r>
      <w:r w:rsidR="00C87E00">
        <w:t xml:space="preserve"> light </w:t>
      </w:r>
      <w:r w:rsidR="001F71DD">
        <w:t>in the scene.</w:t>
      </w:r>
    </w:p>
    <w:p w14:paraId="7191058F" w14:textId="356D9EF7" w:rsidR="00271E7D" w:rsidRDefault="00010498" w:rsidP="005F4DF6">
      <w:r>
        <w:rPr>
          <w:noProof/>
        </w:rPr>
        <w:drawing>
          <wp:anchor distT="0" distB="0" distL="114300" distR="114300" simplePos="0" relativeHeight="251675648" behindDoc="0" locked="0" layoutInCell="1" allowOverlap="1" wp14:anchorId="482A0C12" wp14:editId="5EBF1499">
            <wp:simplePos x="0" y="0"/>
            <wp:positionH relativeFrom="column">
              <wp:posOffset>3654425</wp:posOffset>
            </wp:positionH>
            <wp:positionV relativeFrom="paragraph">
              <wp:posOffset>19685</wp:posOffset>
            </wp:positionV>
            <wp:extent cx="2446020" cy="858520"/>
            <wp:effectExtent l="0" t="0" r="0" b="0"/>
            <wp:wrapSquare wrapText="bothSides"/>
            <wp:docPr id="221" name="Graphic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raphic 22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46020" cy="858520"/>
                    </a:xfrm>
                    <a:prstGeom prst="rect">
                      <a:avLst/>
                    </a:prstGeom>
                  </pic:spPr>
                </pic:pic>
              </a:graphicData>
            </a:graphic>
            <wp14:sizeRelH relativeFrom="margin">
              <wp14:pctWidth>0</wp14:pctWidth>
            </wp14:sizeRelH>
            <wp14:sizeRelV relativeFrom="margin">
              <wp14:pctHeight>0</wp14:pctHeight>
            </wp14:sizeRelV>
          </wp:anchor>
        </w:drawing>
      </w:r>
      <w:r w:rsidR="00271E7D">
        <w:t>The light emitt</w:t>
      </w:r>
      <w:r w:rsidR="00A112C0">
        <w:t>ing</w:t>
      </w:r>
      <w:r w:rsidR="00271E7D">
        <w:t xml:space="preserve"> source</w:t>
      </w:r>
      <w:r w:rsidR="00A112C0">
        <w:t xml:space="preserve">s </w:t>
      </w:r>
      <w:r w:rsidR="000929F6">
        <w:t xml:space="preserve">are point sources. The light emitted from them </w:t>
      </w:r>
      <w:r w:rsidR="00E53DA8">
        <w:t xml:space="preserve">goes </w:t>
      </w:r>
      <w:r w:rsidR="00C20DC3">
        <w:t xml:space="preserve">radially. When the source is </w:t>
      </w:r>
      <w:r w:rsidR="00291003">
        <w:t>too far</w:t>
      </w:r>
      <w:r w:rsidR="00D94DB3">
        <w:t xml:space="preserve">, say like the sun, we consider </w:t>
      </w:r>
      <w:r w:rsidR="00A47430">
        <w:t xml:space="preserve">the light </w:t>
      </w:r>
      <w:r w:rsidR="00A33924">
        <w:t xml:space="preserve">to be emitted in parallel. This </w:t>
      </w:r>
      <w:r w:rsidR="00A33924" w:rsidRPr="00787727">
        <w:rPr>
          <w:i/>
          <w:iCs/>
        </w:rPr>
        <w:t>direct</w:t>
      </w:r>
      <w:r w:rsidR="00A33924">
        <w:t xml:space="preserve"> </w:t>
      </w:r>
      <w:r w:rsidR="000B21FB">
        <w:t>light</w:t>
      </w:r>
      <w:r w:rsidR="007857CE">
        <w:t xml:space="preserve"> </w:t>
      </w:r>
      <w:r w:rsidR="005E289E">
        <w:t>makes our scene bright</w:t>
      </w:r>
      <w:r w:rsidR="00787727">
        <w:t>,</w:t>
      </w:r>
      <w:r w:rsidR="005E289E">
        <w:t xml:space="preserve"> and the objects shine.</w:t>
      </w:r>
    </w:p>
    <w:p w14:paraId="431F6B58" w14:textId="75437FA5" w:rsidR="00CD1EFF" w:rsidRDefault="00804C57" w:rsidP="002C0187">
      <w:r>
        <w:rPr>
          <w:noProof/>
        </w:rPr>
        <mc:AlternateContent>
          <mc:Choice Requires="wps">
            <w:drawing>
              <wp:anchor distT="0" distB="0" distL="114300" distR="114300" simplePos="0" relativeHeight="251677696" behindDoc="0" locked="0" layoutInCell="1" allowOverlap="1" wp14:anchorId="7BEACD74" wp14:editId="3CBC36C5">
                <wp:simplePos x="0" y="0"/>
                <wp:positionH relativeFrom="column">
                  <wp:posOffset>3801110</wp:posOffset>
                </wp:positionH>
                <wp:positionV relativeFrom="paragraph">
                  <wp:posOffset>101600</wp:posOffset>
                </wp:positionV>
                <wp:extent cx="2202180" cy="150495"/>
                <wp:effectExtent l="0" t="0" r="7620" b="1905"/>
                <wp:wrapSquare wrapText="bothSides"/>
                <wp:docPr id="222" name="Text Box 222"/>
                <wp:cNvGraphicFramePr/>
                <a:graphic xmlns:a="http://schemas.openxmlformats.org/drawingml/2006/main">
                  <a:graphicData uri="http://schemas.microsoft.com/office/word/2010/wordprocessingShape">
                    <wps:wsp>
                      <wps:cNvSpPr txBox="1"/>
                      <wps:spPr>
                        <a:xfrm>
                          <a:off x="0" y="0"/>
                          <a:ext cx="2202180" cy="150495"/>
                        </a:xfrm>
                        <a:prstGeom prst="rect">
                          <a:avLst/>
                        </a:prstGeom>
                        <a:solidFill>
                          <a:prstClr val="white"/>
                        </a:solidFill>
                        <a:ln>
                          <a:noFill/>
                        </a:ln>
                      </wps:spPr>
                      <wps:txbx>
                        <w:txbxContent>
                          <w:p w14:paraId="661C9F92" w14:textId="53988F96" w:rsidR="00046CFA" w:rsidRPr="00D361F3" w:rsidRDefault="00046CFA" w:rsidP="00EB1823">
                            <w:pPr>
                              <w:pStyle w:val="Caption"/>
                              <w:spacing w:after="40"/>
                              <w:rPr>
                                <w:noProof/>
                              </w:rPr>
                            </w:pPr>
                            <w:bookmarkStart w:id="6" w:name="_Ref67658262"/>
                            <w:r>
                              <w:t xml:space="preserve">Figure </w:t>
                            </w:r>
                            <w:r w:rsidR="00000000">
                              <w:fldChar w:fldCharType="begin"/>
                            </w:r>
                            <w:r w:rsidR="00000000">
                              <w:instrText xml:space="preserve"> SEQ Figure \* ARABIC </w:instrText>
                            </w:r>
                            <w:r w:rsidR="00000000">
                              <w:fldChar w:fldCharType="separate"/>
                            </w:r>
                            <w:r w:rsidR="00A509E6">
                              <w:rPr>
                                <w:noProof/>
                              </w:rPr>
                              <w:t>8</w:t>
                            </w:r>
                            <w:r w:rsidR="00000000">
                              <w:rPr>
                                <w:noProof/>
                              </w:rPr>
                              <w:fldChar w:fldCharType="end"/>
                            </w:r>
                            <w:bookmarkEnd w:id="6"/>
                            <w:r>
                              <w:t xml:space="preserve">: Reflection and </w:t>
                            </w:r>
                            <w:proofErr w:type="gramStart"/>
                            <w:r>
                              <w:t>diffusion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CD74" id="Text Box 222" o:spid="_x0000_s1076" type="#_x0000_t202" style="position:absolute;margin-left:299.3pt;margin-top:8pt;width:173.4pt;height:1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" stroked="f">
                <v:textbox inset="0,0,0,0">
                  <w:txbxContent>
                    <w:p w14:paraId="661C9F92" w14:textId="53988F96" w:rsidR="00046CFA" w:rsidRPr="00D361F3" w:rsidRDefault="00046CFA" w:rsidP="00EB1823">
                      <w:pPr>
                        <w:pStyle w:val="Caption"/>
                        <w:spacing w:after="40"/>
                        <w:rPr>
                          <w:noProof/>
                        </w:rPr>
                      </w:pPr>
                      <w:bookmarkStart w:id="7" w:name="_Ref67658262"/>
                      <w:r>
                        <w:t xml:space="preserve">Figure </w:t>
                      </w:r>
                      <w:r w:rsidR="00000000">
                        <w:fldChar w:fldCharType="begin"/>
                      </w:r>
                      <w:r w:rsidR="00000000">
                        <w:instrText xml:space="preserve"> SEQ Figure \* ARABIC </w:instrText>
                      </w:r>
                      <w:r w:rsidR="00000000">
                        <w:fldChar w:fldCharType="separate"/>
                      </w:r>
                      <w:r w:rsidR="00A509E6">
                        <w:rPr>
                          <w:noProof/>
                        </w:rPr>
                        <w:t>8</w:t>
                      </w:r>
                      <w:r w:rsidR="00000000">
                        <w:rPr>
                          <w:noProof/>
                        </w:rPr>
                        <w:fldChar w:fldCharType="end"/>
                      </w:r>
                      <w:bookmarkEnd w:id="7"/>
                      <w:r>
                        <w:t xml:space="preserve">: Reflection and </w:t>
                      </w:r>
                      <w:proofErr w:type="gramStart"/>
                      <w:r>
                        <w:t>diffusion</w:t>
                      </w:r>
                      <w:proofErr w:type="gramEnd"/>
                    </w:p>
                  </w:txbxContent>
                </v:textbox>
                <w10:wrap type="square"/>
              </v:shape>
            </w:pict>
          </mc:Fallback>
        </mc:AlternateContent>
      </w:r>
      <w:r w:rsidR="00A74881">
        <w:t xml:space="preserve">The light </w:t>
      </w:r>
      <w:r w:rsidR="00D50B4F">
        <w:t>rays</w:t>
      </w:r>
      <w:r w:rsidR="00A74881">
        <w:t xml:space="preserve"> that reach the surface of an object </w:t>
      </w:r>
      <w:r w:rsidR="001A4A93">
        <w:t xml:space="preserve">are </w:t>
      </w:r>
      <w:r w:rsidR="004D4F3B">
        <w:t>reflected</w:t>
      </w:r>
      <w:r w:rsidR="001A4A93">
        <w:t xml:space="preserve">. </w:t>
      </w:r>
      <w:proofErr w:type="gramStart"/>
      <w:r w:rsidR="001A4A93">
        <w:t>Some of</w:t>
      </w:r>
      <w:proofErr w:type="gramEnd"/>
      <w:r w:rsidR="001A4A93">
        <w:t xml:space="preserve"> the light though is absorbed by </w:t>
      </w:r>
      <w:r w:rsidR="00D55680">
        <w:t>the object</w:t>
      </w:r>
      <w:r w:rsidR="00EC6EA9">
        <w:t xml:space="preserve"> and some is reflected</w:t>
      </w:r>
      <w:r w:rsidR="00D55680">
        <w:t xml:space="preserve">. </w:t>
      </w:r>
      <w:r w:rsidR="0066108A">
        <w:t xml:space="preserve">This results </w:t>
      </w:r>
      <w:r w:rsidR="00567A43">
        <w:t xml:space="preserve">in </w:t>
      </w:r>
      <w:r w:rsidR="003F659D">
        <w:t>the color we see for the object.</w:t>
      </w:r>
      <w:r w:rsidR="007C590E">
        <w:t xml:space="preserve"> This is the job of the </w:t>
      </w:r>
      <w:r w:rsidR="00D436E0">
        <w:t>paint;</w:t>
      </w:r>
      <w:r w:rsidR="007C590E">
        <w:t xml:space="preserve"> it absorbs all the colors but th</w:t>
      </w:r>
      <w:r w:rsidR="002C0187">
        <w:t>ose we see.</w:t>
      </w:r>
    </w:p>
    <w:p w14:paraId="0FB8A638" w14:textId="1D69FB5F" w:rsidR="0049262D" w:rsidRPr="00372DA8" w:rsidRDefault="00EC77DA" w:rsidP="002C0187">
      <w:r>
        <w:t xml:space="preserve">Object surfaces are not as smooth as think. </w:t>
      </w:r>
      <w:r w:rsidR="00F15CAD">
        <w:t xml:space="preserve">They are a little </w:t>
      </w:r>
      <w:r w:rsidR="001A3A50">
        <w:t>rough</w:t>
      </w:r>
      <w:r w:rsidR="00454C68">
        <w:t xml:space="preserve">, enough to reflect the light </w:t>
      </w:r>
      <w:r w:rsidR="00D436E0">
        <w:t>in</w:t>
      </w:r>
      <w:r w:rsidR="00EB1823">
        <w:t xml:space="preserve"> various directions. </w:t>
      </w:r>
      <w:r w:rsidR="001142AD">
        <w:fldChar w:fldCharType="begin"/>
      </w:r>
      <w:r w:rsidR="001142AD">
        <w:instrText xml:space="preserve"> REF _Ref67658262 \h </w:instrText>
      </w:r>
      <w:r w:rsidR="001142AD">
        <w:fldChar w:fldCharType="separate"/>
      </w:r>
      <w:r w:rsidR="00A509E6">
        <w:t xml:space="preserve">Figure </w:t>
      </w:r>
      <w:r w:rsidR="00A509E6">
        <w:rPr>
          <w:noProof/>
        </w:rPr>
        <w:t>8</w:t>
      </w:r>
      <w:r w:rsidR="001142AD">
        <w:fldChar w:fldCharType="end"/>
      </w:r>
      <w:r w:rsidR="001142AD">
        <w:t xml:space="preserve"> </w:t>
      </w:r>
      <w:r w:rsidR="00370DAB">
        <w:t xml:space="preserve">shows the ideal reflection on the left and the </w:t>
      </w:r>
      <w:r w:rsidR="00AE4D87">
        <w:t>actual on the right.</w:t>
      </w:r>
      <w:r w:rsidR="00D36297">
        <w:t xml:space="preserve"> This </w:t>
      </w:r>
      <w:r w:rsidR="00372DA8">
        <w:t xml:space="preserve">phenomenon </w:t>
      </w:r>
      <w:r w:rsidR="00BF4047">
        <w:t xml:space="preserve">is called </w:t>
      </w:r>
      <w:r w:rsidR="00BF4047" w:rsidRPr="00622B56">
        <w:rPr>
          <w:i/>
          <w:iCs/>
        </w:rPr>
        <w:t>diffusion</w:t>
      </w:r>
      <w:r w:rsidR="00622B56">
        <w:t xml:space="preserve"> and </w:t>
      </w:r>
      <w:r w:rsidR="00372DA8" w:rsidRPr="00622B56">
        <w:t>scatters</w:t>
      </w:r>
      <w:r w:rsidR="00372DA8">
        <w:t xml:space="preserve"> the light adding to the </w:t>
      </w:r>
      <w:r w:rsidR="00372DA8">
        <w:rPr>
          <w:i/>
          <w:iCs/>
        </w:rPr>
        <w:t>ambient</w:t>
      </w:r>
      <w:r w:rsidR="00372DA8">
        <w:t xml:space="preserve"> light</w:t>
      </w:r>
      <w:r w:rsidR="0049262D">
        <w:t>.</w:t>
      </w:r>
      <w:r w:rsidR="00C653A1">
        <w:t xml:space="preserve"> </w:t>
      </w:r>
      <w:r w:rsidR="00AE38A4">
        <w:t>Ambient ligh</w:t>
      </w:r>
      <w:r w:rsidR="0080287D">
        <w:t xml:space="preserve">t allows us to see in areas </w:t>
      </w:r>
      <w:r w:rsidR="00C44B2A">
        <w:t>shadowed by objects.</w:t>
      </w:r>
    </w:p>
    <w:p w14:paraId="79492BCE" w14:textId="4FA76620" w:rsidR="00EB1823" w:rsidRDefault="00233BAD" w:rsidP="002C0187">
      <w:r>
        <w:t xml:space="preserve">The light that we see is the sum of the direct light that reaches our eyes, the </w:t>
      </w:r>
      <w:r w:rsidR="00BA638A">
        <w:t>reflected light from the surfaces of the objects</w:t>
      </w:r>
      <w:r w:rsidR="004275A5">
        <w:t xml:space="preserve"> in the form of </w:t>
      </w:r>
      <w:r w:rsidR="00FD4A97">
        <w:rPr>
          <w:i/>
          <w:iCs/>
        </w:rPr>
        <w:t>diffuse</w:t>
      </w:r>
      <w:r w:rsidR="00FD4A97">
        <w:t xml:space="preserve"> and </w:t>
      </w:r>
      <w:r w:rsidR="00FD4A97">
        <w:rPr>
          <w:i/>
          <w:iCs/>
        </w:rPr>
        <w:t>specular</w:t>
      </w:r>
      <w:r w:rsidR="00FD4A97">
        <w:t xml:space="preserve"> light,</w:t>
      </w:r>
      <w:r w:rsidR="00BA638A">
        <w:t xml:space="preserve"> and </w:t>
      </w:r>
      <w:r w:rsidR="009962AC">
        <w:t>the ambient light.</w:t>
      </w:r>
      <w:r w:rsidR="00247082">
        <w:t xml:space="preserve"> The color of the objects is also </w:t>
      </w:r>
      <w:r w:rsidR="00533A41">
        <w:t xml:space="preserve">a function of the color of the light that falls on them. If we drop red light on a blue surface </w:t>
      </w:r>
      <w:r w:rsidR="005F278B">
        <w:t xml:space="preserve">we cannot expect </w:t>
      </w:r>
      <w:r w:rsidR="005F278B">
        <w:lastRenderedPageBreak/>
        <w:t>to see the surface blue</w:t>
      </w:r>
      <w:r w:rsidR="00972EDF">
        <w:t xml:space="preserve">. It will be black if the light is pure red or </w:t>
      </w:r>
      <w:proofErr w:type="gramStart"/>
      <w:r w:rsidR="00491C67">
        <w:t>some</w:t>
      </w:r>
      <w:proofErr w:type="gramEnd"/>
      <w:r w:rsidR="00491C67">
        <w:t xml:space="preserve"> version of </w:t>
      </w:r>
      <w:r w:rsidR="00972EDF">
        <w:t>purple</w:t>
      </w:r>
      <w:r w:rsidR="00491C67">
        <w:t>.</w:t>
      </w:r>
      <w:r w:rsidR="00373162">
        <w:t xml:space="preserve"> The </w:t>
      </w:r>
      <w:r w:rsidR="004B3716">
        <w:t xml:space="preserve">color of the light is described by the </w:t>
      </w:r>
      <w:r w:rsidR="004B3716">
        <w:rPr>
          <w:i/>
          <w:iCs/>
        </w:rPr>
        <w:t>diffuse</w:t>
      </w:r>
      <w:r w:rsidR="004B3716">
        <w:t xml:space="preserve"> attribute of the light</w:t>
      </w:r>
      <w:r w:rsidR="0045423F">
        <w:t>.</w:t>
      </w:r>
    </w:p>
    <w:p w14:paraId="6405CAB1" w14:textId="4D3DC5D0" w:rsidR="004347D1" w:rsidRDefault="004347D1" w:rsidP="002C0187"/>
    <w:p w14:paraId="55DA8A69" w14:textId="32EE8A1C" w:rsidR="004347D1" w:rsidRDefault="004347D1" w:rsidP="004347D1">
      <w:pPr>
        <w:pStyle w:val="Heading3"/>
      </w:pPr>
      <w:r>
        <w:t>RGB</w:t>
      </w:r>
    </w:p>
    <w:p w14:paraId="7780A8DF" w14:textId="4739746F" w:rsidR="00CE3A0C" w:rsidRDefault="00282E9B" w:rsidP="00282E9B">
      <w:r>
        <w:rPr>
          <w:i/>
          <w:iCs/>
        </w:rPr>
        <w:t>Red, Green, Blue</w:t>
      </w:r>
      <w:r>
        <w:t xml:space="preserve">. These three are the </w:t>
      </w:r>
      <w:r w:rsidR="008E2B80">
        <w:t xml:space="preserve">components that define any color. </w:t>
      </w:r>
      <w:r w:rsidR="00E32743">
        <w:t>O</w:t>
      </w:r>
      <w:r w:rsidR="00CE3A0C">
        <w:t xml:space="preserve">ur eyes are like </w:t>
      </w:r>
      <w:r w:rsidR="006661EE">
        <w:t xml:space="preserve">camera sensors, or to put it right, we modeled camera sensors </w:t>
      </w:r>
      <w:r w:rsidR="00775B46">
        <w:t>after our eyes.</w:t>
      </w:r>
      <w:r w:rsidR="00620A57">
        <w:t xml:space="preserve"> </w:t>
      </w:r>
      <w:r w:rsidR="00512ABB">
        <w:t>Our eyes have</w:t>
      </w:r>
      <w:r w:rsidR="00E32743">
        <w:t xml:space="preserve"> </w:t>
      </w:r>
      <w:r w:rsidR="00837ADB">
        <w:t xml:space="preserve">light sensing cells which </w:t>
      </w:r>
      <w:proofErr w:type="gramStart"/>
      <w:r w:rsidR="00512ABB">
        <w:t>covert</w:t>
      </w:r>
      <w:proofErr w:type="gramEnd"/>
      <w:r w:rsidR="00C75363">
        <w:t xml:space="preserve"> the light and </w:t>
      </w:r>
      <w:r w:rsidR="00410829">
        <w:t>the</w:t>
      </w:r>
      <w:r w:rsidR="00C75363">
        <w:t xml:space="preserve"> color</w:t>
      </w:r>
      <w:r w:rsidR="00512ABB">
        <w:t xml:space="preserve"> to signals stimulating our optical nerves</w:t>
      </w:r>
      <w:r w:rsidR="00C75363">
        <w:t xml:space="preserve">. </w:t>
      </w:r>
    </w:p>
    <w:p w14:paraId="4F93C1BE" w14:textId="31AFFAFC" w:rsidR="00C75363" w:rsidRDefault="00C75363" w:rsidP="00282E9B">
      <w:r>
        <w:t xml:space="preserve">These sensors are </w:t>
      </w:r>
      <w:r w:rsidR="00881C91">
        <w:t xml:space="preserve">sensitive to </w:t>
      </w:r>
      <w:r w:rsidR="001B2259">
        <w:t xml:space="preserve">red, </w:t>
      </w:r>
      <w:r w:rsidR="004D4F3B">
        <w:t>green,</w:t>
      </w:r>
      <w:r w:rsidR="001B2259">
        <w:t xml:space="preserve"> and blue light</w:t>
      </w:r>
      <w:r w:rsidR="00EF72C1">
        <w:t xml:space="preserve">. The combination of these three colors </w:t>
      </w:r>
      <w:r w:rsidR="003F73C7">
        <w:t xml:space="preserve">makes the colors we </w:t>
      </w:r>
      <w:r w:rsidR="004D4F3B">
        <w:t>see</w:t>
      </w:r>
      <w:r w:rsidR="003F73C7">
        <w:t xml:space="preserve">. </w:t>
      </w:r>
      <w:r w:rsidR="00DA5CDC">
        <w:t xml:space="preserve">Deep </w:t>
      </w:r>
      <w:r w:rsidR="00112C9D">
        <w:t>in</w:t>
      </w:r>
      <w:r w:rsidR="00DA5CDC">
        <w:t xml:space="preserve"> the </w:t>
      </w:r>
      <w:r w:rsidR="00112C9D">
        <w:t>human eye there are light receptors which are sensitive to these colors</w:t>
      </w:r>
      <w:r w:rsidR="00BD7104">
        <w:t>. This is the actual reason we have modeled the camera sensors like this</w:t>
      </w:r>
      <w:r w:rsidR="00BE5E9C">
        <w:t xml:space="preserve">. There are more sensors in the eye, but they are responsible for other </w:t>
      </w:r>
      <w:r w:rsidR="00897B4C">
        <w:t>features of our perception of the world around us.</w:t>
      </w:r>
    </w:p>
    <w:p w14:paraId="173ADAFD" w14:textId="13A20CF4" w:rsidR="00491C67" w:rsidRPr="00332A8D" w:rsidRDefault="008466D4" w:rsidP="002C0187">
      <w:r>
        <w:t xml:space="preserve">OpenGL </w:t>
      </w:r>
      <w:r w:rsidR="00BC130C">
        <w:t>has</w:t>
      </w:r>
      <w:r>
        <w:t xml:space="preserve"> modeled </w:t>
      </w:r>
      <w:r w:rsidR="00BC130C">
        <w:t xml:space="preserve">anything that has to do with color with </w:t>
      </w:r>
      <w:r w:rsidR="00BC130C">
        <w:rPr>
          <w:i/>
          <w:iCs/>
        </w:rPr>
        <w:t xml:space="preserve">red, </w:t>
      </w:r>
      <w:r w:rsidR="004D4F3B">
        <w:rPr>
          <w:i/>
          <w:iCs/>
        </w:rPr>
        <w:t>green,</w:t>
      </w:r>
      <w:r w:rsidR="00BC130C">
        <w:t xml:space="preserve"> and </w:t>
      </w:r>
      <w:r w:rsidR="00BC130C">
        <w:rPr>
          <w:i/>
          <w:iCs/>
        </w:rPr>
        <w:t>blue</w:t>
      </w:r>
      <w:r w:rsidR="00332A8D">
        <w:rPr>
          <w:i/>
          <w:iCs/>
        </w:rPr>
        <w:t>.</w:t>
      </w:r>
      <w:r w:rsidR="00332A8D">
        <w:t xml:space="preserve"> </w:t>
      </w:r>
    </w:p>
    <w:p w14:paraId="1CF7C9D8" w14:textId="0A03A793" w:rsidR="00F045FD" w:rsidRDefault="001D6B53" w:rsidP="00F045FD">
      <w:pPr>
        <w:pStyle w:val="Heading3"/>
      </w:pPr>
      <w:r>
        <w:t>Reflections</w:t>
      </w:r>
    </w:p>
    <w:p w14:paraId="180CD549" w14:textId="5598EACA" w:rsidR="00B12177" w:rsidRDefault="00764E08" w:rsidP="001D6B53">
      <w:r>
        <w:t xml:space="preserve">The rays of light that are reflected </w:t>
      </w:r>
      <w:r w:rsidR="00D436E0">
        <w:t>off</w:t>
      </w:r>
      <w:r>
        <w:t xml:space="preserve"> </w:t>
      </w:r>
      <w:r w:rsidR="00D85FFA">
        <w:t>the surface</w:t>
      </w:r>
      <w:r>
        <w:t xml:space="preserve"> </w:t>
      </w:r>
      <w:r w:rsidR="003C33A0">
        <w:t xml:space="preserve">are not scattered in random directions. </w:t>
      </w:r>
      <w:r w:rsidR="00316D04">
        <w:t xml:space="preserve">Reflection follows certain rules. </w:t>
      </w:r>
      <w:r w:rsidR="0054600B">
        <w:t>We are all familiar with these rules either by pla</w:t>
      </w:r>
      <w:r w:rsidR="009C74BB">
        <w:t>ying with a mirror in the sun or any game with a ball</w:t>
      </w:r>
      <w:r w:rsidR="0010725E">
        <w:t xml:space="preserve"> that hits a wall and comes back</w:t>
      </w:r>
      <w:r w:rsidR="00A9030A" w:rsidRPr="00A9030A">
        <w:t xml:space="preserve">. </w:t>
      </w:r>
    </w:p>
    <w:p w14:paraId="440884A0" w14:textId="0B6F58D9" w:rsidR="0054503B" w:rsidRDefault="00804C57" w:rsidP="001D6B53">
      <w:pPr>
        <w:rPr>
          <w:rFonts w:eastAsiaTheme="minorEastAsia"/>
        </w:rPr>
      </w:pPr>
      <w:r>
        <w:rPr>
          <w:noProof/>
        </w:rPr>
        <w:drawing>
          <wp:anchor distT="0" distB="0" distL="114300" distR="114300" simplePos="0" relativeHeight="251678720" behindDoc="1" locked="0" layoutInCell="1" allowOverlap="1" wp14:anchorId="3C9B712A" wp14:editId="6F437D09">
            <wp:simplePos x="0" y="0"/>
            <wp:positionH relativeFrom="column">
              <wp:posOffset>4066540</wp:posOffset>
            </wp:positionH>
            <wp:positionV relativeFrom="paragraph">
              <wp:posOffset>85090</wp:posOffset>
            </wp:positionV>
            <wp:extent cx="1990725" cy="1711960"/>
            <wp:effectExtent l="0" t="0" r="0" b="0"/>
            <wp:wrapSquare wrapText="bothSides"/>
            <wp:docPr id="223" name="Graphic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Graphic 22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990725" cy="1711960"/>
                    </a:xfrm>
                    <a:prstGeom prst="rect">
                      <a:avLst/>
                    </a:prstGeom>
                  </pic:spPr>
                </pic:pic>
              </a:graphicData>
            </a:graphic>
            <wp14:sizeRelH relativeFrom="margin">
              <wp14:pctWidth>0</wp14:pctWidth>
            </wp14:sizeRelH>
            <wp14:sizeRelV relativeFrom="margin">
              <wp14:pctHeight>0</wp14:pctHeight>
            </wp14:sizeRelV>
          </wp:anchor>
        </w:drawing>
      </w:r>
      <w:r w:rsidR="000D4929">
        <w:t xml:space="preserve">The </w:t>
      </w:r>
      <w:r w:rsidR="000D4929" w:rsidRPr="000D4929">
        <w:rPr>
          <w:b/>
          <w:bCs/>
        </w:rPr>
        <w:t>law of reflection</w:t>
      </w:r>
      <w:r w:rsidR="000D4929">
        <w:t xml:space="preserve"> indicates that the </w:t>
      </w:r>
      <w:r w:rsidR="000D4929">
        <w:rPr>
          <w:b/>
          <w:bCs/>
          <w:i/>
          <w:iCs/>
        </w:rPr>
        <w:t xml:space="preserve">angle of </w:t>
      </w:r>
      <w:r w:rsidR="00F213F5">
        <w:rPr>
          <w:b/>
          <w:bCs/>
          <w:i/>
          <w:iCs/>
        </w:rPr>
        <w:t>incidence</w:t>
      </w:r>
      <w:r w:rsidR="00F213F5">
        <w:t xml:space="preserve"> equals the </w:t>
      </w:r>
      <w:r w:rsidR="00F213F5">
        <w:rPr>
          <w:b/>
          <w:bCs/>
          <w:i/>
          <w:iCs/>
        </w:rPr>
        <w:t>angle of reflection</w:t>
      </w:r>
      <w:r w:rsidR="00F213F5">
        <w:t xml:space="preserve">. </w:t>
      </w:r>
      <w:r w:rsidR="00D37EE1">
        <w:t xml:space="preserve">This </w:t>
      </w:r>
      <w:r w:rsidR="00AA2367">
        <w:t xml:space="preserve">might mean </w:t>
      </w:r>
      <w:r w:rsidR="00AC63BD">
        <w:t>nothing but</w:t>
      </w:r>
      <w:r w:rsidR="00A53CA8">
        <w:t xml:space="preserve"> </w:t>
      </w:r>
      <w:r w:rsidR="004D4F3B">
        <w:t>looking</w:t>
      </w:r>
      <w:r w:rsidR="00A53CA8">
        <w:t xml:space="preserve"> </w:t>
      </w:r>
      <w:r w:rsidR="003E1F88">
        <w:t xml:space="preserve">at </w:t>
      </w:r>
      <w:r w:rsidR="003E1F88">
        <w:fldChar w:fldCharType="begin"/>
      </w:r>
      <w:r w:rsidR="003E1F88">
        <w:instrText xml:space="preserve"> REF _Ref67673707 \h </w:instrText>
      </w:r>
      <w:r w:rsidR="003E1F88">
        <w:fldChar w:fldCharType="separate"/>
      </w:r>
      <w:r w:rsidR="00A509E6">
        <w:t xml:space="preserve">Figure </w:t>
      </w:r>
      <w:r w:rsidR="00A509E6">
        <w:rPr>
          <w:noProof/>
        </w:rPr>
        <w:t>9</w:t>
      </w:r>
      <w:r w:rsidR="003E1F88">
        <w:fldChar w:fldCharType="end"/>
      </w:r>
      <w:r w:rsidR="00A52D2B">
        <w:t xml:space="preserve"> it will get clear. Here we have a ray falling </w:t>
      </w:r>
      <w:r w:rsidR="00464111">
        <w:t xml:space="preserve">on a smooth surface and we </w:t>
      </w:r>
      <w:r w:rsidR="004775EE">
        <w:t xml:space="preserve">mark with red the normal vector of it. </w:t>
      </w:r>
      <w:r w:rsidR="00661318">
        <w:rPr>
          <w:b/>
          <w:bCs/>
          <w:i/>
          <w:iCs/>
        </w:rPr>
        <w:t>A</w:t>
      </w:r>
      <w:r w:rsidR="00B64781">
        <w:rPr>
          <w:b/>
          <w:bCs/>
          <w:i/>
          <w:iCs/>
        </w:rPr>
        <w:t>ngle of incidence</w:t>
      </w:r>
      <w:r w:rsidR="00661318">
        <w:rPr>
          <w:b/>
          <w:bCs/>
          <w:i/>
          <w:iCs/>
        </w:rPr>
        <w:t xml:space="preserve"> </w:t>
      </w:r>
      <w:r w:rsidR="00661318">
        <w:t xml:space="preserve">is the angle between the ray moving towards the surface and the normal vector and is marked as </w:t>
      </w:r>
      <m:oMath>
        <m:r>
          <w:rPr>
            <w:rFonts w:ascii="Cambria Math" w:hAnsi="Cambria Math"/>
          </w:rPr>
          <m:t>θ</m:t>
        </m:r>
      </m:oMath>
      <w:r w:rsidR="000F15CE" w:rsidRPr="000F15CE">
        <w:rPr>
          <w:rFonts w:eastAsiaTheme="minorEastAsia"/>
        </w:rPr>
        <w:t xml:space="preserve">. </w:t>
      </w:r>
      <w:r w:rsidR="009C7D16">
        <w:rPr>
          <w:rFonts w:eastAsiaTheme="minorEastAsia"/>
          <w:b/>
          <w:bCs/>
          <w:i/>
          <w:iCs/>
        </w:rPr>
        <w:t>An</w:t>
      </w:r>
      <w:r w:rsidR="000F15CE">
        <w:rPr>
          <w:b/>
          <w:bCs/>
          <w:i/>
          <w:iCs/>
        </w:rPr>
        <w:t>gle of reflection</w:t>
      </w:r>
      <w:r w:rsidR="009C7D16">
        <w:t xml:space="preserve"> is he angle between the ray movin</w:t>
      </w:r>
      <w:r w:rsidR="00CB31AA">
        <w:t>g</w:t>
      </w:r>
      <w:r w:rsidR="009C7D16">
        <w:t xml:space="preserve"> away from the sur</w:t>
      </w:r>
      <w:r w:rsidR="00CB31AA">
        <w:t xml:space="preserve">face and the normal vector and it is marked with </w:t>
      </w:r>
      <m:oMath>
        <m:r>
          <w:rPr>
            <w:rFonts w:ascii="Cambria Math" w:hAnsi="Cambria Math"/>
          </w:rPr>
          <m:t>φ</m:t>
        </m:r>
      </m:oMath>
      <w:r w:rsidR="00CA6CBA">
        <w:rPr>
          <w:rFonts w:eastAsiaTheme="minorEastAsia"/>
        </w:rPr>
        <w:t xml:space="preserve">. These two angles are </w:t>
      </w:r>
      <w:r w:rsidR="00CA6CBA">
        <w:rPr>
          <w:rFonts w:eastAsiaTheme="minorEastAsia"/>
          <w:i/>
          <w:iCs/>
        </w:rPr>
        <w:t>always</w:t>
      </w:r>
      <w:r w:rsidR="00727404">
        <w:rPr>
          <w:rFonts w:eastAsiaTheme="minorEastAsia"/>
          <w:i/>
          <w:iCs/>
        </w:rPr>
        <w:t xml:space="preserve"> equal</w:t>
      </w:r>
      <w:r w:rsidR="00727404">
        <w:rPr>
          <w:rFonts w:eastAsiaTheme="minorEastAsia"/>
        </w:rPr>
        <w:t xml:space="preserve">. </w:t>
      </w:r>
    </w:p>
    <w:p w14:paraId="1BCC4C06" w14:textId="5E285BCD" w:rsidR="001B6EE6" w:rsidRDefault="00804C57" w:rsidP="001D6B53">
      <w:pPr>
        <w:rPr>
          <w:rFonts w:eastAsiaTheme="minorEastAsia"/>
        </w:rPr>
      </w:pPr>
      <w:r>
        <w:rPr>
          <w:noProof/>
        </w:rPr>
        <mc:AlternateContent>
          <mc:Choice Requires="wps">
            <w:drawing>
              <wp:anchor distT="0" distB="0" distL="114300" distR="114300" simplePos="0" relativeHeight="251680768" behindDoc="0" locked="0" layoutInCell="1" allowOverlap="1" wp14:anchorId="6E109452" wp14:editId="41A4BE2A">
                <wp:simplePos x="0" y="0"/>
                <wp:positionH relativeFrom="column">
                  <wp:posOffset>4135120</wp:posOffset>
                </wp:positionH>
                <wp:positionV relativeFrom="paragraph">
                  <wp:posOffset>224790</wp:posOffset>
                </wp:positionV>
                <wp:extent cx="1922145" cy="212725"/>
                <wp:effectExtent l="0" t="0" r="1905" b="0"/>
                <wp:wrapSquare wrapText="bothSides"/>
                <wp:docPr id="224" name="Text Box 224"/>
                <wp:cNvGraphicFramePr/>
                <a:graphic xmlns:a="http://schemas.openxmlformats.org/drawingml/2006/main">
                  <a:graphicData uri="http://schemas.microsoft.com/office/word/2010/wordprocessingShape">
                    <wps:wsp>
                      <wps:cNvSpPr txBox="1"/>
                      <wps:spPr>
                        <a:xfrm>
                          <a:off x="0" y="0"/>
                          <a:ext cx="1922145" cy="212725"/>
                        </a:xfrm>
                        <a:prstGeom prst="rect">
                          <a:avLst/>
                        </a:prstGeom>
                        <a:solidFill>
                          <a:prstClr val="white"/>
                        </a:solidFill>
                        <a:ln>
                          <a:noFill/>
                        </a:ln>
                      </wps:spPr>
                      <wps:txbx>
                        <w:txbxContent>
                          <w:p w14:paraId="11DAA2CA" w14:textId="1DD892CA" w:rsidR="00046CFA" w:rsidRPr="00E756E6" w:rsidRDefault="00046CFA" w:rsidP="003E1F88">
                            <w:pPr>
                              <w:pStyle w:val="Caption"/>
                              <w:spacing w:after="40"/>
                              <w:rPr>
                                <w:noProof/>
                              </w:rPr>
                            </w:pPr>
                            <w:bookmarkStart w:id="8" w:name="_Ref67673707"/>
                            <w:r>
                              <w:t xml:space="preserve">Figure </w:t>
                            </w:r>
                            <w:r w:rsidR="00000000">
                              <w:fldChar w:fldCharType="begin"/>
                            </w:r>
                            <w:r w:rsidR="00000000">
                              <w:instrText xml:space="preserve"> SEQ Figure \* ARABIC </w:instrText>
                            </w:r>
                            <w:r w:rsidR="00000000">
                              <w:fldChar w:fldCharType="separate"/>
                            </w:r>
                            <w:r w:rsidR="00A509E6">
                              <w:rPr>
                                <w:noProof/>
                              </w:rPr>
                              <w:t>9</w:t>
                            </w:r>
                            <w:r w:rsidR="00000000">
                              <w:rPr>
                                <w:noProof/>
                              </w:rPr>
                              <w:fldChar w:fldCharType="end"/>
                            </w:r>
                            <w:bookmarkEnd w:id="8"/>
                            <w:r>
                              <w:t xml:space="preserve">: The law of </w:t>
                            </w:r>
                            <w:proofErr w:type="gramStart"/>
                            <w:r>
                              <w:t>reflection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09452" id="Text Box 224" o:spid="_x0000_s1077" type="#_x0000_t202" style="position:absolute;margin-left:325.6pt;margin-top:17.7pt;width:151.35pt;height:1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" stroked="f">
                <v:textbox inset="0,0,0,0">
                  <w:txbxContent>
                    <w:p w14:paraId="11DAA2CA" w14:textId="1DD892CA" w:rsidR="00046CFA" w:rsidRPr="00E756E6" w:rsidRDefault="00046CFA" w:rsidP="003E1F88">
                      <w:pPr>
                        <w:pStyle w:val="Caption"/>
                        <w:spacing w:after="40"/>
                        <w:rPr>
                          <w:noProof/>
                        </w:rPr>
                      </w:pPr>
                      <w:bookmarkStart w:id="9" w:name="_Ref67673707"/>
                      <w:r>
                        <w:t xml:space="preserve">Figure </w:t>
                      </w:r>
                      <w:r w:rsidR="00000000">
                        <w:fldChar w:fldCharType="begin"/>
                      </w:r>
                      <w:r w:rsidR="00000000">
                        <w:instrText xml:space="preserve"> SEQ Figure \* ARABIC </w:instrText>
                      </w:r>
                      <w:r w:rsidR="00000000">
                        <w:fldChar w:fldCharType="separate"/>
                      </w:r>
                      <w:r w:rsidR="00A509E6">
                        <w:rPr>
                          <w:noProof/>
                        </w:rPr>
                        <w:t>9</w:t>
                      </w:r>
                      <w:r w:rsidR="00000000">
                        <w:rPr>
                          <w:noProof/>
                        </w:rPr>
                        <w:fldChar w:fldCharType="end"/>
                      </w:r>
                      <w:bookmarkEnd w:id="9"/>
                      <w:r>
                        <w:t xml:space="preserve">: The law of </w:t>
                      </w:r>
                      <w:proofErr w:type="gramStart"/>
                      <w:r>
                        <w:t>reflection</w:t>
                      </w:r>
                      <w:proofErr w:type="gramEnd"/>
                    </w:p>
                  </w:txbxContent>
                </v:textbox>
                <w10:wrap type="square"/>
              </v:shape>
            </w:pict>
          </mc:Fallback>
        </mc:AlternateContent>
      </w:r>
      <w:r w:rsidR="001B6EE6">
        <w:rPr>
          <w:rFonts w:eastAsiaTheme="minorEastAsia"/>
        </w:rPr>
        <w:t xml:space="preserve">If the surface is rough we might think that this is not the case. </w:t>
      </w:r>
      <w:r w:rsidR="00306028">
        <w:rPr>
          <w:rFonts w:eastAsiaTheme="minorEastAsia"/>
        </w:rPr>
        <w:t xml:space="preserve">If we take a closer look though </w:t>
      </w:r>
      <w:r w:rsidR="00160A52">
        <w:rPr>
          <w:rFonts w:eastAsiaTheme="minorEastAsia"/>
        </w:rPr>
        <w:t xml:space="preserve">we will see that the surface at the point of incidence is </w:t>
      </w:r>
      <w:r w:rsidR="005E3E5D">
        <w:rPr>
          <w:rFonts w:eastAsiaTheme="minorEastAsia"/>
        </w:rPr>
        <w:t xml:space="preserve">not in the direction we thought it </w:t>
      </w:r>
      <w:r w:rsidR="00007BB5">
        <w:rPr>
          <w:rFonts w:eastAsiaTheme="minorEastAsia"/>
        </w:rPr>
        <w:t>was. Surfaces as we said are rough at microscopic level</w:t>
      </w:r>
      <w:r w:rsidR="00677765">
        <w:rPr>
          <w:rFonts w:eastAsiaTheme="minorEastAsia"/>
        </w:rPr>
        <w:t xml:space="preserve">, </w:t>
      </w:r>
      <w:r w:rsidR="000E0FFE">
        <w:rPr>
          <w:rFonts w:eastAsiaTheme="minorEastAsia"/>
        </w:rPr>
        <w:t xml:space="preserve">making us think that </w:t>
      </w:r>
      <w:r w:rsidR="00677765">
        <w:rPr>
          <w:rFonts w:eastAsiaTheme="minorEastAsia"/>
        </w:rPr>
        <w:t>light</w:t>
      </w:r>
      <w:r w:rsidR="000E0FFE">
        <w:rPr>
          <w:rFonts w:eastAsiaTheme="minorEastAsia"/>
        </w:rPr>
        <w:t xml:space="preserve"> </w:t>
      </w:r>
      <w:r w:rsidR="00677765">
        <w:rPr>
          <w:rFonts w:eastAsiaTheme="minorEastAsia"/>
        </w:rPr>
        <w:t>behave</w:t>
      </w:r>
      <w:r w:rsidR="000E0FFE">
        <w:rPr>
          <w:rFonts w:eastAsiaTheme="minorEastAsia"/>
        </w:rPr>
        <w:t xml:space="preserve">s </w:t>
      </w:r>
      <w:r w:rsidR="008158C9">
        <w:rPr>
          <w:rFonts w:eastAsiaTheme="minorEastAsia"/>
        </w:rPr>
        <w:t>strangely, and not according to the laws of nature.</w:t>
      </w:r>
    </w:p>
    <w:p w14:paraId="6616C07C" w14:textId="371EE51A" w:rsidR="00B06ACE" w:rsidRDefault="00B06ACE" w:rsidP="001D6B53">
      <w:pPr>
        <w:rPr>
          <w:rFonts w:eastAsiaTheme="minorEastAsia"/>
        </w:rPr>
      </w:pPr>
    </w:p>
    <w:p w14:paraId="4A34EFAF" w14:textId="5DBE2929" w:rsidR="008158C9" w:rsidRDefault="008158C9" w:rsidP="001D6B53">
      <w:pPr>
        <w:rPr>
          <w:rFonts w:eastAsiaTheme="minorEastAsia"/>
        </w:rPr>
      </w:pPr>
    </w:p>
    <w:p w14:paraId="6CE71067" w14:textId="47E2AD8A" w:rsidR="008158C9" w:rsidRDefault="00B61463" w:rsidP="00B61463">
      <w:pPr>
        <w:pStyle w:val="Heading3"/>
      </w:pPr>
      <w:r>
        <w:t xml:space="preserve">Putting </w:t>
      </w:r>
      <w:r w:rsidR="00A86886">
        <w:t>it all</w:t>
      </w:r>
      <w:r>
        <w:t xml:space="preserve"> together</w:t>
      </w:r>
    </w:p>
    <w:p w14:paraId="3F50E224" w14:textId="6D22917D" w:rsidR="007F637A" w:rsidRDefault="003378DB" w:rsidP="007F637A">
      <w:r>
        <w:t xml:space="preserve">We have seen how a simple source of light </w:t>
      </w:r>
      <w:r w:rsidR="00F662B2">
        <w:t xml:space="preserve">behaves. </w:t>
      </w:r>
      <w:r w:rsidR="004E6A69">
        <w:t xml:space="preserve">It is about time to add a </w:t>
      </w:r>
      <w:r w:rsidR="00B2155A">
        <w:t xml:space="preserve">light source into our scene and start adding </w:t>
      </w:r>
      <w:proofErr w:type="gramStart"/>
      <w:r w:rsidR="00B2155A">
        <w:t>some</w:t>
      </w:r>
      <w:proofErr w:type="gramEnd"/>
      <w:r w:rsidR="00B2155A">
        <w:t xml:space="preserve"> life to it.</w:t>
      </w:r>
    </w:p>
    <w:p w14:paraId="1102BDD6" w14:textId="7CA73CDA" w:rsidR="00983A10" w:rsidRDefault="007A7E8F" w:rsidP="007F637A">
      <w:r>
        <w:t xml:space="preserve">For our needs we have created the </w:t>
      </w:r>
      <w:r w:rsidRPr="00E05835">
        <w:rPr>
          <w:b/>
          <w:bCs/>
          <w:i/>
          <w:iCs/>
        </w:rPr>
        <w:t>capter26</w:t>
      </w:r>
      <w:r>
        <w:t xml:space="preserve"> </w:t>
      </w:r>
      <w:r w:rsidR="009955E9">
        <w:t>sample.</w:t>
      </w:r>
      <w:r w:rsidR="00076D30">
        <w:t xml:space="preserve"> In this sample we </w:t>
      </w:r>
      <w:r w:rsidR="00833F01">
        <w:t xml:space="preserve">create </w:t>
      </w:r>
      <w:proofErr w:type="gramStart"/>
      <w:r w:rsidR="00833F01">
        <w:t>some</w:t>
      </w:r>
      <w:proofErr w:type="gramEnd"/>
      <w:r w:rsidR="00833F01">
        <w:t xml:space="preserve"> </w:t>
      </w:r>
      <w:r w:rsidR="007A627C">
        <w:t xml:space="preserve">lighting models of increasing complexity to </w:t>
      </w:r>
      <w:r w:rsidR="00420C03">
        <w:t xml:space="preserve">show some techniques </w:t>
      </w:r>
      <w:r w:rsidR="00905AEF">
        <w:t xml:space="preserve">we can use to add realism </w:t>
      </w:r>
      <w:r w:rsidR="00D436E0">
        <w:t>to</w:t>
      </w:r>
      <w:r w:rsidR="00905AEF">
        <w:t xml:space="preserve"> our scenes.</w:t>
      </w:r>
    </w:p>
    <w:p w14:paraId="7C82D2F9" w14:textId="2D664180" w:rsidR="006E275B" w:rsidRDefault="006F0A24" w:rsidP="007F637A">
      <w:r>
        <w:t xml:space="preserve">Our game engine has a class to </w:t>
      </w:r>
      <w:proofErr w:type="gramStart"/>
      <w:r>
        <w:t>handle</w:t>
      </w:r>
      <w:proofErr w:type="gramEnd"/>
      <w:r>
        <w:t xml:space="preserve"> the light in the scene and we are </w:t>
      </w:r>
      <w:r w:rsidR="00AA20CF">
        <w:t>going</w:t>
      </w:r>
      <w:r>
        <w:t xml:space="preserve"> to use it. </w:t>
      </w:r>
      <w:r w:rsidR="00D8167A">
        <w:t xml:space="preserve">This is the </w:t>
      </w:r>
      <w:r w:rsidR="00D8167A" w:rsidRPr="00D8167A">
        <w:rPr>
          <w:i/>
          <w:iCs/>
        </w:rPr>
        <w:t>cg_light</w:t>
      </w:r>
      <w:r w:rsidR="00D8167A">
        <w:t xml:space="preserve"> class. </w:t>
      </w:r>
      <w:r w:rsidR="00B93524">
        <w:t>It allows us to store the characteristics of the light</w:t>
      </w:r>
      <w:r w:rsidR="006C4D64">
        <w:t xml:space="preserve"> in one place and pass them to the shader in a clean and organized way</w:t>
      </w:r>
      <w:r w:rsidR="00F944BB">
        <w:t>.</w:t>
      </w:r>
    </w:p>
    <w:p w14:paraId="46EBA03E" w14:textId="44A27D00" w:rsidR="00785236" w:rsidRDefault="00785236" w:rsidP="007F637A">
      <w:r>
        <w:t xml:space="preserve">The light has three major attributes: </w:t>
      </w:r>
      <w:r>
        <w:rPr>
          <w:i/>
          <w:iCs/>
        </w:rPr>
        <w:t xml:space="preserve">ambient, </w:t>
      </w:r>
      <w:r w:rsidR="004D4F3B">
        <w:rPr>
          <w:i/>
          <w:iCs/>
        </w:rPr>
        <w:t>diffuse,</w:t>
      </w:r>
      <w:r>
        <w:rPr>
          <w:i/>
          <w:iCs/>
        </w:rPr>
        <w:t xml:space="preserve"> </w:t>
      </w:r>
      <w:r>
        <w:t xml:space="preserve">and </w:t>
      </w:r>
      <w:r>
        <w:rPr>
          <w:i/>
          <w:iCs/>
        </w:rPr>
        <w:t>specular.</w:t>
      </w:r>
      <w:r>
        <w:t xml:space="preserve"> </w:t>
      </w:r>
      <w:r w:rsidR="00526A17">
        <w:t xml:space="preserve">We will start the description from the </w:t>
      </w:r>
      <w:r w:rsidR="00D436E0">
        <w:t>end</w:t>
      </w:r>
      <w:r w:rsidR="000221A9">
        <w:t>.</w:t>
      </w:r>
    </w:p>
    <w:p w14:paraId="7D5878BE" w14:textId="386D1B82" w:rsidR="000221A9" w:rsidRDefault="000221A9" w:rsidP="007F637A">
      <w:r>
        <w:rPr>
          <w:i/>
          <w:iCs/>
        </w:rPr>
        <w:lastRenderedPageBreak/>
        <w:t>Specular</w:t>
      </w:r>
      <w:r>
        <w:t xml:space="preserve"> light is the light that is directly reflected off the surface of an object to our eyes</w:t>
      </w:r>
      <w:r w:rsidR="00C44B21">
        <w:t xml:space="preserve">. </w:t>
      </w:r>
      <w:r w:rsidR="004D4F3B">
        <w:t>Like</w:t>
      </w:r>
      <w:r w:rsidR="00C44B21">
        <w:t xml:space="preserve"> the reflection of the </w:t>
      </w:r>
      <w:r w:rsidR="004D4F3B">
        <w:t>sunlight</w:t>
      </w:r>
      <w:r w:rsidR="00C44B21">
        <w:t xml:space="preserve"> on a mirror.</w:t>
      </w:r>
      <w:r w:rsidR="003102C4">
        <w:t xml:space="preserve"> </w:t>
      </w:r>
      <w:r w:rsidR="003729BB">
        <w:t xml:space="preserve">The color of this light is the product of the color of the light source and the color of the object. </w:t>
      </w:r>
      <w:r w:rsidR="004B47FD">
        <w:t xml:space="preserve">Its intensity </w:t>
      </w:r>
      <w:r w:rsidR="00A92AD2">
        <w:t>depends on the orientation of the object.</w:t>
      </w:r>
    </w:p>
    <w:p w14:paraId="77742141" w14:textId="4C99FEAF" w:rsidR="005C3646" w:rsidRPr="00411D2C" w:rsidRDefault="00411D2C" w:rsidP="007F637A">
      <w:r>
        <w:rPr>
          <w:i/>
          <w:iCs/>
        </w:rPr>
        <w:t>Diffuse</w:t>
      </w:r>
      <w:r>
        <w:t xml:space="preserve"> light is generated by the </w:t>
      </w:r>
      <w:r w:rsidR="00EF0F2C">
        <w:t>roughness of object surface</w:t>
      </w:r>
      <w:r w:rsidR="00F57F43">
        <w:t>s</w:t>
      </w:r>
      <w:r w:rsidR="00EF0F2C">
        <w:t>.</w:t>
      </w:r>
      <w:r w:rsidR="005830F9">
        <w:t xml:space="preserve"> </w:t>
      </w:r>
      <w:r w:rsidR="006C0152">
        <w:t xml:space="preserve">Because of the roughness of </w:t>
      </w:r>
      <w:r w:rsidR="002D4461">
        <w:t>any surfa</w:t>
      </w:r>
      <w:r w:rsidR="007857C8">
        <w:t>ce</w:t>
      </w:r>
      <w:r w:rsidR="00F57F43">
        <w:t>,</w:t>
      </w:r>
      <w:r w:rsidR="007857C8">
        <w:t xml:space="preserve"> </w:t>
      </w:r>
      <w:r w:rsidR="00105A35">
        <w:t xml:space="preserve">part of the light that falls on them is reflected </w:t>
      </w:r>
      <w:r w:rsidR="00D436E0">
        <w:t>in</w:t>
      </w:r>
      <w:r w:rsidR="00105A35">
        <w:t xml:space="preserve"> random </w:t>
      </w:r>
      <w:r w:rsidR="0099113D">
        <w:t>directions</w:t>
      </w:r>
      <w:r w:rsidR="00F57F43">
        <w:t xml:space="preserve">. </w:t>
      </w:r>
      <w:proofErr w:type="gramStart"/>
      <w:r w:rsidR="00C2104F">
        <w:t>Some of</w:t>
      </w:r>
      <w:proofErr w:type="gramEnd"/>
      <w:r w:rsidR="00C2104F">
        <w:t xml:space="preserve"> this </w:t>
      </w:r>
      <w:r w:rsidR="005C3646">
        <w:t xml:space="preserve">randomly reflected light reaches our eyes. </w:t>
      </w:r>
      <w:r w:rsidR="00586B86">
        <w:t xml:space="preserve">Its color is again a product of the </w:t>
      </w:r>
      <w:r w:rsidR="007A0F28">
        <w:rPr>
          <w:i/>
          <w:iCs/>
        </w:rPr>
        <w:t>di</w:t>
      </w:r>
      <w:r w:rsidR="007E140C">
        <w:rPr>
          <w:i/>
          <w:iCs/>
        </w:rPr>
        <w:t>f</w:t>
      </w:r>
      <w:r w:rsidR="007A0F28">
        <w:rPr>
          <w:i/>
          <w:iCs/>
        </w:rPr>
        <w:t xml:space="preserve">fuse </w:t>
      </w:r>
      <w:r w:rsidR="00500F9F">
        <w:t>color of the light and the color of the object.</w:t>
      </w:r>
    </w:p>
    <w:p w14:paraId="28FE7AA8" w14:textId="0474FDCD" w:rsidR="00151BFD" w:rsidRDefault="00D436E0" w:rsidP="007F637A">
      <w:r>
        <w:rPr>
          <w:i/>
          <w:iCs/>
        </w:rPr>
        <w:t>Ambient</w:t>
      </w:r>
      <w:r>
        <w:t xml:space="preserve"> light</w:t>
      </w:r>
      <w:r w:rsidR="00D70BFD">
        <w:t xml:space="preserve"> is the light that has no </w:t>
      </w:r>
      <w:r w:rsidR="00DF0555">
        <w:t xml:space="preserve">direct </w:t>
      </w:r>
      <w:r w:rsidR="00D85FFA">
        <w:t>source and</w:t>
      </w:r>
      <w:r w:rsidR="00DF0555">
        <w:t xml:space="preserve"> seems to come from all directions. It is </w:t>
      </w:r>
      <w:r w:rsidR="004D7000">
        <w:t xml:space="preserve">the result of </w:t>
      </w:r>
      <w:r w:rsidR="007E140C">
        <w:t xml:space="preserve">consecutive </w:t>
      </w:r>
      <w:r w:rsidR="0075520C">
        <w:t xml:space="preserve">reflections of the light on various surfaces in the scene, </w:t>
      </w:r>
      <w:r w:rsidR="00674DA2">
        <w:t xml:space="preserve">diffusions that may </w:t>
      </w:r>
      <w:r w:rsidR="00980492">
        <w:t>occur</w:t>
      </w:r>
      <w:r w:rsidR="00674DA2">
        <w:t xml:space="preserve"> </w:t>
      </w:r>
      <w:r w:rsidR="00980492">
        <w:t xml:space="preserve">and even diffusion caused by </w:t>
      </w:r>
      <w:r w:rsidR="0044777B">
        <w:t>the atmosphere. Exact calculation of the ambient light is too complex and time consuming</w:t>
      </w:r>
      <w:r w:rsidR="00151BFD">
        <w:t>,</w:t>
      </w:r>
      <w:r w:rsidR="0044777B">
        <w:t xml:space="preserve"> </w:t>
      </w:r>
      <w:r w:rsidR="00E20C86">
        <w:t xml:space="preserve">so we assume that it is a constant light that is the same </w:t>
      </w:r>
      <w:r w:rsidR="00151BFD">
        <w:t>in all directions.</w:t>
      </w:r>
    </w:p>
    <w:p w14:paraId="41D655CF" w14:textId="0EE3C7E7" w:rsidR="0037443D" w:rsidRDefault="005425AF" w:rsidP="007F637A">
      <w:r>
        <w:t xml:space="preserve">All the calculations are done in the shader. </w:t>
      </w:r>
      <w:r w:rsidR="00055ABE">
        <w:t xml:space="preserve">Starting </w:t>
      </w:r>
      <w:r w:rsidR="00205CF0">
        <w:t>with the vertex shader</w:t>
      </w:r>
      <w:r w:rsidR="00232531">
        <w:t xml:space="preserve"> which</w:t>
      </w:r>
      <w:r w:rsidR="00CC1BB5">
        <w:t>,</w:t>
      </w:r>
      <w:r w:rsidR="009F4744">
        <w:t xml:space="preserve"> apart from </w:t>
      </w:r>
      <w:r w:rsidR="00E65B29">
        <w:t>calculating the vertex position in the view</w:t>
      </w:r>
      <w:r w:rsidR="00BD64C9">
        <w:t xml:space="preserve"> and extract the texture coordinates</w:t>
      </w:r>
      <w:r w:rsidR="00E65B29">
        <w:t xml:space="preserve">, </w:t>
      </w:r>
      <w:proofErr w:type="gramStart"/>
      <w:r w:rsidR="00E65B29">
        <w:t>has to</w:t>
      </w:r>
      <w:proofErr w:type="gramEnd"/>
      <w:r w:rsidR="00E65B29">
        <w:t xml:space="preserve"> calculate the</w:t>
      </w:r>
      <w:r w:rsidR="00C56106">
        <w:t xml:space="preserve"> position of the vertex in the 3D space as well as its </w:t>
      </w:r>
      <w:r w:rsidR="00C56106">
        <w:rPr>
          <w:i/>
          <w:iCs/>
        </w:rPr>
        <w:t>normal vector</w:t>
      </w:r>
      <w:r w:rsidR="00C56106">
        <w:t xml:space="preserve">. These two values will be needed </w:t>
      </w:r>
      <w:r w:rsidR="003E6A75">
        <w:t>to calculate the lighting.</w:t>
      </w:r>
      <w:r w:rsidR="006D3805">
        <w:t xml:space="preserve"> </w:t>
      </w:r>
    </w:p>
    <w:p w14:paraId="08733630" w14:textId="2CB9BE90" w:rsidR="00F04FA5" w:rsidRDefault="008667EC" w:rsidP="007F637A">
      <w:r>
        <w:t xml:space="preserve">Now that we have calculated the </w:t>
      </w:r>
      <w:r w:rsidR="00F45D20">
        <w:t xml:space="preserve">position and the normal vector of the vertex </w:t>
      </w:r>
      <w:r w:rsidR="00FB4657">
        <w:t xml:space="preserve">we can calculate the color of the fragment. </w:t>
      </w:r>
      <w:r w:rsidR="00095B53">
        <w:t>We are starting with the easy part of our calcu</w:t>
      </w:r>
      <w:r w:rsidR="00FC64E9">
        <w:t>lation</w:t>
      </w:r>
      <w:r w:rsidR="0049737C">
        <w:t xml:space="preserve">, the </w:t>
      </w:r>
      <w:r w:rsidR="0049737C">
        <w:rPr>
          <w:i/>
          <w:iCs/>
        </w:rPr>
        <w:t>ambient</w:t>
      </w:r>
      <w:r w:rsidR="0049737C">
        <w:t xml:space="preserve"> light.</w:t>
      </w:r>
      <w:r w:rsidR="00483F83">
        <w:t xml:space="preserve"> This </w:t>
      </w:r>
      <w:r w:rsidR="0095652F">
        <w:t xml:space="preserve">is a simple multiplication between the </w:t>
      </w:r>
      <w:r w:rsidR="001E6D5E">
        <w:rPr>
          <w:i/>
          <w:iCs/>
        </w:rPr>
        <w:t>ambient</w:t>
      </w:r>
      <w:r w:rsidR="001E6D5E">
        <w:t xml:space="preserve"> factor of the light and the light color</w:t>
      </w:r>
      <w:r w:rsidR="0062490E">
        <w:t>.</w:t>
      </w:r>
      <w:r w:rsidR="00BB7B08">
        <w:t xml:space="preserve"> </w:t>
      </w:r>
      <w:r w:rsidR="0009561F">
        <w:t>W</w:t>
      </w:r>
      <w:r w:rsidR="00BB7B08">
        <w:t>e do not have to calculate any direction or reflection</w:t>
      </w:r>
      <w:r w:rsidR="0009561F">
        <w:t>, so we are done with one of the light components.</w:t>
      </w:r>
    </w:p>
    <w:p w14:paraId="367B1F53" w14:textId="61407270" w:rsidR="007B7EB1" w:rsidRDefault="00C547F9" w:rsidP="007F637A">
      <w:r>
        <w:t xml:space="preserve">The other two components are the </w:t>
      </w:r>
      <w:r>
        <w:rPr>
          <w:i/>
          <w:iCs/>
        </w:rPr>
        <w:t>specular</w:t>
      </w:r>
      <w:r>
        <w:t xml:space="preserve"> light</w:t>
      </w:r>
      <w:r w:rsidR="00EE6116">
        <w:t xml:space="preserve">, </w:t>
      </w:r>
      <w:r w:rsidR="0046370C">
        <w:t xml:space="preserve">and the </w:t>
      </w:r>
      <w:r w:rsidR="0046370C">
        <w:rPr>
          <w:i/>
          <w:iCs/>
        </w:rPr>
        <w:t>diffused</w:t>
      </w:r>
      <w:r w:rsidR="0046370C">
        <w:t xml:space="preserve"> light</w:t>
      </w:r>
      <w:r w:rsidR="006D621F">
        <w:t xml:space="preserve">. </w:t>
      </w:r>
      <w:r w:rsidR="00FB7A00">
        <w:t>These require the calculation of the light direction</w:t>
      </w:r>
      <w:r w:rsidR="00DD3B53">
        <w:t xml:space="preserve">, the view </w:t>
      </w:r>
      <w:r w:rsidR="004D4F3B">
        <w:t>direction,</w:t>
      </w:r>
      <w:r w:rsidR="00DD3B53">
        <w:t xml:space="preserve"> </w:t>
      </w:r>
      <w:r w:rsidR="00455FC5">
        <w:t>and the reflection of the light on the surface.</w:t>
      </w:r>
    </w:p>
    <w:p w14:paraId="06057E95" w14:textId="7E357944" w:rsidR="000B649E" w:rsidRDefault="000B649E" w:rsidP="007F637A">
      <w:r>
        <w:t xml:space="preserve">For the </w:t>
      </w:r>
      <w:r w:rsidR="00FC3027">
        <w:rPr>
          <w:i/>
          <w:iCs/>
        </w:rPr>
        <w:t>specular</w:t>
      </w:r>
      <w:r w:rsidR="00FC3027">
        <w:t xml:space="preserve"> part of the </w:t>
      </w:r>
      <w:r w:rsidR="004D4F3B">
        <w:t>light,</w:t>
      </w:r>
      <w:r w:rsidR="00FC3027">
        <w:t xml:space="preserve"> we calculate </w:t>
      </w:r>
      <w:r w:rsidR="009A6770">
        <w:t xml:space="preserve">the </w:t>
      </w:r>
      <w:r w:rsidR="00700595">
        <w:t>strength of the reflection</w:t>
      </w:r>
      <w:r w:rsidR="00755259">
        <w:t xml:space="preserve">. </w:t>
      </w:r>
      <w:r w:rsidR="005120F2">
        <w:t xml:space="preserve">This determines </w:t>
      </w:r>
      <w:r w:rsidR="005C4D87">
        <w:t>how the reflection spreads over the surface of the object</w:t>
      </w:r>
      <w:r w:rsidR="00837E0D">
        <w:t xml:space="preserve">, </w:t>
      </w:r>
      <w:r w:rsidR="00DA2501">
        <w:t xml:space="preserve">a.k.a. how big is the bright </w:t>
      </w:r>
      <w:r w:rsidR="000E627E">
        <w:t>spot on the surface.</w:t>
      </w:r>
      <w:r w:rsidR="00AE7D33">
        <w:t xml:space="preserve"> Then we combine it with </w:t>
      </w:r>
      <w:r w:rsidR="00DE3F70">
        <w:t>the properties of the material</w:t>
      </w:r>
      <w:r w:rsidR="003D2FEE">
        <w:t xml:space="preserve">, how shiny the object is. </w:t>
      </w:r>
      <w:r w:rsidR="00906478">
        <w:t>We will return to this later when we talk about materials</w:t>
      </w:r>
      <w:r w:rsidR="00930ED2">
        <w:t xml:space="preserve">, for the moment we just </w:t>
      </w:r>
      <w:r w:rsidR="00195870">
        <w:t>give it a value.</w:t>
      </w:r>
    </w:p>
    <w:p w14:paraId="73A44768" w14:textId="61A83C7C" w:rsidR="00195870" w:rsidRDefault="00195870" w:rsidP="007F637A">
      <w:r>
        <w:t xml:space="preserve">The </w:t>
      </w:r>
      <w:r>
        <w:rPr>
          <w:i/>
          <w:iCs/>
        </w:rPr>
        <w:t>diffusion</w:t>
      </w:r>
      <w:r w:rsidR="00261A22">
        <w:t xml:space="preserve"> determines the amount of light that comes to our eyes when </w:t>
      </w:r>
      <w:r w:rsidR="004D770B">
        <w:t xml:space="preserve">the object surface is not reflecting the light to </w:t>
      </w:r>
      <w:r w:rsidR="0017351B">
        <w:t>us. This is why we need the orientation calculations</w:t>
      </w:r>
      <w:r w:rsidR="007D1A03">
        <w:t xml:space="preserve">. We need to know if the light </w:t>
      </w:r>
      <w:r w:rsidR="006F3DC1">
        <w:t>falls directly on it, and if so how</w:t>
      </w:r>
      <w:r w:rsidR="00612E5C">
        <w:t xml:space="preserve"> bright it may seem to us.</w:t>
      </w:r>
    </w:p>
    <w:p w14:paraId="0E2554AA" w14:textId="3EF6388E" w:rsidR="00727EEF" w:rsidRDefault="00727EEF" w:rsidP="007F637A">
      <w:r>
        <w:t xml:space="preserve">The amount </w:t>
      </w:r>
      <w:r w:rsidR="00B901A1">
        <w:t xml:space="preserve">and the hue </w:t>
      </w:r>
      <w:r>
        <w:t xml:space="preserve">of </w:t>
      </w:r>
      <w:r w:rsidR="00B901A1">
        <w:t xml:space="preserve">the light that </w:t>
      </w:r>
      <w:r w:rsidR="00127C6B">
        <w:t xml:space="preserve">falls on the object is the sum of the three components we </w:t>
      </w:r>
      <w:r w:rsidR="007864A5">
        <w:t xml:space="preserve">calculated. Multiplying it with the </w:t>
      </w:r>
      <w:r w:rsidR="00D34FED">
        <w:t>color of the object we obtain the final color we see.</w:t>
      </w:r>
    </w:p>
    <w:p w14:paraId="1DF8F361" w14:textId="272EDE77" w:rsidR="00046E08" w:rsidRDefault="006A7571" w:rsidP="007F637A">
      <w:r>
        <w:lastRenderedPageBreak/>
        <w:t xml:space="preserve">This is the </w:t>
      </w:r>
      <w:r w:rsidR="00C91E19">
        <w:t>vertex shader we just described:</w:t>
      </w:r>
      <w:r w:rsidR="000904D3">
        <w:rPr>
          <w:noProof/>
        </w:rPr>
        <mc:AlternateContent>
          <mc:Choice Requires="wps">
            <w:drawing>
              <wp:inline distT="0" distB="0" distL="0" distR="0" wp14:anchorId="13969689" wp14:editId="4DC759EB">
                <wp:extent cx="6170295" cy="4045585"/>
                <wp:effectExtent l="0" t="0" r="20955" b="12065"/>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4045585"/>
                        </a:xfrm>
                        <a:prstGeom prst="rect">
                          <a:avLst/>
                        </a:prstGeom>
                        <a:solidFill>
                          <a:schemeClr val="tx2">
                            <a:lumMod val="20000"/>
                            <a:lumOff val="80000"/>
                          </a:schemeClr>
                        </a:solidFill>
                        <a:ln w="9525">
                          <a:solidFill>
                            <a:srgbClr val="000000"/>
                          </a:solidFill>
                          <a:miter lim="800000"/>
                          <a:headEnd/>
                          <a:tailEnd/>
                        </a:ln>
                      </wps:spPr>
                      <wps:txbx>
                        <w:txbxContent>
                          <w:p w14:paraId="7801AD46" w14:textId="6C96565D"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8000"/>
                                <w:sz w:val="18"/>
                                <w:szCs w:val="18"/>
                              </w:rPr>
                              <w:t>// we use the same vertex shader for all the shaders in this chapter</w:t>
                            </w:r>
                          </w:p>
                          <w:p w14:paraId="73614193"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#version 330 core</w:t>
                            </w:r>
                          </w:p>
                          <w:p w14:paraId="751D9B03"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8000"/>
                                <w:sz w:val="18"/>
                                <w:szCs w:val="18"/>
                              </w:rPr>
                              <w:t>// these are set in the array buffer</w:t>
                            </w:r>
                          </w:p>
                          <w:p w14:paraId="0BD0B09D"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layout(location = 0) </w:t>
                            </w:r>
                            <w:r w:rsidRPr="008E21EC">
                              <w:rPr>
                                <w:rFonts w:ascii="Consolas" w:hAnsi="Consolas" w:cs="Consolas"/>
                                <w:color w:val="0000FF"/>
                                <w:sz w:val="18"/>
                                <w:szCs w:val="18"/>
                              </w:rPr>
                              <w:t>in</w:t>
                            </w:r>
                            <w:r w:rsidRPr="008E21EC">
                              <w:rPr>
                                <w:rFonts w:ascii="Consolas" w:hAnsi="Consolas" w:cs="Consolas"/>
                                <w:color w:val="000000"/>
                                <w:sz w:val="18"/>
                                <w:szCs w:val="18"/>
                              </w:rPr>
                              <w:t xml:space="preserve"> vec3 </w:t>
                            </w:r>
                            <w:proofErr w:type="gramStart"/>
                            <w:r w:rsidRPr="008E21EC">
                              <w:rPr>
                                <w:rFonts w:ascii="Consolas" w:hAnsi="Consolas" w:cs="Consolas"/>
                                <w:color w:val="000000"/>
                                <w:sz w:val="18"/>
                                <w:szCs w:val="18"/>
                              </w:rPr>
                              <w:t>aPos;</w:t>
                            </w:r>
                            <w:proofErr w:type="gramEnd"/>
                          </w:p>
                          <w:p w14:paraId="60142783"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layout(location = 1) </w:t>
                            </w:r>
                            <w:r w:rsidRPr="008E21EC">
                              <w:rPr>
                                <w:rFonts w:ascii="Consolas" w:hAnsi="Consolas" w:cs="Consolas"/>
                                <w:color w:val="0000FF"/>
                                <w:sz w:val="18"/>
                                <w:szCs w:val="18"/>
                              </w:rPr>
                              <w:t>in</w:t>
                            </w:r>
                            <w:r w:rsidRPr="008E21EC">
                              <w:rPr>
                                <w:rFonts w:ascii="Consolas" w:hAnsi="Consolas" w:cs="Consolas"/>
                                <w:color w:val="000000"/>
                                <w:sz w:val="18"/>
                                <w:szCs w:val="18"/>
                              </w:rPr>
                              <w:t xml:space="preserve"> vec3 </w:t>
                            </w:r>
                            <w:proofErr w:type="gramStart"/>
                            <w:r w:rsidRPr="008E21EC">
                              <w:rPr>
                                <w:rFonts w:ascii="Consolas" w:hAnsi="Consolas" w:cs="Consolas"/>
                                <w:color w:val="000000"/>
                                <w:sz w:val="18"/>
                                <w:szCs w:val="18"/>
                              </w:rPr>
                              <w:t>aNormal;</w:t>
                            </w:r>
                            <w:proofErr w:type="gramEnd"/>
                          </w:p>
                          <w:p w14:paraId="003CBA70"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layout(location = 2) </w:t>
                            </w:r>
                            <w:r w:rsidRPr="008E21EC">
                              <w:rPr>
                                <w:rFonts w:ascii="Consolas" w:hAnsi="Consolas" w:cs="Consolas"/>
                                <w:color w:val="0000FF"/>
                                <w:sz w:val="18"/>
                                <w:szCs w:val="18"/>
                              </w:rPr>
                              <w:t>in</w:t>
                            </w:r>
                            <w:r w:rsidRPr="008E21EC">
                              <w:rPr>
                                <w:rFonts w:ascii="Consolas" w:hAnsi="Consolas" w:cs="Consolas"/>
                                <w:color w:val="000000"/>
                                <w:sz w:val="18"/>
                                <w:szCs w:val="18"/>
                              </w:rPr>
                              <w:t xml:space="preserve"> vec2 </w:t>
                            </w:r>
                            <w:proofErr w:type="gramStart"/>
                            <w:r w:rsidRPr="008E21EC">
                              <w:rPr>
                                <w:rFonts w:ascii="Consolas" w:hAnsi="Consolas" w:cs="Consolas"/>
                                <w:color w:val="000000"/>
                                <w:sz w:val="18"/>
                                <w:szCs w:val="18"/>
                              </w:rPr>
                              <w:t>aTexCoord;</w:t>
                            </w:r>
                            <w:proofErr w:type="gramEnd"/>
                          </w:p>
                          <w:p w14:paraId="34C9191B"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p>
                          <w:p w14:paraId="21D4E00D"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8000"/>
                                <w:sz w:val="18"/>
                                <w:szCs w:val="18"/>
                              </w:rPr>
                              <w:t>// the transformation matrices</w:t>
                            </w:r>
                          </w:p>
                          <w:p w14:paraId="7EA42045"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uniform</w:t>
                            </w:r>
                            <w:r w:rsidRPr="008E21EC">
                              <w:rPr>
                                <w:rFonts w:ascii="Consolas" w:hAnsi="Consolas" w:cs="Consolas"/>
                                <w:color w:val="000000"/>
                                <w:sz w:val="18"/>
                                <w:szCs w:val="18"/>
                              </w:rPr>
                              <w:t xml:space="preserve"> mat4 </w:t>
                            </w:r>
                            <w:proofErr w:type="gramStart"/>
                            <w:r w:rsidRPr="008E21EC">
                              <w:rPr>
                                <w:rFonts w:ascii="Consolas" w:hAnsi="Consolas" w:cs="Consolas"/>
                                <w:color w:val="000000"/>
                                <w:sz w:val="18"/>
                                <w:szCs w:val="18"/>
                              </w:rPr>
                              <w:t>camera;</w:t>
                            </w:r>
                            <w:proofErr w:type="gramEnd"/>
                          </w:p>
                          <w:p w14:paraId="7976F731"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uniform</w:t>
                            </w:r>
                            <w:r w:rsidRPr="008E21EC">
                              <w:rPr>
                                <w:rFonts w:ascii="Consolas" w:hAnsi="Consolas" w:cs="Consolas"/>
                                <w:color w:val="000000"/>
                                <w:sz w:val="18"/>
                                <w:szCs w:val="18"/>
                              </w:rPr>
                              <w:t xml:space="preserve"> mat4 </w:t>
                            </w:r>
                            <w:proofErr w:type="gramStart"/>
                            <w:r w:rsidRPr="008E21EC">
                              <w:rPr>
                                <w:rFonts w:ascii="Consolas" w:hAnsi="Consolas" w:cs="Consolas"/>
                                <w:color w:val="000000"/>
                                <w:sz w:val="18"/>
                                <w:szCs w:val="18"/>
                              </w:rPr>
                              <w:t>model;</w:t>
                            </w:r>
                            <w:proofErr w:type="gramEnd"/>
                          </w:p>
                          <w:p w14:paraId="63F60404"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p>
                          <w:p w14:paraId="7004F8F9"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8000"/>
                                <w:sz w:val="18"/>
                                <w:szCs w:val="18"/>
                              </w:rPr>
                              <w:t>// data we pass to the fragment shader</w:t>
                            </w:r>
                          </w:p>
                          <w:p w14:paraId="09D05B67"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out</w:t>
                            </w:r>
                            <w:r w:rsidRPr="008E21EC">
                              <w:rPr>
                                <w:rFonts w:ascii="Consolas" w:hAnsi="Consolas" w:cs="Consolas"/>
                                <w:color w:val="000000"/>
                                <w:sz w:val="18"/>
                                <w:szCs w:val="18"/>
                              </w:rPr>
                              <w:t xml:space="preserve"> vec2 </w:t>
                            </w:r>
                            <w:proofErr w:type="gramStart"/>
                            <w:r w:rsidRPr="008E21EC">
                              <w:rPr>
                                <w:rFonts w:ascii="Consolas" w:hAnsi="Consolas" w:cs="Consolas"/>
                                <w:color w:val="000000"/>
                                <w:sz w:val="18"/>
                                <w:szCs w:val="18"/>
                              </w:rPr>
                              <w:t>texCoord;</w:t>
                            </w:r>
                            <w:proofErr w:type="gramEnd"/>
                          </w:p>
                          <w:p w14:paraId="194F241C"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out</w:t>
                            </w:r>
                            <w:r w:rsidRPr="008E21EC">
                              <w:rPr>
                                <w:rFonts w:ascii="Consolas" w:hAnsi="Consolas" w:cs="Consolas"/>
                                <w:color w:val="000000"/>
                                <w:sz w:val="18"/>
                                <w:szCs w:val="18"/>
                              </w:rPr>
                              <w:t xml:space="preserve"> vec3 </w:t>
                            </w:r>
                            <w:proofErr w:type="gramStart"/>
                            <w:r w:rsidRPr="008E21EC">
                              <w:rPr>
                                <w:rFonts w:ascii="Consolas" w:hAnsi="Consolas" w:cs="Consolas"/>
                                <w:color w:val="000000"/>
                                <w:sz w:val="18"/>
                                <w:szCs w:val="18"/>
                              </w:rPr>
                              <w:t>Normal;</w:t>
                            </w:r>
                            <w:proofErr w:type="gramEnd"/>
                          </w:p>
                          <w:p w14:paraId="0C2907AA"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out</w:t>
                            </w:r>
                            <w:r w:rsidRPr="008E21EC">
                              <w:rPr>
                                <w:rFonts w:ascii="Consolas" w:hAnsi="Consolas" w:cs="Consolas"/>
                                <w:color w:val="000000"/>
                                <w:sz w:val="18"/>
                                <w:szCs w:val="18"/>
                              </w:rPr>
                              <w:t xml:space="preserve"> vec3 </w:t>
                            </w:r>
                            <w:proofErr w:type="gramStart"/>
                            <w:r w:rsidRPr="008E21EC">
                              <w:rPr>
                                <w:rFonts w:ascii="Consolas" w:hAnsi="Consolas" w:cs="Consolas"/>
                                <w:color w:val="000000"/>
                                <w:sz w:val="18"/>
                                <w:szCs w:val="18"/>
                              </w:rPr>
                              <w:t>pos;</w:t>
                            </w:r>
                            <w:proofErr w:type="gramEnd"/>
                          </w:p>
                          <w:p w14:paraId="1D17AECC"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p>
                          <w:p w14:paraId="309977C4"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void</w:t>
                            </w:r>
                            <w:r w:rsidRPr="008E21EC">
                              <w:rPr>
                                <w:rFonts w:ascii="Consolas" w:hAnsi="Consolas" w:cs="Consolas"/>
                                <w:color w:val="000000"/>
                                <w:sz w:val="18"/>
                                <w:szCs w:val="18"/>
                              </w:rPr>
                              <w:t xml:space="preserve"> main() {</w:t>
                            </w:r>
                          </w:p>
                          <w:p w14:paraId="0A9461C3"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xml:space="preserve">// some code </w:t>
                            </w:r>
                            <w:proofErr w:type="gramStart"/>
                            <w:r w:rsidRPr="008E21EC">
                              <w:rPr>
                                <w:rFonts w:ascii="Consolas" w:hAnsi="Consolas" w:cs="Consolas"/>
                                <w:color w:val="008000"/>
                                <w:sz w:val="18"/>
                                <w:szCs w:val="18"/>
                              </w:rPr>
                              <w:t>optimization</w:t>
                            </w:r>
                            <w:proofErr w:type="gramEnd"/>
                          </w:p>
                          <w:p w14:paraId="79773B38"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this product appears twice in our code</w:t>
                            </w:r>
                          </w:p>
                          <w:p w14:paraId="6E27DB30"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xml:space="preserve">// </w:t>
                            </w:r>
                            <w:proofErr w:type="gramStart"/>
                            <w:r w:rsidRPr="008E21EC">
                              <w:rPr>
                                <w:rFonts w:ascii="Consolas" w:hAnsi="Consolas" w:cs="Consolas"/>
                                <w:color w:val="008000"/>
                                <w:sz w:val="18"/>
                                <w:szCs w:val="18"/>
                              </w:rPr>
                              <w:t>so</w:t>
                            </w:r>
                            <w:proofErr w:type="gramEnd"/>
                            <w:r w:rsidRPr="008E21EC">
                              <w:rPr>
                                <w:rFonts w:ascii="Consolas" w:hAnsi="Consolas" w:cs="Consolas"/>
                                <w:color w:val="008000"/>
                                <w:sz w:val="18"/>
                                <w:szCs w:val="18"/>
                              </w:rPr>
                              <w:t xml:space="preserve"> we calculate it once</w:t>
                            </w:r>
                          </w:p>
                          <w:p w14:paraId="0A10A66B"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vec4 p = model * vec4(aPos, 1</w:t>
                            </w:r>
                            <w:proofErr w:type="gramStart"/>
                            <w:r w:rsidRPr="008E21EC">
                              <w:rPr>
                                <w:rFonts w:ascii="Consolas" w:hAnsi="Consolas" w:cs="Consolas"/>
                                <w:color w:val="000000"/>
                                <w:sz w:val="18"/>
                                <w:szCs w:val="18"/>
                              </w:rPr>
                              <w:t>);</w:t>
                            </w:r>
                            <w:proofErr w:type="gramEnd"/>
                          </w:p>
                          <w:p w14:paraId="3BCD1297" w14:textId="19DEBE04"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first occurrence in gl_Position calculation</w:t>
                            </w:r>
                          </w:p>
                          <w:p w14:paraId="454EFBC7"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gl_Position = camera * p; </w:t>
                            </w:r>
                            <w:r w:rsidRPr="008E21EC">
                              <w:rPr>
                                <w:rFonts w:ascii="Consolas" w:hAnsi="Consolas" w:cs="Consolas"/>
                                <w:color w:val="008000"/>
                                <w:sz w:val="18"/>
                                <w:szCs w:val="18"/>
                              </w:rPr>
                              <w:t>// model* vec4(aPos, 1</w:t>
                            </w:r>
                            <w:proofErr w:type="gramStart"/>
                            <w:r w:rsidRPr="008E21EC">
                              <w:rPr>
                                <w:rFonts w:ascii="Consolas" w:hAnsi="Consolas" w:cs="Consolas"/>
                                <w:color w:val="008000"/>
                                <w:sz w:val="18"/>
                                <w:szCs w:val="18"/>
                              </w:rPr>
                              <w:t>);</w:t>
                            </w:r>
                            <w:proofErr w:type="gramEnd"/>
                          </w:p>
                          <w:p w14:paraId="021DE1BB"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texCoord = </w:t>
                            </w:r>
                            <w:proofErr w:type="gramStart"/>
                            <w:r w:rsidRPr="008E21EC">
                              <w:rPr>
                                <w:rFonts w:ascii="Consolas" w:hAnsi="Consolas" w:cs="Consolas"/>
                                <w:color w:val="000000"/>
                                <w:sz w:val="18"/>
                                <w:szCs w:val="18"/>
                              </w:rPr>
                              <w:t>aTexCoord;</w:t>
                            </w:r>
                            <w:proofErr w:type="gramEnd"/>
                          </w:p>
                          <w:p w14:paraId="4F696DA4"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vertex position in space (no view)</w:t>
                            </w:r>
                          </w:p>
                          <w:p w14:paraId="1AA01AF4" w14:textId="4723AED0"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second occurrence in vertex position in 3D</w:t>
                            </w:r>
                          </w:p>
                          <w:p w14:paraId="0B36BC1D"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pos = vec3(p); </w:t>
                            </w:r>
                            <w:r w:rsidRPr="008E21EC">
                              <w:rPr>
                                <w:rFonts w:ascii="Consolas" w:hAnsi="Consolas" w:cs="Consolas"/>
                                <w:color w:val="008000"/>
                                <w:sz w:val="18"/>
                                <w:szCs w:val="18"/>
                              </w:rPr>
                              <w:t>//  model* vec4(aPos, 1)</w:t>
                            </w:r>
                            <w:proofErr w:type="gramStart"/>
                            <w:r w:rsidRPr="008E21EC">
                              <w:rPr>
                                <w:rFonts w:ascii="Consolas" w:hAnsi="Consolas" w:cs="Consolas"/>
                                <w:color w:val="008000"/>
                                <w:sz w:val="18"/>
                                <w:szCs w:val="18"/>
                              </w:rPr>
                              <w:t>);</w:t>
                            </w:r>
                            <w:proofErr w:type="gramEnd"/>
                          </w:p>
                          <w:p w14:paraId="4DDB6439"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Normal = mat3(transpose(inverse(model))) * </w:t>
                            </w:r>
                            <w:proofErr w:type="gramStart"/>
                            <w:r w:rsidRPr="008E21EC">
                              <w:rPr>
                                <w:rFonts w:ascii="Consolas" w:hAnsi="Consolas" w:cs="Consolas"/>
                                <w:color w:val="000000"/>
                                <w:sz w:val="18"/>
                                <w:szCs w:val="18"/>
                              </w:rPr>
                              <w:t>aNormal;</w:t>
                            </w:r>
                            <w:proofErr w:type="gramEnd"/>
                          </w:p>
                          <w:p w14:paraId="32F3C3D2" w14:textId="54B63183" w:rsidR="00046CFA" w:rsidRPr="008E21EC" w:rsidRDefault="00046CFA" w:rsidP="008E21EC">
                            <w:pPr>
                              <w:spacing w:after="0"/>
                              <w:rPr>
                                <w:sz w:val="18"/>
                                <w:szCs w:val="18"/>
                              </w:rPr>
                            </w:pPr>
                            <w:r w:rsidRPr="008E21EC">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inline>
            </w:drawing>
          </mc:Choice>
          <mc:Fallback>
            <w:pict>
              <v:shape w14:anchorId="13969689" id="_x0000_s1078" type="#_x0000_t202" style="width:485.85pt;height:3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" fillcolor="#d5dce4 [671]">
                <v:textbox>
                  <w:txbxContent>
                    <w:p w14:paraId="7801AD46" w14:textId="6C96565D"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8000"/>
                          <w:sz w:val="18"/>
                          <w:szCs w:val="18"/>
                        </w:rPr>
                        <w:t>// we use the same vertex shader for all the shaders in this chapter</w:t>
                      </w:r>
                    </w:p>
                    <w:p w14:paraId="73614193"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#version 330 core</w:t>
                      </w:r>
                    </w:p>
                    <w:p w14:paraId="751D9B03"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8000"/>
                          <w:sz w:val="18"/>
                          <w:szCs w:val="18"/>
                        </w:rPr>
                        <w:t>// these are set in the array buffer</w:t>
                      </w:r>
                    </w:p>
                    <w:p w14:paraId="0BD0B09D"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layout(location = 0) </w:t>
                      </w:r>
                      <w:r w:rsidRPr="008E21EC">
                        <w:rPr>
                          <w:rFonts w:ascii="Consolas" w:hAnsi="Consolas" w:cs="Consolas"/>
                          <w:color w:val="0000FF"/>
                          <w:sz w:val="18"/>
                          <w:szCs w:val="18"/>
                        </w:rPr>
                        <w:t>in</w:t>
                      </w:r>
                      <w:r w:rsidRPr="008E21EC">
                        <w:rPr>
                          <w:rFonts w:ascii="Consolas" w:hAnsi="Consolas" w:cs="Consolas"/>
                          <w:color w:val="000000"/>
                          <w:sz w:val="18"/>
                          <w:szCs w:val="18"/>
                        </w:rPr>
                        <w:t xml:space="preserve"> vec3 </w:t>
                      </w:r>
                      <w:proofErr w:type="gramStart"/>
                      <w:r w:rsidRPr="008E21EC">
                        <w:rPr>
                          <w:rFonts w:ascii="Consolas" w:hAnsi="Consolas" w:cs="Consolas"/>
                          <w:color w:val="000000"/>
                          <w:sz w:val="18"/>
                          <w:szCs w:val="18"/>
                        </w:rPr>
                        <w:t>aPos;</w:t>
                      </w:r>
                      <w:proofErr w:type="gramEnd"/>
                    </w:p>
                    <w:p w14:paraId="60142783"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layout(location = 1) </w:t>
                      </w:r>
                      <w:r w:rsidRPr="008E21EC">
                        <w:rPr>
                          <w:rFonts w:ascii="Consolas" w:hAnsi="Consolas" w:cs="Consolas"/>
                          <w:color w:val="0000FF"/>
                          <w:sz w:val="18"/>
                          <w:szCs w:val="18"/>
                        </w:rPr>
                        <w:t>in</w:t>
                      </w:r>
                      <w:r w:rsidRPr="008E21EC">
                        <w:rPr>
                          <w:rFonts w:ascii="Consolas" w:hAnsi="Consolas" w:cs="Consolas"/>
                          <w:color w:val="000000"/>
                          <w:sz w:val="18"/>
                          <w:szCs w:val="18"/>
                        </w:rPr>
                        <w:t xml:space="preserve"> vec3 </w:t>
                      </w:r>
                      <w:proofErr w:type="gramStart"/>
                      <w:r w:rsidRPr="008E21EC">
                        <w:rPr>
                          <w:rFonts w:ascii="Consolas" w:hAnsi="Consolas" w:cs="Consolas"/>
                          <w:color w:val="000000"/>
                          <w:sz w:val="18"/>
                          <w:szCs w:val="18"/>
                        </w:rPr>
                        <w:t>aNormal;</w:t>
                      </w:r>
                      <w:proofErr w:type="gramEnd"/>
                    </w:p>
                    <w:p w14:paraId="003CBA70"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layout(location = 2) </w:t>
                      </w:r>
                      <w:r w:rsidRPr="008E21EC">
                        <w:rPr>
                          <w:rFonts w:ascii="Consolas" w:hAnsi="Consolas" w:cs="Consolas"/>
                          <w:color w:val="0000FF"/>
                          <w:sz w:val="18"/>
                          <w:szCs w:val="18"/>
                        </w:rPr>
                        <w:t>in</w:t>
                      </w:r>
                      <w:r w:rsidRPr="008E21EC">
                        <w:rPr>
                          <w:rFonts w:ascii="Consolas" w:hAnsi="Consolas" w:cs="Consolas"/>
                          <w:color w:val="000000"/>
                          <w:sz w:val="18"/>
                          <w:szCs w:val="18"/>
                        </w:rPr>
                        <w:t xml:space="preserve"> vec2 </w:t>
                      </w:r>
                      <w:proofErr w:type="gramStart"/>
                      <w:r w:rsidRPr="008E21EC">
                        <w:rPr>
                          <w:rFonts w:ascii="Consolas" w:hAnsi="Consolas" w:cs="Consolas"/>
                          <w:color w:val="000000"/>
                          <w:sz w:val="18"/>
                          <w:szCs w:val="18"/>
                        </w:rPr>
                        <w:t>aTexCoord;</w:t>
                      </w:r>
                      <w:proofErr w:type="gramEnd"/>
                    </w:p>
                    <w:p w14:paraId="34C9191B"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p>
                    <w:p w14:paraId="21D4E00D"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8000"/>
                          <w:sz w:val="18"/>
                          <w:szCs w:val="18"/>
                        </w:rPr>
                        <w:t>// the transformation matrices</w:t>
                      </w:r>
                    </w:p>
                    <w:p w14:paraId="7EA42045"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uniform</w:t>
                      </w:r>
                      <w:r w:rsidRPr="008E21EC">
                        <w:rPr>
                          <w:rFonts w:ascii="Consolas" w:hAnsi="Consolas" w:cs="Consolas"/>
                          <w:color w:val="000000"/>
                          <w:sz w:val="18"/>
                          <w:szCs w:val="18"/>
                        </w:rPr>
                        <w:t xml:space="preserve"> mat4 </w:t>
                      </w:r>
                      <w:proofErr w:type="gramStart"/>
                      <w:r w:rsidRPr="008E21EC">
                        <w:rPr>
                          <w:rFonts w:ascii="Consolas" w:hAnsi="Consolas" w:cs="Consolas"/>
                          <w:color w:val="000000"/>
                          <w:sz w:val="18"/>
                          <w:szCs w:val="18"/>
                        </w:rPr>
                        <w:t>camera;</w:t>
                      </w:r>
                      <w:proofErr w:type="gramEnd"/>
                    </w:p>
                    <w:p w14:paraId="7976F731"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uniform</w:t>
                      </w:r>
                      <w:r w:rsidRPr="008E21EC">
                        <w:rPr>
                          <w:rFonts w:ascii="Consolas" w:hAnsi="Consolas" w:cs="Consolas"/>
                          <w:color w:val="000000"/>
                          <w:sz w:val="18"/>
                          <w:szCs w:val="18"/>
                        </w:rPr>
                        <w:t xml:space="preserve"> mat4 </w:t>
                      </w:r>
                      <w:proofErr w:type="gramStart"/>
                      <w:r w:rsidRPr="008E21EC">
                        <w:rPr>
                          <w:rFonts w:ascii="Consolas" w:hAnsi="Consolas" w:cs="Consolas"/>
                          <w:color w:val="000000"/>
                          <w:sz w:val="18"/>
                          <w:szCs w:val="18"/>
                        </w:rPr>
                        <w:t>model;</w:t>
                      </w:r>
                      <w:proofErr w:type="gramEnd"/>
                    </w:p>
                    <w:p w14:paraId="63F60404"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p>
                    <w:p w14:paraId="7004F8F9"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8000"/>
                          <w:sz w:val="18"/>
                          <w:szCs w:val="18"/>
                        </w:rPr>
                        <w:t>// data we pass to the fragment shader</w:t>
                      </w:r>
                    </w:p>
                    <w:p w14:paraId="09D05B67"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out</w:t>
                      </w:r>
                      <w:r w:rsidRPr="008E21EC">
                        <w:rPr>
                          <w:rFonts w:ascii="Consolas" w:hAnsi="Consolas" w:cs="Consolas"/>
                          <w:color w:val="000000"/>
                          <w:sz w:val="18"/>
                          <w:szCs w:val="18"/>
                        </w:rPr>
                        <w:t xml:space="preserve"> vec2 </w:t>
                      </w:r>
                      <w:proofErr w:type="gramStart"/>
                      <w:r w:rsidRPr="008E21EC">
                        <w:rPr>
                          <w:rFonts w:ascii="Consolas" w:hAnsi="Consolas" w:cs="Consolas"/>
                          <w:color w:val="000000"/>
                          <w:sz w:val="18"/>
                          <w:szCs w:val="18"/>
                        </w:rPr>
                        <w:t>texCoord;</w:t>
                      </w:r>
                      <w:proofErr w:type="gramEnd"/>
                    </w:p>
                    <w:p w14:paraId="194F241C"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out</w:t>
                      </w:r>
                      <w:r w:rsidRPr="008E21EC">
                        <w:rPr>
                          <w:rFonts w:ascii="Consolas" w:hAnsi="Consolas" w:cs="Consolas"/>
                          <w:color w:val="000000"/>
                          <w:sz w:val="18"/>
                          <w:szCs w:val="18"/>
                        </w:rPr>
                        <w:t xml:space="preserve"> vec3 </w:t>
                      </w:r>
                      <w:proofErr w:type="gramStart"/>
                      <w:r w:rsidRPr="008E21EC">
                        <w:rPr>
                          <w:rFonts w:ascii="Consolas" w:hAnsi="Consolas" w:cs="Consolas"/>
                          <w:color w:val="000000"/>
                          <w:sz w:val="18"/>
                          <w:szCs w:val="18"/>
                        </w:rPr>
                        <w:t>Normal;</w:t>
                      </w:r>
                      <w:proofErr w:type="gramEnd"/>
                    </w:p>
                    <w:p w14:paraId="0C2907AA"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out</w:t>
                      </w:r>
                      <w:r w:rsidRPr="008E21EC">
                        <w:rPr>
                          <w:rFonts w:ascii="Consolas" w:hAnsi="Consolas" w:cs="Consolas"/>
                          <w:color w:val="000000"/>
                          <w:sz w:val="18"/>
                          <w:szCs w:val="18"/>
                        </w:rPr>
                        <w:t xml:space="preserve"> vec3 </w:t>
                      </w:r>
                      <w:proofErr w:type="gramStart"/>
                      <w:r w:rsidRPr="008E21EC">
                        <w:rPr>
                          <w:rFonts w:ascii="Consolas" w:hAnsi="Consolas" w:cs="Consolas"/>
                          <w:color w:val="000000"/>
                          <w:sz w:val="18"/>
                          <w:szCs w:val="18"/>
                        </w:rPr>
                        <w:t>pos;</w:t>
                      </w:r>
                      <w:proofErr w:type="gramEnd"/>
                    </w:p>
                    <w:p w14:paraId="1D17AECC"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p>
                    <w:p w14:paraId="309977C4"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FF"/>
                          <w:sz w:val="18"/>
                          <w:szCs w:val="18"/>
                        </w:rPr>
                        <w:t>void</w:t>
                      </w:r>
                      <w:r w:rsidRPr="008E21EC">
                        <w:rPr>
                          <w:rFonts w:ascii="Consolas" w:hAnsi="Consolas" w:cs="Consolas"/>
                          <w:color w:val="000000"/>
                          <w:sz w:val="18"/>
                          <w:szCs w:val="18"/>
                        </w:rPr>
                        <w:t xml:space="preserve"> main() {</w:t>
                      </w:r>
                    </w:p>
                    <w:p w14:paraId="0A9461C3"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xml:space="preserve">// some code </w:t>
                      </w:r>
                      <w:proofErr w:type="gramStart"/>
                      <w:r w:rsidRPr="008E21EC">
                        <w:rPr>
                          <w:rFonts w:ascii="Consolas" w:hAnsi="Consolas" w:cs="Consolas"/>
                          <w:color w:val="008000"/>
                          <w:sz w:val="18"/>
                          <w:szCs w:val="18"/>
                        </w:rPr>
                        <w:t>optimization</w:t>
                      </w:r>
                      <w:proofErr w:type="gramEnd"/>
                    </w:p>
                    <w:p w14:paraId="79773B38"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this product appears twice in our code</w:t>
                      </w:r>
                    </w:p>
                    <w:p w14:paraId="6E27DB30"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xml:space="preserve">// </w:t>
                      </w:r>
                      <w:proofErr w:type="gramStart"/>
                      <w:r w:rsidRPr="008E21EC">
                        <w:rPr>
                          <w:rFonts w:ascii="Consolas" w:hAnsi="Consolas" w:cs="Consolas"/>
                          <w:color w:val="008000"/>
                          <w:sz w:val="18"/>
                          <w:szCs w:val="18"/>
                        </w:rPr>
                        <w:t>so</w:t>
                      </w:r>
                      <w:proofErr w:type="gramEnd"/>
                      <w:r w:rsidRPr="008E21EC">
                        <w:rPr>
                          <w:rFonts w:ascii="Consolas" w:hAnsi="Consolas" w:cs="Consolas"/>
                          <w:color w:val="008000"/>
                          <w:sz w:val="18"/>
                          <w:szCs w:val="18"/>
                        </w:rPr>
                        <w:t xml:space="preserve"> we calculate it once</w:t>
                      </w:r>
                    </w:p>
                    <w:p w14:paraId="0A10A66B"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vec4 p = model * vec4(aPos, 1</w:t>
                      </w:r>
                      <w:proofErr w:type="gramStart"/>
                      <w:r w:rsidRPr="008E21EC">
                        <w:rPr>
                          <w:rFonts w:ascii="Consolas" w:hAnsi="Consolas" w:cs="Consolas"/>
                          <w:color w:val="000000"/>
                          <w:sz w:val="18"/>
                          <w:szCs w:val="18"/>
                        </w:rPr>
                        <w:t>);</w:t>
                      </w:r>
                      <w:proofErr w:type="gramEnd"/>
                    </w:p>
                    <w:p w14:paraId="3BCD1297" w14:textId="19DEBE04"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first occurrence in gl_Position calculation</w:t>
                      </w:r>
                    </w:p>
                    <w:p w14:paraId="454EFBC7"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gl_Position = camera * p; </w:t>
                      </w:r>
                      <w:r w:rsidRPr="008E21EC">
                        <w:rPr>
                          <w:rFonts w:ascii="Consolas" w:hAnsi="Consolas" w:cs="Consolas"/>
                          <w:color w:val="008000"/>
                          <w:sz w:val="18"/>
                          <w:szCs w:val="18"/>
                        </w:rPr>
                        <w:t>// model* vec4(aPos, 1</w:t>
                      </w:r>
                      <w:proofErr w:type="gramStart"/>
                      <w:r w:rsidRPr="008E21EC">
                        <w:rPr>
                          <w:rFonts w:ascii="Consolas" w:hAnsi="Consolas" w:cs="Consolas"/>
                          <w:color w:val="008000"/>
                          <w:sz w:val="18"/>
                          <w:szCs w:val="18"/>
                        </w:rPr>
                        <w:t>);</w:t>
                      </w:r>
                      <w:proofErr w:type="gramEnd"/>
                    </w:p>
                    <w:p w14:paraId="021DE1BB"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texCoord = </w:t>
                      </w:r>
                      <w:proofErr w:type="gramStart"/>
                      <w:r w:rsidRPr="008E21EC">
                        <w:rPr>
                          <w:rFonts w:ascii="Consolas" w:hAnsi="Consolas" w:cs="Consolas"/>
                          <w:color w:val="000000"/>
                          <w:sz w:val="18"/>
                          <w:szCs w:val="18"/>
                        </w:rPr>
                        <w:t>aTexCoord;</w:t>
                      </w:r>
                      <w:proofErr w:type="gramEnd"/>
                    </w:p>
                    <w:p w14:paraId="4F696DA4"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vertex position in space (no view)</w:t>
                      </w:r>
                    </w:p>
                    <w:p w14:paraId="1AA01AF4" w14:textId="4723AED0"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w:t>
                      </w:r>
                      <w:r w:rsidRPr="008E21EC">
                        <w:rPr>
                          <w:rFonts w:ascii="Consolas" w:hAnsi="Consolas" w:cs="Consolas"/>
                          <w:color w:val="008000"/>
                          <w:sz w:val="18"/>
                          <w:szCs w:val="18"/>
                        </w:rPr>
                        <w:t>// second occurrence in vertex position in 3D</w:t>
                      </w:r>
                    </w:p>
                    <w:p w14:paraId="0B36BC1D"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pos = vec3(p); </w:t>
                      </w:r>
                      <w:r w:rsidRPr="008E21EC">
                        <w:rPr>
                          <w:rFonts w:ascii="Consolas" w:hAnsi="Consolas" w:cs="Consolas"/>
                          <w:color w:val="008000"/>
                          <w:sz w:val="18"/>
                          <w:szCs w:val="18"/>
                        </w:rPr>
                        <w:t>//  model* vec4(aPos, 1)</w:t>
                      </w:r>
                      <w:proofErr w:type="gramStart"/>
                      <w:r w:rsidRPr="008E21EC">
                        <w:rPr>
                          <w:rFonts w:ascii="Consolas" w:hAnsi="Consolas" w:cs="Consolas"/>
                          <w:color w:val="008000"/>
                          <w:sz w:val="18"/>
                          <w:szCs w:val="18"/>
                        </w:rPr>
                        <w:t>);</w:t>
                      </w:r>
                      <w:proofErr w:type="gramEnd"/>
                    </w:p>
                    <w:p w14:paraId="4DDB6439" w14:textId="77777777" w:rsidR="00046CFA" w:rsidRPr="008E21EC" w:rsidRDefault="00046CFA" w:rsidP="000904D3">
                      <w:pPr>
                        <w:autoSpaceDE w:val="0"/>
                        <w:autoSpaceDN w:val="0"/>
                        <w:adjustRightInd w:val="0"/>
                        <w:spacing w:after="0" w:line="240" w:lineRule="auto"/>
                        <w:rPr>
                          <w:rFonts w:ascii="Consolas" w:hAnsi="Consolas" w:cs="Consolas"/>
                          <w:color w:val="000000"/>
                          <w:sz w:val="18"/>
                          <w:szCs w:val="18"/>
                        </w:rPr>
                      </w:pPr>
                      <w:r w:rsidRPr="008E21EC">
                        <w:rPr>
                          <w:rFonts w:ascii="Consolas" w:hAnsi="Consolas" w:cs="Consolas"/>
                          <w:color w:val="000000"/>
                          <w:sz w:val="18"/>
                          <w:szCs w:val="18"/>
                        </w:rPr>
                        <w:t xml:space="preserve">    Normal = mat3(transpose(inverse(model))) * </w:t>
                      </w:r>
                      <w:proofErr w:type="gramStart"/>
                      <w:r w:rsidRPr="008E21EC">
                        <w:rPr>
                          <w:rFonts w:ascii="Consolas" w:hAnsi="Consolas" w:cs="Consolas"/>
                          <w:color w:val="000000"/>
                          <w:sz w:val="18"/>
                          <w:szCs w:val="18"/>
                        </w:rPr>
                        <w:t>aNormal;</w:t>
                      </w:r>
                      <w:proofErr w:type="gramEnd"/>
                    </w:p>
                    <w:p w14:paraId="32F3C3D2" w14:textId="54B63183" w:rsidR="00046CFA" w:rsidRPr="008E21EC" w:rsidRDefault="00046CFA" w:rsidP="008E21EC">
                      <w:pPr>
                        <w:spacing w:after="0"/>
                        <w:rPr>
                          <w:sz w:val="18"/>
                          <w:szCs w:val="18"/>
                        </w:rPr>
                      </w:pPr>
                      <w:r w:rsidRPr="008E21EC">
                        <w:rPr>
                          <w:rFonts w:ascii="Consolas" w:hAnsi="Consolas" w:cs="Consolas"/>
                          <w:color w:val="000000"/>
                          <w:sz w:val="18"/>
                          <w:szCs w:val="18"/>
                        </w:rPr>
                        <w:t>}</w:t>
                      </w:r>
                    </w:p>
                  </w:txbxContent>
                </v:textbox>
                <w10:anchorlock/>
              </v:shape>
            </w:pict>
          </mc:Fallback>
        </mc:AlternateContent>
      </w:r>
    </w:p>
    <w:p w14:paraId="0FDA9471" w14:textId="07A01E88" w:rsidR="00C91E19" w:rsidRDefault="00C91E19" w:rsidP="007F637A">
      <w:r>
        <w:t>And this is the fragment shader:</w:t>
      </w:r>
    </w:p>
    <w:p w14:paraId="3DF4EC0F" w14:textId="599A00DF" w:rsidR="00C91E19" w:rsidRDefault="00A35D76" w:rsidP="007F637A">
      <w:r>
        <w:rPr>
          <w:noProof/>
        </w:rPr>
        <w:lastRenderedPageBreak/>
        <mc:AlternateContent>
          <mc:Choice Requires="wps">
            <w:drawing>
              <wp:inline distT="0" distB="0" distL="0" distR="0" wp14:anchorId="1A686AA3" wp14:editId="7678FBD7">
                <wp:extent cx="6170295" cy="7201535"/>
                <wp:effectExtent l="0" t="0" r="20955" b="18415"/>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7201535"/>
                        </a:xfrm>
                        <a:prstGeom prst="rect">
                          <a:avLst/>
                        </a:prstGeom>
                        <a:solidFill>
                          <a:schemeClr val="tx2">
                            <a:lumMod val="20000"/>
                            <a:lumOff val="80000"/>
                          </a:schemeClr>
                        </a:solidFill>
                        <a:ln w="9525">
                          <a:solidFill>
                            <a:srgbClr val="000000"/>
                          </a:solidFill>
                          <a:miter lim="800000"/>
                          <a:headEnd/>
                          <a:tailEnd/>
                        </a:ln>
                      </wps:spPr>
                      <wps:txbx>
                        <w:txbxContent>
                          <w:p w14:paraId="40E6E387"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#version 330 core</w:t>
                            </w:r>
                          </w:p>
                          <w:p w14:paraId="74B392D9"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281582BF"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struct</w:t>
                            </w:r>
                            <w:r w:rsidRPr="00911B84">
                              <w:rPr>
                                <w:rFonts w:ascii="Consolas" w:hAnsi="Consolas" w:cs="Consolas"/>
                                <w:color w:val="000000"/>
                                <w:sz w:val="18"/>
                                <w:szCs w:val="18"/>
                              </w:rPr>
                              <w:t xml:space="preserve"> lightsource {</w:t>
                            </w:r>
                          </w:p>
                          <w:p w14:paraId="5C45B339"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int</w:t>
                            </w:r>
                            <w:r w:rsidRPr="00911B84">
                              <w:rPr>
                                <w:rFonts w:ascii="Consolas" w:hAnsi="Consolas" w:cs="Consolas"/>
                                <w:color w:val="000000"/>
                                <w:sz w:val="18"/>
                                <w:szCs w:val="18"/>
                              </w:rPr>
                              <w:t xml:space="preserve"> type;             </w:t>
                            </w:r>
                            <w:r w:rsidRPr="00911B84">
                              <w:rPr>
                                <w:rFonts w:ascii="Consolas" w:hAnsi="Consolas" w:cs="Consolas"/>
                                <w:color w:val="008000"/>
                                <w:sz w:val="18"/>
                                <w:szCs w:val="18"/>
                              </w:rPr>
                              <w:t>// SPOTLIGHT=1, DIRLIGHT=2</w:t>
                            </w:r>
                          </w:p>
                          <w:p w14:paraId="78F989BD"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pos_or_dir;      </w:t>
                            </w:r>
                            <w:r w:rsidRPr="00911B84">
                              <w:rPr>
                                <w:rFonts w:ascii="Consolas" w:hAnsi="Consolas" w:cs="Consolas"/>
                                <w:color w:val="008000"/>
                                <w:sz w:val="18"/>
                                <w:szCs w:val="18"/>
                              </w:rPr>
                              <w:t>// light location</w:t>
                            </w:r>
                          </w:p>
                          <w:p w14:paraId="1826176A"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ambient;         </w:t>
                            </w:r>
                            <w:r w:rsidRPr="00911B84">
                              <w:rPr>
                                <w:rFonts w:ascii="Consolas" w:hAnsi="Consolas" w:cs="Consolas"/>
                                <w:color w:val="008000"/>
                                <w:sz w:val="18"/>
                                <w:szCs w:val="18"/>
                              </w:rPr>
                              <w:t>// the ambience property of the light</w:t>
                            </w:r>
                          </w:p>
                          <w:p w14:paraId="085D0BD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diffuse;         </w:t>
                            </w:r>
                            <w:r w:rsidRPr="00911B84">
                              <w:rPr>
                                <w:rFonts w:ascii="Consolas" w:hAnsi="Consolas" w:cs="Consolas"/>
                                <w:color w:val="008000"/>
                                <w:sz w:val="18"/>
                                <w:szCs w:val="18"/>
                              </w:rPr>
                              <w:t xml:space="preserve">// the diffuse property of the </w:t>
                            </w:r>
                            <w:proofErr w:type="gramStart"/>
                            <w:r w:rsidRPr="00911B84">
                              <w:rPr>
                                <w:rFonts w:ascii="Consolas" w:hAnsi="Consolas" w:cs="Consolas"/>
                                <w:color w:val="008000"/>
                                <w:sz w:val="18"/>
                                <w:szCs w:val="18"/>
                              </w:rPr>
                              <w:t>light</w:t>
                            </w:r>
                            <w:proofErr w:type="gramEnd"/>
                          </w:p>
                          <w:p w14:paraId="749AD6EB"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specular;        </w:t>
                            </w:r>
                            <w:r w:rsidRPr="00911B84">
                              <w:rPr>
                                <w:rFonts w:ascii="Consolas" w:hAnsi="Consolas" w:cs="Consolas"/>
                                <w:color w:val="008000"/>
                                <w:sz w:val="18"/>
                                <w:szCs w:val="18"/>
                              </w:rPr>
                              <w:t>// the specular property of the light</w:t>
                            </w:r>
                          </w:p>
                          <w:p w14:paraId="7333E396"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w:t>
                            </w:r>
                          </w:p>
                          <w:p w14:paraId="28AEF93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uniform</w:t>
                            </w:r>
                            <w:r w:rsidRPr="00911B84">
                              <w:rPr>
                                <w:rFonts w:ascii="Consolas" w:hAnsi="Consolas" w:cs="Consolas"/>
                                <w:color w:val="000000"/>
                                <w:sz w:val="18"/>
                                <w:szCs w:val="18"/>
                              </w:rPr>
                              <w:t xml:space="preserve"> lightsource </w:t>
                            </w:r>
                            <w:proofErr w:type="gramStart"/>
                            <w:r w:rsidRPr="00911B84">
                              <w:rPr>
                                <w:rFonts w:ascii="Consolas" w:hAnsi="Consolas" w:cs="Consolas"/>
                                <w:color w:val="000000"/>
                                <w:sz w:val="18"/>
                                <w:szCs w:val="18"/>
                              </w:rPr>
                              <w:t>light;</w:t>
                            </w:r>
                            <w:proofErr w:type="gramEnd"/>
                          </w:p>
                          <w:p w14:paraId="5B9A7E7A"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uniform</w:t>
                            </w:r>
                            <w:r w:rsidRPr="00911B84">
                              <w:rPr>
                                <w:rFonts w:ascii="Consolas" w:hAnsi="Consolas" w:cs="Consolas"/>
                                <w:color w:val="000000"/>
                                <w:sz w:val="18"/>
                                <w:szCs w:val="18"/>
                              </w:rPr>
                              <w:t xml:space="preserve"> vec3 cameraPos;   </w:t>
                            </w:r>
                            <w:r w:rsidRPr="00911B84">
                              <w:rPr>
                                <w:rFonts w:ascii="Consolas" w:hAnsi="Consolas" w:cs="Consolas"/>
                                <w:color w:val="008000"/>
                                <w:sz w:val="18"/>
                                <w:szCs w:val="18"/>
                              </w:rPr>
                              <w:t>// viewer location</w:t>
                            </w:r>
                          </w:p>
                          <w:p w14:paraId="50F2F891"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uniform</w:t>
                            </w:r>
                            <w:r w:rsidRPr="00911B84">
                              <w:rPr>
                                <w:rFonts w:ascii="Consolas" w:hAnsi="Consolas" w:cs="Consolas"/>
                                <w:color w:val="000000"/>
                                <w:sz w:val="18"/>
                                <w:szCs w:val="18"/>
                              </w:rPr>
                              <w:t xml:space="preserve"> vec3 objectColor; </w:t>
                            </w:r>
                            <w:r w:rsidRPr="00911B84">
                              <w:rPr>
                                <w:rFonts w:ascii="Consolas" w:hAnsi="Consolas" w:cs="Consolas"/>
                                <w:color w:val="008000"/>
                                <w:sz w:val="18"/>
                                <w:szCs w:val="18"/>
                              </w:rPr>
                              <w:t>// object color</w:t>
                            </w:r>
                          </w:p>
                          <w:p w14:paraId="1436C23F"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13C6B02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in</w:t>
                            </w:r>
                            <w:r w:rsidRPr="00911B84">
                              <w:rPr>
                                <w:rFonts w:ascii="Consolas" w:hAnsi="Consolas" w:cs="Consolas"/>
                                <w:color w:val="000000"/>
                                <w:sz w:val="18"/>
                                <w:szCs w:val="18"/>
                              </w:rPr>
                              <w:t xml:space="preserve"> vec3 Normal;           </w:t>
                            </w:r>
                            <w:r w:rsidRPr="00911B84">
                              <w:rPr>
                                <w:rFonts w:ascii="Consolas" w:hAnsi="Consolas" w:cs="Consolas"/>
                                <w:color w:val="008000"/>
                                <w:sz w:val="18"/>
                                <w:szCs w:val="18"/>
                              </w:rPr>
                              <w:t>// surface normal</w:t>
                            </w:r>
                          </w:p>
                          <w:p w14:paraId="485F68CE"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in</w:t>
                            </w:r>
                            <w:r w:rsidRPr="00911B84">
                              <w:rPr>
                                <w:rFonts w:ascii="Consolas" w:hAnsi="Consolas" w:cs="Consolas"/>
                                <w:color w:val="000000"/>
                                <w:sz w:val="18"/>
                                <w:szCs w:val="18"/>
                              </w:rPr>
                              <w:t xml:space="preserve"> vec3 pos;              </w:t>
                            </w:r>
                            <w:r w:rsidRPr="00911B84">
                              <w:rPr>
                                <w:rFonts w:ascii="Consolas" w:hAnsi="Consolas" w:cs="Consolas"/>
                                <w:color w:val="008000"/>
                                <w:sz w:val="18"/>
                                <w:szCs w:val="18"/>
                              </w:rPr>
                              <w:t>// drawing position</w:t>
                            </w:r>
                          </w:p>
                          <w:p w14:paraId="0F4494FC"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55143B79"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out</w:t>
                            </w:r>
                            <w:r w:rsidRPr="00911B84">
                              <w:rPr>
                                <w:rFonts w:ascii="Consolas" w:hAnsi="Consolas" w:cs="Consolas"/>
                                <w:color w:val="000000"/>
                                <w:sz w:val="18"/>
                                <w:szCs w:val="18"/>
                              </w:rPr>
                              <w:t xml:space="preserve"> vec3 color;           </w:t>
                            </w:r>
                            <w:r w:rsidRPr="00911B84">
                              <w:rPr>
                                <w:rFonts w:ascii="Consolas" w:hAnsi="Consolas" w:cs="Consolas"/>
                                <w:color w:val="008000"/>
                                <w:sz w:val="18"/>
                                <w:szCs w:val="18"/>
                              </w:rPr>
                              <w:t xml:space="preserve">// resulting drawing </w:t>
                            </w:r>
                            <w:proofErr w:type="gramStart"/>
                            <w:r w:rsidRPr="00911B84">
                              <w:rPr>
                                <w:rFonts w:ascii="Consolas" w:hAnsi="Consolas" w:cs="Consolas"/>
                                <w:color w:val="008000"/>
                                <w:sz w:val="18"/>
                                <w:szCs w:val="18"/>
                              </w:rPr>
                              <w:t>color</w:t>
                            </w:r>
                            <w:proofErr w:type="gramEnd"/>
                          </w:p>
                          <w:p w14:paraId="043A6614"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4F6ACDEE"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void</w:t>
                            </w:r>
                            <w:r w:rsidRPr="00911B84">
                              <w:rPr>
                                <w:rFonts w:ascii="Consolas" w:hAnsi="Consolas" w:cs="Consolas"/>
                                <w:color w:val="000000"/>
                                <w:sz w:val="18"/>
                                <w:szCs w:val="18"/>
                              </w:rPr>
                              <w:t xml:space="preserve"> main() {</w:t>
                            </w:r>
                          </w:p>
                          <w:p w14:paraId="4F6AF3EF"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ambient color</w:t>
                            </w:r>
                          </w:p>
                          <w:p w14:paraId="551CF4CF"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ambient = light.</w:t>
                            </w:r>
                            <w:proofErr w:type="gramStart"/>
                            <w:r w:rsidRPr="00911B84">
                              <w:rPr>
                                <w:rFonts w:ascii="Consolas" w:hAnsi="Consolas" w:cs="Consolas"/>
                                <w:color w:val="000000"/>
                                <w:sz w:val="18"/>
                                <w:szCs w:val="18"/>
                              </w:rPr>
                              <w:t>ambient;</w:t>
                            </w:r>
                            <w:proofErr w:type="gramEnd"/>
                          </w:p>
                          <w:p w14:paraId="52E892FF" w14:textId="34C91E95"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xml:space="preserve">// normalize is a </w:t>
                            </w:r>
                            <w:r w:rsidR="00D436E0" w:rsidRPr="00911B84">
                              <w:rPr>
                                <w:rFonts w:ascii="Consolas" w:hAnsi="Consolas" w:cs="Consolas"/>
                                <w:color w:val="008000"/>
                                <w:sz w:val="18"/>
                                <w:szCs w:val="18"/>
                              </w:rPr>
                              <w:t>built-in</w:t>
                            </w:r>
                            <w:r w:rsidRPr="00911B84">
                              <w:rPr>
                                <w:rFonts w:ascii="Consolas" w:hAnsi="Consolas" w:cs="Consolas"/>
                                <w:color w:val="008000"/>
                                <w:sz w:val="18"/>
                                <w:szCs w:val="18"/>
                              </w:rPr>
                              <w:t xml:space="preserve"> function in GLSL</w:t>
                            </w:r>
                          </w:p>
                          <w:p w14:paraId="3F5C2CC2"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surface normal</w:t>
                            </w:r>
                          </w:p>
                          <w:p w14:paraId="4E2DEC7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norm = normalize(Normal</w:t>
                            </w:r>
                            <w:proofErr w:type="gramStart"/>
                            <w:r w:rsidRPr="00911B84">
                              <w:rPr>
                                <w:rFonts w:ascii="Consolas" w:hAnsi="Consolas" w:cs="Consolas"/>
                                <w:color w:val="000000"/>
                                <w:sz w:val="18"/>
                                <w:szCs w:val="18"/>
                              </w:rPr>
                              <w:t>);</w:t>
                            </w:r>
                            <w:proofErr w:type="gramEnd"/>
                          </w:p>
                          <w:p w14:paraId="52D455FC"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36F38175"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light direction</w:t>
                            </w:r>
                          </w:p>
                          <w:p w14:paraId="36BA4856"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w:t>
                            </w:r>
                            <w:proofErr w:type="gramStart"/>
                            <w:r w:rsidRPr="00911B84">
                              <w:rPr>
                                <w:rFonts w:ascii="Consolas" w:hAnsi="Consolas" w:cs="Consolas"/>
                                <w:color w:val="000000"/>
                                <w:sz w:val="18"/>
                                <w:szCs w:val="18"/>
                              </w:rPr>
                              <w:t>lightDir;</w:t>
                            </w:r>
                            <w:proofErr w:type="gramEnd"/>
                          </w:p>
                          <w:p w14:paraId="2375D52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if</w:t>
                            </w:r>
                            <w:r w:rsidRPr="00911B84">
                              <w:rPr>
                                <w:rFonts w:ascii="Consolas" w:hAnsi="Consolas" w:cs="Consolas"/>
                                <w:color w:val="000000"/>
                                <w:sz w:val="18"/>
                                <w:szCs w:val="18"/>
                              </w:rPr>
                              <w:t xml:space="preserve"> (light.type == 1) </w:t>
                            </w:r>
                            <w:r w:rsidRPr="00911B84">
                              <w:rPr>
                                <w:rFonts w:ascii="Consolas" w:hAnsi="Consolas" w:cs="Consolas"/>
                                <w:color w:val="008000"/>
                                <w:sz w:val="18"/>
                                <w:szCs w:val="18"/>
                              </w:rPr>
                              <w:t>// SPOTLIGHT</w:t>
                            </w:r>
                          </w:p>
                          <w:p w14:paraId="7A7DE3D8"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lightDir = normalize(light.pos_or_dir - pos</w:t>
                            </w:r>
                            <w:proofErr w:type="gramStart"/>
                            <w:r w:rsidRPr="00911B84">
                              <w:rPr>
                                <w:rFonts w:ascii="Consolas" w:hAnsi="Consolas" w:cs="Consolas"/>
                                <w:color w:val="000000"/>
                                <w:sz w:val="18"/>
                                <w:szCs w:val="18"/>
                              </w:rPr>
                              <w:t>);</w:t>
                            </w:r>
                            <w:proofErr w:type="gramEnd"/>
                          </w:p>
                          <w:p w14:paraId="4A9AD0A7"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else</w:t>
                            </w:r>
                            <w:r w:rsidRPr="00911B84">
                              <w:rPr>
                                <w:rFonts w:ascii="Consolas" w:hAnsi="Consolas" w:cs="Consolas"/>
                                <w:color w:val="000000"/>
                                <w:sz w:val="18"/>
                                <w:szCs w:val="18"/>
                              </w:rPr>
                              <w:t xml:space="preserve">                 </w:t>
                            </w:r>
                            <w:r w:rsidRPr="00911B84">
                              <w:rPr>
                                <w:rFonts w:ascii="Consolas" w:hAnsi="Consolas" w:cs="Consolas"/>
                                <w:color w:val="008000"/>
                                <w:sz w:val="18"/>
                                <w:szCs w:val="18"/>
                              </w:rPr>
                              <w:t>// DIRLIGHT</w:t>
                            </w:r>
                          </w:p>
                          <w:p w14:paraId="304361D3"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lightDir = normalize(-light.pos_or_dir</w:t>
                            </w:r>
                            <w:proofErr w:type="gramStart"/>
                            <w:r w:rsidRPr="00911B84">
                              <w:rPr>
                                <w:rFonts w:ascii="Consolas" w:hAnsi="Consolas" w:cs="Consolas"/>
                                <w:color w:val="000000"/>
                                <w:sz w:val="18"/>
                                <w:szCs w:val="18"/>
                              </w:rPr>
                              <w:t>);</w:t>
                            </w:r>
                            <w:proofErr w:type="gramEnd"/>
                          </w:p>
                          <w:p w14:paraId="240C964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11ECCA61"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view direction</w:t>
                            </w:r>
                          </w:p>
                          <w:p w14:paraId="441C9666"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viewDir = normalize(cameraPos - pos</w:t>
                            </w:r>
                            <w:proofErr w:type="gramStart"/>
                            <w:r w:rsidRPr="00911B84">
                              <w:rPr>
                                <w:rFonts w:ascii="Consolas" w:hAnsi="Consolas" w:cs="Consolas"/>
                                <w:color w:val="000000"/>
                                <w:sz w:val="18"/>
                                <w:szCs w:val="18"/>
                              </w:rPr>
                              <w:t>);</w:t>
                            </w:r>
                            <w:proofErr w:type="gramEnd"/>
                          </w:p>
                          <w:p w14:paraId="17C29283"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1E7B5BB2" w14:textId="7E109A33"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xml:space="preserve">// reflection vector, reflect is a </w:t>
                            </w:r>
                            <w:r w:rsidR="00D436E0" w:rsidRPr="00911B84">
                              <w:rPr>
                                <w:rFonts w:ascii="Consolas" w:hAnsi="Consolas" w:cs="Consolas"/>
                                <w:color w:val="008000"/>
                                <w:sz w:val="18"/>
                                <w:szCs w:val="18"/>
                              </w:rPr>
                              <w:t>built-in</w:t>
                            </w:r>
                            <w:r w:rsidRPr="00911B84">
                              <w:rPr>
                                <w:rFonts w:ascii="Consolas" w:hAnsi="Consolas" w:cs="Consolas"/>
                                <w:color w:val="008000"/>
                                <w:sz w:val="18"/>
                                <w:szCs w:val="18"/>
                              </w:rPr>
                              <w:t xml:space="preserve"> function in GLSL</w:t>
                            </w:r>
                          </w:p>
                          <w:p w14:paraId="7D7986AA"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reflectDir = reflect(-lightDir, norm</w:t>
                            </w:r>
                            <w:proofErr w:type="gramStart"/>
                            <w:r w:rsidRPr="00911B84">
                              <w:rPr>
                                <w:rFonts w:ascii="Consolas" w:hAnsi="Consolas" w:cs="Consolas"/>
                                <w:color w:val="000000"/>
                                <w:sz w:val="18"/>
                                <w:szCs w:val="18"/>
                              </w:rPr>
                              <w:t>);</w:t>
                            </w:r>
                            <w:proofErr w:type="gramEnd"/>
                          </w:p>
                          <w:p w14:paraId="3A302124"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637445CE"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xml:space="preserve">// pow, max, dot </w:t>
                            </w:r>
                            <w:proofErr w:type="gramStart"/>
                            <w:r w:rsidRPr="00911B84">
                              <w:rPr>
                                <w:rFonts w:ascii="Consolas" w:hAnsi="Consolas" w:cs="Consolas"/>
                                <w:color w:val="008000"/>
                                <w:sz w:val="18"/>
                                <w:szCs w:val="18"/>
                              </w:rPr>
                              <w:t>are</w:t>
                            </w:r>
                            <w:proofErr w:type="gramEnd"/>
                            <w:r w:rsidRPr="00911B84">
                              <w:rPr>
                                <w:rFonts w:ascii="Consolas" w:hAnsi="Consolas" w:cs="Consolas"/>
                                <w:color w:val="008000"/>
                                <w:sz w:val="18"/>
                                <w:szCs w:val="18"/>
                              </w:rPr>
                              <w:t xml:space="preserve"> built in functions in GLSL</w:t>
                            </w:r>
                          </w:p>
                          <w:p w14:paraId="7EA6E6F8"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specular strength</w:t>
                            </w:r>
                          </w:p>
                          <w:p w14:paraId="63F7B0F4"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float</w:t>
                            </w:r>
                            <w:r w:rsidRPr="00911B84">
                              <w:rPr>
                                <w:rFonts w:ascii="Consolas" w:hAnsi="Consolas" w:cs="Consolas"/>
                                <w:color w:val="000000"/>
                                <w:sz w:val="18"/>
                                <w:szCs w:val="18"/>
                              </w:rPr>
                              <w:t xml:space="preserve"> spec = pow(max(dot(viewDir, reflectDir), 0.0), 128</w:t>
                            </w:r>
                            <w:proofErr w:type="gramStart"/>
                            <w:r w:rsidRPr="00911B84">
                              <w:rPr>
                                <w:rFonts w:ascii="Consolas" w:hAnsi="Consolas" w:cs="Consolas"/>
                                <w:color w:val="000000"/>
                                <w:sz w:val="18"/>
                                <w:szCs w:val="18"/>
                              </w:rPr>
                              <w:t>);</w:t>
                            </w:r>
                            <w:proofErr w:type="gramEnd"/>
                          </w:p>
                          <w:p w14:paraId="304C5A08"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specular color</w:t>
                            </w:r>
                          </w:p>
                          <w:p w14:paraId="7C26B321"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specular = spec * light.</w:t>
                            </w:r>
                            <w:proofErr w:type="gramStart"/>
                            <w:r w:rsidRPr="00911B84">
                              <w:rPr>
                                <w:rFonts w:ascii="Consolas" w:hAnsi="Consolas" w:cs="Consolas"/>
                                <w:color w:val="000000"/>
                                <w:sz w:val="18"/>
                                <w:szCs w:val="18"/>
                              </w:rPr>
                              <w:t>specular;</w:t>
                            </w:r>
                            <w:proofErr w:type="gramEnd"/>
                          </w:p>
                          <w:p w14:paraId="73B2EB1A"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31F236DD"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diffusion factor (calculated by the reflection angle)</w:t>
                            </w:r>
                          </w:p>
                          <w:p w14:paraId="342F7DD9"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float</w:t>
                            </w:r>
                            <w:r w:rsidRPr="00911B84">
                              <w:rPr>
                                <w:rFonts w:ascii="Consolas" w:hAnsi="Consolas" w:cs="Consolas"/>
                                <w:color w:val="000000"/>
                                <w:sz w:val="18"/>
                                <w:szCs w:val="18"/>
                              </w:rPr>
                              <w:t xml:space="preserve"> diff = max(dot(norm, lightDir), 0.0</w:t>
                            </w:r>
                            <w:proofErr w:type="gramStart"/>
                            <w:r w:rsidRPr="00911B84">
                              <w:rPr>
                                <w:rFonts w:ascii="Consolas" w:hAnsi="Consolas" w:cs="Consolas"/>
                                <w:color w:val="000000"/>
                                <w:sz w:val="18"/>
                                <w:szCs w:val="18"/>
                              </w:rPr>
                              <w:t>);</w:t>
                            </w:r>
                            <w:proofErr w:type="gramEnd"/>
                          </w:p>
                          <w:p w14:paraId="1CFBC533"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01C9076E"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and diffusion color</w:t>
                            </w:r>
                          </w:p>
                          <w:p w14:paraId="182EA888"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diffuse = diff * light.</w:t>
                            </w:r>
                            <w:proofErr w:type="gramStart"/>
                            <w:r w:rsidRPr="00911B84">
                              <w:rPr>
                                <w:rFonts w:ascii="Consolas" w:hAnsi="Consolas" w:cs="Consolas"/>
                                <w:color w:val="000000"/>
                                <w:sz w:val="18"/>
                                <w:szCs w:val="18"/>
                              </w:rPr>
                              <w:t>diffuse;</w:t>
                            </w:r>
                            <w:proofErr w:type="gramEnd"/>
                          </w:p>
                          <w:p w14:paraId="51042B45"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27FCD9F3" w14:textId="13B64404"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light emitted from object is (ambient + diffuse + specular)</w:t>
                            </w:r>
                          </w:p>
                          <w:p w14:paraId="2A41F7A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color = (ambient + diffuse + specular) * </w:t>
                            </w:r>
                            <w:proofErr w:type="gramStart"/>
                            <w:r w:rsidRPr="00911B84">
                              <w:rPr>
                                <w:rFonts w:ascii="Consolas" w:hAnsi="Consolas" w:cs="Consolas"/>
                                <w:color w:val="000000"/>
                                <w:sz w:val="18"/>
                                <w:szCs w:val="18"/>
                              </w:rPr>
                              <w:t>objectColor;</w:t>
                            </w:r>
                            <w:proofErr w:type="gramEnd"/>
                          </w:p>
                          <w:p w14:paraId="3FBCA0F1" w14:textId="284DD440" w:rsidR="00046CFA" w:rsidRPr="00911B84" w:rsidRDefault="00046CFA" w:rsidP="00F1047F">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inline>
            </w:drawing>
          </mc:Choice>
          <mc:Fallback>
            <w:pict>
              <v:shape w14:anchorId="1A686AA3" id="_x0000_s1079" type="#_x0000_t202" style="width:485.85pt;height:56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" fillcolor="#d5dce4 [671]">
                <v:textbox>
                  <w:txbxContent>
                    <w:p w14:paraId="40E6E387"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#version 330 core</w:t>
                      </w:r>
                    </w:p>
                    <w:p w14:paraId="74B392D9"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281582BF"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struct</w:t>
                      </w:r>
                      <w:r w:rsidRPr="00911B84">
                        <w:rPr>
                          <w:rFonts w:ascii="Consolas" w:hAnsi="Consolas" w:cs="Consolas"/>
                          <w:color w:val="000000"/>
                          <w:sz w:val="18"/>
                          <w:szCs w:val="18"/>
                        </w:rPr>
                        <w:t xml:space="preserve"> lightsource {</w:t>
                      </w:r>
                    </w:p>
                    <w:p w14:paraId="5C45B339"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int</w:t>
                      </w:r>
                      <w:r w:rsidRPr="00911B84">
                        <w:rPr>
                          <w:rFonts w:ascii="Consolas" w:hAnsi="Consolas" w:cs="Consolas"/>
                          <w:color w:val="000000"/>
                          <w:sz w:val="18"/>
                          <w:szCs w:val="18"/>
                        </w:rPr>
                        <w:t xml:space="preserve"> type;             </w:t>
                      </w:r>
                      <w:r w:rsidRPr="00911B84">
                        <w:rPr>
                          <w:rFonts w:ascii="Consolas" w:hAnsi="Consolas" w:cs="Consolas"/>
                          <w:color w:val="008000"/>
                          <w:sz w:val="18"/>
                          <w:szCs w:val="18"/>
                        </w:rPr>
                        <w:t>// SPOTLIGHT=1, DIRLIGHT=2</w:t>
                      </w:r>
                    </w:p>
                    <w:p w14:paraId="78F989BD"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pos_or_dir;      </w:t>
                      </w:r>
                      <w:r w:rsidRPr="00911B84">
                        <w:rPr>
                          <w:rFonts w:ascii="Consolas" w:hAnsi="Consolas" w:cs="Consolas"/>
                          <w:color w:val="008000"/>
                          <w:sz w:val="18"/>
                          <w:szCs w:val="18"/>
                        </w:rPr>
                        <w:t>// light location</w:t>
                      </w:r>
                    </w:p>
                    <w:p w14:paraId="1826176A"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ambient;         </w:t>
                      </w:r>
                      <w:r w:rsidRPr="00911B84">
                        <w:rPr>
                          <w:rFonts w:ascii="Consolas" w:hAnsi="Consolas" w:cs="Consolas"/>
                          <w:color w:val="008000"/>
                          <w:sz w:val="18"/>
                          <w:szCs w:val="18"/>
                        </w:rPr>
                        <w:t>// the ambience property of the light</w:t>
                      </w:r>
                    </w:p>
                    <w:p w14:paraId="085D0BD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diffuse;         </w:t>
                      </w:r>
                      <w:r w:rsidRPr="00911B84">
                        <w:rPr>
                          <w:rFonts w:ascii="Consolas" w:hAnsi="Consolas" w:cs="Consolas"/>
                          <w:color w:val="008000"/>
                          <w:sz w:val="18"/>
                          <w:szCs w:val="18"/>
                        </w:rPr>
                        <w:t xml:space="preserve">// the diffuse property of the </w:t>
                      </w:r>
                      <w:proofErr w:type="gramStart"/>
                      <w:r w:rsidRPr="00911B84">
                        <w:rPr>
                          <w:rFonts w:ascii="Consolas" w:hAnsi="Consolas" w:cs="Consolas"/>
                          <w:color w:val="008000"/>
                          <w:sz w:val="18"/>
                          <w:szCs w:val="18"/>
                        </w:rPr>
                        <w:t>light</w:t>
                      </w:r>
                      <w:proofErr w:type="gramEnd"/>
                    </w:p>
                    <w:p w14:paraId="749AD6EB"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specular;        </w:t>
                      </w:r>
                      <w:r w:rsidRPr="00911B84">
                        <w:rPr>
                          <w:rFonts w:ascii="Consolas" w:hAnsi="Consolas" w:cs="Consolas"/>
                          <w:color w:val="008000"/>
                          <w:sz w:val="18"/>
                          <w:szCs w:val="18"/>
                        </w:rPr>
                        <w:t>// the specular property of the light</w:t>
                      </w:r>
                    </w:p>
                    <w:p w14:paraId="7333E396"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w:t>
                      </w:r>
                    </w:p>
                    <w:p w14:paraId="28AEF93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uniform</w:t>
                      </w:r>
                      <w:r w:rsidRPr="00911B84">
                        <w:rPr>
                          <w:rFonts w:ascii="Consolas" w:hAnsi="Consolas" w:cs="Consolas"/>
                          <w:color w:val="000000"/>
                          <w:sz w:val="18"/>
                          <w:szCs w:val="18"/>
                        </w:rPr>
                        <w:t xml:space="preserve"> lightsource </w:t>
                      </w:r>
                      <w:proofErr w:type="gramStart"/>
                      <w:r w:rsidRPr="00911B84">
                        <w:rPr>
                          <w:rFonts w:ascii="Consolas" w:hAnsi="Consolas" w:cs="Consolas"/>
                          <w:color w:val="000000"/>
                          <w:sz w:val="18"/>
                          <w:szCs w:val="18"/>
                        </w:rPr>
                        <w:t>light;</w:t>
                      </w:r>
                      <w:proofErr w:type="gramEnd"/>
                    </w:p>
                    <w:p w14:paraId="5B9A7E7A"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uniform</w:t>
                      </w:r>
                      <w:r w:rsidRPr="00911B84">
                        <w:rPr>
                          <w:rFonts w:ascii="Consolas" w:hAnsi="Consolas" w:cs="Consolas"/>
                          <w:color w:val="000000"/>
                          <w:sz w:val="18"/>
                          <w:szCs w:val="18"/>
                        </w:rPr>
                        <w:t xml:space="preserve"> vec3 cameraPos;   </w:t>
                      </w:r>
                      <w:r w:rsidRPr="00911B84">
                        <w:rPr>
                          <w:rFonts w:ascii="Consolas" w:hAnsi="Consolas" w:cs="Consolas"/>
                          <w:color w:val="008000"/>
                          <w:sz w:val="18"/>
                          <w:szCs w:val="18"/>
                        </w:rPr>
                        <w:t>// viewer location</w:t>
                      </w:r>
                    </w:p>
                    <w:p w14:paraId="50F2F891"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uniform</w:t>
                      </w:r>
                      <w:r w:rsidRPr="00911B84">
                        <w:rPr>
                          <w:rFonts w:ascii="Consolas" w:hAnsi="Consolas" w:cs="Consolas"/>
                          <w:color w:val="000000"/>
                          <w:sz w:val="18"/>
                          <w:szCs w:val="18"/>
                        </w:rPr>
                        <w:t xml:space="preserve"> vec3 objectColor; </w:t>
                      </w:r>
                      <w:r w:rsidRPr="00911B84">
                        <w:rPr>
                          <w:rFonts w:ascii="Consolas" w:hAnsi="Consolas" w:cs="Consolas"/>
                          <w:color w:val="008000"/>
                          <w:sz w:val="18"/>
                          <w:szCs w:val="18"/>
                        </w:rPr>
                        <w:t>// object color</w:t>
                      </w:r>
                    </w:p>
                    <w:p w14:paraId="1436C23F"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13C6B02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in</w:t>
                      </w:r>
                      <w:r w:rsidRPr="00911B84">
                        <w:rPr>
                          <w:rFonts w:ascii="Consolas" w:hAnsi="Consolas" w:cs="Consolas"/>
                          <w:color w:val="000000"/>
                          <w:sz w:val="18"/>
                          <w:szCs w:val="18"/>
                        </w:rPr>
                        <w:t xml:space="preserve"> vec3 Normal;           </w:t>
                      </w:r>
                      <w:r w:rsidRPr="00911B84">
                        <w:rPr>
                          <w:rFonts w:ascii="Consolas" w:hAnsi="Consolas" w:cs="Consolas"/>
                          <w:color w:val="008000"/>
                          <w:sz w:val="18"/>
                          <w:szCs w:val="18"/>
                        </w:rPr>
                        <w:t>// surface normal</w:t>
                      </w:r>
                    </w:p>
                    <w:p w14:paraId="485F68CE"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in</w:t>
                      </w:r>
                      <w:r w:rsidRPr="00911B84">
                        <w:rPr>
                          <w:rFonts w:ascii="Consolas" w:hAnsi="Consolas" w:cs="Consolas"/>
                          <w:color w:val="000000"/>
                          <w:sz w:val="18"/>
                          <w:szCs w:val="18"/>
                        </w:rPr>
                        <w:t xml:space="preserve"> vec3 pos;              </w:t>
                      </w:r>
                      <w:r w:rsidRPr="00911B84">
                        <w:rPr>
                          <w:rFonts w:ascii="Consolas" w:hAnsi="Consolas" w:cs="Consolas"/>
                          <w:color w:val="008000"/>
                          <w:sz w:val="18"/>
                          <w:szCs w:val="18"/>
                        </w:rPr>
                        <w:t>// drawing position</w:t>
                      </w:r>
                    </w:p>
                    <w:p w14:paraId="0F4494FC"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55143B79"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out</w:t>
                      </w:r>
                      <w:r w:rsidRPr="00911B84">
                        <w:rPr>
                          <w:rFonts w:ascii="Consolas" w:hAnsi="Consolas" w:cs="Consolas"/>
                          <w:color w:val="000000"/>
                          <w:sz w:val="18"/>
                          <w:szCs w:val="18"/>
                        </w:rPr>
                        <w:t xml:space="preserve"> vec3 color;           </w:t>
                      </w:r>
                      <w:r w:rsidRPr="00911B84">
                        <w:rPr>
                          <w:rFonts w:ascii="Consolas" w:hAnsi="Consolas" w:cs="Consolas"/>
                          <w:color w:val="008000"/>
                          <w:sz w:val="18"/>
                          <w:szCs w:val="18"/>
                        </w:rPr>
                        <w:t xml:space="preserve">// resulting drawing </w:t>
                      </w:r>
                      <w:proofErr w:type="gramStart"/>
                      <w:r w:rsidRPr="00911B84">
                        <w:rPr>
                          <w:rFonts w:ascii="Consolas" w:hAnsi="Consolas" w:cs="Consolas"/>
                          <w:color w:val="008000"/>
                          <w:sz w:val="18"/>
                          <w:szCs w:val="18"/>
                        </w:rPr>
                        <w:t>color</w:t>
                      </w:r>
                      <w:proofErr w:type="gramEnd"/>
                    </w:p>
                    <w:p w14:paraId="043A6614"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4F6ACDEE"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FF"/>
                          <w:sz w:val="18"/>
                          <w:szCs w:val="18"/>
                        </w:rPr>
                        <w:t>void</w:t>
                      </w:r>
                      <w:r w:rsidRPr="00911B84">
                        <w:rPr>
                          <w:rFonts w:ascii="Consolas" w:hAnsi="Consolas" w:cs="Consolas"/>
                          <w:color w:val="000000"/>
                          <w:sz w:val="18"/>
                          <w:szCs w:val="18"/>
                        </w:rPr>
                        <w:t xml:space="preserve"> main() {</w:t>
                      </w:r>
                    </w:p>
                    <w:p w14:paraId="4F6AF3EF"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ambient color</w:t>
                      </w:r>
                    </w:p>
                    <w:p w14:paraId="551CF4CF"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ambient = light.</w:t>
                      </w:r>
                      <w:proofErr w:type="gramStart"/>
                      <w:r w:rsidRPr="00911B84">
                        <w:rPr>
                          <w:rFonts w:ascii="Consolas" w:hAnsi="Consolas" w:cs="Consolas"/>
                          <w:color w:val="000000"/>
                          <w:sz w:val="18"/>
                          <w:szCs w:val="18"/>
                        </w:rPr>
                        <w:t>ambient;</w:t>
                      </w:r>
                      <w:proofErr w:type="gramEnd"/>
                    </w:p>
                    <w:p w14:paraId="52E892FF" w14:textId="34C91E95"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xml:space="preserve">// normalize is a </w:t>
                      </w:r>
                      <w:r w:rsidR="00D436E0" w:rsidRPr="00911B84">
                        <w:rPr>
                          <w:rFonts w:ascii="Consolas" w:hAnsi="Consolas" w:cs="Consolas"/>
                          <w:color w:val="008000"/>
                          <w:sz w:val="18"/>
                          <w:szCs w:val="18"/>
                        </w:rPr>
                        <w:t>built-in</w:t>
                      </w:r>
                      <w:r w:rsidRPr="00911B84">
                        <w:rPr>
                          <w:rFonts w:ascii="Consolas" w:hAnsi="Consolas" w:cs="Consolas"/>
                          <w:color w:val="008000"/>
                          <w:sz w:val="18"/>
                          <w:szCs w:val="18"/>
                        </w:rPr>
                        <w:t xml:space="preserve"> function in GLSL</w:t>
                      </w:r>
                    </w:p>
                    <w:p w14:paraId="3F5C2CC2"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surface normal</w:t>
                      </w:r>
                    </w:p>
                    <w:p w14:paraId="4E2DEC7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norm = normalize(Normal</w:t>
                      </w:r>
                      <w:proofErr w:type="gramStart"/>
                      <w:r w:rsidRPr="00911B84">
                        <w:rPr>
                          <w:rFonts w:ascii="Consolas" w:hAnsi="Consolas" w:cs="Consolas"/>
                          <w:color w:val="000000"/>
                          <w:sz w:val="18"/>
                          <w:szCs w:val="18"/>
                        </w:rPr>
                        <w:t>);</w:t>
                      </w:r>
                      <w:proofErr w:type="gramEnd"/>
                    </w:p>
                    <w:p w14:paraId="52D455FC"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36F38175"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light direction</w:t>
                      </w:r>
                    </w:p>
                    <w:p w14:paraId="36BA4856"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w:t>
                      </w:r>
                      <w:proofErr w:type="gramStart"/>
                      <w:r w:rsidRPr="00911B84">
                        <w:rPr>
                          <w:rFonts w:ascii="Consolas" w:hAnsi="Consolas" w:cs="Consolas"/>
                          <w:color w:val="000000"/>
                          <w:sz w:val="18"/>
                          <w:szCs w:val="18"/>
                        </w:rPr>
                        <w:t>lightDir;</w:t>
                      </w:r>
                      <w:proofErr w:type="gramEnd"/>
                    </w:p>
                    <w:p w14:paraId="2375D52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if</w:t>
                      </w:r>
                      <w:r w:rsidRPr="00911B84">
                        <w:rPr>
                          <w:rFonts w:ascii="Consolas" w:hAnsi="Consolas" w:cs="Consolas"/>
                          <w:color w:val="000000"/>
                          <w:sz w:val="18"/>
                          <w:szCs w:val="18"/>
                        </w:rPr>
                        <w:t xml:space="preserve"> (light.type == 1) </w:t>
                      </w:r>
                      <w:r w:rsidRPr="00911B84">
                        <w:rPr>
                          <w:rFonts w:ascii="Consolas" w:hAnsi="Consolas" w:cs="Consolas"/>
                          <w:color w:val="008000"/>
                          <w:sz w:val="18"/>
                          <w:szCs w:val="18"/>
                        </w:rPr>
                        <w:t>// SPOTLIGHT</w:t>
                      </w:r>
                    </w:p>
                    <w:p w14:paraId="7A7DE3D8"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lightDir = normalize(light.pos_or_dir - pos</w:t>
                      </w:r>
                      <w:proofErr w:type="gramStart"/>
                      <w:r w:rsidRPr="00911B84">
                        <w:rPr>
                          <w:rFonts w:ascii="Consolas" w:hAnsi="Consolas" w:cs="Consolas"/>
                          <w:color w:val="000000"/>
                          <w:sz w:val="18"/>
                          <w:szCs w:val="18"/>
                        </w:rPr>
                        <w:t>);</w:t>
                      </w:r>
                      <w:proofErr w:type="gramEnd"/>
                    </w:p>
                    <w:p w14:paraId="4A9AD0A7"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else</w:t>
                      </w:r>
                      <w:r w:rsidRPr="00911B84">
                        <w:rPr>
                          <w:rFonts w:ascii="Consolas" w:hAnsi="Consolas" w:cs="Consolas"/>
                          <w:color w:val="000000"/>
                          <w:sz w:val="18"/>
                          <w:szCs w:val="18"/>
                        </w:rPr>
                        <w:t xml:space="preserve">                 </w:t>
                      </w:r>
                      <w:r w:rsidRPr="00911B84">
                        <w:rPr>
                          <w:rFonts w:ascii="Consolas" w:hAnsi="Consolas" w:cs="Consolas"/>
                          <w:color w:val="008000"/>
                          <w:sz w:val="18"/>
                          <w:szCs w:val="18"/>
                        </w:rPr>
                        <w:t>// DIRLIGHT</w:t>
                      </w:r>
                    </w:p>
                    <w:p w14:paraId="304361D3"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lightDir = normalize(-light.pos_or_dir</w:t>
                      </w:r>
                      <w:proofErr w:type="gramStart"/>
                      <w:r w:rsidRPr="00911B84">
                        <w:rPr>
                          <w:rFonts w:ascii="Consolas" w:hAnsi="Consolas" w:cs="Consolas"/>
                          <w:color w:val="000000"/>
                          <w:sz w:val="18"/>
                          <w:szCs w:val="18"/>
                        </w:rPr>
                        <w:t>);</w:t>
                      </w:r>
                      <w:proofErr w:type="gramEnd"/>
                    </w:p>
                    <w:p w14:paraId="240C964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11ECCA61"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view direction</w:t>
                      </w:r>
                    </w:p>
                    <w:p w14:paraId="441C9666"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viewDir = normalize(cameraPos - pos</w:t>
                      </w:r>
                      <w:proofErr w:type="gramStart"/>
                      <w:r w:rsidRPr="00911B84">
                        <w:rPr>
                          <w:rFonts w:ascii="Consolas" w:hAnsi="Consolas" w:cs="Consolas"/>
                          <w:color w:val="000000"/>
                          <w:sz w:val="18"/>
                          <w:szCs w:val="18"/>
                        </w:rPr>
                        <w:t>);</w:t>
                      </w:r>
                      <w:proofErr w:type="gramEnd"/>
                    </w:p>
                    <w:p w14:paraId="17C29283"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1E7B5BB2" w14:textId="7E109A33"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xml:space="preserve">// reflection vector, reflect is a </w:t>
                      </w:r>
                      <w:r w:rsidR="00D436E0" w:rsidRPr="00911B84">
                        <w:rPr>
                          <w:rFonts w:ascii="Consolas" w:hAnsi="Consolas" w:cs="Consolas"/>
                          <w:color w:val="008000"/>
                          <w:sz w:val="18"/>
                          <w:szCs w:val="18"/>
                        </w:rPr>
                        <w:t>built-in</w:t>
                      </w:r>
                      <w:r w:rsidRPr="00911B84">
                        <w:rPr>
                          <w:rFonts w:ascii="Consolas" w:hAnsi="Consolas" w:cs="Consolas"/>
                          <w:color w:val="008000"/>
                          <w:sz w:val="18"/>
                          <w:szCs w:val="18"/>
                        </w:rPr>
                        <w:t xml:space="preserve"> function in GLSL</w:t>
                      </w:r>
                    </w:p>
                    <w:p w14:paraId="7D7986AA"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reflectDir = reflect(-lightDir, norm</w:t>
                      </w:r>
                      <w:proofErr w:type="gramStart"/>
                      <w:r w:rsidRPr="00911B84">
                        <w:rPr>
                          <w:rFonts w:ascii="Consolas" w:hAnsi="Consolas" w:cs="Consolas"/>
                          <w:color w:val="000000"/>
                          <w:sz w:val="18"/>
                          <w:szCs w:val="18"/>
                        </w:rPr>
                        <w:t>);</w:t>
                      </w:r>
                      <w:proofErr w:type="gramEnd"/>
                    </w:p>
                    <w:p w14:paraId="3A302124"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637445CE"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xml:space="preserve">// pow, max, dot </w:t>
                      </w:r>
                      <w:proofErr w:type="gramStart"/>
                      <w:r w:rsidRPr="00911B84">
                        <w:rPr>
                          <w:rFonts w:ascii="Consolas" w:hAnsi="Consolas" w:cs="Consolas"/>
                          <w:color w:val="008000"/>
                          <w:sz w:val="18"/>
                          <w:szCs w:val="18"/>
                        </w:rPr>
                        <w:t>are</w:t>
                      </w:r>
                      <w:proofErr w:type="gramEnd"/>
                      <w:r w:rsidRPr="00911B84">
                        <w:rPr>
                          <w:rFonts w:ascii="Consolas" w:hAnsi="Consolas" w:cs="Consolas"/>
                          <w:color w:val="008000"/>
                          <w:sz w:val="18"/>
                          <w:szCs w:val="18"/>
                        </w:rPr>
                        <w:t xml:space="preserve"> built in functions in GLSL</w:t>
                      </w:r>
                    </w:p>
                    <w:p w14:paraId="7EA6E6F8"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specular strength</w:t>
                      </w:r>
                    </w:p>
                    <w:p w14:paraId="63F7B0F4"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float</w:t>
                      </w:r>
                      <w:r w:rsidRPr="00911B84">
                        <w:rPr>
                          <w:rFonts w:ascii="Consolas" w:hAnsi="Consolas" w:cs="Consolas"/>
                          <w:color w:val="000000"/>
                          <w:sz w:val="18"/>
                          <w:szCs w:val="18"/>
                        </w:rPr>
                        <w:t xml:space="preserve"> spec = pow(max(dot(viewDir, reflectDir), 0.0), 128</w:t>
                      </w:r>
                      <w:proofErr w:type="gramStart"/>
                      <w:r w:rsidRPr="00911B84">
                        <w:rPr>
                          <w:rFonts w:ascii="Consolas" w:hAnsi="Consolas" w:cs="Consolas"/>
                          <w:color w:val="000000"/>
                          <w:sz w:val="18"/>
                          <w:szCs w:val="18"/>
                        </w:rPr>
                        <w:t>);</w:t>
                      </w:r>
                      <w:proofErr w:type="gramEnd"/>
                    </w:p>
                    <w:p w14:paraId="304C5A08"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specular color</w:t>
                      </w:r>
                    </w:p>
                    <w:p w14:paraId="7C26B321"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specular = spec * light.</w:t>
                      </w:r>
                      <w:proofErr w:type="gramStart"/>
                      <w:r w:rsidRPr="00911B84">
                        <w:rPr>
                          <w:rFonts w:ascii="Consolas" w:hAnsi="Consolas" w:cs="Consolas"/>
                          <w:color w:val="000000"/>
                          <w:sz w:val="18"/>
                          <w:szCs w:val="18"/>
                        </w:rPr>
                        <w:t>specular;</w:t>
                      </w:r>
                      <w:proofErr w:type="gramEnd"/>
                    </w:p>
                    <w:p w14:paraId="73B2EB1A"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31F236DD"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diffusion factor (calculated by the reflection angle)</w:t>
                      </w:r>
                    </w:p>
                    <w:p w14:paraId="342F7DD9"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00FF"/>
                          <w:sz w:val="18"/>
                          <w:szCs w:val="18"/>
                        </w:rPr>
                        <w:t>float</w:t>
                      </w:r>
                      <w:r w:rsidRPr="00911B84">
                        <w:rPr>
                          <w:rFonts w:ascii="Consolas" w:hAnsi="Consolas" w:cs="Consolas"/>
                          <w:color w:val="000000"/>
                          <w:sz w:val="18"/>
                          <w:szCs w:val="18"/>
                        </w:rPr>
                        <w:t xml:space="preserve"> diff = max(dot(norm, lightDir), 0.0</w:t>
                      </w:r>
                      <w:proofErr w:type="gramStart"/>
                      <w:r w:rsidRPr="00911B84">
                        <w:rPr>
                          <w:rFonts w:ascii="Consolas" w:hAnsi="Consolas" w:cs="Consolas"/>
                          <w:color w:val="000000"/>
                          <w:sz w:val="18"/>
                          <w:szCs w:val="18"/>
                        </w:rPr>
                        <w:t>);</w:t>
                      </w:r>
                      <w:proofErr w:type="gramEnd"/>
                    </w:p>
                    <w:p w14:paraId="1CFBC533"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01C9076E"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and diffusion color</w:t>
                      </w:r>
                    </w:p>
                    <w:p w14:paraId="182EA888"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vec3 diffuse = diff * light.</w:t>
                      </w:r>
                      <w:proofErr w:type="gramStart"/>
                      <w:r w:rsidRPr="00911B84">
                        <w:rPr>
                          <w:rFonts w:ascii="Consolas" w:hAnsi="Consolas" w:cs="Consolas"/>
                          <w:color w:val="000000"/>
                          <w:sz w:val="18"/>
                          <w:szCs w:val="18"/>
                        </w:rPr>
                        <w:t>diffuse;</w:t>
                      </w:r>
                      <w:proofErr w:type="gramEnd"/>
                    </w:p>
                    <w:p w14:paraId="51042B45"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p>
                    <w:p w14:paraId="27FCD9F3" w14:textId="13B64404"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w:t>
                      </w:r>
                      <w:r w:rsidRPr="00911B84">
                        <w:rPr>
                          <w:rFonts w:ascii="Consolas" w:hAnsi="Consolas" w:cs="Consolas"/>
                          <w:color w:val="008000"/>
                          <w:sz w:val="18"/>
                          <w:szCs w:val="18"/>
                        </w:rPr>
                        <w:t>// light emitted from object is (ambient + diffuse + specular)</w:t>
                      </w:r>
                    </w:p>
                    <w:p w14:paraId="2A41F7A0" w14:textId="77777777" w:rsidR="00046CFA" w:rsidRPr="00911B84" w:rsidRDefault="00046CFA" w:rsidP="00911B84">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 xml:space="preserve">    color = (ambient + diffuse + specular) * </w:t>
                      </w:r>
                      <w:proofErr w:type="gramStart"/>
                      <w:r w:rsidRPr="00911B84">
                        <w:rPr>
                          <w:rFonts w:ascii="Consolas" w:hAnsi="Consolas" w:cs="Consolas"/>
                          <w:color w:val="000000"/>
                          <w:sz w:val="18"/>
                          <w:szCs w:val="18"/>
                        </w:rPr>
                        <w:t>objectColor;</w:t>
                      </w:r>
                      <w:proofErr w:type="gramEnd"/>
                    </w:p>
                    <w:p w14:paraId="3FBCA0F1" w14:textId="284DD440" w:rsidR="00046CFA" w:rsidRPr="00911B84" w:rsidRDefault="00046CFA" w:rsidP="00F1047F">
                      <w:pPr>
                        <w:autoSpaceDE w:val="0"/>
                        <w:autoSpaceDN w:val="0"/>
                        <w:adjustRightInd w:val="0"/>
                        <w:spacing w:after="0" w:line="240" w:lineRule="auto"/>
                        <w:rPr>
                          <w:rFonts w:ascii="Consolas" w:hAnsi="Consolas" w:cs="Consolas"/>
                          <w:color w:val="000000"/>
                          <w:sz w:val="18"/>
                          <w:szCs w:val="18"/>
                        </w:rPr>
                      </w:pPr>
                      <w:r w:rsidRPr="00911B84">
                        <w:rPr>
                          <w:rFonts w:ascii="Consolas" w:hAnsi="Consolas" w:cs="Consolas"/>
                          <w:color w:val="000000"/>
                          <w:sz w:val="18"/>
                          <w:szCs w:val="18"/>
                        </w:rPr>
                        <w:t>}</w:t>
                      </w:r>
                    </w:p>
                  </w:txbxContent>
                </v:textbox>
                <w10:anchorlock/>
              </v:shape>
            </w:pict>
          </mc:Fallback>
        </mc:AlternateContent>
      </w:r>
    </w:p>
    <w:p w14:paraId="54412A21" w14:textId="1D99F2D3" w:rsidR="001C28D8" w:rsidRDefault="001C28D8" w:rsidP="007F637A"/>
    <w:p w14:paraId="360554EE" w14:textId="76D85C67" w:rsidR="00DA054A" w:rsidRDefault="00DA054A" w:rsidP="00DA054A">
      <w:pPr>
        <w:pStyle w:val="Heading3"/>
      </w:pPr>
      <w:r>
        <w:t>Materials</w:t>
      </w:r>
    </w:p>
    <w:p w14:paraId="47133189" w14:textId="1FD1723C" w:rsidR="006A4408" w:rsidRDefault="008455E0" w:rsidP="00DA054A">
      <w:r>
        <w:t xml:space="preserve">In the previous section we introduced </w:t>
      </w:r>
      <w:proofErr w:type="gramStart"/>
      <w:r>
        <w:t>seve</w:t>
      </w:r>
      <w:r w:rsidR="00775E15">
        <w:t>ral</w:t>
      </w:r>
      <w:proofErr w:type="gramEnd"/>
      <w:r w:rsidR="00775E15">
        <w:t xml:space="preserve"> parameters that involved the materials of the objects and we just </w:t>
      </w:r>
      <w:r w:rsidR="006B511C">
        <w:t xml:space="preserve">used </w:t>
      </w:r>
      <w:r w:rsidR="00063279">
        <w:t xml:space="preserve">arbitrary </w:t>
      </w:r>
      <w:r w:rsidR="00300639">
        <w:t>values without an</w:t>
      </w:r>
      <w:r w:rsidR="00AE6B93">
        <w:t>y</w:t>
      </w:r>
      <w:r w:rsidR="00300639">
        <w:t xml:space="preserve"> explanation.</w:t>
      </w:r>
      <w:r w:rsidR="00884D4F">
        <w:t xml:space="preserve"> In this section we are going </w:t>
      </w:r>
      <w:r w:rsidR="00C8386B">
        <w:t xml:space="preserve">to explain these parameters and </w:t>
      </w:r>
      <w:r w:rsidR="0025738B">
        <w:t>see how they change the appearance on the objects</w:t>
      </w:r>
      <w:r w:rsidR="0020337A">
        <w:t>.</w:t>
      </w:r>
      <w:r w:rsidR="00FA2462">
        <w:t xml:space="preserve">                                                                                                                                                                                                                                                                                                                                                                                                                                                                                                                                                                                                                                                                                                                                                                                                                                                                                                                                                                                                                                                                                                                                                                                                                                                                                                                                                                                                                                                                                                                                                                                                                                                                                                                                                                                                                                                                                                                                                                                                                                                                                                                                                                                                                                                                                                                                                                                                                                                                                                                                                                                                                                                                                                                                                                                                                                                                                                                                                                                                                                                                                                                                                                                                                                                                                                                                                                                                                                                                                                                                                                                                                                                                                                                                                                                                                                                                                                                                                                                                                                                                                                                                                                                                                                                                                                                                                                                                                                                                                                                                                                                                                                                                                                                                                                                                                                                                                                                                                                                                                                                                                                                                                                                                                                                                                                                                                                                                                                                                                                                                                                                                                                                                                                                                                                                                                                                                                                                                                                                                                                                                                                                                                                                                                                                                                                                                                                                                                                                                            </w:t>
      </w:r>
    </w:p>
    <w:p w14:paraId="411839EB" w14:textId="686ADC12" w:rsidR="00894A75" w:rsidRDefault="00F32B6A" w:rsidP="00DA054A">
      <w:r>
        <w:lastRenderedPageBreak/>
        <w:t xml:space="preserve">So far </w:t>
      </w:r>
      <w:r w:rsidR="00F25CF5">
        <w:t xml:space="preserve">the only parameter we had for the material of </w:t>
      </w:r>
      <w:r w:rsidR="00531DEE">
        <w:t xml:space="preserve">the object was the color. </w:t>
      </w:r>
      <w:r w:rsidR="00062831">
        <w:t>W</w:t>
      </w:r>
      <w:r w:rsidR="00531DEE">
        <w:t xml:space="preserve">e </w:t>
      </w:r>
      <w:r w:rsidR="00062831">
        <w:t xml:space="preserve">all know that this is not enough. </w:t>
      </w:r>
      <w:r w:rsidR="00E67E5D">
        <w:t xml:space="preserve">Different materials behave differently under light. </w:t>
      </w:r>
      <w:r w:rsidR="00ED3B5B">
        <w:t xml:space="preserve">Obsidian for instance is </w:t>
      </w:r>
      <w:r w:rsidR="004D4F3B">
        <w:t>different</w:t>
      </w:r>
      <w:r w:rsidR="00ED3B5B">
        <w:t xml:space="preserve"> to </w:t>
      </w:r>
      <w:r w:rsidR="00301AC7">
        <w:t xml:space="preserve">black rubber </w:t>
      </w:r>
      <w:r w:rsidR="00D436E0">
        <w:t>for</w:t>
      </w:r>
      <w:r w:rsidR="00301AC7">
        <w:t xml:space="preserve"> a car’s tires, although they are both black.</w:t>
      </w:r>
      <w:r w:rsidR="00F43022">
        <w:t xml:space="preserve"> </w:t>
      </w:r>
    </w:p>
    <w:p w14:paraId="0E361BC3" w14:textId="0F20E7AF" w:rsidR="00BF7C57" w:rsidRPr="00682F7C" w:rsidRDefault="00D917E4" w:rsidP="00DA054A">
      <w:r>
        <w:t xml:space="preserve">Light and color equations are designed to </w:t>
      </w:r>
      <w:r w:rsidR="004D4F3B">
        <w:t>consider</w:t>
      </w:r>
      <w:r>
        <w:t xml:space="preserve"> the nature of the material </w:t>
      </w:r>
      <w:r w:rsidR="006E1CCD">
        <w:t xml:space="preserve">and not only the color. </w:t>
      </w:r>
      <w:r w:rsidR="004D4F3B">
        <w:t>All</w:t>
      </w:r>
      <w:r w:rsidR="00506D6A">
        <w:t xml:space="preserve"> we </w:t>
      </w:r>
      <w:r w:rsidR="00410829">
        <w:t>must</w:t>
      </w:r>
      <w:r w:rsidR="00506D6A">
        <w:t xml:space="preserve"> do </w:t>
      </w:r>
      <w:r w:rsidR="00676A65">
        <w:t>is create another communication channel between our program an</w:t>
      </w:r>
      <w:r w:rsidR="00FD0A63">
        <w:t>d</w:t>
      </w:r>
      <w:r w:rsidR="00676A65">
        <w:t xml:space="preserve"> the OpenGL pipeline </w:t>
      </w:r>
      <w:r w:rsidR="00FD0A63">
        <w:t xml:space="preserve">to pass these parameters. Then with </w:t>
      </w:r>
      <w:proofErr w:type="gramStart"/>
      <w:r w:rsidR="00FD0A63">
        <w:t>some</w:t>
      </w:r>
      <w:proofErr w:type="gramEnd"/>
      <w:r w:rsidR="00FD0A63">
        <w:t xml:space="preserve"> minor </w:t>
      </w:r>
      <w:r w:rsidR="00920AF4">
        <w:t xml:space="preserve">adjustments to the shader </w:t>
      </w:r>
      <w:r w:rsidR="001C233C">
        <w:t xml:space="preserve">we </w:t>
      </w:r>
      <w:r w:rsidR="008346CF">
        <w:t>will reach our goal.</w:t>
      </w:r>
    </w:p>
    <w:p w14:paraId="41C26528" w14:textId="1452E417" w:rsidR="0010637F" w:rsidRDefault="0010637F" w:rsidP="00DA054A">
      <w:r>
        <w:t xml:space="preserve">To make all </w:t>
      </w:r>
      <w:r w:rsidR="00ED6E14">
        <w:t xml:space="preserve">our samples comparable and clear we will use a </w:t>
      </w:r>
      <w:r w:rsidR="00686180">
        <w:t>point light</w:t>
      </w:r>
      <w:r w:rsidR="0082545C">
        <w:t xml:space="preserve"> source</w:t>
      </w:r>
      <w:r w:rsidR="00686180">
        <w:t>, pure white that emits light eve</w:t>
      </w:r>
      <w:r w:rsidR="0082545C">
        <w:t>nly to all directions.</w:t>
      </w:r>
      <w:r w:rsidR="00F53789">
        <w:t xml:space="preserve"> This will </w:t>
      </w:r>
      <w:r w:rsidR="00A07F67">
        <w:t>allow us to see and compare the effect of the materials on the result.</w:t>
      </w:r>
    </w:p>
    <w:p w14:paraId="4B04FFAD" w14:textId="522A114C" w:rsidR="003424E1" w:rsidRDefault="00C15D41" w:rsidP="00DA054A">
      <w:r>
        <w:t xml:space="preserve">We use three different types of reflection to describe the </w:t>
      </w:r>
      <w:r w:rsidR="00376D3C">
        <w:t xml:space="preserve">light </w:t>
      </w:r>
      <w:r w:rsidR="003804A6">
        <w:t xml:space="preserve">emitted </w:t>
      </w:r>
      <w:r w:rsidR="00A63C77">
        <w:t xml:space="preserve">from an object when </w:t>
      </w:r>
      <w:r w:rsidR="00885121">
        <w:t xml:space="preserve">the </w:t>
      </w:r>
      <w:r w:rsidR="00A63C77">
        <w:t xml:space="preserve">light </w:t>
      </w:r>
      <w:r w:rsidR="00885121">
        <w:t>hits it.</w:t>
      </w:r>
      <w:r w:rsidR="00CC584C">
        <w:t xml:space="preserve"> </w:t>
      </w:r>
      <w:r w:rsidR="00FE65B2">
        <w:t xml:space="preserve">These are </w:t>
      </w:r>
      <w:r w:rsidR="00FE65B2">
        <w:rPr>
          <w:i/>
          <w:iCs/>
        </w:rPr>
        <w:t>ambient</w:t>
      </w:r>
      <w:r w:rsidR="00FE65B2">
        <w:t xml:space="preserve">, </w:t>
      </w:r>
      <w:r w:rsidR="004D4F3B">
        <w:rPr>
          <w:i/>
          <w:iCs/>
        </w:rPr>
        <w:t>diffuse,</w:t>
      </w:r>
      <w:r w:rsidR="00FE65B2">
        <w:t xml:space="preserve"> and </w:t>
      </w:r>
      <w:r w:rsidR="0091211D">
        <w:rPr>
          <w:i/>
          <w:iCs/>
        </w:rPr>
        <w:t>specular</w:t>
      </w:r>
      <w:r w:rsidR="0091211D">
        <w:t xml:space="preserve"> reflec</w:t>
      </w:r>
      <w:r w:rsidR="001D365F">
        <w:t>t</w:t>
      </w:r>
      <w:r w:rsidR="0091211D">
        <w:t>ions.</w:t>
      </w:r>
    </w:p>
    <w:p w14:paraId="1665ACC8" w14:textId="45BBDEE2" w:rsidR="00A60712" w:rsidRDefault="00D56F40" w:rsidP="00DA054A">
      <w:r>
        <w:rPr>
          <w:b/>
          <w:bCs/>
          <w:i/>
          <w:iCs/>
        </w:rPr>
        <w:t>A</w:t>
      </w:r>
      <w:r w:rsidR="00966BBD">
        <w:rPr>
          <w:b/>
          <w:bCs/>
          <w:i/>
          <w:iCs/>
        </w:rPr>
        <w:t>mbient</w:t>
      </w:r>
      <w:r>
        <w:t xml:space="preserve"> reflection </w:t>
      </w:r>
      <w:r w:rsidR="00895BDF">
        <w:t xml:space="preserve">is caused by the ambient light that falls on the surface of the object. </w:t>
      </w:r>
      <w:proofErr w:type="gramStart"/>
      <w:r w:rsidR="00242C17">
        <w:t>Some of</w:t>
      </w:r>
      <w:proofErr w:type="gramEnd"/>
      <w:r w:rsidR="00242C17">
        <w:t xml:space="preserve"> this light is absorbed and some is reflected. Since there is no clear direction in the light, ambient </w:t>
      </w:r>
      <w:r w:rsidR="00E173DB">
        <w:t xml:space="preserve">reflection is uniform at </w:t>
      </w:r>
      <w:r w:rsidR="00B6595B">
        <w:t>every point on the surface.</w:t>
      </w:r>
      <w:r w:rsidR="002B4007">
        <w:t xml:space="preserve"> </w:t>
      </w:r>
      <w:r w:rsidR="00933386">
        <w:t>The color reflected depends on the color of the surface.</w:t>
      </w:r>
    </w:p>
    <w:p w14:paraId="53626E20" w14:textId="07801D4B" w:rsidR="00933386" w:rsidRDefault="00F12EE9" w:rsidP="00DA054A">
      <w:r>
        <w:rPr>
          <w:b/>
          <w:bCs/>
          <w:i/>
          <w:iCs/>
        </w:rPr>
        <w:t>Diffuse</w:t>
      </w:r>
      <w:r>
        <w:t xml:space="preserve"> reflection is caused by the roughness of the surface. </w:t>
      </w:r>
      <w:r w:rsidR="00AA4414">
        <w:t>Th</w:t>
      </w:r>
      <w:r w:rsidR="002F0538">
        <w:t>is make</w:t>
      </w:r>
      <w:r w:rsidR="00F2446A">
        <w:t>s</w:t>
      </w:r>
      <w:r w:rsidR="002F0538">
        <w:t xml:space="preserve"> the light </w:t>
      </w:r>
      <w:r w:rsidR="00F2446A">
        <w:t xml:space="preserve">reflect </w:t>
      </w:r>
      <w:r w:rsidR="00BA66A7">
        <w:t>in random directions</w:t>
      </w:r>
      <w:r w:rsidR="00ED1EA7">
        <w:t xml:space="preserve">. </w:t>
      </w:r>
    </w:p>
    <w:p w14:paraId="58F0863C" w14:textId="6CF38DDF" w:rsidR="003445D4" w:rsidRPr="00947641" w:rsidRDefault="00D331DB" w:rsidP="00DA054A">
      <w:r>
        <w:rPr>
          <w:b/>
          <w:bCs/>
          <w:i/>
          <w:iCs/>
        </w:rPr>
        <w:t>Specular</w:t>
      </w:r>
      <w:r>
        <w:t xml:space="preserve"> reflection is the clear reflection we get from </w:t>
      </w:r>
      <w:r w:rsidR="00956BB1">
        <w:t xml:space="preserve">smooth surfaces like polished metal. This gives us the shiny </w:t>
      </w:r>
      <w:r w:rsidR="002D053A">
        <w:t>look of the objects.</w:t>
      </w:r>
      <w:r w:rsidR="002A19D1">
        <w:t xml:space="preserve"> Apart from the color reflected</w:t>
      </w:r>
      <w:r w:rsidR="00947641">
        <w:t xml:space="preserve">, </w:t>
      </w:r>
      <w:r w:rsidR="00947641">
        <w:rPr>
          <w:i/>
          <w:iCs/>
        </w:rPr>
        <w:t>specular</w:t>
      </w:r>
      <w:r w:rsidR="00947641">
        <w:t xml:space="preserve"> reflection has one more </w:t>
      </w:r>
      <w:r w:rsidR="009F6B42">
        <w:t xml:space="preserve">parameter, the </w:t>
      </w:r>
      <w:r w:rsidR="009F6B42" w:rsidRPr="001710D5">
        <w:rPr>
          <w:b/>
          <w:bCs/>
          <w:i/>
          <w:iCs/>
        </w:rPr>
        <w:t>shininess</w:t>
      </w:r>
      <w:r w:rsidR="009F6B42">
        <w:t xml:space="preserve"> of the object</w:t>
      </w:r>
      <w:r w:rsidR="001710D5">
        <w:t>.</w:t>
      </w:r>
    </w:p>
    <w:p w14:paraId="5DCA9516" w14:textId="00A0AB1B" w:rsidR="002D053A" w:rsidRDefault="002D053A" w:rsidP="00DA054A">
      <w:r>
        <w:t xml:space="preserve">All reflections </w:t>
      </w:r>
      <w:r w:rsidR="00754D94">
        <w:t xml:space="preserve">have three components for each of the </w:t>
      </w:r>
      <w:r w:rsidR="00754D94">
        <w:rPr>
          <w:i/>
          <w:iCs/>
        </w:rPr>
        <w:t xml:space="preserve">red, </w:t>
      </w:r>
      <w:r w:rsidR="004D4F3B">
        <w:rPr>
          <w:i/>
          <w:iCs/>
        </w:rPr>
        <w:t>green,</w:t>
      </w:r>
      <w:r w:rsidR="00754D94">
        <w:rPr>
          <w:i/>
          <w:iCs/>
        </w:rPr>
        <w:t xml:space="preserve"> </w:t>
      </w:r>
      <w:r w:rsidR="00754D94">
        <w:t xml:space="preserve">and </w:t>
      </w:r>
      <w:r w:rsidR="00754D94">
        <w:rPr>
          <w:i/>
          <w:iCs/>
        </w:rPr>
        <w:t>blue</w:t>
      </w:r>
      <w:r w:rsidR="002D6A4D">
        <w:t xml:space="preserve"> components of the white light</w:t>
      </w:r>
      <w:r w:rsidR="00BD258B">
        <w:t xml:space="preserve">, except </w:t>
      </w:r>
      <w:r w:rsidR="00ED6AD8">
        <w:rPr>
          <w:i/>
          <w:iCs/>
        </w:rPr>
        <w:t>shininess</w:t>
      </w:r>
      <w:r w:rsidR="00ED6AD8">
        <w:t xml:space="preserve"> which is a scalar value.</w:t>
      </w:r>
      <w:r w:rsidR="009F721E">
        <w:t xml:space="preserve"> </w:t>
      </w:r>
      <w:r w:rsidR="00D02BE6">
        <w:t xml:space="preserve">In the following table you can see the values for </w:t>
      </w:r>
      <w:proofErr w:type="gramStart"/>
      <w:r w:rsidR="00D02BE6">
        <w:t>some</w:t>
      </w:r>
      <w:proofErr w:type="gramEnd"/>
      <w:r w:rsidR="00D02BE6">
        <w:t xml:space="preserve"> common materials as defined by OpenGL.</w:t>
      </w:r>
    </w:p>
    <w:p w14:paraId="01956EF2" w14:textId="2D952F42" w:rsidR="008F4F4C" w:rsidRDefault="00EC063C" w:rsidP="00DA054A">
      <w:r>
        <w:t xml:space="preserve">The </w:t>
      </w:r>
      <w:r w:rsidR="001C3D65">
        <w:rPr>
          <w:i/>
          <w:iCs/>
        </w:rPr>
        <w:t>cg_material</w:t>
      </w:r>
      <w:r w:rsidR="001C3D65">
        <w:t xml:space="preserve"> class packs all these parameters and </w:t>
      </w:r>
      <w:proofErr w:type="gramStart"/>
      <w:r w:rsidR="001C3D65">
        <w:t>handles</w:t>
      </w:r>
      <w:proofErr w:type="gramEnd"/>
      <w:r w:rsidR="001C3D65">
        <w:t xml:space="preserve"> the </w:t>
      </w:r>
      <w:r w:rsidR="00482CBD">
        <w:t>communication with the shading pipeline</w:t>
      </w:r>
      <w:r w:rsidR="006774B1">
        <w:t xml:space="preserve">, writing the values in the shader program memory. </w:t>
      </w:r>
      <w:r w:rsidR="001035B0">
        <w:t xml:space="preserve">The shader we created has a new structure called </w:t>
      </w:r>
      <w:r w:rsidR="001035B0">
        <w:rPr>
          <w:i/>
          <w:iCs/>
        </w:rPr>
        <w:t>material</w:t>
      </w:r>
      <w:r w:rsidR="001035B0">
        <w:t xml:space="preserve"> which holds the same </w:t>
      </w:r>
      <w:r w:rsidR="00D436E0">
        <w:t>variables</w:t>
      </w:r>
      <w:r w:rsidR="00D11CA5">
        <w:t xml:space="preserve"> as we did before with the light.</w:t>
      </w:r>
    </w:p>
    <w:p w14:paraId="6BE8BA82" w14:textId="2AEB23FB" w:rsidR="00D11CA5" w:rsidRDefault="00D11CA5" w:rsidP="00DA054A">
      <w:r>
        <w:t xml:space="preserve">When we have material properties we do not </w:t>
      </w:r>
      <w:r w:rsidR="004D4F3B">
        <w:t>consider</w:t>
      </w:r>
      <w:r>
        <w:t xml:space="preserve"> the </w:t>
      </w:r>
      <w:r>
        <w:rPr>
          <w:i/>
          <w:iCs/>
        </w:rPr>
        <w:t>ambient</w:t>
      </w:r>
      <w:r>
        <w:t xml:space="preserve"> </w:t>
      </w:r>
      <w:r w:rsidR="001F2CC9">
        <w:t xml:space="preserve">component of the </w:t>
      </w:r>
      <w:r w:rsidR="001F2CC9">
        <w:rPr>
          <w:i/>
          <w:iCs/>
        </w:rPr>
        <w:t>lightsource</w:t>
      </w:r>
      <w:r w:rsidR="001F2CC9">
        <w:t xml:space="preserve"> structure, but we use the ambient component of the </w:t>
      </w:r>
      <w:r w:rsidR="00D73F32">
        <w:rPr>
          <w:i/>
          <w:iCs/>
        </w:rPr>
        <w:t>material</w:t>
      </w:r>
      <w:r w:rsidR="0058010D">
        <w:rPr>
          <w:i/>
          <w:iCs/>
        </w:rPr>
        <w:t xml:space="preserve"> </w:t>
      </w:r>
      <w:r w:rsidR="00D73F32">
        <w:t>instead.</w:t>
      </w:r>
    </w:p>
    <w:p w14:paraId="3141AE48" w14:textId="4D120B43" w:rsidR="00B337B9" w:rsidRDefault="00EF3546">
      <w:r>
        <w:t xml:space="preserve">The </w:t>
      </w:r>
      <w:r w:rsidR="00EF0CBB">
        <w:rPr>
          <w:i/>
          <w:iCs/>
        </w:rPr>
        <w:t xml:space="preserve">vertex </w:t>
      </w:r>
      <w:r w:rsidR="00EF0CBB">
        <w:t xml:space="preserve">shader is the same, but the </w:t>
      </w:r>
      <w:r w:rsidR="00EF0CBB">
        <w:rPr>
          <w:i/>
          <w:iCs/>
        </w:rPr>
        <w:t xml:space="preserve">fragment </w:t>
      </w:r>
      <w:r w:rsidR="00EF0CBB">
        <w:t xml:space="preserve">shader has been modified </w:t>
      </w:r>
      <w:r w:rsidR="00C23817">
        <w:t xml:space="preserve">to use </w:t>
      </w:r>
      <w:r w:rsidR="00790065">
        <w:t>the properties of the material.</w:t>
      </w:r>
    </w:p>
    <w:p w14:paraId="33E188DD" w14:textId="41C7F095" w:rsidR="00790065" w:rsidRDefault="00910E97" w:rsidP="00DA054A">
      <w:r>
        <w:rPr>
          <w:noProof/>
        </w:rPr>
        <w:lastRenderedPageBreak/>
        <mc:AlternateContent>
          <mc:Choice Requires="wps">
            <w:drawing>
              <wp:inline distT="0" distB="0" distL="0" distR="0" wp14:anchorId="1D10E89D" wp14:editId="1112D033">
                <wp:extent cx="6170295" cy="8230235"/>
                <wp:effectExtent l="0" t="0" r="20955" b="18415"/>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8230235"/>
                        </a:xfrm>
                        <a:prstGeom prst="rect">
                          <a:avLst/>
                        </a:prstGeom>
                        <a:solidFill>
                          <a:schemeClr val="tx2">
                            <a:lumMod val="20000"/>
                            <a:lumOff val="80000"/>
                          </a:schemeClr>
                        </a:solidFill>
                        <a:ln w="9525">
                          <a:solidFill>
                            <a:srgbClr val="000000"/>
                          </a:solidFill>
                          <a:miter lim="800000"/>
                          <a:headEnd/>
                          <a:tailEnd/>
                        </a:ln>
                      </wps:spPr>
                      <wps:txbx>
                        <w:txbxContent>
                          <w:p w14:paraId="57527A7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#version 330 core</w:t>
                            </w:r>
                          </w:p>
                          <w:p w14:paraId="12301ABE"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5A7EAEC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struct</w:t>
                            </w:r>
                            <w:r w:rsidRPr="00477816">
                              <w:rPr>
                                <w:rFonts w:ascii="Consolas" w:hAnsi="Consolas" w:cs="Consolas"/>
                                <w:color w:val="000000"/>
                                <w:sz w:val="18"/>
                                <w:szCs w:val="18"/>
                              </w:rPr>
                              <w:t xml:space="preserve"> lightsource {</w:t>
                            </w:r>
                          </w:p>
                          <w:p w14:paraId="49032A1C"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int</w:t>
                            </w:r>
                            <w:r w:rsidRPr="00477816">
                              <w:rPr>
                                <w:rFonts w:ascii="Consolas" w:hAnsi="Consolas" w:cs="Consolas"/>
                                <w:color w:val="000000"/>
                                <w:sz w:val="18"/>
                                <w:szCs w:val="18"/>
                              </w:rPr>
                              <w:t xml:space="preserve"> type;          </w:t>
                            </w:r>
                            <w:r w:rsidRPr="00477816">
                              <w:rPr>
                                <w:rFonts w:ascii="Consolas" w:hAnsi="Consolas" w:cs="Consolas"/>
                                <w:color w:val="008000"/>
                                <w:sz w:val="18"/>
                                <w:szCs w:val="18"/>
                              </w:rPr>
                              <w:t>// SPOTLIGHT=1, DIRLIGHT=2</w:t>
                            </w:r>
                          </w:p>
                          <w:p w14:paraId="197341A7"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pos_or_dir;   </w:t>
                            </w:r>
                            <w:r w:rsidRPr="00477816">
                              <w:rPr>
                                <w:rFonts w:ascii="Consolas" w:hAnsi="Consolas" w:cs="Consolas"/>
                                <w:color w:val="008000"/>
                                <w:sz w:val="18"/>
                                <w:szCs w:val="18"/>
                              </w:rPr>
                              <w:t>// light location</w:t>
                            </w:r>
                          </w:p>
                          <w:p w14:paraId="75AA501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ambient;     </w:t>
                            </w:r>
                            <w:r w:rsidRPr="00477816">
                              <w:rPr>
                                <w:rFonts w:ascii="Consolas" w:hAnsi="Consolas" w:cs="Consolas"/>
                                <w:color w:val="008000"/>
                                <w:sz w:val="18"/>
                                <w:szCs w:val="18"/>
                              </w:rPr>
                              <w:t>// the ambience property of the light</w:t>
                            </w:r>
                          </w:p>
                          <w:p w14:paraId="21CFC446"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diffuse;     </w:t>
                            </w:r>
                            <w:r w:rsidRPr="00477816">
                              <w:rPr>
                                <w:rFonts w:ascii="Consolas" w:hAnsi="Consolas" w:cs="Consolas"/>
                                <w:color w:val="008000"/>
                                <w:sz w:val="18"/>
                                <w:szCs w:val="18"/>
                              </w:rPr>
                              <w:t xml:space="preserve">// the ambience property of the </w:t>
                            </w:r>
                            <w:proofErr w:type="gramStart"/>
                            <w:r w:rsidRPr="00477816">
                              <w:rPr>
                                <w:rFonts w:ascii="Consolas" w:hAnsi="Consolas" w:cs="Consolas"/>
                                <w:color w:val="008000"/>
                                <w:sz w:val="18"/>
                                <w:szCs w:val="18"/>
                              </w:rPr>
                              <w:t>light</w:t>
                            </w:r>
                            <w:proofErr w:type="gramEnd"/>
                          </w:p>
                          <w:p w14:paraId="3AA9683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specular;     </w:t>
                            </w:r>
                            <w:r w:rsidRPr="00477816">
                              <w:rPr>
                                <w:rFonts w:ascii="Consolas" w:hAnsi="Consolas" w:cs="Consolas"/>
                                <w:color w:val="008000"/>
                                <w:sz w:val="18"/>
                                <w:szCs w:val="18"/>
                              </w:rPr>
                              <w:t>// the ambience property of the light</w:t>
                            </w:r>
                          </w:p>
                          <w:p w14:paraId="100F644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w:t>
                            </w:r>
                          </w:p>
                          <w:p w14:paraId="3986423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uniform</w:t>
                            </w:r>
                            <w:r w:rsidRPr="00477816">
                              <w:rPr>
                                <w:rFonts w:ascii="Consolas" w:hAnsi="Consolas" w:cs="Consolas"/>
                                <w:color w:val="000000"/>
                                <w:sz w:val="18"/>
                                <w:szCs w:val="18"/>
                              </w:rPr>
                              <w:t xml:space="preserve"> lightsource </w:t>
                            </w:r>
                            <w:proofErr w:type="gramStart"/>
                            <w:r w:rsidRPr="00477816">
                              <w:rPr>
                                <w:rFonts w:ascii="Consolas" w:hAnsi="Consolas" w:cs="Consolas"/>
                                <w:color w:val="000000"/>
                                <w:sz w:val="18"/>
                                <w:szCs w:val="18"/>
                              </w:rPr>
                              <w:t>light;</w:t>
                            </w:r>
                            <w:proofErr w:type="gramEnd"/>
                          </w:p>
                          <w:p w14:paraId="6EA73D0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20DE0C5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struct</w:t>
                            </w:r>
                            <w:r w:rsidRPr="00477816">
                              <w:rPr>
                                <w:rFonts w:ascii="Consolas" w:hAnsi="Consolas" w:cs="Consolas"/>
                                <w:color w:val="000000"/>
                                <w:sz w:val="18"/>
                                <w:szCs w:val="18"/>
                              </w:rPr>
                              <w:t xml:space="preserve"> material {</w:t>
                            </w:r>
                          </w:p>
                          <w:p w14:paraId="018C3FC0"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how the material reacts to light</w:t>
                            </w:r>
                          </w:p>
                          <w:p w14:paraId="7C76499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w:t>
                            </w:r>
                            <w:proofErr w:type="gramStart"/>
                            <w:r w:rsidRPr="00477816">
                              <w:rPr>
                                <w:rFonts w:ascii="Consolas" w:hAnsi="Consolas" w:cs="Consolas"/>
                                <w:color w:val="000000"/>
                                <w:sz w:val="18"/>
                                <w:szCs w:val="18"/>
                              </w:rPr>
                              <w:t>ambient;</w:t>
                            </w:r>
                            <w:proofErr w:type="gramEnd"/>
                          </w:p>
                          <w:p w14:paraId="60F12EF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w:t>
                            </w:r>
                            <w:proofErr w:type="gramStart"/>
                            <w:r w:rsidRPr="00477816">
                              <w:rPr>
                                <w:rFonts w:ascii="Consolas" w:hAnsi="Consolas" w:cs="Consolas"/>
                                <w:color w:val="000000"/>
                                <w:sz w:val="18"/>
                                <w:szCs w:val="18"/>
                              </w:rPr>
                              <w:t>diffuse;</w:t>
                            </w:r>
                            <w:proofErr w:type="gramEnd"/>
                          </w:p>
                          <w:p w14:paraId="1FA2D54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w:t>
                            </w:r>
                            <w:proofErr w:type="gramStart"/>
                            <w:r w:rsidRPr="00477816">
                              <w:rPr>
                                <w:rFonts w:ascii="Consolas" w:hAnsi="Consolas" w:cs="Consolas"/>
                                <w:color w:val="000000"/>
                                <w:sz w:val="18"/>
                                <w:szCs w:val="18"/>
                              </w:rPr>
                              <w:t>specular;</w:t>
                            </w:r>
                            <w:proofErr w:type="gramEnd"/>
                          </w:p>
                          <w:p w14:paraId="44DBE233"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float</w:t>
                            </w:r>
                            <w:r w:rsidRPr="00477816">
                              <w:rPr>
                                <w:rFonts w:ascii="Consolas" w:hAnsi="Consolas" w:cs="Consolas"/>
                                <w:color w:val="000000"/>
                                <w:sz w:val="18"/>
                                <w:szCs w:val="18"/>
                              </w:rPr>
                              <w:t xml:space="preserve"> shine;  </w:t>
                            </w:r>
                            <w:r w:rsidRPr="00477816">
                              <w:rPr>
                                <w:rFonts w:ascii="Consolas" w:hAnsi="Consolas" w:cs="Consolas"/>
                                <w:color w:val="008000"/>
                                <w:sz w:val="18"/>
                                <w:szCs w:val="18"/>
                              </w:rPr>
                              <w:t>// surface shine</w:t>
                            </w:r>
                          </w:p>
                          <w:p w14:paraId="4281923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w:t>
                            </w:r>
                          </w:p>
                          <w:p w14:paraId="7FD36A6C"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uniform</w:t>
                            </w:r>
                            <w:r w:rsidRPr="00477816">
                              <w:rPr>
                                <w:rFonts w:ascii="Consolas" w:hAnsi="Consolas" w:cs="Consolas"/>
                                <w:color w:val="000000"/>
                                <w:sz w:val="18"/>
                                <w:szCs w:val="18"/>
                              </w:rPr>
                              <w:t xml:space="preserve"> material </w:t>
                            </w:r>
                            <w:proofErr w:type="gramStart"/>
                            <w:r w:rsidRPr="00477816">
                              <w:rPr>
                                <w:rFonts w:ascii="Consolas" w:hAnsi="Consolas" w:cs="Consolas"/>
                                <w:color w:val="000000"/>
                                <w:sz w:val="18"/>
                                <w:szCs w:val="18"/>
                              </w:rPr>
                              <w:t>mat;</w:t>
                            </w:r>
                            <w:proofErr w:type="gramEnd"/>
                          </w:p>
                          <w:p w14:paraId="6CA6A9A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50C6F4E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in</w:t>
                            </w:r>
                            <w:r w:rsidRPr="00477816">
                              <w:rPr>
                                <w:rFonts w:ascii="Consolas" w:hAnsi="Consolas" w:cs="Consolas"/>
                                <w:color w:val="000000"/>
                                <w:sz w:val="18"/>
                                <w:szCs w:val="18"/>
                              </w:rPr>
                              <w:t xml:space="preserve"> vec3 Normal;           </w:t>
                            </w:r>
                            <w:r w:rsidRPr="00477816">
                              <w:rPr>
                                <w:rFonts w:ascii="Consolas" w:hAnsi="Consolas" w:cs="Consolas"/>
                                <w:color w:val="008000"/>
                                <w:sz w:val="18"/>
                                <w:szCs w:val="18"/>
                              </w:rPr>
                              <w:t>// surface normal</w:t>
                            </w:r>
                          </w:p>
                          <w:p w14:paraId="7BAD6920"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in</w:t>
                            </w:r>
                            <w:r w:rsidRPr="00477816">
                              <w:rPr>
                                <w:rFonts w:ascii="Consolas" w:hAnsi="Consolas" w:cs="Consolas"/>
                                <w:color w:val="000000"/>
                                <w:sz w:val="18"/>
                                <w:szCs w:val="18"/>
                              </w:rPr>
                              <w:t xml:space="preserve"> vec3 pos;              </w:t>
                            </w:r>
                            <w:r w:rsidRPr="00477816">
                              <w:rPr>
                                <w:rFonts w:ascii="Consolas" w:hAnsi="Consolas" w:cs="Consolas"/>
                                <w:color w:val="008000"/>
                                <w:sz w:val="18"/>
                                <w:szCs w:val="18"/>
                              </w:rPr>
                              <w:t>// drawing position</w:t>
                            </w:r>
                          </w:p>
                          <w:p w14:paraId="46A6E776"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0C0A770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uniform</w:t>
                            </w:r>
                            <w:r w:rsidRPr="00477816">
                              <w:rPr>
                                <w:rFonts w:ascii="Consolas" w:hAnsi="Consolas" w:cs="Consolas"/>
                                <w:color w:val="000000"/>
                                <w:sz w:val="18"/>
                                <w:szCs w:val="18"/>
                              </w:rPr>
                              <w:t xml:space="preserve"> vec3 cameraPos;   </w:t>
                            </w:r>
                            <w:r w:rsidRPr="00477816">
                              <w:rPr>
                                <w:rFonts w:ascii="Consolas" w:hAnsi="Consolas" w:cs="Consolas"/>
                                <w:color w:val="008000"/>
                                <w:sz w:val="18"/>
                                <w:szCs w:val="18"/>
                              </w:rPr>
                              <w:t>// viewer location</w:t>
                            </w:r>
                          </w:p>
                          <w:p w14:paraId="088432B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529B3A2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out</w:t>
                            </w:r>
                            <w:r w:rsidRPr="00477816">
                              <w:rPr>
                                <w:rFonts w:ascii="Consolas" w:hAnsi="Consolas" w:cs="Consolas"/>
                                <w:color w:val="000000"/>
                                <w:sz w:val="18"/>
                                <w:szCs w:val="18"/>
                              </w:rPr>
                              <w:t xml:space="preserve"> vec4 color;           </w:t>
                            </w:r>
                            <w:r w:rsidRPr="00477816">
                              <w:rPr>
                                <w:rFonts w:ascii="Consolas" w:hAnsi="Consolas" w:cs="Consolas"/>
                                <w:color w:val="008000"/>
                                <w:sz w:val="18"/>
                                <w:szCs w:val="18"/>
                              </w:rPr>
                              <w:t xml:space="preserve">// resulting drawing </w:t>
                            </w:r>
                            <w:proofErr w:type="gramStart"/>
                            <w:r w:rsidRPr="00477816">
                              <w:rPr>
                                <w:rFonts w:ascii="Consolas" w:hAnsi="Consolas" w:cs="Consolas"/>
                                <w:color w:val="008000"/>
                                <w:sz w:val="18"/>
                                <w:szCs w:val="18"/>
                              </w:rPr>
                              <w:t>color</w:t>
                            </w:r>
                            <w:proofErr w:type="gramEnd"/>
                          </w:p>
                          <w:p w14:paraId="2813AF0F"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162F9CB5"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void</w:t>
                            </w:r>
                            <w:r w:rsidRPr="00477816">
                              <w:rPr>
                                <w:rFonts w:ascii="Consolas" w:hAnsi="Consolas" w:cs="Consolas"/>
                                <w:color w:val="000000"/>
                                <w:sz w:val="18"/>
                                <w:szCs w:val="18"/>
                              </w:rPr>
                              <w:t xml:space="preserve"> main() {</w:t>
                            </w:r>
                          </w:p>
                          <w:p w14:paraId="3B9B7F74" w14:textId="181F9C43"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ambient color based on material properties as well</w:t>
                            </w:r>
                          </w:p>
                          <w:p w14:paraId="57756BB7"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ambient = light.ambient * mat.</w:t>
                            </w:r>
                            <w:proofErr w:type="gramStart"/>
                            <w:r w:rsidRPr="00477816">
                              <w:rPr>
                                <w:rFonts w:ascii="Consolas" w:hAnsi="Consolas" w:cs="Consolas"/>
                                <w:color w:val="000000"/>
                                <w:sz w:val="18"/>
                                <w:szCs w:val="18"/>
                              </w:rPr>
                              <w:t>ambient;</w:t>
                            </w:r>
                            <w:proofErr w:type="gramEnd"/>
                          </w:p>
                          <w:p w14:paraId="4EB23EDF"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2722C05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surface normal</w:t>
                            </w:r>
                          </w:p>
                          <w:p w14:paraId="7B3A70F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norm = normalize(Normal</w:t>
                            </w:r>
                            <w:proofErr w:type="gramStart"/>
                            <w:r w:rsidRPr="00477816">
                              <w:rPr>
                                <w:rFonts w:ascii="Consolas" w:hAnsi="Consolas" w:cs="Consolas"/>
                                <w:color w:val="000000"/>
                                <w:sz w:val="18"/>
                                <w:szCs w:val="18"/>
                              </w:rPr>
                              <w:t>);</w:t>
                            </w:r>
                            <w:proofErr w:type="gramEnd"/>
                          </w:p>
                          <w:p w14:paraId="0C0CDB5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6447A58B"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light direction</w:t>
                            </w:r>
                          </w:p>
                          <w:p w14:paraId="2BA6B8E3"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w:t>
                            </w:r>
                            <w:proofErr w:type="gramStart"/>
                            <w:r w:rsidRPr="00477816">
                              <w:rPr>
                                <w:rFonts w:ascii="Consolas" w:hAnsi="Consolas" w:cs="Consolas"/>
                                <w:color w:val="000000"/>
                                <w:sz w:val="18"/>
                                <w:szCs w:val="18"/>
                              </w:rPr>
                              <w:t>lightDir;</w:t>
                            </w:r>
                            <w:proofErr w:type="gramEnd"/>
                          </w:p>
                          <w:p w14:paraId="360FABD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if</w:t>
                            </w:r>
                            <w:r w:rsidRPr="00477816">
                              <w:rPr>
                                <w:rFonts w:ascii="Consolas" w:hAnsi="Consolas" w:cs="Consolas"/>
                                <w:color w:val="000000"/>
                                <w:sz w:val="18"/>
                                <w:szCs w:val="18"/>
                              </w:rPr>
                              <w:t xml:space="preserve"> (light.type == 1)</w:t>
                            </w:r>
                          </w:p>
                          <w:p w14:paraId="123F321E"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lightDir = normalize(light.pos_or_dir - pos</w:t>
                            </w:r>
                            <w:proofErr w:type="gramStart"/>
                            <w:r w:rsidRPr="00477816">
                              <w:rPr>
                                <w:rFonts w:ascii="Consolas" w:hAnsi="Consolas" w:cs="Consolas"/>
                                <w:color w:val="000000"/>
                                <w:sz w:val="18"/>
                                <w:szCs w:val="18"/>
                              </w:rPr>
                              <w:t>);</w:t>
                            </w:r>
                            <w:proofErr w:type="gramEnd"/>
                          </w:p>
                          <w:p w14:paraId="1D725D6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else</w:t>
                            </w:r>
                          </w:p>
                          <w:p w14:paraId="4776DEBC"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lightDir = normalize(-light.pos_or_dir</w:t>
                            </w:r>
                            <w:proofErr w:type="gramStart"/>
                            <w:r w:rsidRPr="00477816">
                              <w:rPr>
                                <w:rFonts w:ascii="Consolas" w:hAnsi="Consolas" w:cs="Consolas"/>
                                <w:color w:val="000000"/>
                                <w:sz w:val="18"/>
                                <w:szCs w:val="18"/>
                              </w:rPr>
                              <w:t>);</w:t>
                            </w:r>
                            <w:proofErr w:type="gramEnd"/>
                          </w:p>
                          <w:p w14:paraId="364BBEB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12E06C5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view direction</w:t>
                            </w:r>
                          </w:p>
                          <w:p w14:paraId="46A8203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viewDir = normalize(cameraPos - pos</w:t>
                            </w:r>
                            <w:proofErr w:type="gramStart"/>
                            <w:r w:rsidRPr="00477816">
                              <w:rPr>
                                <w:rFonts w:ascii="Consolas" w:hAnsi="Consolas" w:cs="Consolas"/>
                                <w:color w:val="000000"/>
                                <w:sz w:val="18"/>
                                <w:szCs w:val="18"/>
                              </w:rPr>
                              <w:t>);</w:t>
                            </w:r>
                            <w:proofErr w:type="gramEnd"/>
                          </w:p>
                          <w:p w14:paraId="3AE9A29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reflection vector</w:t>
                            </w:r>
                          </w:p>
                          <w:p w14:paraId="300E8FC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reflectDir = reflect(-lightDir, norm</w:t>
                            </w:r>
                            <w:proofErr w:type="gramStart"/>
                            <w:r w:rsidRPr="00477816">
                              <w:rPr>
                                <w:rFonts w:ascii="Consolas" w:hAnsi="Consolas" w:cs="Consolas"/>
                                <w:color w:val="000000"/>
                                <w:sz w:val="18"/>
                                <w:szCs w:val="18"/>
                              </w:rPr>
                              <w:t>);</w:t>
                            </w:r>
                            <w:proofErr w:type="gramEnd"/>
                          </w:p>
                          <w:p w14:paraId="39AED63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specular strength</w:t>
                            </w:r>
                          </w:p>
                          <w:p w14:paraId="035C6DF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float</w:t>
                            </w:r>
                            <w:r w:rsidRPr="00477816">
                              <w:rPr>
                                <w:rFonts w:ascii="Consolas" w:hAnsi="Consolas" w:cs="Consolas"/>
                                <w:color w:val="000000"/>
                                <w:sz w:val="18"/>
                                <w:szCs w:val="18"/>
                              </w:rPr>
                              <w:t xml:space="preserve"> spec = pow(max(dot(viewDir, reflectDir), 0.0), mat.shine</w:t>
                            </w:r>
                            <w:proofErr w:type="gramStart"/>
                            <w:r w:rsidRPr="00477816">
                              <w:rPr>
                                <w:rFonts w:ascii="Consolas" w:hAnsi="Consolas" w:cs="Consolas"/>
                                <w:color w:val="000000"/>
                                <w:sz w:val="18"/>
                                <w:szCs w:val="18"/>
                              </w:rPr>
                              <w:t>);</w:t>
                            </w:r>
                            <w:proofErr w:type="gramEnd"/>
                          </w:p>
                          <w:p w14:paraId="0BF39E36"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at last, specular color</w:t>
                            </w:r>
                          </w:p>
                          <w:p w14:paraId="1C092C4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specular = (spec * mat.specular) * light.</w:t>
                            </w:r>
                            <w:proofErr w:type="gramStart"/>
                            <w:r w:rsidRPr="00477816">
                              <w:rPr>
                                <w:rFonts w:ascii="Consolas" w:hAnsi="Consolas" w:cs="Consolas"/>
                                <w:color w:val="000000"/>
                                <w:sz w:val="18"/>
                                <w:szCs w:val="18"/>
                              </w:rPr>
                              <w:t>specular;</w:t>
                            </w:r>
                            <w:proofErr w:type="gramEnd"/>
                          </w:p>
                          <w:p w14:paraId="26F53FAB"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299857B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diffusion factor (calculated by the reflection angle)</w:t>
                            </w:r>
                          </w:p>
                          <w:p w14:paraId="5469E417"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float</w:t>
                            </w:r>
                            <w:r w:rsidRPr="00477816">
                              <w:rPr>
                                <w:rFonts w:ascii="Consolas" w:hAnsi="Consolas" w:cs="Consolas"/>
                                <w:color w:val="000000"/>
                                <w:sz w:val="18"/>
                                <w:szCs w:val="18"/>
                              </w:rPr>
                              <w:t xml:space="preserve"> diff = max(dot(norm, lightDir), 0.0</w:t>
                            </w:r>
                            <w:proofErr w:type="gramStart"/>
                            <w:r w:rsidRPr="00477816">
                              <w:rPr>
                                <w:rFonts w:ascii="Consolas" w:hAnsi="Consolas" w:cs="Consolas"/>
                                <w:color w:val="000000"/>
                                <w:sz w:val="18"/>
                                <w:szCs w:val="18"/>
                              </w:rPr>
                              <w:t>);</w:t>
                            </w:r>
                            <w:proofErr w:type="gramEnd"/>
                          </w:p>
                          <w:p w14:paraId="7D6033AC"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and diffusion color</w:t>
                            </w:r>
                          </w:p>
                          <w:p w14:paraId="6EAB4E35"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diffuse = light.diffuse * (diff * mat.diffuse</w:t>
                            </w:r>
                            <w:proofErr w:type="gramStart"/>
                            <w:r w:rsidRPr="00477816">
                              <w:rPr>
                                <w:rFonts w:ascii="Consolas" w:hAnsi="Consolas" w:cs="Consolas"/>
                                <w:color w:val="000000"/>
                                <w:sz w:val="18"/>
                                <w:szCs w:val="18"/>
                              </w:rPr>
                              <w:t>);</w:t>
                            </w:r>
                            <w:proofErr w:type="gramEnd"/>
                          </w:p>
                          <w:p w14:paraId="3CE449DB"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1CF2211D" w14:textId="61ABE98B"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light emi</w:t>
                            </w:r>
                            <w:r>
                              <w:rPr>
                                <w:rFonts w:ascii="Consolas" w:hAnsi="Consolas" w:cs="Consolas"/>
                                <w:color w:val="008000"/>
                                <w:sz w:val="18"/>
                                <w:szCs w:val="18"/>
                              </w:rPr>
                              <w:t>t</w:t>
                            </w:r>
                            <w:r w:rsidRPr="00477816">
                              <w:rPr>
                                <w:rFonts w:ascii="Consolas" w:hAnsi="Consolas" w:cs="Consolas"/>
                                <w:color w:val="008000"/>
                                <w:sz w:val="18"/>
                                <w:szCs w:val="18"/>
                              </w:rPr>
                              <w:t>ted from object is (ambient + diffuse + specular)</w:t>
                            </w:r>
                          </w:p>
                          <w:p w14:paraId="0FED251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result = (ambient + diffuse + specular</w:t>
                            </w:r>
                            <w:proofErr w:type="gramStart"/>
                            <w:r w:rsidRPr="00477816">
                              <w:rPr>
                                <w:rFonts w:ascii="Consolas" w:hAnsi="Consolas" w:cs="Consolas"/>
                                <w:color w:val="000000"/>
                                <w:sz w:val="18"/>
                                <w:szCs w:val="18"/>
                              </w:rPr>
                              <w:t>);</w:t>
                            </w:r>
                            <w:proofErr w:type="gramEnd"/>
                          </w:p>
                          <w:p w14:paraId="17B5794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27F9F43B"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color = vec4(result, 1</w:t>
                            </w:r>
                            <w:proofErr w:type="gramStart"/>
                            <w:r w:rsidRPr="00477816">
                              <w:rPr>
                                <w:rFonts w:ascii="Consolas" w:hAnsi="Consolas" w:cs="Consolas"/>
                                <w:color w:val="000000"/>
                                <w:sz w:val="18"/>
                                <w:szCs w:val="18"/>
                              </w:rPr>
                              <w:t>);</w:t>
                            </w:r>
                            <w:proofErr w:type="gramEnd"/>
                          </w:p>
                          <w:p w14:paraId="3B1B3CB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inline>
            </w:drawing>
          </mc:Choice>
          <mc:Fallback>
            <w:pict>
              <v:shape w14:anchorId="1D10E89D" id="_x0000_s1080" type="#_x0000_t202" style="width:485.85pt;height:6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" fillcolor="#d5dce4 [671]">
                <v:textbox>
                  <w:txbxContent>
                    <w:p w14:paraId="57527A7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#version 330 core</w:t>
                      </w:r>
                    </w:p>
                    <w:p w14:paraId="12301ABE"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5A7EAEC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struct</w:t>
                      </w:r>
                      <w:r w:rsidRPr="00477816">
                        <w:rPr>
                          <w:rFonts w:ascii="Consolas" w:hAnsi="Consolas" w:cs="Consolas"/>
                          <w:color w:val="000000"/>
                          <w:sz w:val="18"/>
                          <w:szCs w:val="18"/>
                        </w:rPr>
                        <w:t xml:space="preserve"> lightsource {</w:t>
                      </w:r>
                    </w:p>
                    <w:p w14:paraId="49032A1C"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int</w:t>
                      </w:r>
                      <w:r w:rsidRPr="00477816">
                        <w:rPr>
                          <w:rFonts w:ascii="Consolas" w:hAnsi="Consolas" w:cs="Consolas"/>
                          <w:color w:val="000000"/>
                          <w:sz w:val="18"/>
                          <w:szCs w:val="18"/>
                        </w:rPr>
                        <w:t xml:space="preserve"> type;          </w:t>
                      </w:r>
                      <w:r w:rsidRPr="00477816">
                        <w:rPr>
                          <w:rFonts w:ascii="Consolas" w:hAnsi="Consolas" w:cs="Consolas"/>
                          <w:color w:val="008000"/>
                          <w:sz w:val="18"/>
                          <w:szCs w:val="18"/>
                        </w:rPr>
                        <w:t>// SPOTLIGHT=1, DIRLIGHT=2</w:t>
                      </w:r>
                    </w:p>
                    <w:p w14:paraId="197341A7"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pos_or_dir;   </w:t>
                      </w:r>
                      <w:r w:rsidRPr="00477816">
                        <w:rPr>
                          <w:rFonts w:ascii="Consolas" w:hAnsi="Consolas" w:cs="Consolas"/>
                          <w:color w:val="008000"/>
                          <w:sz w:val="18"/>
                          <w:szCs w:val="18"/>
                        </w:rPr>
                        <w:t>// light location</w:t>
                      </w:r>
                    </w:p>
                    <w:p w14:paraId="75AA501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ambient;     </w:t>
                      </w:r>
                      <w:r w:rsidRPr="00477816">
                        <w:rPr>
                          <w:rFonts w:ascii="Consolas" w:hAnsi="Consolas" w:cs="Consolas"/>
                          <w:color w:val="008000"/>
                          <w:sz w:val="18"/>
                          <w:szCs w:val="18"/>
                        </w:rPr>
                        <w:t>// the ambience property of the light</w:t>
                      </w:r>
                    </w:p>
                    <w:p w14:paraId="21CFC446"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diffuse;     </w:t>
                      </w:r>
                      <w:r w:rsidRPr="00477816">
                        <w:rPr>
                          <w:rFonts w:ascii="Consolas" w:hAnsi="Consolas" w:cs="Consolas"/>
                          <w:color w:val="008000"/>
                          <w:sz w:val="18"/>
                          <w:szCs w:val="18"/>
                        </w:rPr>
                        <w:t xml:space="preserve">// the ambience property of the </w:t>
                      </w:r>
                      <w:proofErr w:type="gramStart"/>
                      <w:r w:rsidRPr="00477816">
                        <w:rPr>
                          <w:rFonts w:ascii="Consolas" w:hAnsi="Consolas" w:cs="Consolas"/>
                          <w:color w:val="008000"/>
                          <w:sz w:val="18"/>
                          <w:szCs w:val="18"/>
                        </w:rPr>
                        <w:t>light</w:t>
                      </w:r>
                      <w:proofErr w:type="gramEnd"/>
                    </w:p>
                    <w:p w14:paraId="3AA9683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specular;     </w:t>
                      </w:r>
                      <w:r w:rsidRPr="00477816">
                        <w:rPr>
                          <w:rFonts w:ascii="Consolas" w:hAnsi="Consolas" w:cs="Consolas"/>
                          <w:color w:val="008000"/>
                          <w:sz w:val="18"/>
                          <w:szCs w:val="18"/>
                        </w:rPr>
                        <w:t>// the ambience property of the light</w:t>
                      </w:r>
                    </w:p>
                    <w:p w14:paraId="100F644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w:t>
                      </w:r>
                    </w:p>
                    <w:p w14:paraId="3986423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uniform</w:t>
                      </w:r>
                      <w:r w:rsidRPr="00477816">
                        <w:rPr>
                          <w:rFonts w:ascii="Consolas" w:hAnsi="Consolas" w:cs="Consolas"/>
                          <w:color w:val="000000"/>
                          <w:sz w:val="18"/>
                          <w:szCs w:val="18"/>
                        </w:rPr>
                        <w:t xml:space="preserve"> lightsource </w:t>
                      </w:r>
                      <w:proofErr w:type="gramStart"/>
                      <w:r w:rsidRPr="00477816">
                        <w:rPr>
                          <w:rFonts w:ascii="Consolas" w:hAnsi="Consolas" w:cs="Consolas"/>
                          <w:color w:val="000000"/>
                          <w:sz w:val="18"/>
                          <w:szCs w:val="18"/>
                        </w:rPr>
                        <w:t>light;</w:t>
                      </w:r>
                      <w:proofErr w:type="gramEnd"/>
                    </w:p>
                    <w:p w14:paraId="6EA73D0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20DE0C5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struct</w:t>
                      </w:r>
                      <w:r w:rsidRPr="00477816">
                        <w:rPr>
                          <w:rFonts w:ascii="Consolas" w:hAnsi="Consolas" w:cs="Consolas"/>
                          <w:color w:val="000000"/>
                          <w:sz w:val="18"/>
                          <w:szCs w:val="18"/>
                        </w:rPr>
                        <w:t xml:space="preserve"> material {</w:t>
                      </w:r>
                    </w:p>
                    <w:p w14:paraId="018C3FC0"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how the material reacts to light</w:t>
                      </w:r>
                    </w:p>
                    <w:p w14:paraId="7C76499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w:t>
                      </w:r>
                      <w:proofErr w:type="gramStart"/>
                      <w:r w:rsidRPr="00477816">
                        <w:rPr>
                          <w:rFonts w:ascii="Consolas" w:hAnsi="Consolas" w:cs="Consolas"/>
                          <w:color w:val="000000"/>
                          <w:sz w:val="18"/>
                          <w:szCs w:val="18"/>
                        </w:rPr>
                        <w:t>ambient;</w:t>
                      </w:r>
                      <w:proofErr w:type="gramEnd"/>
                    </w:p>
                    <w:p w14:paraId="60F12EF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w:t>
                      </w:r>
                      <w:proofErr w:type="gramStart"/>
                      <w:r w:rsidRPr="00477816">
                        <w:rPr>
                          <w:rFonts w:ascii="Consolas" w:hAnsi="Consolas" w:cs="Consolas"/>
                          <w:color w:val="000000"/>
                          <w:sz w:val="18"/>
                          <w:szCs w:val="18"/>
                        </w:rPr>
                        <w:t>diffuse;</w:t>
                      </w:r>
                      <w:proofErr w:type="gramEnd"/>
                    </w:p>
                    <w:p w14:paraId="1FA2D54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w:t>
                      </w:r>
                      <w:proofErr w:type="gramStart"/>
                      <w:r w:rsidRPr="00477816">
                        <w:rPr>
                          <w:rFonts w:ascii="Consolas" w:hAnsi="Consolas" w:cs="Consolas"/>
                          <w:color w:val="000000"/>
                          <w:sz w:val="18"/>
                          <w:szCs w:val="18"/>
                        </w:rPr>
                        <w:t>specular;</w:t>
                      </w:r>
                      <w:proofErr w:type="gramEnd"/>
                    </w:p>
                    <w:p w14:paraId="44DBE233"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float</w:t>
                      </w:r>
                      <w:r w:rsidRPr="00477816">
                        <w:rPr>
                          <w:rFonts w:ascii="Consolas" w:hAnsi="Consolas" w:cs="Consolas"/>
                          <w:color w:val="000000"/>
                          <w:sz w:val="18"/>
                          <w:szCs w:val="18"/>
                        </w:rPr>
                        <w:t xml:space="preserve"> shine;  </w:t>
                      </w:r>
                      <w:r w:rsidRPr="00477816">
                        <w:rPr>
                          <w:rFonts w:ascii="Consolas" w:hAnsi="Consolas" w:cs="Consolas"/>
                          <w:color w:val="008000"/>
                          <w:sz w:val="18"/>
                          <w:szCs w:val="18"/>
                        </w:rPr>
                        <w:t>// surface shine</w:t>
                      </w:r>
                    </w:p>
                    <w:p w14:paraId="4281923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w:t>
                      </w:r>
                    </w:p>
                    <w:p w14:paraId="7FD36A6C"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uniform</w:t>
                      </w:r>
                      <w:r w:rsidRPr="00477816">
                        <w:rPr>
                          <w:rFonts w:ascii="Consolas" w:hAnsi="Consolas" w:cs="Consolas"/>
                          <w:color w:val="000000"/>
                          <w:sz w:val="18"/>
                          <w:szCs w:val="18"/>
                        </w:rPr>
                        <w:t xml:space="preserve"> material </w:t>
                      </w:r>
                      <w:proofErr w:type="gramStart"/>
                      <w:r w:rsidRPr="00477816">
                        <w:rPr>
                          <w:rFonts w:ascii="Consolas" w:hAnsi="Consolas" w:cs="Consolas"/>
                          <w:color w:val="000000"/>
                          <w:sz w:val="18"/>
                          <w:szCs w:val="18"/>
                        </w:rPr>
                        <w:t>mat;</w:t>
                      </w:r>
                      <w:proofErr w:type="gramEnd"/>
                    </w:p>
                    <w:p w14:paraId="6CA6A9A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50C6F4E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in</w:t>
                      </w:r>
                      <w:r w:rsidRPr="00477816">
                        <w:rPr>
                          <w:rFonts w:ascii="Consolas" w:hAnsi="Consolas" w:cs="Consolas"/>
                          <w:color w:val="000000"/>
                          <w:sz w:val="18"/>
                          <w:szCs w:val="18"/>
                        </w:rPr>
                        <w:t xml:space="preserve"> vec3 Normal;           </w:t>
                      </w:r>
                      <w:r w:rsidRPr="00477816">
                        <w:rPr>
                          <w:rFonts w:ascii="Consolas" w:hAnsi="Consolas" w:cs="Consolas"/>
                          <w:color w:val="008000"/>
                          <w:sz w:val="18"/>
                          <w:szCs w:val="18"/>
                        </w:rPr>
                        <w:t>// surface normal</w:t>
                      </w:r>
                    </w:p>
                    <w:p w14:paraId="7BAD6920"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in</w:t>
                      </w:r>
                      <w:r w:rsidRPr="00477816">
                        <w:rPr>
                          <w:rFonts w:ascii="Consolas" w:hAnsi="Consolas" w:cs="Consolas"/>
                          <w:color w:val="000000"/>
                          <w:sz w:val="18"/>
                          <w:szCs w:val="18"/>
                        </w:rPr>
                        <w:t xml:space="preserve"> vec3 pos;              </w:t>
                      </w:r>
                      <w:r w:rsidRPr="00477816">
                        <w:rPr>
                          <w:rFonts w:ascii="Consolas" w:hAnsi="Consolas" w:cs="Consolas"/>
                          <w:color w:val="008000"/>
                          <w:sz w:val="18"/>
                          <w:szCs w:val="18"/>
                        </w:rPr>
                        <w:t>// drawing position</w:t>
                      </w:r>
                    </w:p>
                    <w:p w14:paraId="46A6E776"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0C0A770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uniform</w:t>
                      </w:r>
                      <w:r w:rsidRPr="00477816">
                        <w:rPr>
                          <w:rFonts w:ascii="Consolas" w:hAnsi="Consolas" w:cs="Consolas"/>
                          <w:color w:val="000000"/>
                          <w:sz w:val="18"/>
                          <w:szCs w:val="18"/>
                        </w:rPr>
                        <w:t xml:space="preserve"> vec3 cameraPos;   </w:t>
                      </w:r>
                      <w:r w:rsidRPr="00477816">
                        <w:rPr>
                          <w:rFonts w:ascii="Consolas" w:hAnsi="Consolas" w:cs="Consolas"/>
                          <w:color w:val="008000"/>
                          <w:sz w:val="18"/>
                          <w:szCs w:val="18"/>
                        </w:rPr>
                        <w:t>// viewer location</w:t>
                      </w:r>
                    </w:p>
                    <w:p w14:paraId="088432B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529B3A2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out</w:t>
                      </w:r>
                      <w:r w:rsidRPr="00477816">
                        <w:rPr>
                          <w:rFonts w:ascii="Consolas" w:hAnsi="Consolas" w:cs="Consolas"/>
                          <w:color w:val="000000"/>
                          <w:sz w:val="18"/>
                          <w:szCs w:val="18"/>
                        </w:rPr>
                        <w:t xml:space="preserve"> vec4 color;           </w:t>
                      </w:r>
                      <w:r w:rsidRPr="00477816">
                        <w:rPr>
                          <w:rFonts w:ascii="Consolas" w:hAnsi="Consolas" w:cs="Consolas"/>
                          <w:color w:val="008000"/>
                          <w:sz w:val="18"/>
                          <w:szCs w:val="18"/>
                        </w:rPr>
                        <w:t xml:space="preserve">// resulting drawing </w:t>
                      </w:r>
                      <w:proofErr w:type="gramStart"/>
                      <w:r w:rsidRPr="00477816">
                        <w:rPr>
                          <w:rFonts w:ascii="Consolas" w:hAnsi="Consolas" w:cs="Consolas"/>
                          <w:color w:val="008000"/>
                          <w:sz w:val="18"/>
                          <w:szCs w:val="18"/>
                        </w:rPr>
                        <w:t>color</w:t>
                      </w:r>
                      <w:proofErr w:type="gramEnd"/>
                    </w:p>
                    <w:p w14:paraId="2813AF0F"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162F9CB5"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FF"/>
                          <w:sz w:val="18"/>
                          <w:szCs w:val="18"/>
                        </w:rPr>
                        <w:t>void</w:t>
                      </w:r>
                      <w:r w:rsidRPr="00477816">
                        <w:rPr>
                          <w:rFonts w:ascii="Consolas" w:hAnsi="Consolas" w:cs="Consolas"/>
                          <w:color w:val="000000"/>
                          <w:sz w:val="18"/>
                          <w:szCs w:val="18"/>
                        </w:rPr>
                        <w:t xml:space="preserve"> main() {</w:t>
                      </w:r>
                    </w:p>
                    <w:p w14:paraId="3B9B7F74" w14:textId="181F9C43"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ambient color based on material properties as well</w:t>
                      </w:r>
                    </w:p>
                    <w:p w14:paraId="57756BB7"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ambient = light.ambient * mat.</w:t>
                      </w:r>
                      <w:proofErr w:type="gramStart"/>
                      <w:r w:rsidRPr="00477816">
                        <w:rPr>
                          <w:rFonts w:ascii="Consolas" w:hAnsi="Consolas" w:cs="Consolas"/>
                          <w:color w:val="000000"/>
                          <w:sz w:val="18"/>
                          <w:szCs w:val="18"/>
                        </w:rPr>
                        <w:t>ambient;</w:t>
                      </w:r>
                      <w:proofErr w:type="gramEnd"/>
                    </w:p>
                    <w:p w14:paraId="4EB23EDF"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2722C05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surface normal</w:t>
                      </w:r>
                    </w:p>
                    <w:p w14:paraId="7B3A70F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norm = normalize(Normal</w:t>
                      </w:r>
                      <w:proofErr w:type="gramStart"/>
                      <w:r w:rsidRPr="00477816">
                        <w:rPr>
                          <w:rFonts w:ascii="Consolas" w:hAnsi="Consolas" w:cs="Consolas"/>
                          <w:color w:val="000000"/>
                          <w:sz w:val="18"/>
                          <w:szCs w:val="18"/>
                        </w:rPr>
                        <w:t>);</w:t>
                      </w:r>
                      <w:proofErr w:type="gramEnd"/>
                    </w:p>
                    <w:p w14:paraId="0C0CDB5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6447A58B"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light direction</w:t>
                      </w:r>
                    </w:p>
                    <w:p w14:paraId="2BA6B8E3"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w:t>
                      </w:r>
                      <w:proofErr w:type="gramStart"/>
                      <w:r w:rsidRPr="00477816">
                        <w:rPr>
                          <w:rFonts w:ascii="Consolas" w:hAnsi="Consolas" w:cs="Consolas"/>
                          <w:color w:val="000000"/>
                          <w:sz w:val="18"/>
                          <w:szCs w:val="18"/>
                        </w:rPr>
                        <w:t>lightDir;</w:t>
                      </w:r>
                      <w:proofErr w:type="gramEnd"/>
                    </w:p>
                    <w:p w14:paraId="360FABD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if</w:t>
                      </w:r>
                      <w:r w:rsidRPr="00477816">
                        <w:rPr>
                          <w:rFonts w:ascii="Consolas" w:hAnsi="Consolas" w:cs="Consolas"/>
                          <w:color w:val="000000"/>
                          <w:sz w:val="18"/>
                          <w:szCs w:val="18"/>
                        </w:rPr>
                        <w:t xml:space="preserve"> (light.type == 1)</w:t>
                      </w:r>
                    </w:p>
                    <w:p w14:paraId="123F321E"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lightDir = normalize(light.pos_or_dir - pos</w:t>
                      </w:r>
                      <w:proofErr w:type="gramStart"/>
                      <w:r w:rsidRPr="00477816">
                        <w:rPr>
                          <w:rFonts w:ascii="Consolas" w:hAnsi="Consolas" w:cs="Consolas"/>
                          <w:color w:val="000000"/>
                          <w:sz w:val="18"/>
                          <w:szCs w:val="18"/>
                        </w:rPr>
                        <w:t>);</w:t>
                      </w:r>
                      <w:proofErr w:type="gramEnd"/>
                    </w:p>
                    <w:p w14:paraId="1D725D6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else</w:t>
                      </w:r>
                    </w:p>
                    <w:p w14:paraId="4776DEBC"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lightDir = normalize(-light.pos_or_dir</w:t>
                      </w:r>
                      <w:proofErr w:type="gramStart"/>
                      <w:r w:rsidRPr="00477816">
                        <w:rPr>
                          <w:rFonts w:ascii="Consolas" w:hAnsi="Consolas" w:cs="Consolas"/>
                          <w:color w:val="000000"/>
                          <w:sz w:val="18"/>
                          <w:szCs w:val="18"/>
                        </w:rPr>
                        <w:t>);</w:t>
                      </w:r>
                      <w:proofErr w:type="gramEnd"/>
                    </w:p>
                    <w:p w14:paraId="364BBEB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12E06C51"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view direction</w:t>
                      </w:r>
                    </w:p>
                    <w:p w14:paraId="46A8203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viewDir = normalize(cameraPos - pos</w:t>
                      </w:r>
                      <w:proofErr w:type="gramStart"/>
                      <w:r w:rsidRPr="00477816">
                        <w:rPr>
                          <w:rFonts w:ascii="Consolas" w:hAnsi="Consolas" w:cs="Consolas"/>
                          <w:color w:val="000000"/>
                          <w:sz w:val="18"/>
                          <w:szCs w:val="18"/>
                        </w:rPr>
                        <w:t>);</w:t>
                      </w:r>
                      <w:proofErr w:type="gramEnd"/>
                    </w:p>
                    <w:p w14:paraId="3AE9A29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reflection vector</w:t>
                      </w:r>
                    </w:p>
                    <w:p w14:paraId="300E8FC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reflectDir = reflect(-lightDir, norm</w:t>
                      </w:r>
                      <w:proofErr w:type="gramStart"/>
                      <w:r w:rsidRPr="00477816">
                        <w:rPr>
                          <w:rFonts w:ascii="Consolas" w:hAnsi="Consolas" w:cs="Consolas"/>
                          <w:color w:val="000000"/>
                          <w:sz w:val="18"/>
                          <w:szCs w:val="18"/>
                        </w:rPr>
                        <w:t>);</w:t>
                      </w:r>
                      <w:proofErr w:type="gramEnd"/>
                    </w:p>
                    <w:p w14:paraId="39AED63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specular strength</w:t>
                      </w:r>
                    </w:p>
                    <w:p w14:paraId="035C6DF9"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float</w:t>
                      </w:r>
                      <w:r w:rsidRPr="00477816">
                        <w:rPr>
                          <w:rFonts w:ascii="Consolas" w:hAnsi="Consolas" w:cs="Consolas"/>
                          <w:color w:val="000000"/>
                          <w:sz w:val="18"/>
                          <w:szCs w:val="18"/>
                        </w:rPr>
                        <w:t xml:space="preserve"> spec = pow(max(dot(viewDir, reflectDir), 0.0), mat.shine</w:t>
                      </w:r>
                      <w:proofErr w:type="gramStart"/>
                      <w:r w:rsidRPr="00477816">
                        <w:rPr>
                          <w:rFonts w:ascii="Consolas" w:hAnsi="Consolas" w:cs="Consolas"/>
                          <w:color w:val="000000"/>
                          <w:sz w:val="18"/>
                          <w:szCs w:val="18"/>
                        </w:rPr>
                        <w:t>);</w:t>
                      </w:r>
                      <w:proofErr w:type="gramEnd"/>
                    </w:p>
                    <w:p w14:paraId="0BF39E36"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at last, specular color</w:t>
                      </w:r>
                    </w:p>
                    <w:p w14:paraId="1C092C4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specular = (spec * mat.specular) * light.</w:t>
                      </w:r>
                      <w:proofErr w:type="gramStart"/>
                      <w:r w:rsidRPr="00477816">
                        <w:rPr>
                          <w:rFonts w:ascii="Consolas" w:hAnsi="Consolas" w:cs="Consolas"/>
                          <w:color w:val="000000"/>
                          <w:sz w:val="18"/>
                          <w:szCs w:val="18"/>
                        </w:rPr>
                        <w:t>specular;</w:t>
                      </w:r>
                      <w:proofErr w:type="gramEnd"/>
                    </w:p>
                    <w:p w14:paraId="26F53FAB"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299857B8"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diffusion factor (calculated by the reflection angle)</w:t>
                      </w:r>
                    </w:p>
                    <w:p w14:paraId="5469E417"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00FF"/>
                          <w:sz w:val="18"/>
                          <w:szCs w:val="18"/>
                        </w:rPr>
                        <w:t>float</w:t>
                      </w:r>
                      <w:r w:rsidRPr="00477816">
                        <w:rPr>
                          <w:rFonts w:ascii="Consolas" w:hAnsi="Consolas" w:cs="Consolas"/>
                          <w:color w:val="000000"/>
                          <w:sz w:val="18"/>
                          <w:szCs w:val="18"/>
                        </w:rPr>
                        <w:t xml:space="preserve"> diff = max(dot(norm, lightDir), 0.0</w:t>
                      </w:r>
                      <w:proofErr w:type="gramStart"/>
                      <w:r w:rsidRPr="00477816">
                        <w:rPr>
                          <w:rFonts w:ascii="Consolas" w:hAnsi="Consolas" w:cs="Consolas"/>
                          <w:color w:val="000000"/>
                          <w:sz w:val="18"/>
                          <w:szCs w:val="18"/>
                        </w:rPr>
                        <w:t>);</w:t>
                      </w:r>
                      <w:proofErr w:type="gramEnd"/>
                    </w:p>
                    <w:p w14:paraId="7D6033AC"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and diffusion color</w:t>
                      </w:r>
                    </w:p>
                    <w:p w14:paraId="6EAB4E35"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diffuse = light.diffuse * (diff * mat.diffuse</w:t>
                      </w:r>
                      <w:proofErr w:type="gramStart"/>
                      <w:r w:rsidRPr="00477816">
                        <w:rPr>
                          <w:rFonts w:ascii="Consolas" w:hAnsi="Consolas" w:cs="Consolas"/>
                          <w:color w:val="000000"/>
                          <w:sz w:val="18"/>
                          <w:szCs w:val="18"/>
                        </w:rPr>
                        <w:t>);</w:t>
                      </w:r>
                      <w:proofErr w:type="gramEnd"/>
                    </w:p>
                    <w:p w14:paraId="3CE449DB"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1CF2211D" w14:textId="61ABE98B"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w:t>
                      </w:r>
                      <w:r w:rsidRPr="00477816">
                        <w:rPr>
                          <w:rFonts w:ascii="Consolas" w:hAnsi="Consolas" w:cs="Consolas"/>
                          <w:color w:val="008000"/>
                          <w:sz w:val="18"/>
                          <w:szCs w:val="18"/>
                        </w:rPr>
                        <w:t>// light emi</w:t>
                      </w:r>
                      <w:r>
                        <w:rPr>
                          <w:rFonts w:ascii="Consolas" w:hAnsi="Consolas" w:cs="Consolas"/>
                          <w:color w:val="008000"/>
                          <w:sz w:val="18"/>
                          <w:szCs w:val="18"/>
                        </w:rPr>
                        <w:t>t</w:t>
                      </w:r>
                      <w:r w:rsidRPr="00477816">
                        <w:rPr>
                          <w:rFonts w:ascii="Consolas" w:hAnsi="Consolas" w:cs="Consolas"/>
                          <w:color w:val="008000"/>
                          <w:sz w:val="18"/>
                          <w:szCs w:val="18"/>
                        </w:rPr>
                        <w:t>ted from object is (ambient + diffuse + specular)</w:t>
                      </w:r>
                    </w:p>
                    <w:p w14:paraId="0FED251D"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vec3 result = (ambient + diffuse + specular</w:t>
                      </w:r>
                      <w:proofErr w:type="gramStart"/>
                      <w:r w:rsidRPr="00477816">
                        <w:rPr>
                          <w:rFonts w:ascii="Consolas" w:hAnsi="Consolas" w:cs="Consolas"/>
                          <w:color w:val="000000"/>
                          <w:sz w:val="18"/>
                          <w:szCs w:val="18"/>
                        </w:rPr>
                        <w:t>);</w:t>
                      </w:r>
                      <w:proofErr w:type="gramEnd"/>
                    </w:p>
                    <w:p w14:paraId="17B57944"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p>
                    <w:p w14:paraId="27F9F43B"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 xml:space="preserve">    color = vec4(result, 1</w:t>
                      </w:r>
                      <w:proofErr w:type="gramStart"/>
                      <w:r w:rsidRPr="00477816">
                        <w:rPr>
                          <w:rFonts w:ascii="Consolas" w:hAnsi="Consolas" w:cs="Consolas"/>
                          <w:color w:val="000000"/>
                          <w:sz w:val="18"/>
                          <w:szCs w:val="18"/>
                        </w:rPr>
                        <w:t>);</w:t>
                      </w:r>
                      <w:proofErr w:type="gramEnd"/>
                    </w:p>
                    <w:p w14:paraId="3B1B3CB2" w14:textId="77777777" w:rsidR="00046CFA" w:rsidRPr="00477816" w:rsidRDefault="00046CFA" w:rsidP="005C6EFE">
                      <w:pPr>
                        <w:autoSpaceDE w:val="0"/>
                        <w:autoSpaceDN w:val="0"/>
                        <w:adjustRightInd w:val="0"/>
                        <w:spacing w:after="0" w:line="240" w:lineRule="auto"/>
                        <w:rPr>
                          <w:rFonts w:ascii="Consolas" w:hAnsi="Consolas" w:cs="Consolas"/>
                          <w:color w:val="000000"/>
                          <w:sz w:val="18"/>
                          <w:szCs w:val="18"/>
                        </w:rPr>
                      </w:pPr>
                      <w:r w:rsidRPr="00477816">
                        <w:rPr>
                          <w:rFonts w:ascii="Consolas" w:hAnsi="Consolas" w:cs="Consolas"/>
                          <w:color w:val="000000"/>
                          <w:sz w:val="18"/>
                          <w:szCs w:val="18"/>
                        </w:rPr>
                        <w:t>}</w:t>
                      </w:r>
                    </w:p>
                  </w:txbxContent>
                </v:textbox>
                <w10:anchorlock/>
              </v:shape>
            </w:pict>
          </mc:Fallback>
        </mc:AlternateContent>
      </w:r>
    </w:p>
    <w:p w14:paraId="39A07D37" w14:textId="4AD36386" w:rsidR="00CA6A57" w:rsidRDefault="00CA6A57" w:rsidP="00DA054A"/>
    <w:p w14:paraId="3A3276B0" w14:textId="3D001681" w:rsidR="00AF758E" w:rsidRDefault="00AF758E" w:rsidP="00DA054A"/>
    <w:p w14:paraId="476C212A" w14:textId="346E5090" w:rsidR="00AF758E" w:rsidRDefault="00447BB8" w:rsidP="00447BB8">
      <w:pPr>
        <w:pStyle w:val="Heading3"/>
      </w:pPr>
      <w:r>
        <w:lastRenderedPageBreak/>
        <w:t xml:space="preserve">Color </w:t>
      </w:r>
      <w:r w:rsidR="004D4F3B">
        <w:t>maps.</w:t>
      </w:r>
    </w:p>
    <w:p w14:paraId="79792561" w14:textId="7F475403" w:rsidR="00447BB8" w:rsidRDefault="00F134DF" w:rsidP="00447BB8">
      <w:r>
        <w:t>The previous approach assumes a solid material</w:t>
      </w:r>
      <w:r w:rsidR="00693405">
        <w:t xml:space="preserve"> like a metallic object, or an evenly painted surface.</w:t>
      </w:r>
      <w:r w:rsidR="00C13C63">
        <w:t xml:space="preserve"> We all know that this is </w:t>
      </w:r>
      <w:r w:rsidR="00074863">
        <w:t>not the case for all objects</w:t>
      </w:r>
      <w:r w:rsidR="000D7831">
        <w:t xml:space="preserve">. </w:t>
      </w:r>
      <w:r w:rsidR="008D5348">
        <w:t xml:space="preserve">In the previous chapter we </w:t>
      </w:r>
      <w:r w:rsidR="009A1A96">
        <w:t xml:space="preserve">learned how to apply textures </w:t>
      </w:r>
      <w:r w:rsidR="00184D7B">
        <w:t>and make our objects more realistic</w:t>
      </w:r>
      <w:r w:rsidR="00F94DF0">
        <w:t>.</w:t>
      </w:r>
      <w:r w:rsidR="002A5045">
        <w:t xml:space="preserve"> </w:t>
      </w:r>
      <w:r w:rsidR="003E2AC4">
        <w:t>H</w:t>
      </w:r>
      <w:r w:rsidR="002A5045">
        <w:t>e</w:t>
      </w:r>
      <w:r w:rsidR="003E2AC4">
        <w:t xml:space="preserve">re we will learn how to combine textures with material properties for </w:t>
      </w:r>
      <w:r w:rsidR="00595E54">
        <w:t>even better results.</w:t>
      </w:r>
    </w:p>
    <w:p w14:paraId="6E6F0633" w14:textId="55E0345C" w:rsidR="00595E54" w:rsidRDefault="00595E54" w:rsidP="00447BB8"/>
    <w:p w14:paraId="15459E91" w14:textId="6B47D738" w:rsidR="00B7201E" w:rsidRDefault="00D46D87" w:rsidP="00D46D87">
      <w:pPr>
        <w:pStyle w:val="Heading4"/>
      </w:pPr>
      <w:r>
        <w:t>Textures</w:t>
      </w:r>
    </w:p>
    <w:p w14:paraId="3E186B9E" w14:textId="63A848BF" w:rsidR="00D46D87" w:rsidRDefault="003E4AB1" w:rsidP="00D46D87">
      <w:r>
        <w:t xml:space="preserve">We </w:t>
      </w:r>
      <w:r w:rsidR="002D3EB5">
        <w:t xml:space="preserve">are </w:t>
      </w:r>
      <w:r>
        <w:t>start</w:t>
      </w:r>
      <w:r w:rsidR="002D3EB5">
        <w:t>ing</w:t>
      </w:r>
      <w:r w:rsidR="00797AA3">
        <w:t xml:space="preserve"> with textures. </w:t>
      </w:r>
      <w:r w:rsidR="00224954">
        <w:t xml:space="preserve">We are going to use a texture as </w:t>
      </w:r>
      <w:r w:rsidR="00B86D08">
        <w:t xml:space="preserve">material surface. </w:t>
      </w:r>
      <w:r w:rsidR="007E16A9">
        <w:t>Color is not e</w:t>
      </w:r>
      <w:r w:rsidR="008D43B3">
        <w:t>nough to represent the details of the surface of the object.</w:t>
      </w:r>
      <w:r w:rsidR="00FC093D">
        <w:t xml:space="preserve"> It is not enough </w:t>
      </w:r>
      <w:r w:rsidR="00DC4DE5">
        <w:t>when we want to draw a wooden box</w:t>
      </w:r>
      <w:r w:rsidR="004D5C71">
        <w:t xml:space="preserve"> or the earth. </w:t>
      </w:r>
    </w:p>
    <w:p w14:paraId="49FBBB73" w14:textId="21877C86" w:rsidR="004C6999" w:rsidRDefault="004C6999" w:rsidP="00D46D87">
      <w:r>
        <w:t xml:space="preserve">In the previous chapter we used an image </w:t>
      </w:r>
      <w:r w:rsidR="00432799">
        <w:t xml:space="preserve">of the earth as a texture for a sphere. Here we will use a similar </w:t>
      </w:r>
      <w:r w:rsidR="001F3243">
        <w:t>image on a sphere and an image of wooden planks on a box.</w:t>
      </w:r>
      <w:r w:rsidR="005A0222">
        <w:t xml:space="preserve"> Only this time we will treat them as material properties rather than </w:t>
      </w:r>
      <w:r w:rsidR="00E02105">
        <w:t>general textures</w:t>
      </w:r>
      <w:r w:rsidR="004C75D9">
        <w:t>.</w:t>
      </w:r>
      <w:r w:rsidR="00AC6966">
        <w:t xml:space="preserve"> This will let us </w:t>
      </w:r>
      <w:r w:rsidR="00B7517A">
        <w:t xml:space="preserve">select from different images </w:t>
      </w:r>
      <w:r w:rsidR="005A7EB0">
        <w:t>just by selecting different materials.</w:t>
      </w:r>
    </w:p>
    <w:p w14:paraId="65C0F69F" w14:textId="42063AAC" w:rsidR="00067BC9" w:rsidRDefault="00067BC9" w:rsidP="00D46D87">
      <w:r>
        <w:t xml:space="preserve">OpenGL </w:t>
      </w:r>
      <w:r w:rsidR="005E3368">
        <w:t>can</w:t>
      </w:r>
      <w:r w:rsidR="00F94340">
        <w:t xml:space="preserve"> load </w:t>
      </w:r>
      <w:proofErr w:type="gramStart"/>
      <w:r w:rsidR="00F94340">
        <w:t>several</w:t>
      </w:r>
      <w:proofErr w:type="gramEnd"/>
      <w:r w:rsidR="00F94340">
        <w:t xml:space="preserve"> images as textures</w:t>
      </w:r>
      <w:r w:rsidR="003D530C">
        <w:t xml:space="preserve"> and we can address them as </w:t>
      </w:r>
      <w:r w:rsidR="003D530C" w:rsidRPr="003D530C">
        <w:rPr>
          <w:i/>
          <w:iCs/>
        </w:rPr>
        <w:t>GL_TEXTURE0</w:t>
      </w:r>
      <w:r w:rsidR="003D530C">
        <w:t xml:space="preserve">, </w:t>
      </w:r>
      <w:r w:rsidR="003D530C" w:rsidRPr="003D530C">
        <w:rPr>
          <w:i/>
          <w:iCs/>
        </w:rPr>
        <w:t>GL_TEXTURE</w:t>
      </w:r>
      <w:r w:rsidR="004D4F3B">
        <w:rPr>
          <w:i/>
          <w:iCs/>
        </w:rPr>
        <w:t xml:space="preserve">1 </w:t>
      </w:r>
      <w:r w:rsidR="004D4F3B">
        <w:t>and</w:t>
      </w:r>
      <w:r w:rsidR="003D530C">
        <w:t xml:space="preserve"> so on</w:t>
      </w:r>
      <w:r w:rsidR="009316DD">
        <w:t>. Then we can activate the one we want to use</w:t>
      </w:r>
      <w:r w:rsidR="007D3323">
        <w:t xml:space="preserve"> and start drawing.</w:t>
      </w:r>
    </w:p>
    <w:p w14:paraId="6FC1C363" w14:textId="4C2840EF" w:rsidR="00015D1D" w:rsidRDefault="00146CE2" w:rsidP="00D46D87">
      <w:r>
        <w:t>Wh</w:t>
      </w:r>
      <w:r w:rsidR="003D4F4A">
        <w:t xml:space="preserve">en we are </w:t>
      </w:r>
      <w:r w:rsidR="00B52AEF">
        <w:t>dealing with a simple texture as we did before all we do is activate the first texture buffer in OpenGL</w:t>
      </w:r>
      <w:r w:rsidR="00557BAE">
        <w:t xml:space="preserve"> and bind the texture image to that, like </w:t>
      </w:r>
      <w:r w:rsidR="004D4F3B">
        <w:t>this.</w:t>
      </w:r>
    </w:p>
    <w:p w14:paraId="0A7C5D6C" w14:textId="22B6A333" w:rsidR="00557BAE" w:rsidRDefault="00FF23E5" w:rsidP="00D46D87">
      <w:r>
        <w:rPr>
          <w:noProof/>
        </w:rPr>
        <mc:AlternateContent>
          <mc:Choice Requires="wps">
            <w:drawing>
              <wp:inline distT="0" distB="0" distL="0" distR="0" wp14:anchorId="6FC4A87B" wp14:editId="1BB5619F">
                <wp:extent cx="6170295" cy="1404620"/>
                <wp:effectExtent l="0" t="0" r="20955" b="1270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F688C47" w14:textId="07AE1013" w:rsidR="00046CFA" w:rsidRPr="00FF23E5" w:rsidRDefault="00046CFA" w:rsidP="00FF23E5">
                            <w:pPr>
                              <w:autoSpaceDE w:val="0"/>
                              <w:autoSpaceDN w:val="0"/>
                              <w:adjustRightInd w:val="0"/>
                              <w:spacing w:after="0" w:line="240" w:lineRule="auto"/>
                              <w:rPr>
                                <w:rFonts w:ascii="Consolas" w:hAnsi="Consolas" w:cs="Consolas"/>
                                <w:color w:val="000000"/>
                                <w:sz w:val="18"/>
                                <w:szCs w:val="18"/>
                              </w:rPr>
                            </w:pPr>
                            <w:r w:rsidRPr="00FF23E5">
                              <w:rPr>
                                <w:rFonts w:ascii="Consolas" w:hAnsi="Consolas" w:cs="Consolas"/>
                                <w:color w:val="6F008A"/>
                                <w:sz w:val="18"/>
                                <w:szCs w:val="18"/>
                              </w:rPr>
                              <w:t>glActiveTexture</w:t>
                            </w:r>
                            <w:r w:rsidRPr="00FF23E5">
                              <w:rPr>
                                <w:rFonts w:ascii="Consolas" w:hAnsi="Consolas" w:cs="Consolas"/>
                                <w:color w:val="000000"/>
                                <w:sz w:val="18"/>
                                <w:szCs w:val="18"/>
                              </w:rPr>
                              <w:t>(</w:t>
                            </w:r>
                            <w:r w:rsidRPr="00FF23E5">
                              <w:rPr>
                                <w:rFonts w:ascii="Consolas" w:hAnsi="Consolas" w:cs="Consolas"/>
                                <w:color w:val="6F008A"/>
                                <w:sz w:val="18"/>
                                <w:szCs w:val="18"/>
                              </w:rPr>
                              <w:t>GL_TEXTURE0</w:t>
                            </w:r>
                            <w:proofErr w:type="gramStart"/>
                            <w:r w:rsidRPr="00FF23E5">
                              <w:rPr>
                                <w:rFonts w:ascii="Consolas" w:hAnsi="Consolas" w:cs="Consolas"/>
                                <w:color w:val="000000"/>
                                <w:sz w:val="18"/>
                                <w:szCs w:val="18"/>
                              </w:rPr>
                              <w:t>);</w:t>
                            </w:r>
                            <w:proofErr w:type="gramEnd"/>
                          </w:p>
                          <w:p w14:paraId="3E41F51D" w14:textId="35DAAB65" w:rsidR="00046CFA" w:rsidRPr="00FF23E5" w:rsidRDefault="00046CFA" w:rsidP="00FF23E5">
                            <w:pPr>
                              <w:autoSpaceDE w:val="0"/>
                              <w:autoSpaceDN w:val="0"/>
                              <w:adjustRightInd w:val="0"/>
                              <w:spacing w:after="0" w:line="240" w:lineRule="auto"/>
                              <w:rPr>
                                <w:rFonts w:ascii="Consolas" w:hAnsi="Consolas" w:cs="Consolas"/>
                                <w:color w:val="000000"/>
                                <w:sz w:val="18"/>
                                <w:szCs w:val="18"/>
                              </w:rPr>
                            </w:pPr>
                            <w:r w:rsidRPr="00FF23E5">
                              <w:rPr>
                                <w:rFonts w:ascii="Consolas" w:hAnsi="Consolas" w:cs="Consolas"/>
                                <w:color w:val="000000"/>
                                <w:sz w:val="18"/>
                                <w:szCs w:val="18"/>
                              </w:rPr>
                              <w:t>glBindTexture(</w:t>
                            </w:r>
                            <w:r w:rsidRPr="00FF23E5">
                              <w:rPr>
                                <w:rFonts w:ascii="Consolas" w:hAnsi="Consolas" w:cs="Consolas"/>
                                <w:color w:val="6F008A"/>
                                <w:sz w:val="18"/>
                                <w:szCs w:val="18"/>
                              </w:rPr>
                              <w:t>GL_TEXTURE_2D</w:t>
                            </w:r>
                            <w:r w:rsidRPr="00FF23E5">
                              <w:rPr>
                                <w:rFonts w:ascii="Consolas" w:hAnsi="Consolas" w:cs="Consolas"/>
                                <w:color w:val="000000"/>
                                <w:sz w:val="18"/>
                                <w:szCs w:val="18"/>
                              </w:rPr>
                              <w:t>, texture</w:t>
                            </w:r>
                            <w:proofErr w:type="gramStart"/>
                            <w:r w:rsidRPr="00FF23E5">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6FC4A87B" id="_x0000_s1081"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PuNw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xSIIFCSpoD6hKBZG0+Mj&#10;xU0L9hclPRq+pO7ngVlBifqkUdhVNp+HFxIP88UNqkDsdaa6zjDNEQr5pGTcbn18VZFyc48G2Mko&#10;zUsnU89o5Eji9OjCS7k+x69efg2b3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Mc6Y+43AgAAYgQAAA4AAAAAAAAAAAAA&#10;AAAALgIAAGRycy9lMm9Eb2MueG1sUEsBAi0AFAAGAAgAAAAhALArkyndAAAABQEAAA8AAAAAAAAA&#10;AAAAAAAAkQQAAGRycy9kb3ducmV2LnhtbFBLBQYAAAAABAAEAPMAAACbBQAAAAA=&#10;" fillcolor="#d5dce4 [671]">
                <v:textbox style="mso-fit-shape-to-text:t">
                  <w:txbxContent>
                    <w:p w14:paraId="7F688C47" w14:textId="07AE1013" w:rsidR="00046CFA" w:rsidRPr="00FF23E5" w:rsidRDefault="00046CFA" w:rsidP="00FF23E5">
                      <w:pPr>
                        <w:autoSpaceDE w:val="0"/>
                        <w:autoSpaceDN w:val="0"/>
                        <w:adjustRightInd w:val="0"/>
                        <w:spacing w:after="0" w:line="240" w:lineRule="auto"/>
                        <w:rPr>
                          <w:rFonts w:ascii="Consolas" w:hAnsi="Consolas" w:cs="Consolas"/>
                          <w:color w:val="000000"/>
                          <w:sz w:val="18"/>
                          <w:szCs w:val="18"/>
                        </w:rPr>
                      </w:pPr>
                      <w:r w:rsidRPr="00FF23E5">
                        <w:rPr>
                          <w:rFonts w:ascii="Consolas" w:hAnsi="Consolas" w:cs="Consolas"/>
                          <w:color w:val="6F008A"/>
                          <w:sz w:val="18"/>
                          <w:szCs w:val="18"/>
                        </w:rPr>
                        <w:t>glActiveTexture</w:t>
                      </w:r>
                      <w:r w:rsidRPr="00FF23E5">
                        <w:rPr>
                          <w:rFonts w:ascii="Consolas" w:hAnsi="Consolas" w:cs="Consolas"/>
                          <w:color w:val="000000"/>
                          <w:sz w:val="18"/>
                          <w:szCs w:val="18"/>
                        </w:rPr>
                        <w:t>(</w:t>
                      </w:r>
                      <w:r w:rsidRPr="00FF23E5">
                        <w:rPr>
                          <w:rFonts w:ascii="Consolas" w:hAnsi="Consolas" w:cs="Consolas"/>
                          <w:color w:val="6F008A"/>
                          <w:sz w:val="18"/>
                          <w:szCs w:val="18"/>
                        </w:rPr>
                        <w:t>GL_TEXTURE0</w:t>
                      </w:r>
                      <w:proofErr w:type="gramStart"/>
                      <w:r w:rsidRPr="00FF23E5">
                        <w:rPr>
                          <w:rFonts w:ascii="Consolas" w:hAnsi="Consolas" w:cs="Consolas"/>
                          <w:color w:val="000000"/>
                          <w:sz w:val="18"/>
                          <w:szCs w:val="18"/>
                        </w:rPr>
                        <w:t>);</w:t>
                      </w:r>
                      <w:proofErr w:type="gramEnd"/>
                    </w:p>
                    <w:p w14:paraId="3E41F51D" w14:textId="35DAAB65" w:rsidR="00046CFA" w:rsidRPr="00FF23E5" w:rsidRDefault="00046CFA" w:rsidP="00FF23E5">
                      <w:pPr>
                        <w:autoSpaceDE w:val="0"/>
                        <w:autoSpaceDN w:val="0"/>
                        <w:adjustRightInd w:val="0"/>
                        <w:spacing w:after="0" w:line="240" w:lineRule="auto"/>
                        <w:rPr>
                          <w:rFonts w:ascii="Consolas" w:hAnsi="Consolas" w:cs="Consolas"/>
                          <w:color w:val="000000"/>
                          <w:sz w:val="18"/>
                          <w:szCs w:val="18"/>
                        </w:rPr>
                      </w:pPr>
                      <w:r w:rsidRPr="00FF23E5">
                        <w:rPr>
                          <w:rFonts w:ascii="Consolas" w:hAnsi="Consolas" w:cs="Consolas"/>
                          <w:color w:val="000000"/>
                          <w:sz w:val="18"/>
                          <w:szCs w:val="18"/>
                        </w:rPr>
                        <w:t>glBindTexture(</w:t>
                      </w:r>
                      <w:r w:rsidRPr="00FF23E5">
                        <w:rPr>
                          <w:rFonts w:ascii="Consolas" w:hAnsi="Consolas" w:cs="Consolas"/>
                          <w:color w:val="6F008A"/>
                          <w:sz w:val="18"/>
                          <w:szCs w:val="18"/>
                        </w:rPr>
                        <w:t>GL_TEXTURE_2D</w:t>
                      </w:r>
                      <w:r w:rsidRPr="00FF23E5">
                        <w:rPr>
                          <w:rFonts w:ascii="Consolas" w:hAnsi="Consolas" w:cs="Consolas"/>
                          <w:color w:val="000000"/>
                          <w:sz w:val="18"/>
                          <w:szCs w:val="18"/>
                        </w:rPr>
                        <w:t>, texture</w:t>
                      </w:r>
                      <w:proofErr w:type="gramStart"/>
                      <w:r w:rsidRPr="00FF23E5">
                        <w:rPr>
                          <w:rFonts w:ascii="Consolas" w:hAnsi="Consolas" w:cs="Consolas"/>
                          <w:color w:val="000000"/>
                          <w:sz w:val="18"/>
                          <w:szCs w:val="18"/>
                        </w:rPr>
                        <w:t>);</w:t>
                      </w:r>
                      <w:proofErr w:type="gramEnd"/>
                    </w:p>
                  </w:txbxContent>
                </v:textbox>
                <w10:anchorlock/>
              </v:shape>
            </w:pict>
          </mc:Fallback>
        </mc:AlternateContent>
      </w:r>
    </w:p>
    <w:p w14:paraId="539F9D9D" w14:textId="1AB8226A" w:rsidR="00FF23E5" w:rsidRDefault="00D0456A" w:rsidP="00D46D87">
      <w:r>
        <w:t xml:space="preserve">This simple approach </w:t>
      </w:r>
      <w:r w:rsidR="00177F1D">
        <w:t xml:space="preserve">gives meaning to the </w:t>
      </w:r>
      <w:r w:rsidR="00177F1D">
        <w:rPr>
          <w:i/>
          <w:iCs/>
        </w:rPr>
        <w:t>textureSampler</w:t>
      </w:r>
      <w:r w:rsidR="00177F1D">
        <w:t xml:space="preserve"> variable in the </w:t>
      </w:r>
      <w:r w:rsidR="00177F1D">
        <w:rPr>
          <w:i/>
          <w:iCs/>
        </w:rPr>
        <w:t>fragment shader</w:t>
      </w:r>
      <w:r w:rsidR="00E349CE">
        <w:rPr>
          <w:i/>
          <w:iCs/>
        </w:rPr>
        <w:t>,</w:t>
      </w:r>
      <w:r w:rsidR="00177F1D">
        <w:t xml:space="preserve"> </w:t>
      </w:r>
      <w:r w:rsidR="002D184C">
        <w:t xml:space="preserve">and we can use it to extract parts of the image and </w:t>
      </w:r>
      <w:r w:rsidR="008972D4">
        <w:t>render them on the scene.</w:t>
      </w:r>
    </w:p>
    <w:p w14:paraId="55227C58" w14:textId="763B20D3" w:rsidR="00310E48" w:rsidRDefault="007622C5" w:rsidP="00D46D87">
      <w:r>
        <w:t>The same principles</w:t>
      </w:r>
      <w:r w:rsidR="009112C3">
        <w:t xml:space="preserve"> apply </w:t>
      </w:r>
      <w:r w:rsidR="003A6BF9">
        <w:t>when we use material techniques</w:t>
      </w:r>
      <w:r w:rsidR="00D77AEF">
        <w:t xml:space="preserve">. </w:t>
      </w:r>
      <w:r w:rsidR="00075F02">
        <w:t xml:space="preserve">We see that </w:t>
      </w:r>
      <w:r w:rsidR="00AA2CAF">
        <w:t xml:space="preserve">in the fragment shader we request the color using the </w:t>
      </w:r>
      <w:r w:rsidR="00AA2CAF">
        <w:rPr>
          <w:i/>
          <w:iCs/>
        </w:rPr>
        <w:t>texture</w:t>
      </w:r>
      <w:r w:rsidR="00AA2CAF">
        <w:t xml:space="preserve"> function</w:t>
      </w:r>
      <w:r w:rsidR="00C47865">
        <w:t>, passing it the texture buffer id, in our case</w:t>
      </w:r>
      <w:r w:rsidR="004F00E6">
        <w:t xml:space="preserve"> </w:t>
      </w:r>
      <w:r w:rsidR="004F00E6">
        <w:rPr>
          <w:i/>
          <w:iCs/>
        </w:rPr>
        <w:t xml:space="preserve">GL_TEXTURE0 </w:t>
      </w:r>
      <w:proofErr w:type="gramStart"/>
      <w:r w:rsidR="004D4F3B">
        <w:t>etc.</w:t>
      </w:r>
      <w:proofErr w:type="gramEnd"/>
      <w:r w:rsidR="004D4F3B">
        <w:t>,</w:t>
      </w:r>
      <w:r w:rsidR="00C633D8">
        <w:t xml:space="preserve"> and the texture coordinate. Now instead of having </w:t>
      </w:r>
      <w:r w:rsidR="00FA6C44">
        <w:t xml:space="preserve">the texture </w:t>
      </w:r>
      <w:r w:rsidR="00C30113">
        <w:t xml:space="preserve">sampler as a global </w:t>
      </w:r>
      <w:r w:rsidR="00C30113" w:rsidRPr="00C30113">
        <w:rPr>
          <w:i/>
          <w:iCs/>
        </w:rPr>
        <w:t>uniform</w:t>
      </w:r>
      <w:r w:rsidR="00C30113">
        <w:t xml:space="preserve">, we </w:t>
      </w:r>
      <w:r w:rsidR="00154C43">
        <w:t xml:space="preserve">put it in the </w:t>
      </w:r>
      <w:r w:rsidR="00E824DB">
        <w:t xml:space="preserve">material structure, which now has </w:t>
      </w:r>
      <w:r w:rsidR="00BE35D1">
        <w:t xml:space="preserve">one more member the </w:t>
      </w:r>
      <w:r w:rsidR="00BE35D1">
        <w:rPr>
          <w:i/>
          <w:iCs/>
        </w:rPr>
        <w:t>diffuse_map</w:t>
      </w:r>
      <w:r w:rsidR="00BF2ED7">
        <w:rPr>
          <w:i/>
          <w:iCs/>
        </w:rPr>
        <w:t>.</w:t>
      </w:r>
      <w:r w:rsidR="00BF2ED7">
        <w:t xml:space="preserve"> </w:t>
      </w:r>
    </w:p>
    <w:p w14:paraId="3408DC2A" w14:textId="56944276" w:rsidR="00C47C8E" w:rsidRDefault="00C47C8E" w:rsidP="00D46D87">
      <w:r>
        <w:t xml:space="preserve">Things in the </w:t>
      </w:r>
      <w:r w:rsidR="004C5A36">
        <w:t xml:space="preserve">fragment shader </w:t>
      </w:r>
      <w:r>
        <w:t>are straight forward</w:t>
      </w:r>
      <w:r w:rsidR="004C5A36">
        <w:t>.</w:t>
      </w:r>
      <w:r w:rsidR="00DB53C1">
        <w:t xml:space="preserve"> The color of our object is</w:t>
      </w:r>
      <w:r w:rsidR="009A66C9">
        <w:t>:</w:t>
      </w:r>
      <w:r w:rsidR="00DB53C1">
        <w:t xml:space="preserve"> </w:t>
      </w:r>
      <w:r w:rsidR="004D4F3B" w:rsidRPr="006B288E">
        <w:rPr>
          <w:rFonts w:ascii="Consolas" w:hAnsi="Consolas" w:cs="Consolas"/>
          <w:color w:val="0000FF"/>
          <w:sz w:val="18"/>
          <w:szCs w:val="18"/>
          <w:highlight w:val="lightGray"/>
        </w:rPr>
        <w:t>texture</w:t>
      </w:r>
      <w:r w:rsidR="004D4F3B" w:rsidRPr="006B288E">
        <w:rPr>
          <w:rFonts w:ascii="Consolas" w:hAnsi="Consolas" w:cs="Consolas"/>
          <w:color w:val="000000"/>
          <w:sz w:val="18"/>
          <w:szCs w:val="18"/>
          <w:highlight w:val="lightGray"/>
        </w:rPr>
        <w:t xml:space="preserve"> (</w:t>
      </w:r>
      <w:r w:rsidR="00DB53C1" w:rsidRPr="006B288E">
        <w:rPr>
          <w:rFonts w:ascii="Consolas" w:hAnsi="Consolas" w:cs="Consolas"/>
          <w:color w:val="000000"/>
          <w:sz w:val="18"/>
          <w:szCs w:val="18"/>
          <w:highlight w:val="lightGray"/>
        </w:rPr>
        <w:t>mat.diffuse_map, texCoord).rgb</w:t>
      </w:r>
      <w:r w:rsidR="005F446E">
        <w:rPr>
          <w:rFonts w:ascii="Consolas" w:hAnsi="Consolas" w:cs="Consolas"/>
          <w:color w:val="000000"/>
          <w:sz w:val="18"/>
          <w:szCs w:val="18"/>
        </w:rPr>
        <w:t>,</w:t>
      </w:r>
      <w:r w:rsidR="009A66C9" w:rsidRPr="009A66C9">
        <w:t xml:space="preserve"> </w:t>
      </w:r>
      <w:r w:rsidR="005F446E">
        <w:t xml:space="preserve">where </w:t>
      </w:r>
      <w:r w:rsidR="005F446E">
        <w:rPr>
          <w:i/>
          <w:iCs/>
        </w:rPr>
        <w:t>mat</w:t>
      </w:r>
      <w:r w:rsidR="005F446E">
        <w:t xml:space="preserve"> is the variable holding </w:t>
      </w:r>
      <w:r w:rsidR="00BB04FC">
        <w:t>the material</w:t>
      </w:r>
      <w:r w:rsidR="001D7055">
        <w:t xml:space="preserve"> properties.</w:t>
      </w:r>
    </w:p>
    <w:p w14:paraId="313D2099" w14:textId="7616C694" w:rsidR="00940352" w:rsidRDefault="00CC53D5" w:rsidP="00D46D87">
      <w:r>
        <w:t>Now w</w:t>
      </w:r>
      <w:r w:rsidR="00AF2BBD">
        <w:t>e know how to use the texture and we have reorganized our fragment shader</w:t>
      </w:r>
      <w:r>
        <w:t>.</w:t>
      </w:r>
      <w:r w:rsidR="004C2002">
        <w:t xml:space="preserve"> The next step </w:t>
      </w:r>
      <w:r w:rsidR="006B3D34">
        <w:t xml:space="preserve">is to learn what goes before that. How to </w:t>
      </w:r>
      <w:r w:rsidR="009C3B64">
        <w:t>prepare and s</w:t>
      </w:r>
      <w:r w:rsidR="006B3D34">
        <w:t xml:space="preserve">et </w:t>
      </w:r>
      <w:r w:rsidR="00B1234D">
        <w:t xml:space="preserve">the </w:t>
      </w:r>
      <w:r w:rsidR="00E51636">
        <w:t>textures in our program.</w:t>
      </w:r>
    </w:p>
    <w:p w14:paraId="62CD17FF" w14:textId="60F706F9" w:rsidR="004729B4" w:rsidRDefault="00116C86" w:rsidP="00D46D87">
      <w:r>
        <w:t xml:space="preserve">If we use </w:t>
      </w:r>
      <w:r w:rsidR="00E465C9">
        <w:rPr>
          <w:i/>
          <w:iCs/>
        </w:rPr>
        <w:t>GL_</w:t>
      </w:r>
      <w:r>
        <w:rPr>
          <w:i/>
          <w:iCs/>
        </w:rPr>
        <w:t>TEXTURE0</w:t>
      </w:r>
      <w:r>
        <w:t xml:space="preserve"> our </w:t>
      </w:r>
      <w:r w:rsidR="00C36538">
        <w:rPr>
          <w:i/>
          <w:iCs/>
        </w:rPr>
        <w:t>sampler2D</w:t>
      </w:r>
      <w:r w:rsidR="00C36538">
        <w:t xml:space="preserve"> parameter should be </w:t>
      </w:r>
      <w:r w:rsidR="004D4F3B">
        <w:t>zero</w:t>
      </w:r>
      <w:r w:rsidR="00C36538">
        <w:t xml:space="preserve">, for </w:t>
      </w:r>
      <w:r w:rsidR="00E465C9">
        <w:rPr>
          <w:i/>
          <w:iCs/>
        </w:rPr>
        <w:t>GL_</w:t>
      </w:r>
      <w:r w:rsidR="00C36538">
        <w:rPr>
          <w:i/>
          <w:iCs/>
        </w:rPr>
        <w:t>TEXTURE1</w:t>
      </w:r>
      <w:r w:rsidR="00E465C9">
        <w:t xml:space="preserve"> it should be </w:t>
      </w:r>
      <w:proofErr w:type="gramStart"/>
      <w:r w:rsidR="00E465C9">
        <w:t>1</w:t>
      </w:r>
      <w:proofErr w:type="gramEnd"/>
      <w:r w:rsidR="00E465C9">
        <w:t>, and so on.</w:t>
      </w:r>
      <w:r w:rsidR="007E4A3E">
        <w:t xml:space="preserve"> </w:t>
      </w:r>
      <w:r w:rsidR="00007CE4">
        <w:t xml:space="preserve">This was the default behavior </w:t>
      </w:r>
      <w:r w:rsidR="00D1113E">
        <w:t>of OpenGL when we used one texture, everything was set to 0</w:t>
      </w:r>
      <w:r w:rsidR="00EA1223">
        <w:t xml:space="preserve"> and we used </w:t>
      </w:r>
      <w:r w:rsidR="00EA1223">
        <w:rPr>
          <w:i/>
          <w:iCs/>
        </w:rPr>
        <w:t>GL_TEXTURE0</w:t>
      </w:r>
      <w:r w:rsidR="006775A1">
        <w:rPr>
          <w:i/>
          <w:iCs/>
        </w:rPr>
        <w:t>.</w:t>
      </w:r>
      <w:r w:rsidR="006775A1">
        <w:t xml:space="preserve"> </w:t>
      </w:r>
      <w:r w:rsidR="004D4F3B">
        <w:t>So,</w:t>
      </w:r>
      <w:r w:rsidR="00BF55B5">
        <w:t xml:space="preserve"> our </w:t>
      </w:r>
      <w:r w:rsidR="000B074E">
        <w:rPr>
          <w:i/>
          <w:iCs/>
        </w:rPr>
        <w:t>material</w:t>
      </w:r>
      <w:r w:rsidR="000B074E">
        <w:t xml:space="preserve"> class has two new variables</w:t>
      </w:r>
      <w:r w:rsidR="00D22D7F">
        <w:t xml:space="preserve">: </w:t>
      </w:r>
      <w:r w:rsidR="00D22D7F">
        <w:rPr>
          <w:i/>
          <w:iCs/>
        </w:rPr>
        <w:t>diffuse_map</w:t>
      </w:r>
      <w:r w:rsidR="00D22D7F">
        <w:t xml:space="preserve"> and </w:t>
      </w:r>
      <w:r w:rsidR="00D22D7F">
        <w:rPr>
          <w:i/>
          <w:iCs/>
        </w:rPr>
        <w:t>diffuse_index</w:t>
      </w:r>
      <w:r w:rsidR="00567DC0">
        <w:t xml:space="preserve">. </w:t>
      </w:r>
      <w:r w:rsidR="00567DC0">
        <w:rPr>
          <w:i/>
          <w:iCs/>
        </w:rPr>
        <w:t>Diffuse_map</w:t>
      </w:r>
      <w:r w:rsidR="00567DC0">
        <w:t xml:space="preserve"> stores the texture id </w:t>
      </w:r>
      <w:r w:rsidR="00386327">
        <w:t xml:space="preserve">if the loaded image, and the </w:t>
      </w:r>
      <w:r w:rsidR="00386327">
        <w:rPr>
          <w:i/>
          <w:iCs/>
        </w:rPr>
        <w:t>diffuse_index</w:t>
      </w:r>
      <w:r w:rsidR="00072831">
        <w:rPr>
          <w:i/>
          <w:iCs/>
        </w:rPr>
        <w:t xml:space="preserve"> </w:t>
      </w:r>
      <w:r w:rsidR="00072831">
        <w:t xml:space="preserve">is the </w:t>
      </w:r>
      <w:r w:rsidR="00C758FB">
        <w:t>active texture index</w:t>
      </w:r>
      <w:r w:rsidR="00F946A0">
        <w:t>.</w:t>
      </w:r>
      <w:r w:rsidR="009D512D">
        <w:t xml:space="preserve"> Here is the code to set the parameters:</w:t>
      </w:r>
    </w:p>
    <w:p w14:paraId="12E7CAA2" w14:textId="56F14FE4" w:rsidR="009D512D" w:rsidRDefault="009D512D" w:rsidP="00D46D87">
      <w:r>
        <w:rPr>
          <w:noProof/>
        </w:rPr>
        <mc:AlternateContent>
          <mc:Choice Requires="wps">
            <w:drawing>
              <wp:inline distT="0" distB="0" distL="0" distR="0" wp14:anchorId="0DBADE51" wp14:editId="4350436B">
                <wp:extent cx="6170295" cy="1404620"/>
                <wp:effectExtent l="0" t="0" r="20955" b="1270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E1D4447" w14:textId="7ECE3A81" w:rsidR="00046CFA" w:rsidRPr="009D512D" w:rsidRDefault="00046CFA" w:rsidP="009D512D">
                            <w:pPr>
                              <w:autoSpaceDE w:val="0"/>
                              <w:autoSpaceDN w:val="0"/>
                              <w:adjustRightInd w:val="0"/>
                              <w:spacing w:after="0" w:line="240" w:lineRule="auto"/>
                              <w:rPr>
                                <w:rFonts w:ascii="Consolas" w:hAnsi="Consolas" w:cs="Consolas"/>
                                <w:color w:val="000000"/>
                                <w:sz w:val="18"/>
                                <w:szCs w:val="18"/>
                              </w:rPr>
                            </w:pPr>
                            <w:r w:rsidRPr="009D512D">
                              <w:rPr>
                                <w:rFonts w:ascii="Consolas" w:hAnsi="Consolas" w:cs="Consolas"/>
                                <w:color w:val="808080"/>
                                <w:sz w:val="18"/>
                                <w:szCs w:val="18"/>
                              </w:rPr>
                              <w:t>shdr</w:t>
                            </w:r>
                            <w:r w:rsidRPr="009D512D">
                              <w:rPr>
                                <w:rFonts w:ascii="Consolas" w:hAnsi="Consolas" w:cs="Consolas"/>
                                <w:color w:val="000000"/>
                                <w:sz w:val="18"/>
                                <w:szCs w:val="18"/>
                              </w:rPr>
                              <w:t>-&gt;set_int(</w:t>
                            </w:r>
                            <w:r w:rsidRPr="009D512D">
                              <w:rPr>
                                <w:rFonts w:ascii="Consolas" w:hAnsi="Consolas" w:cs="Consolas"/>
                                <w:color w:val="A31515"/>
                                <w:sz w:val="18"/>
                                <w:szCs w:val="18"/>
                              </w:rPr>
                              <w:t>"mat.diffuse_map"</w:t>
                            </w:r>
                            <w:r w:rsidRPr="009D512D">
                              <w:rPr>
                                <w:rFonts w:ascii="Consolas" w:hAnsi="Consolas" w:cs="Consolas"/>
                                <w:color w:val="000000"/>
                                <w:sz w:val="18"/>
                                <w:szCs w:val="18"/>
                              </w:rPr>
                              <w:t xml:space="preserve">, diffuse_index); </w:t>
                            </w:r>
                            <w:r w:rsidRPr="009D512D">
                              <w:rPr>
                                <w:rFonts w:ascii="Consolas" w:hAnsi="Consolas" w:cs="Consolas"/>
                                <w:color w:val="008000"/>
                                <w:sz w:val="18"/>
                                <w:szCs w:val="18"/>
                              </w:rPr>
                              <w:t>// GL_TEXTURE0=0...</w:t>
                            </w:r>
                          </w:p>
                          <w:p w14:paraId="23D13A2D" w14:textId="77777777" w:rsidR="00046CFA" w:rsidRPr="009D512D" w:rsidRDefault="00046CFA" w:rsidP="009D512D">
                            <w:pPr>
                              <w:autoSpaceDE w:val="0"/>
                              <w:autoSpaceDN w:val="0"/>
                              <w:adjustRightInd w:val="0"/>
                              <w:spacing w:after="0" w:line="240" w:lineRule="auto"/>
                              <w:rPr>
                                <w:rFonts w:ascii="Consolas" w:hAnsi="Consolas" w:cs="Consolas"/>
                                <w:color w:val="000000"/>
                                <w:sz w:val="18"/>
                                <w:szCs w:val="18"/>
                              </w:rPr>
                            </w:pPr>
                            <w:r w:rsidRPr="009D512D">
                              <w:rPr>
                                <w:rFonts w:ascii="Consolas" w:hAnsi="Consolas" w:cs="Consolas"/>
                                <w:color w:val="6F008A"/>
                                <w:sz w:val="18"/>
                                <w:szCs w:val="18"/>
                              </w:rPr>
                              <w:t>glActiveTexture</w:t>
                            </w:r>
                            <w:r w:rsidRPr="009D512D">
                              <w:rPr>
                                <w:rFonts w:ascii="Consolas" w:hAnsi="Consolas" w:cs="Consolas"/>
                                <w:color w:val="000000"/>
                                <w:sz w:val="18"/>
                                <w:szCs w:val="18"/>
                              </w:rPr>
                              <w:t>(</w:t>
                            </w:r>
                            <w:r w:rsidRPr="009D512D">
                              <w:rPr>
                                <w:rFonts w:ascii="Consolas" w:hAnsi="Consolas" w:cs="Consolas"/>
                                <w:color w:val="6F008A"/>
                                <w:sz w:val="18"/>
                                <w:szCs w:val="18"/>
                              </w:rPr>
                              <w:t>GL_TEXTURE0</w:t>
                            </w:r>
                            <w:r w:rsidRPr="009D512D">
                              <w:rPr>
                                <w:rFonts w:ascii="Consolas" w:hAnsi="Consolas" w:cs="Consolas"/>
                                <w:color w:val="000000"/>
                                <w:sz w:val="18"/>
                                <w:szCs w:val="18"/>
                              </w:rPr>
                              <w:t xml:space="preserve"> + diffuse_index</w:t>
                            </w:r>
                            <w:proofErr w:type="gramStart"/>
                            <w:r w:rsidRPr="009D512D">
                              <w:rPr>
                                <w:rFonts w:ascii="Consolas" w:hAnsi="Consolas" w:cs="Consolas"/>
                                <w:color w:val="000000"/>
                                <w:sz w:val="18"/>
                                <w:szCs w:val="18"/>
                              </w:rPr>
                              <w:t>);</w:t>
                            </w:r>
                            <w:proofErr w:type="gramEnd"/>
                          </w:p>
                          <w:p w14:paraId="0C77D676" w14:textId="5029E0FC" w:rsidR="00046CFA" w:rsidRPr="009D512D" w:rsidRDefault="00046CFA" w:rsidP="009D512D">
                            <w:pPr>
                              <w:autoSpaceDE w:val="0"/>
                              <w:autoSpaceDN w:val="0"/>
                              <w:adjustRightInd w:val="0"/>
                              <w:spacing w:after="0" w:line="240" w:lineRule="auto"/>
                              <w:rPr>
                                <w:rFonts w:ascii="Consolas" w:hAnsi="Consolas" w:cs="Consolas"/>
                                <w:color w:val="000000"/>
                                <w:sz w:val="18"/>
                                <w:szCs w:val="18"/>
                              </w:rPr>
                            </w:pPr>
                            <w:r w:rsidRPr="009D512D">
                              <w:rPr>
                                <w:rFonts w:ascii="Consolas" w:hAnsi="Consolas" w:cs="Consolas"/>
                                <w:color w:val="000000"/>
                                <w:sz w:val="18"/>
                                <w:szCs w:val="18"/>
                              </w:rPr>
                              <w:t>glBindTexture(</w:t>
                            </w:r>
                            <w:r w:rsidRPr="009D512D">
                              <w:rPr>
                                <w:rFonts w:ascii="Consolas" w:hAnsi="Consolas" w:cs="Consolas"/>
                                <w:color w:val="6F008A"/>
                                <w:sz w:val="18"/>
                                <w:szCs w:val="18"/>
                              </w:rPr>
                              <w:t>GL_TEXTURE_2D</w:t>
                            </w:r>
                            <w:r w:rsidRPr="009D512D">
                              <w:rPr>
                                <w:rFonts w:ascii="Consolas" w:hAnsi="Consolas" w:cs="Consolas"/>
                                <w:color w:val="000000"/>
                                <w:sz w:val="18"/>
                                <w:szCs w:val="18"/>
                              </w:rPr>
                              <w:t>, diffuse_map</w:t>
                            </w:r>
                            <w:proofErr w:type="gramStart"/>
                            <w:r w:rsidRPr="009D512D">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0DBADE51" id="_x0000_s1082"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EvNw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xTIIFCSpoD6hKBZG0+Mj&#10;xU0L9hclPRq+pO7ngVlBifqkUdhVNp+HFxIP88UNqkDsdaa6zjDNEQr5pGTcbn18VZFyc48G2Mko&#10;zUsnU89o5Eji9OjCS7k+x69efg2b3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PDkoS83AgAAYgQAAA4AAAAAAAAAAAAA&#10;AAAALgIAAGRycy9lMm9Eb2MueG1sUEsBAi0AFAAGAAgAAAAhALArkyndAAAABQEAAA8AAAAAAAAA&#10;AAAAAAAAkQQAAGRycy9kb3ducmV2LnhtbFBLBQYAAAAABAAEAPMAAACbBQAAAAA=&#10;" fillcolor="#d5dce4 [671]">
                <v:textbox style="mso-fit-shape-to-text:t">
                  <w:txbxContent>
                    <w:p w14:paraId="5E1D4447" w14:textId="7ECE3A81" w:rsidR="00046CFA" w:rsidRPr="009D512D" w:rsidRDefault="00046CFA" w:rsidP="009D512D">
                      <w:pPr>
                        <w:autoSpaceDE w:val="0"/>
                        <w:autoSpaceDN w:val="0"/>
                        <w:adjustRightInd w:val="0"/>
                        <w:spacing w:after="0" w:line="240" w:lineRule="auto"/>
                        <w:rPr>
                          <w:rFonts w:ascii="Consolas" w:hAnsi="Consolas" w:cs="Consolas"/>
                          <w:color w:val="000000"/>
                          <w:sz w:val="18"/>
                          <w:szCs w:val="18"/>
                        </w:rPr>
                      </w:pPr>
                      <w:r w:rsidRPr="009D512D">
                        <w:rPr>
                          <w:rFonts w:ascii="Consolas" w:hAnsi="Consolas" w:cs="Consolas"/>
                          <w:color w:val="808080"/>
                          <w:sz w:val="18"/>
                          <w:szCs w:val="18"/>
                        </w:rPr>
                        <w:t>shdr</w:t>
                      </w:r>
                      <w:r w:rsidRPr="009D512D">
                        <w:rPr>
                          <w:rFonts w:ascii="Consolas" w:hAnsi="Consolas" w:cs="Consolas"/>
                          <w:color w:val="000000"/>
                          <w:sz w:val="18"/>
                          <w:szCs w:val="18"/>
                        </w:rPr>
                        <w:t>-&gt;set_int(</w:t>
                      </w:r>
                      <w:r w:rsidRPr="009D512D">
                        <w:rPr>
                          <w:rFonts w:ascii="Consolas" w:hAnsi="Consolas" w:cs="Consolas"/>
                          <w:color w:val="A31515"/>
                          <w:sz w:val="18"/>
                          <w:szCs w:val="18"/>
                        </w:rPr>
                        <w:t>"mat.diffuse_map"</w:t>
                      </w:r>
                      <w:r w:rsidRPr="009D512D">
                        <w:rPr>
                          <w:rFonts w:ascii="Consolas" w:hAnsi="Consolas" w:cs="Consolas"/>
                          <w:color w:val="000000"/>
                          <w:sz w:val="18"/>
                          <w:szCs w:val="18"/>
                        </w:rPr>
                        <w:t xml:space="preserve">, diffuse_index); </w:t>
                      </w:r>
                      <w:r w:rsidRPr="009D512D">
                        <w:rPr>
                          <w:rFonts w:ascii="Consolas" w:hAnsi="Consolas" w:cs="Consolas"/>
                          <w:color w:val="008000"/>
                          <w:sz w:val="18"/>
                          <w:szCs w:val="18"/>
                        </w:rPr>
                        <w:t>// GL_TEXTURE0=0...</w:t>
                      </w:r>
                    </w:p>
                    <w:p w14:paraId="23D13A2D" w14:textId="77777777" w:rsidR="00046CFA" w:rsidRPr="009D512D" w:rsidRDefault="00046CFA" w:rsidP="009D512D">
                      <w:pPr>
                        <w:autoSpaceDE w:val="0"/>
                        <w:autoSpaceDN w:val="0"/>
                        <w:adjustRightInd w:val="0"/>
                        <w:spacing w:after="0" w:line="240" w:lineRule="auto"/>
                        <w:rPr>
                          <w:rFonts w:ascii="Consolas" w:hAnsi="Consolas" w:cs="Consolas"/>
                          <w:color w:val="000000"/>
                          <w:sz w:val="18"/>
                          <w:szCs w:val="18"/>
                        </w:rPr>
                      </w:pPr>
                      <w:r w:rsidRPr="009D512D">
                        <w:rPr>
                          <w:rFonts w:ascii="Consolas" w:hAnsi="Consolas" w:cs="Consolas"/>
                          <w:color w:val="6F008A"/>
                          <w:sz w:val="18"/>
                          <w:szCs w:val="18"/>
                        </w:rPr>
                        <w:t>glActiveTexture</w:t>
                      </w:r>
                      <w:r w:rsidRPr="009D512D">
                        <w:rPr>
                          <w:rFonts w:ascii="Consolas" w:hAnsi="Consolas" w:cs="Consolas"/>
                          <w:color w:val="000000"/>
                          <w:sz w:val="18"/>
                          <w:szCs w:val="18"/>
                        </w:rPr>
                        <w:t>(</w:t>
                      </w:r>
                      <w:r w:rsidRPr="009D512D">
                        <w:rPr>
                          <w:rFonts w:ascii="Consolas" w:hAnsi="Consolas" w:cs="Consolas"/>
                          <w:color w:val="6F008A"/>
                          <w:sz w:val="18"/>
                          <w:szCs w:val="18"/>
                        </w:rPr>
                        <w:t>GL_TEXTURE0</w:t>
                      </w:r>
                      <w:r w:rsidRPr="009D512D">
                        <w:rPr>
                          <w:rFonts w:ascii="Consolas" w:hAnsi="Consolas" w:cs="Consolas"/>
                          <w:color w:val="000000"/>
                          <w:sz w:val="18"/>
                          <w:szCs w:val="18"/>
                        </w:rPr>
                        <w:t xml:space="preserve"> + diffuse_index</w:t>
                      </w:r>
                      <w:proofErr w:type="gramStart"/>
                      <w:r w:rsidRPr="009D512D">
                        <w:rPr>
                          <w:rFonts w:ascii="Consolas" w:hAnsi="Consolas" w:cs="Consolas"/>
                          <w:color w:val="000000"/>
                          <w:sz w:val="18"/>
                          <w:szCs w:val="18"/>
                        </w:rPr>
                        <w:t>);</w:t>
                      </w:r>
                      <w:proofErr w:type="gramEnd"/>
                    </w:p>
                    <w:p w14:paraId="0C77D676" w14:textId="5029E0FC" w:rsidR="00046CFA" w:rsidRPr="009D512D" w:rsidRDefault="00046CFA" w:rsidP="009D512D">
                      <w:pPr>
                        <w:autoSpaceDE w:val="0"/>
                        <w:autoSpaceDN w:val="0"/>
                        <w:adjustRightInd w:val="0"/>
                        <w:spacing w:after="0" w:line="240" w:lineRule="auto"/>
                        <w:rPr>
                          <w:rFonts w:ascii="Consolas" w:hAnsi="Consolas" w:cs="Consolas"/>
                          <w:color w:val="000000"/>
                          <w:sz w:val="18"/>
                          <w:szCs w:val="18"/>
                        </w:rPr>
                      </w:pPr>
                      <w:r w:rsidRPr="009D512D">
                        <w:rPr>
                          <w:rFonts w:ascii="Consolas" w:hAnsi="Consolas" w:cs="Consolas"/>
                          <w:color w:val="000000"/>
                          <w:sz w:val="18"/>
                          <w:szCs w:val="18"/>
                        </w:rPr>
                        <w:t>glBindTexture(</w:t>
                      </w:r>
                      <w:r w:rsidRPr="009D512D">
                        <w:rPr>
                          <w:rFonts w:ascii="Consolas" w:hAnsi="Consolas" w:cs="Consolas"/>
                          <w:color w:val="6F008A"/>
                          <w:sz w:val="18"/>
                          <w:szCs w:val="18"/>
                        </w:rPr>
                        <w:t>GL_TEXTURE_2D</w:t>
                      </w:r>
                      <w:r w:rsidRPr="009D512D">
                        <w:rPr>
                          <w:rFonts w:ascii="Consolas" w:hAnsi="Consolas" w:cs="Consolas"/>
                          <w:color w:val="000000"/>
                          <w:sz w:val="18"/>
                          <w:szCs w:val="18"/>
                        </w:rPr>
                        <w:t>, diffuse_map</w:t>
                      </w:r>
                      <w:proofErr w:type="gramStart"/>
                      <w:r w:rsidRPr="009D512D">
                        <w:rPr>
                          <w:rFonts w:ascii="Consolas" w:hAnsi="Consolas" w:cs="Consolas"/>
                          <w:color w:val="000000"/>
                          <w:sz w:val="18"/>
                          <w:szCs w:val="18"/>
                        </w:rPr>
                        <w:t>);</w:t>
                      </w:r>
                      <w:proofErr w:type="gramEnd"/>
                    </w:p>
                  </w:txbxContent>
                </v:textbox>
                <w10:anchorlock/>
              </v:shape>
            </w:pict>
          </mc:Fallback>
        </mc:AlternateContent>
      </w:r>
    </w:p>
    <w:p w14:paraId="0292B460" w14:textId="7BCA4142" w:rsidR="00F271A0" w:rsidRDefault="00F271A0" w:rsidP="00D46D87">
      <w:r>
        <w:t xml:space="preserve">The fragment color </w:t>
      </w:r>
      <w:r w:rsidR="00C00A76">
        <w:t xml:space="preserve">derived from the texture image is used in the calculation of the </w:t>
      </w:r>
      <w:r w:rsidR="00C00A76">
        <w:rPr>
          <w:i/>
          <w:iCs/>
        </w:rPr>
        <w:t>ambient</w:t>
      </w:r>
      <w:r w:rsidR="00C00A76">
        <w:t xml:space="preserve"> </w:t>
      </w:r>
      <w:r w:rsidR="00486D30">
        <w:t xml:space="preserve">and the </w:t>
      </w:r>
      <w:r w:rsidR="00486D30">
        <w:rPr>
          <w:i/>
          <w:iCs/>
        </w:rPr>
        <w:t xml:space="preserve">diffuse </w:t>
      </w:r>
      <w:r w:rsidR="00486D30">
        <w:t>color of the object:</w:t>
      </w:r>
    </w:p>
    <w:p w14:paraId="193678A4" w14:textId="78D135B6" w:rsidR="006C51A5" w:rsidRDefault="00FF55F7" w:rsidP="00D46D87">
      <w:r>
        <w:rPr>
          <w:noProof/>
        </w:rPr>
        <w:lastRenderedPageBreak/>
        <mc:AlternateContent>
          <mc:Choice Requires="wps">
            <w:drawing>
              <wp:inline distT="0" distB="0" distL="0" distR="0" wp14:anchorId="0D068A9F" wp14:editId="2FE1AC38">
                <wp:extent cx="6170295" cy="1404620"/>
                <wp:effectExtent l="0" t="0" r="20955" b="12065"/>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300717D9" w14:textId="4B54B057" w:rsidR="00046CFA" w:rsidRPr="00E81065" w:rsidRDefault="00046CFA" w:rsidP="00FF55F7">
                            <w:pPr>
                              <w:autoSpaceDE w:val="0"/>
                              <w:autoSpaceDN w:val="0"/>
                              <w:adjustRightInd w:val="0"/>
                              <w:spacing w:after="0" w:line="240" w:lineRule="auto"/>
                              <w:rPr>
                                <w:rFonts w:ascii="Consolas" w:hAnsi="Consolas" w:cs="Consolas"/>
                                <w:color w:val="000000"/>
                                <w:sz w:val="18"/>
                                <w:szCs w:val="18"/>
                              </w:rPr>
                            </w:pPr>
                            <w:r w:rsidRPr="00E81065">
                              <w:rPr>
                                <w:rFonts w:ascii="Consolas" w:hAnsi="Consolas" w:cs="Consolas"/>
                                <w:color w:val="008000"/>
                                <w:sz w:val="18"/>
                                <w:szCs w:val="18"/>
                              </w:rPr>
                              <w:t xml:space="preserve">// ambient color </w:t>
                            </w:r>
                          </w:p>
                          <w:p w14:paraId="1B2AAD63" w14:textId="7B554D36" w:rsidR="00046CFA" w:rsidRPr="00E81065" w:rsidRDefault="00046CFA" w:rsidP="00FF55F7">
                            <w:pPr>
                              <w:autoSpaceDE w:val="0"/>
                              <w:autoSpaceDN w:val="0"/>
                              <w:adjustRightInd w:val="0"/>
                              <w:spacing w:after="0" w:line="240" w:lineRule="auto"/>
                              <w:rPr>
                                <w:rFonts w:ascii="Consolas" w:hAnsi="Consolas" w:cs="Consolas"/>
                                <w:color w:val="000000"/>
                                <w:sz w:val="18"/>
                                <w:szCs w:val="18"/>
                              </w:rPr>
                            </w:pPr>
                            <w:r w:rsidRPr="00E81065">
                              <w:rPr>
                                <w:rFonts w:ascii="Consolas" w:hAnsi="Consolas" w:cs="Consolas"/>
                                <w:color w:val="000000"/>
                                <w:sz w:val="18"/>
                                <w:szCs w:val="18"/>
                              </w:rPr>
                              <w:t xml:space="preserve">vec3 ambient = light.ambient * </w:t>
                            </w:r>
                            <w:r w:rsidRPr="00E81065">
                              <w:rPr>
                                <w:rFonts w:ascii="Consolas" w:hAnsi="Consolas" w:cs="Consolas"/>
                                <w:color w:val="0000FF"/>
                                <w:sz w:val="18"/>
                                <w:szCs w:val="18"/>
                              </w:rPr>
                              <w:t>texture</w:t>
                            </w:r>
                            <w:r w:rsidRPr="00E81065">
                              <w:rPr>
                                <w:rFonts w:ascii="Consolas" w:hAnsi="Consolas" w:cs="Consolas"/>
                                <w:color w:val="000000"/>
                                <w:sz w:val="18"/>
                                <w:szCs w:val="18"/>
                              </w:rPr>
                              <w:t>(mat.diffuse_map, texCoord).</w:t>
                            </w:r>
                            <w:proofErr w:type="gramStart"/>
                            <w:r w:rsidRPr="00E81065">
                              <w:rPr>
                                <w:rFonts w:ascii="Consolas" w:hAnsi="Consolas" w:cs="Consolas"/>
                                <w:color w:val="000000"/>
                                <w:sz w:val="18"/>
                                <w:szCs w:val="18"/>
                              </w:rPr>
                              <w:t>rgb;</w:t>
                            </w:r>
                            <w:proofErr w:type="gramEnd"/>
                          </w:p>
                          <w:p w14:paraId="21481AFE" w14:textId="58D88475" w:rsidR="00046CFA" w:rsidRPr="00E81065" w:rsidRDefault="00046CFA" w:rsidP="00FF55F7">
                            <w:pPr>
                              <w:autoSpaceDE w:val="0"/>
                              <w:autoSpaceDN w:val="0"/>
                              <w:adjustRightInd w:val="0"/>
                              <w:spacing w:after="0" w:line="240" w:lineRule="auto"/>
                              <w:rPr>
                                <w:rFonts w:ascii="Consolas" w:hAnsi="Consolas" w:cs="Consolas"/>
                                <w:color w:val="000000"/>
                                <w:sz w:val="18"/>
                                <w:szCs w:val="18"/>
                              </w:rPr>
                            </w:pPr>
                            <w:r w:rsidRPr="00E81065">
                              <w:rPr>
                                <w:rFonts w:ascii="Consolas" w:hAnsi="Consolas" w:cs="Consolas"/>
                                <w:color w:val="008000"/>
                                <w:sz w:val="18"/>
                                <w:szCs w:val="18"/>
                              </w:rPr>
                              <w:t>// diffusion color</w:t>
                            </w:r>
                          </w:p>
                          <w:p w14:paraId="314AF888" w14:textId="77D8EE0D" w:rsidR="00046CFA" w:rsidRPr="00E81065" w:rsidRDefault="00046CFA" w:rsidP="00E81065">
                            <w:pPr>
                              <w:autoSpaceDE w:val="0"/>
                              <w:autoSpaceDN w:val="0"/>
                              <w:adjustRightInd w:val="0"/>
                              <w:spacing w:after="0" w:line="240" w:lineRule="auto"/>
                              <w:rPr>
                                <w:rFonts w:ascii="Consolas" w:hAnsi="Consolas" w:cs="Consolas"/>
                                <w:color w:val="000000"/>
                                <w:sz w:val="18"/>
                                <w:szCs w:val="18"/>
                              </w:rPr>
                            </w:pPr>
                            <w:r w:rsidRPr="00E81065">
                              <w:rPr>
                                <w:rFonts w:ascii="Consolas" w:hAnsi="Consolas" w:cs="Consolas"/>
                                <w:color w:val="000000"/>
                                <w:sz w:val="18"/>
                                <w:szCs w:val="18"/>
                              </w:rPr>
                              <w:t xml:space="preserve">vec3 diffuse = light.diffuse * diff * </w:t>
                            </w:r>
                            <w:r w:rsidRPr="00E81065">
                              <w:rPr>
                                <w:rFonts w:ascii="Consolas" w:hAnsi="Consolas" w:cs="Consolas"/>
                                <w:color w:val="0000FF"/>
                                <w:sz w:val="18"/>
                                <w:szCs w:val="18"/>
                              </w:rPr>
                              <w:t>texture</w:t>
                            </w:r>
                            <w:r w:rsidRPr="00E81065">
                              <w:rPr>
                                <w:rFonts w:ascii="Consolas" w:hAnsi="Consolas" w:cs="Consolas"/>
                                <w:color w:val="000000"/>
                                <w:sz w:val="18"/>
                                <w:szCs w:val="18"/>
                              </w:rPr>
                              <w:t>(mat.diffuse_map, texCoord).</w:t>
                            </w:r>
                            <w:proofErr w:type="gramStart"/>
                            <w:r w:rsidRPr="00E81065">
                              <w:rPr>
                                <w:rFonts w:ascii="Consolas" w:hAnsi="Consolas" w:cs="Consolas"/>
                                <w:color w:val="000000"/>
                                <w:sz w:val="18"/>
                                <w:szCs w:val="18"/>
                              </w:rPr>
                              <w:t>rgb;</w:t>
                            </w:r>
                            <w:proofErr w:type="gramEnd"/>
                          </w:p>
                        </w:txbxContent>
                      </wps:txbx>
                      <wps:bodyPr rot="0" vert="horz" wrap="square" lIns="91440" tIns="45720" rIns="91440" bIns="45720" anchor="t" anchorCtr="0">
                        <a:spAutoFit/>
                      </wps:bodyPr>
                    </wps:wsp>
                  </a:graphicData>
                </a:graphic>
              </wp:inline>
            </w:drawing>
          </mc:Choice>
          <mc:Fallback>
            <w:pict>
              <v:shape w14:anchorId="0D068A9F" id="_x0000_s1083"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8/ZNw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i7pYhUECpJUUD+jKBZG0+Mj&#10;xU0L9hclPRq+pO7nkVlBifqkUdh1Np+HFxIP88UKVSD2OlNdZ5jmCIV8UjJudz6+qki5uUMD7GWU&#10;5qWTqWc0ciRxenThpVyf41cvv4btb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CJTz9k3AgAAYgQAAA4AAAAAAAAAAAAA&#10;AAAALgIAAGRycy9lMm9Eb2MueG1sUEsBAi0AFAAGAAgAAAAhALArkyndAAAABQEAAA8AAAAAAAAA&#10;AAAAAAAAkQQAAGRycy9kb3ducmV2LnhtbFBLBQYAAAAABAAEAPMAAACbBQAAAAA=&#10;" fillcolor="#d5dce4 [671]">
                <v:textbox style="mso-fit-shape-to-text:t">
                  <w:txbxContent>
                    <w:p w14:paraId="300717D9" w14:textId="4B54B057" w:rsidR="00046CFA" w:rsidRPr="00E81065" w:rsidRDefault="00046CFA" w:rsidP="00FF55F7">
                      <w:pPr>
                        <w:autoSpaceDE w:val="0"/>
                        <w:autoSpaceDN w:val="0"/>
                        <w:adjustRightInd w:val="0"/>
                        <w:spacing w:after="0" w:line="240" w:lineRule="auto"/>
                        <w:rPr>
                          <w:rFonts w:ascii="Consolas" w:hAnsi="Consolas" w:cs="Consolas"/>
                          <w:color w:val="000000"/>
                          <w:sz w:val="18"/>
                          <w:szCs w:val="18"/>
                        </w:rPr>
                      </w:pPr>
                      <w:r w:rsidRPr="00E81065">
                        <w:rPr>
                          <w:rFonts w:ascii="Consolas" w:hAnsi="Consolas" w:cs="Consolas"/>
                          <w:color w:val="008000"/>
                          <w:sz w:val="18"/>
                          <w:szCs w:val="18"/>
                        </w:rPr>
                        <w:t xml:space="preserve">// ambient color </w:t>
                      </w:r>
                    </w:p>
                    <w:p w14:paraId="1B2AAD63" w14:textId="7B554D36" w:rsidR="00046CFA" w:rsidRPr="00E81065" w:rsidRDefault="00046CFA" w:rsidP="00FF55F7">
                      <w:pPr>
                        <w:autoSpaceDE w:val="0"/>
                        <w:autoSpaceDN w:val="0"/>
                        <w:adjustRightInd w:val="0"/>
                        <w:spacing w:after="0" w:line="240" w:lineRule="auto"/>
                        <w:rPr>
                          <w:rFonts w:ascii="Consolas" w:hAnsi="Consolas" w:cs="Consolas"/>
                          <w:color w:val="000000"/>
                          <w:sz w:val="18"/>
                          <w:szCs w:val="18"/>
                        </w:rPr>
                      </w:pPr>
                      <w:r w:rsidRPr="00E81065">
                        <w:rPr>
                          <w:rFonts w:ascii="Consolas" w:hAnsi="Consolas" w:cs="Consolas"/>
                          <w:color w:val="000000"/>
                          <w:sz w:val="18"/>
                          <w:szCs w:val="18"/>
                        </w:rPr>
                        <w:t xml:space="preserve">vec3 ambient = light.ambient * </w:t>
                      </w:r>
                      <w:r w:rsidRPr="00E81065">
                        <w:rPr>
                          <w:rFonts w:ascii="Consolas" w:hAnsi="Consolas" w:cs="Consolas"/>
                          <w:color w:val="0000FF"/>
                          <w:sz w:val="18"/>
                          <w:szCs w:val="18"/>
                        </w:rPr>
                        <w:t>texture</w:t>
                      </w:r>
                      <w:r w:rsidRPr="00E81065">
                        <w:rPr>
                          <w:rFonts w:ascii="Consolas" w:hAnsi="Consolas" w:cs="Consolas"/>
                          <w:color w:val="000000"/>
                          <w:sz w:val="18"/>
                          <w:szCs w:val="18"/>
                        </w:rPr>
                        <w:t>(mat.diffuse_map, texCoord).</w:t>
                      </w:r>
                      <w:proofErr w:type="gramStart"/>
                      <w:r w:rsidRPr="00E81065">
                        <w:rPr>
                          <w:rFonts w:ascii="Consolas" w:hAnsi="Consolas" w:cs="Consolas"/>
                          <w:color w:val="000000"/>
                          <w:sz w:val="18"/>
                          <w:szCs w:val="18"/>
                        </w:rPr>
                        <w:t>rgb;</w:t>
                      </w:r>
                      <w:proofErr w:type="gramEnd"/>
                    </w:p>
                    <w:p w14:paraId="21481AFE" w14:textId="58D88475" w:rsidR="00046CFA" w:rsidRPr="00E81065" w:rsidRDefault="00046CFA" w:rsidP="00FF55F7">
                      <w:pPr>
                        <w:autoSpaceDE w:val="0"/>
                        <w:autoSpaceDN w:val="0"/>
                        <w:adjustRightInd w:val="0"/>
                        <w:spacing w:after="0" w:line="240" w:lineRule="auto"/>
                        <w:rPr>
                          <w:rFonts w:ascii="Consolas" w:hAnsi="Consolas" w:cs="Consolas"/>
                          <w:color w:val="000000"/>
                          <w:sz w:val="18"/>
                          <w:szCs w:val="18"/>
                        </w:rPr>
                      </w:pPr>
                      <w:r w:rsidRPr="00E81065">
                        <w:rPr>
                          <w:rFonts w:ascii="Consolas" w:hAnsi="Consolas" w:cs="Consolas"/>
                          <w:color w:val="008000"/>
                          <w:sz w:val="18"/>
                          <w:szCs w:val="18"/>
                        </w:rPr>
                        <w:t>// diffusion color</w:t>
                      </w:r>
                    </w:p>
                    <w:p w14:paraId="314AF888" w14:textId="77D8EE0D" w:rsidR="00046CFA" w:rsidRPr="00E81065" w:rsidRDefault="00046CFA" w:rsidP="00E81065">
                      <w:pPr>
                        <w:autoSpaceDE w:val="0"/>
                        <w:autoSpaceDN w:val="0"/>
                        <w:adjustRightInd w:val="0"/>
                        <w:spacing w:after="0" w:line="240" w:lineRule="auto"/>
                        <w:rPr>
                          <w:rFonts w:ascii="Consolas" w:hAnsi="Consolas" w:cs="Consolas"/>
                          <w:color w:val="000000"/>
                          <w:sz w:val="18"/>
                          <w:szCs w:val="18"/>
                        </w:rPr>
                      </w:pPr>
                      <w:r w:rsidRPr="00E81065">
                        <w:rPr>
                          <w:rFonts w:ascii="Consolas" w:hAnsi="Consolas" w:cs="Consolas"/>
                          <w:color w:val="000000"/>
                          <w:sz w:val="18"/>
                          <w:szCs w:val="18"/>
                        </w:rPr>
                        <w:t xml:space="preserve">vec3 diffuse = light.diffuse * diff * </w:t>
                      </w:r>
                      <w:r w:rsidRPr="00E81065">
                        <w:rPr>
                          <w:rFonts w:ascii="Consolas" w:hAnsi="Consolas" w:cs="Consolas"/>
                          <w:color w:val="0000FF"/>
                          <w:sz w:val="18"/>
                          <w:szCs w:val="18"/>
                        </w:rPr>
                        <w:t>texture</w:t>
                      </w:r>
                      <w:r w:rsidRPr="00E81065">
                        <w:rPr>
                          <w:rFonts w:ascii="Consolas" w:hAnsi="Consolas" w:cs="Consolas"/>
                          <w:color w:val="000000"/>
                          <w:sz w:val="18"/>
                          <w:szCs w:val="18"/>
                        </w:rPr>
                        <w:t>(mat.diffuse_map, texCoord).</w:t>
                      </w:r>
                      <w:proofErr w:type="gramStart"/>
                      <w:r w:rsidRPr="00E81065">
                        <w:rPr>
                          <w:rFonts w:ascii="Consolas" w:hAnsi="Consolas" w:cs="Consolas"/>
                          <w:color w:val="000000"/>
                          <w:sz w:val="18"/>
                          <w:szCs w:val="18"/>
                        </w:rPr>
                        <w:t>rgb;</w:t>
                      </w:r>
                      <w:proofErr w:type="gramEnd"/>
                    </w:p>
                  </w:txbxContent>
                </v:textbox>
                <w10:anchorlock/>
              </v:shape>
            </w:pict>
          </mc:Fallback>
        </mc:AlternateContent>
      </w:r>
    </w:p>
    <w:p w14:paraId="32771253" w14:textId="01B21BEA" w:rsidR="00486D30" w:rsidRDefault="00486D30" w:rsidP="00D46D87"/>
    <w:p w14:paraId="01991785" w14:textId="40C8FD14" w:rsidR="00D060B0" w:rsidRDefault="00540425" w:rsidP="00D060B0">
      <w:pPr>
        <w:pStyle w:val="Heading4"/>
      </w:pPr>
      <w:r>
        <w:t>Specular reflections</w:t>
      </w:r>
    </w:p>
    <w:p w14:paraId="79A1C22D" w14:textId="359BDCC2" w:rsidR="00540425" w:rsidRDefault="00103C60" w:rsidP="00540425">
      <w:r>
        <w:t xml:space="preserve">The use </w:t>
      </w:r>
      <w:r w:rsidR="00396BBC">
        <w:t>of textures adds to the realism of the scene</w:t>
      </w:r>
      <w:r w:rsidR="008554A3">
        <w:t>,</w:t>
      </w:r>
      <w:r w:rsidR="00396BBC">
        <w:t xml:space="preserve"> but it also ra</w:t>
      </w:r>
      <w:r w:rsidR="00D76B5A">
        <w:t xml:space="preserve">ises a new problem. </w:t>
      </w:r>
      <w:r w:rsidR="00D70D7E">
        <w:t xml:space="preserve">The light is not reflected </w:t>
      </w:r>
      <w:r w:rsidR="003753ED">
        <w:t xml:space="preserve">uniformly on the surface of the object. </w:t>
      </w:r>
      <w:r w:rsidR="003C6AA6">
        <w:t xml:space="preserve">The object may have materials that </w:t>
      </w:r>
      <w:r w:rsidR="00E1488A">
        <w:t xml:space="preserve">do not behave the same under the light. </w:t>
      </w:r>
      <w:r w:rsidR="00D05D94">
        <w:t xml:space="preserve">Take the earth for example, the water of the oceans reflects the </w:t>
      </w:r>
      <w:r w:rsidR="00267156">
        <w:t>light more than the land.</w:t>
      </w:r>
    </w:p>
    <w:p w14:paraId="1A0B6D1B" w14:textId="3770CA88" w:rsidR="00267156" w:rsidRDefault="00901A2D" w:rsidP="00540425">
      <w:r>
        <w:t xml:space="preserve">To achieve </w:t>
      </w:r>
      <w:r w:rsidR="007E1AC5">
        <w:t xml:space="preserve">this kind of lighting we need </w:t>
      </w:r>
      <w:r w:rsidR="00C630E1">
        <w:t>to pass a per fragment information to the shader</w:t>
      </w:r>
      <w:r w:rsidR="0029082B">
        <w:t xml:space="preserve">. This is done using the same technique as the texture map. </w:t>
      </w:r>
      <w:r w:rsidR="00505BA5">
        <w:t xml:space="preserve">We create an image like </w:t>
      </w:r>
      <w:r w:rsidR="00A22673">
        <w:t xml:space="preserve">the texture image, only this time we </w:t>
      </w:r>
      <w:r w:rsidR="0041360A">
        <w:t>are interested in the amount of shine each fragment will receive.</w:t>
      </w:r>
      <w:r w:rsidR="00A9239D">
        <w:t xml:space="preserve"> In the case of our hypothetical example of earth</w:t>
      </w:r>
      <w:r w:rsidR="00027C8C">
        <w:t xml:space="preserve">, we paint the oceans white and the land black, </w:t>
      </w:r>
      <w:r w:rsidR="00772C49">
        <w:t xml:space="preserve">to define maximum shine </w:t>
      </w:r>
      <w:r w:rsidR="0097379A">
        <w:t>for the water and no shine for the land.</w:t>
      </w:r>
    </w:p>
    <w:p w14:paraId="7D1684E4" w14:textId="0EC1A029" w:rsidR="008554A3" w:rsidRDefault="005006FC" w:rsidP="00540425">
      <w:r>
        <w:t xml:space="preserve">Now we add one more </w:t>
      </w:r>
      <w:r>
        <w:rPr>
          <w:i/>
          <w:iCs/>
        </w:rPr>
        <w:t>sampler2D</w:t>
      </w:r>
      <w:r>
        <w:t xml:space="preserve"> texture to our material</w:t>
      </w:r>
      <w:r w:rsidR="00822455">
        <w:t xml:space="preserve">. </w:t>
      </w:r>
      <w:r w:rsidR="002A11AE">
        <w:t xml:space="preserve">This means that </w:t>
      </w:r>
      <w:r w:rsidR="001375BA">
        <w:t xml:space="preserve">our material will activate and bind two </w:t>
      </w:r>
      <w:r w:rsidR="007E5879">
        <w:t xml:space="preserve">texture buffers in OpenGL, one for the texture itself, and one for the </w:t>
      </w:r>
      <w:r w:rsidR="003269B3">
        <w:t>specula map.</w:t>
      </w:r>
    </w:p>
    <w:p w14:paraId="3529F693" w14:textId="71CF5EFC" w:rsidR="00150853" w:rsidRDefault="00150853" w:rsidP="00540425">
      <w:r>
        <w:t xml:space="preserve">The complete code in the material class </w:t>
      </w:r>
      <w:r w:rsidR="006E35B8">
        <w:t xml:space="preserve">that sets both the diffuse and specular </w:t>
      </w:r>
      <w:r w:rsidR="001A1DD7">
        <w:t xml:space="preserve">maps </w:t>
      </w:r>
      <w:r w:rsidR="006E35B8">
        <w:t>is like this</w:t>
      </w:r>
      <w:r w:rsidR="001A1DD7">
        <w:t>:</w:t>
      </w:r>
    </w:p>
    <w:p w14:paraId="3B7BDB5D" w14:textId="3D8D7B7D" w:rsidR="001A1DD7" w:rsidRDefault="001A1DD7" w:rsidP="00540425">
      <w:r>
        <w:rPr>
          <w:noProof/>
        </w:rPr>
        <mc:AlternateContent>
          <mc:Choice Requires="wps">
            <w:drawing>
              <wp:inline distT="0" distB="0" distL="0" distR="0" wp14:anchorId="32D9BE2A" wp14:editId="6CDBB77A">
                <wp:extent cx="6170295" cy="1404620"/>
                <wp:effectExtent l="0" t="0" r="20955" b="27305"/>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993E4A7" w14:textId="00D7128B"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FF"/>
                                <w:sz w:val="18"/>
                                <w:szCs w:val="18"/>
                              </w:rPr>
                              <w:t>if</w:t>
                            </w:r>
                            <w:r w:rsidRPr="00134A40">
                              <w:rPr>
                                <w:rFonts w:ascii="Consolas" w:hAnsi="Consolas" w:cs="Consolas"/>
                                <w:color w:val="000000"/>
                                <w:sz w:val="18"/>
                                <w:szCs w:val="18"/>
                              </w:rPr>
                              <w:t xml:space="preserve"> (diffuse_index &gt;= 0)</w:t>
                            </w:r>
                          </w:p>
                          <w:p w14:paraId="19B7C885"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w:t>
                            </w:r>
                          </w:p>
                          <w:p w14:paraId="3A94455F"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w:t>
                            </w:r>
                            <w:r w:rsidRPr="00134A40">
                              <w:rPr>
                                <w:rFonts w:ascii="Consolas" w:hAnsi="Consolas" w:cs="Consolas"/>
                                <w:color w:val="808080"/>
                                <w:sz w:val="18"/>
                                <w:szCs w:val="18"/>
                              </w:rPr>
                              <w:t>shdr</w:t>
                            </w:r>
                            <w:r w:rsidRPr="00134A40">
                              <w:rPr>
                                <w:rFonts w:ascii="Consolas" w:hAnsi="Consolas" w:cs="Consolas"/>
                                <w:color w:val="000000"/>
                                <w:sz w:val="18"/>
                                <w:szCs w:val="18"/>
                              </w:rPr>
                              <w:t>-&gt;set_int(</w:t>
                            </w:r>
                            <w:r w:rsidRPr="00134A40">
                              <w:rPr>
                                <w:rFonts w:ascii="Consolas" w:hAnsi="Consolas" w:cs="Consolas"/>
                                <w:color w:val="A31515"/>
                                <w:sz w:val="18"/>
                                <w:szCs w:val="18"/>
                              </w:rPr>
                              <w:t>"mat.diffuse_map"</w:t>
                            </w:r>
                            <w:r w:rsidRPr="00134A40">
                              <w:rPr>
                                <w:rFonts w:ascii="Consolas" w:hAnsi="Consolas" w:cs="Consolas"/>
                                <w:color w:val="000000"/>
                                <w:sz w:val="18"/>
                                <w:szCs w:val="18"/>
                              </w:rPr>
                              <w:t xml:space="preserve">, diffuse_index); </w:t>
                            </w:r>
                            <w:r w:rsidRPr="00134A40">
                              <w:rPr>
                                <w:rFonts w:ascii="Consolas" w:hAnsi="Consolas" w:cs="Consolas"/>
                                <w:color w:val="008000"/>
                                <w:sz w:val="18"/>
                                <w:szCs w:val="18"/>
                              </w:rPr>
                              <w:t>// GL_TEXTURE0=0...</w:t>
                            </w:r>
                          </w:p>
                          <w:p w14:paraId="65362A0C"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w:t>
                            </w:r>
                            <w:r w:rsidRPr="00134A40">
                              <w:rPr>
                                <w:rFonts w:ascii="Consolas" w:hAnsi="Consolas" w:cs="Consolas"/>
                                <w:color w:val="6F008A"/>
                                <w:sz w:val="18"/>
                                <w:szCs w:val="18"/>
                              </w:rPr>
                              <w:t>glActiveTexture</w:t>
                            </w:r>
                            <w:r w:rsidRPr="00134A40">
                              <w:rPr>
                                <w:rFonts w:ascii="Consolas" w:hAnsi="Consolas" w:cs="Consolas"/>
                                <w:color w:val="000000"/>
                                <w:sz w:val="18"/>
                                <w:szCs w:val="18"/>
                              </w:rPr>
                              <w:t>(</w:t>
                            </w:r>
                            <w:r w:rsidRPr="00134A40">
                              <w:rPr>
                                <w:rFonts w:ascii="Consolas" w:hAnsi="Consolas" w:cs="Consolas"/>
                                <w:color w:val="6F008A"/>
                                <w:sz w:val="18"/>
                                <w:szCs w:val="18"/>
                              </w:rPr>
                              <w:t>GL_TEXTURE0</w:t>
                            </w:r>
                            <w:r w:rsidRPr="00134A40">
                              <w:rPr>
                                <w:rFonts w:ascii="Consolas" w:hAnsi="Consolas" w:cs="Consolas"/>
                                <w:color w:val="000000"/>
                                <w:sz w:val="18"/>
                                <w:szCs w:val="18"/>
                              </w:rPr>
                              <w:t xml:space="preserve"> + diffuse_index</w:t>
                            </w:r>
                            <w:proofErr w:type="gramStart"/>
                            <w:r w:rsidRPr="00134A40">
                              <w:rPr>
                                <w:rFonts w:ascii="Consolas" w:hAnsi="Consolas" w:cs="Consolas"/>
                                <w:color w:val="000000"/>
                                <w:sz w:val="18"/>
                                <w:szCs w:val="18"/>
                              </w:rPr>
                              <w:t>);</w:t>
                            </w:r>
                            <w:proofErr w:type="gramEnd"/>
                          </w:p>
                          <w:p w14:paraId="69F7F4B6"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glBindTexture(</w:t>
                            </w:r>
                            <w:r w:rsidRPr="00134A40">
                              <w:rPr>
                                <w:rFonts w:ascii="Consolas" w:hAnsi="Consolas" w:cs="Consolas"/>
                                <w:color w:val="6F008A"/>
                                <w:sz w:val="18"/>
                                <w:szCs w:val="18"/>
                              </w:rPr>
                              <w:t>GL_TEXTURE_2D</w:t>
                            </w:r>
                            <w:r w:rsidRPr="00134A40">
                              <w:rPr>
                                <w:rFonts w:ascii="Consolas" w:hAnsi="Consolas" w:cs="Consolas"/>
                                <w:color w:val="000000"/>
                                <w:sz w:val="18"/>
                                <w:szCs w:val="18"/>
                              </w:rPr>
                              <w:t>, diffuse_map</w:t>
                            </w:r>
                            <w:proofErr w:type="gramStart"/>
                            <w:r w:rsidRPr="00134A40">
                              <w:rPr>
                                <w:rFonts w:ascii="Consolas" w:hAnsi="Consolas" w:cs="Consolas"/>
                                <w:color w:val="000000"/>
                                <w:sz w:val="18"/>
                                <w:szCs w:val="18"/>
                              </w:rPr>
                              <w:t>);</w:t>
                            </w:r>
                            <w:proofErr w:type="gramEnd"/>
                          </w:p>
                          <w:p w14:paraId="6873C89A"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w:t>
                            </w:r>
                          </w:p>
                          <w:p w14:paraId="3CE397A8"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FF"/>
                                <w:sz w:val="18"/>
                                <w:szCs w:val="18"/>
                              </w:rPr>
                              <w:t>if</w:t>
                            </w:r>
                            <w:r w:rsidRPr="00134A40">
                              <w:rPr>
                                <w:rFonts w:ascii="Consolas" w:hAnsi="Consolas" w:cs="Consolas"/>
                                <w:color w:val="000000"/>
                                <w:sz w:val="18"/>
                                <w:szCs w:val="18"/>
                              </w:rPr>
                              <w:t xml:space="preserve"> (specular_index &gt;= 0)</w:t>
                            </w:r>
                          </w:p>
                          <w:p w14:paraId="023DEE76"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w:t>
                            </w:r>
                          </w:p>
                          <w:p w14:paraId="1CF1E3F6"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w:t>
                            </w:r>
                            <w:r w:rsidRPr="00134A40">
                              <w:rPr>
                                <w:rFonts w:ascii="Consolas" w:hAnsi="Consolas" w:cs="Consolas"/>
                                <w:color w:val="808080"/>
                                <w:sz w:val="18"/>
                                <w:szCs w:val="18"/>
                              </w:rPr>
                              <w:t>shdr</w:t>
                            </w:r>
                            <w:r w:rsidRPr="00134A40">
                              <w:rPr>
                                <w:rFonts w:ascii="Consolas" w:hAnsi="Consolas" w:cs="Consolas"/>
                                <w:color w:val="000000"/>
                                <w:sz w:val="18"/>
                                <w:szCs w:val="18"/>
                              </w:rPr>
                              <w:t>-&gt;set_int(</w:t>
                            </w:r>
                            <w:r w:rsidRPr="00134A40">
                              <w:rPr>
                                <w:rFonts w:ascii="Consolas" w:hAnsi="Consolas" w:cs="Consolas"/>
                                <w:color w:val="A31515"/>
                                <w:sz w:val="18"/>
                                <w:szCs w:val="18"/>
                              </w:rPr>
                              <w:t>"mat.specular_map"</w:t>
                            </w:r>
                            <w:r w:rsidRPr="00134A40">
                              <w:rPr>
                                <w:rFonts w:ascii="Consolas" w:hAnsi="Consolas" w:cs="Consolas"/>
                                <w:color w:val="000000"/>
                                <w:sz w:val="18"/>
                                <w:szCs w:val="18"/>
                              </w:rPr>
                              <w:t xml:space="preserve">, specular_index); </w:t>
                            </w:r>
                            <w:r w:rsidRPr="00134A40">
                              <w:rPr>
                                <w:rFonts w:ascii="Consolas" w:hAnsi="Consolas" w:cs="Consolas"/>
                                <w:color w:val="008000"/>
                                <w:sz w:val="18"/>
                                <w:szCs w:val="18"/>
                              </w:rPr>
                              <w:t>// GL_TEXTURE0=0...</w:t>
                            </w:r>
                          </w:p>
                          <w:p w14:paraId="06C3059A"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w:t>
                            </w:r>
                            <w:r w:rsidRPr="00134A40">
                              <w:rPr>
                                <w:rFonts w:ascii="Consolas" w:hAnsi="Consolas" w:cs="Consolas"/>
                                <w:color w:val="6F008A"/>
                                <w:sz w:val="18"/>
                                <w:szCs w:val="18"/>
                              </w:rPr>
                              <w:t>glActiveTexture</w:t>
                            </w:r>
                            <w:r w:rsidRPr="00134A40">
                              <w:rPr>
                                <w:rFonts w:ascii="Consolas" w:hAnsi="Consolas" w:cs="Consolas"/>
                                <w:color w:val="000000"/>
                                <w:sz w:val="18"/>
                                <w:szCs w:val="18"/>
                              </w:rPr>
                              <w:t>(</w:t>
                            </w:r>
                            <w:r w:rsidRPr="00134A40">
                              <w:rPr>
                                <w:rFonts w:ascii="Consolas" w:hAnsi="Consolas" w:cs="Consolas"/>
                                <w:color w:val="6F008A"/>
                                <w:sz w:val="18"/>
                                <w:szCs w:val="18"/>
                              </w:rPr>
                              <w:t>GL_TEXTURE0</w:t>
                            </w:r>
                            <w:r w:rsidRPr="00134A40">
                              <w:rPr>
                                <w:rFonts w:ascii="Consolas" w:hAnsi="Consolas" w:cs="Consolas"/>
                                <w:color w:val="000000"/>
                                <w:sz w:val="18"/>
                                <w:szCs w:val="18"/>
                              </w:rPr>
                              <w:t xml:space="preserve"> + specular_index</w:t>
                            </w:r>
                            <w:proofErr w:type="gramStart"/>
                            <w:r w:rsidRPr="00134A40">
                              <w:rPr>
                                <w:rFonts w:ascii="Consolas" w:hAnsi="Consolas" w:cs="Consolas"/>
                                <w:color w:val="000000"/>
                                <w:sz w:val="18"/>
                                <w:szCs w:val="18"/>
                              </w:rPr>
                              <w:t>);</w:t>
                            </w:r>
                            <w:proofErr w:type="gramEnd"/>
                          </w:p>
                          <w:p w14:paraId="02BA9607"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glBindTexture(</w:t>
                            </w:r>
                            <w:r w:rsidRPr="00134A40">
                              <w:rPr>
                                <w:rFonts w:ascii="Consolas" w:hAnsi="Consolas" w:cs="Consolas"/>
                                <w:color w:val="6F008A"/>
                                <w:sz w:val="18"/>
                                <w:szCs w:val="18"/>
                              </w:rPr>
                              <w:t>GL_TEXTURE_2D</w:t>
                            </w:r>
                            <w:r w:rsidRPr="00134A40">
                              <w:rPr>
                                <w:rFonts w:ascii="Consolas" w:hAnsi="Consolas" w:cs="Consolas"/>
                                <w:color w:val="000000"/>
                                <w:sz w:val="18"/>
                                <w:szCs w:val="18"/>
                              </w:rPr>
                              <w:t>, specular_map</w:t>
                            </w:r>
                            <w:proofErr w:type="gramStart"/>
                            <w:r w:rsidRPr="00134A40">
                              <w:rPr>
                                <w:rFonts w:ascii="Consolas" w:hAnsi="Consolas" w:cs="Consolas"/>
                                <w:color w:val="000000"/>
                                <w:sz w:val="18"/>
                                <w:szCs w:val="18"/>
                              </w:rPr>
                              <w:t>);</w:t>
                            </w:r>
                            <w:proofErr w:type="gramEnd"/>
                          </w:p>
                          <w:p w14:paraId="48311E06" w14:textId="264EA6EF"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32D9BE2A" id="_x0000_s1084"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pNw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xW0QKEhSQX1CUSyMpsdH&#10;ipsW7C9KejR8Sd3PA7OCEvVJo7CrbD4PLyQe5osbVIHY60x1nWGaIxTyScm43fr4qiLl5h4NsJNR&#10;mpdOpp7RyJHE6dGFl3J9jl+9/Bo2vwE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Ev55Kk3AgAAYgQAAA4AAAAAAAAAAAAA&#10;AAAALgIAAGRycy9lMm9Eb2MueG1sUEsBAi0AFAAGAAgAAAAhALArkyndAAAABQEAAA8AAAAAAAAA&#10;AAAAAAAAkQQAAGRycy9kb3ducmV2LnhtbFBLBQYAAAAABAAEAPMAAACbBQAAAAA=&#10;" fillcolor="#d5dce4 [671]">
                <v:textbox style="mso-fit-shape-to-text:t">
                  <w:txbxContent>
                    <w:p w14:paraId="5993E4A7" w14:textId="00D7128B"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FF"/>
                          <w:sz w:val="18"/>
                          <w:szCs w:val="18"/>
                        </w:rPr>
                        <w:t>if</w:t>
                      </w:r>
                      <w:r w:rsidRPr="00134A40">
                        <w:rPr>
                          <w:rFonts w:ascii="Consolas" w:hAnsi="Consolas" w:cs="Consolas"/>
                          <w:color w:val="000000"/>
                          <w:sz w:val="18"/>
                          <w:szCs w:val="18"/>
                        </w:rPr>
                        <w:t xml:space="preserve"> (diffuse_index &gt;= 0)</w:t>
                      </w:r>
                    </w:p>
                    <w:p w14:paraId="19B7C885"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w:t>
                      </w:r>
                    </w:p>
                    <w:p w14:paraId="3A94455F"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w:t>
                      </w:r>
                      <w:r w:rsidRPr="00134A40">
                        <w:rPr>
                          <w:rFonts w:ascii="Consolas" w:hAnsi="Consolas" w:cs="Consolas"/>
                          <w:color w:val="808080"/>
                          <w:sz w:val="18"/>
                          <w:szCs w:val="18"/>
                        </w:rPr>
                        <w:t>shdr</w:t>
                      </w:r>
                      <w:r w:rsidRPr="00134A40">
                        <w:rPr>
                          <w:rFonts w:ascii="Consolas" w:hAnsi="Consolas" w:cs="Consolas"/>
                          <w:color w:val="000000"/>
                          <w:sz w:val="18"/>
                          <w:szCs w:val="18"/>
                        </w:rPr>
                        <w:t>-&gt;set_int(</w:t>
                      </w:r>
                      <w:r w:rsidRPr="00134A40">
                        <w:rPr>
                          <w:rFonts w:ascii="Consolas" w:hAnsi="Consolas" w:cs="Consolas"/>
                          <w:color w:val="A31515"/>
                          <w:sz w:val="18"/>
                          <w:szCs w:val="18"/>
                        </w:rPr>
                        <w:t>"mat.diffuse_map"</w:t>
                      </w:r>
                      <w:r w:rsidRPr="00134A40">
                        <w:rPr>
                          <w:rFonts w:ascii="Consolas" w:hAnsi="Consolas" w:cs="Consolas"/>
                          <w:color w:val="000000"/>
                          <w:sz w:val="18"/>
                          <w:szCs w:val="18"/>
                        </w:rPr>
                        <w:t xml:space="preserve">, diffuse_index); </w:t>
                      </w:r>
                      <w:r w:rsidRPr="00134A40">
                        <w:rPr>
                          <w:rFonts w:ascii="Consolas" w:hAnsi="Consolas" w:cs="Consolas"/>
                          <w:color w:val="008000"/>
                          <w:sz w:val="18"/>
                          <w:szCs w:val="18"/>
                        </w:rPr>
                        <w:t>// GL_TEXTURE0=0...</w:t>
                      </w:r>
                    </w:p>
                    <w:p w14:paraId="65362A0C"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w:t>
                      </w:r>
                      <w:r w:rsidRPr="00134A40">
                        <w:rPr>
                          <w:rFonts w:ascii="Consolas" w:hAnsi="Consolas" w:cs="Consolas"/>
                          <w:color w:val="6F008A"/>
                          <w:sz w:val="18"/>
                          <w:szCs w:val="18"/>
                        </w:rPr>
                        <w:t>glActiveTexture</w:t>
                      </w:r>
                      <w:r w:rsidRPr="00134A40">
                        <w:rPr>
                          <w:rFonts w:ascii="Consolas" w:hAnsi="Consolas" w:cs="Consolas"/>
                          <w:color w:val="000000"/>
                          <w:sz w:val="18"/>
                          <w:szCs w:val="18"/>
                        </w:rPr>
                        <w:t>(</w:t>
                      </w:r>
                      <w:r w:rsidRPr="00134A40">
                        <w:rPr>
                          <w:rFonts w:ascii="Consolas" w:hAnsi="Consolas" w:cs="Consolas"/>
                          <w:color w:val="6F008A"/>
                          <w:sz w:val="18"/>
                          <w:szCs w:val="18"/>
                        </w:rPr>
                        <w:t>GL_TEXTURE0</w:t>
                      </w:r>
                      <w:r w:rsidRPr="00134A40">
                        <w:rPr>
                          <w:rFonts w:ascii="Consolas" w:hAnsi="Consolas" w:cs="Consolas"/>
                          <w:color w:val="000000"/>
                          <w:sz w:val="18"/>
                          <w:szCs w:val="18"/>
                        </w:rPr>
                        <w:t xml:space="preserve"> + diffuse_index</w:t>
                      </w:r>
                      <w:proofErr w:type="gramStart"/>
                      <w:r w:rsidRPr="00134A40">
                        <w:rPr>
                          <w:rFonts w:ascii="Consolas" w:hAnsi="Consolas" w:cs="Consolas"/>
                          <w:color w:val="000000"/>
                          <w:sz w:val="18"/>
                          <w:szCs w:val="18"/>
                        </w:rPr>
                        <w:t>);</w:t>
                      </w:r>
                      <w:proofErr w:type="gramEnd"/>
                    </w:p>
                    <w:p w14:paraId="69F7F4B6"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glBindTexture(</w:t>
                      </w:r>
                      <w:r w:rsidRPr="00134A40">
                        <w:rPr>
                          <w:rFonts w:ascii="Consolas" w:hAnsi="Consolas" w:cs="Consolas"/>
                          <w:color w:val="6F008A"/>
                          <w:sz w:val="18"/>
                          <w:szCs w:val="18"/>
                        </w:rPr>
                        <w:t>GL_TEXTURE_2D</w:t>
                      </w:r>
                      <w:r w:rsidRPr="00134A40">
                        <w:rPr>
                          <w:rFonts w:ascii="Consolas" w:hAnsi="Consolas" w:cs="Consolas"/>
                          <w:color w:val="000000"/>
                          <w:sz w:val="18"/>
                          <w:szCs w:val="18"/>
                        </w:rPr>
                        <w:t>, diffuse_map</w:t>
                      </w:r>
                      <w:proofErr w:type="gramStart"/>
                      <w:r w:rsidRPr="00134A40">
                        <w:rPr>
                          <w:rFonts w:ascii="Consolas" w:hAnsi="Consolas" w:cs="Consolas"/>
                          <w:color w:val="000000"/>
                          <w:sz w:val="18"/>
                          <w:szCs w:val="18"/>
                        </w:rPr>
                        <w:t>);</w:t>
                      </w:r>
                      <w:proofErr w:type="gramEnd"/>
                    </w:p>
                    <w:p w14:paraId="6873C89A"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w:t>
                      </w:r>
                    </w:p>
                    <w:p w14:paraId="3CE397A8"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FF"/>
                          <w:sz w:val="18"/>
                          <w:szCs w:val="18"/>
                        </w:rPr>
                        <w:t>if</w:t>
                      </w:r>
                      <w:r w:rsidRPr="00134A40">
                        <w:rPr>
                          <w:rFonts w:ascii="Consolas" w:hAnsi="Consolas" w:cs="Consolas"/>
                          <w:color w:val="000000"/>
                          <w:sz w:val="18"/>
                          <w:szCs w:val="18"/>
                        </w:rPr>
                        <w:t xml:space="preserve"> (specular_index &gt;= 0)</w:t>
                      </w:r>
                    </w:p>
                    <w:p w14:paraId="023DEE76"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w:t>
                      </w:r>
                    </w:p>
                    <w:p w14:paraId="1CF1E3F6"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w:t>
                      </w:r>
                      <w:r w:rsidRPr="00134A40">
                        <w:rPr>
                          <w:rFonts w:ascii="Consolas" w:hAnsi="Consolas" w:cs="Consolas"/>
                          <w:color w:val="808080"/>
                          <w:sz w:val="18"/>
                          <w:szCs w:val="18"/>
                        </w:rPr>
                        <w:t>shdr</w:t>
                      </w:r>
                      <w:r w:rsidRPr="00134A40">
                        <w:rPr>
                          <w:rFonts w:ascii="Consolas" w:hAnsi="Consolas" w:cs="Consolas"/>
                          <w:color w:val="000000"/>
                          <w:sz w:val="18"/>
                          <w:szCs w:val="18"/>
                        </w:rPr>
                        <w:t>-&gt;set_int(</w:t>
                      </w:r>
                      <w:r w:rsidRPr="00134A40">
                        <w:rPr>
                          <w:rFonts w:ascii="Consolas" w:hAnsi="Consolas" w:cs="Consolas"/>
                          <w:color w:val="A31515"/>
                          <w:sz w:val="18"/>
                          <w:szCs w:val="18"/>
                        </w:rPr>
                        <w:t>"mat.specular_map"</w:t>
                      </w:r>
                      <w:r w:rsidRPr="00134A40">
                        <w:rPr>
                          <w:rFonts w:ascii="Consolas" w:hAnsi="Consolas" w:cs="Consolas"/>
                          <w:color w:val="000000"/>
                          <w:sz w:val="18"/>
                          <w:szCs w:val="18"/>
                        </w:rPr>
                        <w:t xml:space="preserve">, specular_index); </w:t>
                      </w:r>
                      <w:r w:rsidRPr="00134A40">
                        <w:rPr>
                          <w:rFonts w:ascii="Consolas" w:hAnsi="Consolas" w:cs="Consolas"/>
                          <w:color w:val="008000"/>
                          <w:sz w:val="18"/>
                          <w:szCs w:val="18"/>
                        </w:rPr>
                        <w:t>// GL_TEXTURE0=0...</w:t>
                      </w:r>
                    </w:p>
                    <w:p w14:paraId="06C3059A"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w:t>
                      </w:r>
                      <w:r w:rsidRPr="00134A40">
                        <w:rPr>
                          <w:rFonts w:ascii="Consolas" w:hAnsi="Consolas" w:cs="Consolas"/>
                          <w:color w:val="6F008A"/>
                          <w:sz w:val="18"/>
                          <w:szCs w:val="18"/>
                        </w:rPr>
                        <w:t>glActiveTexture</w:t>
                      </w:r>
                      <w:r w:rsidRPr="00134A40">
                        <w:rPr>
                          <w:rFonts w:ascii="Consolas" w:hAnsi="Consolas" w:cs="Consolas"/>
                          <w:color w:val="000000"/>
                          <w:sz w:val="18"/>
                          <w:szCs w:val="18"/>
                        </w:rPr>
                        <w:t>(</w:t>
                      </w:r>
                      <w:r w:rsidRPr="00134A40">
                        <w:rPr>
                          <w:rFonts w:ascii="Consolas" w:hAnsi="Consolas" w:cs="Consolas"/>
                          <w:color w:val="6F008A"/>
                          <w:sz w:val="18"/>
                          <w:szCs w:val="18"/>
                        </w:rPr>
                        <w:t>GL_TEXTURE0</w:t>
                      </w:r>
                      <w:r w:rsidRPr="00134A40">
                        <w:rPr>
                          <w:rFonts w:ascii="Consolas" w:hAnsi="Consolas" w:cs="Consolas"/>
                          <w:color w:val="000000"/>
                          <w:sz w:val="18"/>
                          <w:szCs w:val="18"/>
                        </w:rPr>
                        <w:t xml:space="preserve"> + specular_index</w:t>
                      </w:r>
                      <w:proofErr w:type="gramStart"/>
                      <w:r w:rsidRPr="00134A40">
                        <w:rPr>
                          <w:rFonts w:ascii="Consolas" w:hAnsi="Consolas" w:cs="Consolas"/>
                          <w:color w:val="000000"/>
                          <w:sz w:val="18"/>
                          <w:szCs w:val="18"/>
                        </w:rPr>
                        <w:t>);</w:t>
                      </w:r>
                      <w:proofErr w:type="gramEnd"/>
                    </w:p>
                    <w:p w14:paraId="02BA9607" w14:textId="77777777"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 xml:space="preserve">    glBindTexture(</w:t>
                      </w:r>
                      <w:r w:rsidRPr="00134A40">
                        <w:rPr>
                          <w:rFonts w:ascii="Consolas" w:hAnsi="Consolas" w:cs="Consolas"/>
                          <w:color w:val="6F008A"/>
                          <w:sz w:val="18"/>
                          <w:szCs w:val="18"/>
                        </w:rPr>
                        <w:t>GL_TEXTURE_2D</w:t>
                      </w:r>
                      <w:r w:rsidRPr="00134A40">
                        <w:rPr>
                          <w:rFonts w:ascii="Consolas" w:hAnsi="Consolas" w:cs="Consolas"/>
                          <w:color w:val="000000"/>
                          <w:sz w:val="18"/>
                          <w:szCs w:val="18"/>
                        </w:rPr>
                        <w:t>, specular_map</w:t>
                      </w:r>
                      <w:proofErr w:type="gramStart"/>
                      <w:r w:rsidRPr="00134A40">
                        <w:rPr>
                          <w:rFonts w:ascii="Consolas" w:hAnsi="Consolas" w:cs="Consolas"/>
                          <w:color w:val="000000"/>
                          <w:sz w:val="18"/>
                          <w:szCs w:val="18"/>
                        </w:rPr>
                        <w:t>);</w:t>
                      </w:r>
                      <w:proofErr w:type="gramEnd"/>
                    </w:p>
                    <w:p w14:paraId="48311E06" w14:textId="264EA6EF" w:rsidR="00046CFA" w:rsidRPr="00134A40" w:rsidRDefault="00046CFA" w:rsidP="00134A40">
                      <w:pPr>
                        <w:autoSpaceDE w:val="0"/>
                        <w:autoSpaceDN w:val="0"/>
                        <w:adjustRightInd w:val="0"/>
                        <w:spacing w:after="0" w:line="240" w:lineRule="auto"/>
                        <w:rPr>
                          <w:rFonts w:ascii="Consolas" w:hAnsi="Consolas" w:cs="Consolas"/>
                          <w:color w:val="000000"/>
                          <w:sz w:val="18"/>
                          <w:szCs w:val="18"/>
                        </w:rPr>
                      </w:pPr>
                      <w:r w:rsidRPr="00134A40">
                        <w:rPr>
                          <w:rFonts w:ascii="Consolas" w:hAnsi="Consolas" w:cs="Consolas"/>
                          <w:color w:val="000000"/>
                          <w:sz w:val="18"/>
                          <w:szCs w:val="18"/>
                        </w:rPr>
                        <w:t>}</w:t>
                      </w:r>
                    </w:p>
                  </w:txbxContent>
                </v:textbox>
                <w10:anchorlock/>
              </v:shape>
            </w:pict>
          </mc:Fallback>
        </mc:AlternateContent>
      </w:r>
    </w:p>
    <w:p w14:paraId="77C7394E" w14:textId="5D834766" w:rsidR="00D3607C" w:rsidRDefault="00D3607C" w:rsidP="00540425">
      <w:r>
        <w:t xml:space="preserve">As you can see the code is </w:t>
      </w:r>
      <w:r w:rsidR="004D4F3B">
        <w:t>identical</w:t>
      </w:r>
      <w:r w:rsidR="003C188F">
        <w:t xml:space="preserve">. </w:t>
      </w:r>
      <w:r w:rsidR="009C4117">
        <w:t>Now in our program we set the material like this:</w:t>
      </w:r>
    </w:p>
    <w:p w14:paraId="5FE57986" w14:textId="098B0D40" w:rsidR="009C4117" w:rsidRDefault="00F256A3" w:rsidP="00540425">
      <w:r>
        <w:rPr>
          <w:noProof/>
        </w:rPr>
        <mc:AlternateContent>
          <mc:Choice Requires="wps">
            <w:drawing>
              <wp:inline distT="0" distB="0" distL="0" distR="0" wp14:anchorId="6CAB9EE8" wp14:editId="64422E73">
                <wp:extent cx="6170295" cy="1404620"/>
                <wp:effectExtent l="0" t="0" r="20955" b="1270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242A0272" w14:textId="54292D47" w:rsidR="00046CFA" w:rsidRPr="00F256A3" w:rsidRDefault="00046CFA" w:rsidP="00F256A3">
                            <w:pPr>
                              <w:autoSpaceDE w:val="0"/>
                              <w:autoSpaceDN w:val="0"/>
                              <w:adjustRightInd w:val="0"/>
                              <w:spacing w:after="0" w:line="240" w:lineRule="auto"/>
                              <w:rPr>
                                <w:rFonts w:ascii="Consolas" w:hAnsi="Consolas" w:cs="Consolas"/>
                                <w:color w:val="000000"/>
                                <w:sz w:val="18"/>
                                <w:szCs w:val="18"/>
                              </w:rPr>
                            </w:pPr>
                            <w:r w:rsidRPr="00F256A3">
                              <w:rPr>
                                <w:rFonts w:ascii="Consolas" w:hAnsi="Consolas" w:cs="Consolas"/>
                                <w:color w:val="000000"/>
                                <w:sz w:val="18"/>
                                <w:szCs w:val="18"/>
                              </w:rPr>
                              <w:t xml:space="preserve">m_mat5-&gt;set_diffuse(diffuse_texture, 0);  </w:t>
                            </w:r>
                            <w:r w:rsidRPr="00F256A3">
                              <w:rPr>
                                <w:rFonts w:ascii="Consolas" w:hAnsi="Consolas" w:cs="Consolas"/>
                                <w:color w:val="008000"/>
                                <w:sz w:val="18"/>
                                <w:szCs w:val="18"/>
                              </w:rPr>
                              <w:t>// use GL_TEXTURE0 for texture</w:t>
                            </w:r>
                          </w:p>
                          <w:p w14:paraId="6525D278" w14:textId="4928BD87" w:rsidR="00046CFA" w:rsidRPr="00F256A3" w:rsidRDefault="00046CFA" w:rsidP="00F256A3">
                            <w:pPr>
                              <w:autoSpaceDE w:val="0"/>
                              <w:autoSpaceDN w:val="0"/>
                              <w:adjustRightInd w:val="0"/>
                              <w:spacing w:after="0" w:line="240" w:lineRule="auto"/>
                              <w:rPr>
                                <w:rFonts w:ascii="Consolas" w:hAnsi="Consolas" w:cs="Consolas"/>
                                <w:color w:val="000000"/>
                                <w:sz w:val="18"/>
                                <w:szCs w:val="18"/>
                              </w:rPr>
                            </w:pPr>
                            <w:r w:rsidRPr="00F256A3">
                              <w:rPr>
                                <w:rFonts w:ascii="Consolas" w:hAnsi="Consolas" w:cs="Consolas"/>
                                <w:color w:val="000000"/>
                                <w:sz w:val="18"/>
                                <w:szCs w:val="18"/>
                              </w:rPr>
                              <w:t>m_mat5-&gt;set_specular(specular_texture, 1);</w:t>
                            </w:r>
                            <w:r w:rsidRPr="00F256A3">
                              <w:rPr>
                                <w:rFonts w:ascii="Consolas" w:hAnsi="Consolas" w:cs="Consolas"/>
                                <w:color w:val="008000"/>
                                <w:sz w:val="18"/>
                                <w:szCs w:val="18"/>
                              </w:rPr>
                              <w:t>// use GL_TEXTURE1 for specular</w:t>
                            </w:r>
                          </w:p>
                        </w:txbxContent>
                      </wps:txbx>
                      <wps:bodyPr rot="0" vert="horz" wrap="square" lIns="91440" tIns="45720" rIns="91440" bIns="45720" anchor="t" anchorCtr="0">
                        <a:spAutoFit/>
                      </wps:bodyPr>
                    </wps:wsp>
                  </a:graphicData>
                </a:graphic>
              </wp:inline>
            </w:drawing>
          </mc:Choice>
          <mc:Fallback>
            <w:pict>
              <v:shape w14:anchorId="6CAB9EE8" id="_x0000_s1085"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pfNw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F3SxSoIFCSpoD6hKBZG0+Mj&#10;xU0L9hclPRq+pO7ngVlBifqkUdhVNp+HFxIP88UNqkDsdaa6zjDNEQr5pGTcbn18VZFyc48G2Mko&#10;zUsnU89o5Eji9OjCS7k+x69efg2b3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JlOil83AgAAYgQAAA4AAAAAAAAAAAAA&#10;AAAALgIAAGRycy9lMm9Eb2MueG1sUEsBAi0AFAAGAAgAAAAhALArkyndAAAABQEAAA8AAAAAAAAA&#10;AAAAAAAAkQQAAGRycy9kb3ducmV2LnhtbFBLBQYAAAAABAAEAPMAAACbBQAAAAA=&#10;" fillcolor="#d5dce4 [671]">
                <v:textbox style="mso-fit-shape-to-text:t">
                  <w:txbxContent>
                    <w:p w14:paraId="242A0272" w14:textId="54292D47" w:rsidR="00046CFA" w:rsidRPr="00F256A3" w:rsidRDefault="00046CFA" w:rsidP="00F256A3">
                      <w:pPr>
                        <w:autoSpaceDE w:val="0"/>
                        <w:autoSpaceDN w:val="0"/>
                        <w:adjustRightInd w:val="0"/>
                        <w:spacing w:after="0" w:line="240" w:lineRule="auto"/>
                        <w:rPr>
                          <w:rFonts w:ascii="Consolas" w:hAnsi="Consolas" w:cs="Consolas"/>
                          <w:color w:val="000000"/>
                          <w:sz w:val="18"/>
                          <w:szCs w:val="18"/>
                        </w:rPr>
                      </w:pPr>
                      <w:r w:rsidRPr="00F256A3">
                        <w:rPr>
                          <w:rFonts w:ascii="Consolas" w:hAnsi="Consolas" w:cs="Consolas"/>
                          <w:color w:val="000000"/>
                          <w:sz w:val="18"/>
                          <w:szCs w:val="18"/>
                        </w:rPr>
                        <w:t xml:space="preserve">m_mat5-&gt;set_diffuse(diffuse_texture, 0);  </w:t>
                      </w:r>
                      <w:r w:rsidRPr="00F256A3">
                        <w:rPr>
                          <w:rFonts w:ascii="Consolas" w:hAnsi="Consolas" w:cs="Consolas"/>
                          <w:color w:val="008000"/>
                          <w:sz w:val="18"/>
                          <w:szCs w:val="18"/>
                        </w:rPr>
                        <w:t>// use GL_TEXTURE0 for texture</w:t>
                      </w:r>
                    </w:p>
                    <w:p w14:paraId="6525D278" w14:textId="4928BD87" w:rsidR="00046CFA" w:rsidRPr="00F256A3" w:rsidRDefault="00046CFA" w:rsidP="00F256A3">
                      <w:pPr>
                        <w:autoSpaceDE w:val="0"/>
                        <w:autoSpaceDN w:val="0"/>
                        <w:adjustRightInd w:val="0"/>
                        <w:spacing w:after="0" w:line="240" w:lineRule="auto"/>
                        <w:rPr>
                          <w:rFonts w:ascii="Consolas" w:hAnsi="Consolas" w:cs="Consolas"/>
                          <w:color w:val="000000"/>
                          <w:sz w:val="18"/>
                          <w:szCs w:val="18"/>
                        </w:rPr>
                      </w:pPr>
                      <w:r w:rsidRPr="00F256A3">
                        <w:rPr>
                          <w:rFonts w:ascii="Consolas" w:hAnsi="Consolas" w:cs="Consolas"/>
                          <w:color w:val="000000"/>
                          <w:sz w:val="18"/>
                          <w:szCs w:val="18"/>
                        </w:rPr>
                        <w:t>m_mat5-&gt;set_specular(specular_texture, 1);</w:t>
                      </w:r>
                      <w:r w:rsidRPr="00F256A3">
                        <w:rPr>
                          <w:rFonts w:ascii="Consolas" w:hAnsi="Consolas" w:cs="Consolas"/>
                          <w:color w:val="008000"/>
                          <w:sz w:val="18"/>
                          <w:szCs w:val="18"/>
                        </w:rPr>
                        <w:t>// use GL_TEXTURE1 for specular</w:t>
                      </w:r>
                    </w:p>
                  </w:txbxContent>
                </v:textbox>
                <w10:anchorlock/>
              </v:shape>
            </w:pict>
          </mc:Fallback>
        </mc:AlternateContent>
      </w:r>
    </w:p>
    <w:p w14:paraId="3687FAE3" w14:textId="09EAA197" w:rsidR="00A35B15" w:rsidRDefault="004B16DE" w:rsidP="00540425">
      <w:r>
        <w:t xml:space="preserve">We </w:t>
      </w:r>
      <w:r w:rsidR="00667B53">
        <w:t>set the texture images</w:t>
      </w:r>
      <w:r w:rsidR="000D7585">
        <w:t xml:space="preserve"> we loaded,</w:t>
      </w:r>
      <w:r w:rsidR="00667B53">
        <w:t xml:space="preserve"> and the </w:t>
      </w:r>
      <w:r w:rsidR="00E31BEF">
        <w:t xml:space="preserve">texture </w:t>
      </w:r>
      <w:r w:rsidR="00667B53">
        <w:t>buffers we want to use</w:t>
      </w:r>
      <w:r w:rsidR="000D7585">
        <w:t xml:space="preserve">. </w:t>
      </w:r>
      <w:r w:rsidR="00F4607B">
        <w:t>The complete fragment shader is this:</w:t>
      </w:r>
    </w:p>
    <w:p w14:paraId="3C9903F9" w14:textId="2EA17BF0" w:rsidR="004A0B77" w:rsidRDefault="004A0B77" w:rsidP="00540425">
      <w:r>
        <w:rPr>
          <w:noProof/>
        </w:rPr>
        <w:lastRenderedPageBreak/>
        <mc:AlternateContent>
          <mc:Choice Requires="wps">
            <w:drawing>
              <wp:inline distT="0" distB="0" distL="0" distR="0" wp14:anchorId="629E5228" wp14:editId="0D2FC447">
                <wp:extent cx="6170295" cy="7506031"/>
                <wp:effectExtent l="0" t="0" r="20955" b="1905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7506031"/>
                        </a:xfrm>
                        <a:prstGeom prst="rect">
                          <a:avLst/>
                        </a:prstGeom>
                        <a:solidFill>
                          <a:schemeClr val="tx2">
                            <a:lumMod val="20000"/>
                            <a:lumOff val="80000"/>
                          </a:schemeClr>
                        </a:solidFill>
                        <a:ln w="9525">
                          <a:solidFill>
                            <a:srgbClr val="000000"/>
                          </a:solidFill>
                          <a:miter lim="800000"/>
                          <a:headEnd/>
                          <a:tailEnd/>
                        </a:ln>
                      </wps:spPr>
                      <wps:txbx>
                        <w:txbxContent>
                          <w:p w14:paraId="3132EDD4" w14:textId="6DD267DC"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#version 330 core</w:t>
                            </w:r>
                          </w:p>
                          <w:p w14:paraId="09DAAC7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251731E4"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struct</w:t>
                            </w:r>
                            <w:r w:rsidRPr="004E6597">
                              <w:rPr>
                                <w:rFonts w:ascii="Consolas" w:hAnsi="Consolas" w:cs="Consolas"/>
                                <w:color w:val="000000"/>
                                <w:sz w:val="18"/>
                                <w:szCs w:val="18"/>
                              </w:rPr>
                              <w:t xml:space="preserve"> lightsource {</w:t>
                            </w:r>
                          </w:p>
                          <w:p w14:paraId="05E1B772"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int</w:t>
                            </w:r>
                            <w:r w:rsidRPr="004E6597">
                              <w:rPr>
                                <w:rFonts w:ascii="Consolas" w:hAnsi="Consolas" w:cs="Consolas"/>
                                <w:color w:val="000000"/>
                                <w:sz w:val="18"/>
                                <w:szCs w:val="18"/>
                              </w:rPr>
                              <w:t xml:space="preserve"> type;          </w:t>
                            </w:r>
                            <w:r w:rsidRPr="004E6597">
                              <w:rPr>
                                <w:rFonts w:ascii="Consolas" w:hAnsi="Consolas" w:cs="Consolas"/>
                                <w:color w:val="008000"/>
                                <w:sz w:val="18"/>
                                <w:szCs w:val="18"/>
                              </w:rPr>
                              <w:t>// SPOTLIGHT=1, DIRLIGHT=2</w:t>
                            </w:r>
                          </w:p>
                          <w:p w14:paraId="3F474C0F"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pos_or_dir;   </w:t>
                            </w:r>
                            <w:r w:rsidRPr="004E6597">
                              <w:rPr>
                                <w:rFonts w:ascii="Consolas" w:hAnsi="Consolas" w:cs="Consolas"/>
                                <w:color w:val="008000"/>
                                <w:sz w:val="18"/>
                                <w:szCs w:val="18"/>
                              </w:rPr>
                              <w:t>// light location</w:t>
                            </w:r>
                          </w:p>
                          <w:p w14:paraId="2D3DA56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ambient;</w:t>
                            </w:r>
                            <w:proofErr w:type="gramEnd"/>
                          </w:p>
                          <w:p w14:paraId="30FF44F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diffuse;</w:t>
                            </w:r>
                            <w:proofErr w:type="gramEnd"/>
                          </w:p>
                          <w:p w14:paraId="4C05D52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specular;</w:t>
                            </w:r>
                            <w:proofErr w:type="gramEnd"/>
                          </w:p>
                          <w:p w14:paraId="16CF2B10"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w:t>
                            </w:r>
                          </w:p>
                          <w:p w14:paraId="24B3BBE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uniform</w:t>
                            </w:r>
                            <w:r w:rsidRPr="004E6597">
                              <w:rPr>
                                <w:rFonts w:ascii="Consolas" w:hAnsi="Consolas" w:cs="Consolas"/>
                                <w:color w:val="000000"/>
                                <w:sz w:val="18"/>
                                <w:szCs w:val="18"/>
                              </w:rPr>
                              <w:t xml:space="preserve"> lightsource </w:t>
                            </w:r>
                            <w:proofErr w:type="gramStart"/>
                            <w:r w:rsidRPr="004E6597">
                              <w:rPr>
                                <w:rFonts w:ascii="Consolas" w:hAnsi="Consolas" w:cs="Consolas"/>
                                <w:color w:val="000000"/>
                                <w:sz w:val="18"/>
                                <w:szCs w:val="18"/>
                              </w:rPr>
                              <w:t>light;</w:t>
                            </w:r>
                            <w:proofErr w:type="gramEnd"/>
                          </w:p>
                          <w:p w14:paraId="7468BBB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struct</w:t>
                            </w:r>
                            <w:r w:rsidRPr="004E6597">
                              <w:rPr>
                                <w:rFonts w:ascii="Consolas" w:hAnsi="Consolas" w:cs="Consolas"/>
                                <w:color w:val="000000"/>
                                <w:sz w:val="18"/>
                                <w:szCs w:val="18"/>
                              </w:rPr>
                              <w:t xml:space="preserve"> material {</w:t>
                            </w:r>
                          </w:p>
                          <w:p w14:paraId="70F6AEC7"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how the material reacts to light</w:t>
                            </w:r>
                          </w:p>
                          <w:p w14:paraId="429BEAD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ambient;</w:t>
                            </w:r>
                            <w:proofErr w:type="gramEnd"/>
                          </w:p>
                          <w:p w14:paraId="728C751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diffuse;</w:t>
                            </w:r>
                            <w:proofErr w:type="gramEnd"/>
                          </w:p>
                          <w:p w14:paraId="11750EC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specular;</w:t>
                            </w:r>
                            <w:proofErr w:type="gramEnd"/>
                          </w:p>
                          <w:p w14:paraId="52C3F7D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float</w:t>
                            </w:r>
                            <w:r w:rsidRPr="004E6597">
                              <w:rPr>
                                <w:rFonts w:ascii="Consolas" w:hAnsi="Consolas" w:cs="Consolas"/>
                                <w:color w:val="000000"/>
                                <w:sz w:val="18"/>
                                <w:szCs w:val="18"/>
                              </w:rPr>
                              <w:t xml:space="preserve"> shine;  </w:t>
                            </w:r>
                            <w:r w:rsidRPr="004E6597">
                              <w:rPr>
                                <w:rFonts w:ascii="Consolas" w:hAnsi="Consolas" w:cs="Consolas"/>
                                <w:color w:val="008000"/>
                                <w:sz w:val="18"/>
                                <w:szCs w:val="18"/>
                              </w:rPr>
                              <w:t>// surface shine</w:t>
                            </w:r>
                          </w:p>
                          <w:p w14:paraId="43074134"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sampler2D</w:t>
                            </w:r>
                            <w:r w:rsidRPr="004E6597">
                              <w:rPr>
                                <w:rFonts w:ascii="Consolas" w:hAnsi="Consolas" w:cs="Consolas"/>
                                <w:color w:val="000000"/>
                                <w:sz w:val="18"/>
                                <w:szCs w:val="18"/>
                              </w:rPr>
                              <w:t xml:space="preserve"> diffuse_map;   </w:t>
                            </w:r>
                            <w:r w:rsidRPr="004E6597">
                              <w:rPr>
                                <w:rFonts w:ascii="Consolas" w:hAnsi="Consolas" w:cs="Consolas"/>
                                <w:color w:val="008000"/>
                                <w:sz w:val="18"/>
                                <w:szCs w:val="18"/>
                              </w:rPr>
                              <w:t xml:space="preserve">// the surface </w:t>
                            </w:r>
                            <w:proofErr w:type="gramStart"/>
                            <w:r w:rsidRPr="004E6597">
                              <w:rPr>
                                <w:rFonts w:ascii="Consolas" w:hAnsi="Consolas" w:cs="Consolas"/>
                                <w:color w:val="008000"/>
                                <w:sz w:val="18"/>
                                <w:szCs w:val="18"/>
                              </w:rPr>
                              <w:t>texture</w:t>
                            </w:r>
                            <w:proofErr w:type="gramEnd"/>
                          </w:p>
                          <w:p w14:paraId="085D42C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sampler2D</w:t>
                            </w:r>
                            <w:r w:rsidRPr="004E6597">
                              <w:rPr>
                                <w:rFonts w:ascii="Consolas" w:hAnsi="Consolas" w:cs="Consolas"/>
                                <w:color w:val="000000"/>
                                <w:sz w:val="18"/>
                                <w:szCs w:val="18"/>
                              </w:rPr>
                              <w:t xml:space="preserve"> specular_map;  </w:t>
                            </w:r>
                            <w:r w:rsidRPr="004E6597">
                              <w:rPr>
                                <w:rFonts w:ascii="Consolas" w:hAnsi="Consolas" w:cs="Consolas"/>
                                <w:color w:val="008000"/>
                                <w:sz w:val="18"/>
                                <w:szCs w:val="18"/>
                              </w:rPr>
                              <w:t>// the specular reflection map</w:t>
                            </w:r>
                          </w:p>
                          <w:p w14:paraId="7CD7B2CB"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w:t>
                            </w:r>
                          </w:p>
                          <w:p w14:paraId="79F3022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uniform</w:t>
                            </w:r>
                            <w:r w:rsidRPr="004E6597">
                              <w:rPr>
                                <w:rFonts w:ascii="Consolas" w:hAnsi="Consolas" w:cs="Consolas"/>
                                <w:color w:val="000000"/>
                                <w:sz w:val="18"/>
                                <w:szCs w:val="18"/>
                              </w:rPr>
                              <w:t xml:space="preserve"> material </w:t>
                            </w:r>
                            <w:proofErr w:type="gramStart"/>
                            <w:r w:rsidRPr="004E6597">
                              <w:rPr>
                                <w:rFonts w:ascii="Consolas" w:hAnsi="Consolas" w:cs="Consolas"/>
                                <w:color w:val="000000"/>
                                <w:sz w:val="18"/>
                                <w:szCs w:val="18"/>
                              </w:rPr>
                              <w:t>mat;</w:t>
                            </w:r>
                            <w:proofErr w:type="gramEnd"/>
                          </w:p>
                          <w:p w14:paraId="662FAEB3" w14:textId="77777777" w:rsidR="00046CFA" w:rsidRPr="004E6597" w:rsidRDefault="00046CFA" w:rsidP="00EB4AFD">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in</w:t>
                            </w:r>
                            <w:r w:rsidRPr="004E6597">
                              <w:rPr>
                                <w:rFonts w:ascii="Consolas" w:hAnsi="Consolas" w:cs="Consolas"/>
                                <w:color w:val="000000"/>
                                <w:sz w:val="18"/>
                                <w:szCs w:val="18"/>
                              </w:rPr>
                              <w:t xml:space="preserve"> vec2 </w:t>
                            </w:r>
                            <w:proofErr w:type="gramStart"/>
                            <w:r w:rsidRPr="004E6597">
                              <w:rPr>
                                <w:rFonts w:ascii="Consolas" w:hAnsi="Consolas" w:cs="Consolas"/>
                                <w:color w:val="000000"/>
                                <w:sz w:val="18"/>
                                <w:szCs w:val="18"/>
                              </w:rPr>
                              <w:t>texCoord;</w:t>
                            </w:r>
                            <w:proofErr w:type="gramEnd"/>
                          </w:p>
                          <w:p w14:paraId="7AA6FF2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7397DC7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in</w:t>
                            </w:r>
                            <w:r w:rsidRPr="004E6597">
                              <w:rPr>
                                <w:rFonts w:ascii="Consolas" w:hAnsi="Consolas" w:cs="Consolas"/>
                                <w:color w:val="000000"/>
                                <w:sz w:val="18"/>
                                <w:szCs w:val="18"/>
                              </w:rPr>
                              <w:t xml:space="preserve"> vec3 Normal;           </w:t>
                            </w:r>
                            <w:r w:rsidRPr="004E6597">
                              <w:rPr>
                                <w:rFonts w:ascii="Consolas" w:hAnsi="Consolas" w:cs="Consolas"/>
                                <w:color w:val="008000"/>
                                <w:sz w:val="18"/>
                                <w:szCs w:val="18"/>
                              </w:rPr>
                              <w:t>// surface normal</w:t>
                            </w:r>
                          </w:p>
                          <w:p w14:paraId="23F215A7"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in</w:t>
                            </w:r>
                            <w:r w:rsidRPr="004E6597">
                              <w:rPr>
                                <w:rFonts w:ascii="Consolas" w:hAnsi="Consolas" w:cs="Consolas"/>
                                <w:color w:val="000000"/>
                                <w:sz w:val="18"/>
                                <w:szCs w:val="18"/>
                              </w:rPr>
                              <w:t xml:space="preserve"> vec3 pos;              </w:t>
                            </w:r>
                            <w:r w:rsidRPr="004E6597">
                              <w:rPr>
                                <w:rFonts w:ascii="Consolas" w:hAnsi="Consolas" w:cs="Consolas"/>
                                <w:color w:val="008000"/>
                                <w:sz w:val="18"/>
                                <w:szCs w:val="18"/>
                              </w:rPr>
                              <w:t>// drawing position</w:t>
                            </w:r>
                          </w:p>
                          <w:p w14:paraId="34712D01"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uniform</w:t>
                            </w:r>
                            <w:r w:rsidRPr="004E6597">
                              <w:rPr>
                                <w:rFonts w:ascii="Consolas" w:hAnsi="Consolas" w:cs="Consolas"/>
                                <w:color w:val="000000"/>
                                <w:sz w:val="18"/>
                                <w:szCs w:val="18"/>
                              </w:rPr>
                              <w:t xml:space="preserve"> vec3 cameraPos;   </w:t>
                            </w:r>
                            <w:r w:rsidRPr="004E6597">
                              <w:rPr>
                                <w:rFonts w:ascii="Consolas" w:hAnsi="Consolas" w:cs="Consolas"/>
                                <w:color w:val="008000"/>
                                <w:sz w:val="18"/>
                                <w:szCs w:val="18"/>
                              </w:rPr>
                              <w:t>// viewer location</w:t>
                            </w:r>
                          </w:p>
                          <w:p w14:paraId="3E4A26F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out</w:t>
                            </w:r>
                            <w:r w:rsidRPr="004E6597">
                              <w:rPr>
                                <w:rFonts w:ascii="Consolas" w:hAnsi="Consolas" w:cs="Consolas"/>
                                <w:color w:val="000000"/>
                                <w:sz w:val="18"/>
                                <w:szCs w:val="18"/>
                              </w:rPr>
                              <w:t xml:space="preserve"> vec4 color;           </w:t>
                            </w:r>
                            <w:r w:rsidRPr="004E6597">
                              <w:rPr>
                                <w:rFonts w:ascii="Consolas" w:hAnsi="Consolas" w:cs="Consolas"/>
                                <w:color w:val="008000"/>
                                <w:sz w:val="18"/>
                                <w:szCs w:val="18"/>
                              </w:rPr>
                              <w:t xml:space="preserve">// resulting drawing </w:t>
                            </w:r>
                            <w:proofErr w:type="gramStart"/>
                            <w:r w:rsidRPr="004E6597">
                              <w:rPr>
                                <w:rFonts w:ascii="Consolas" w:hAnsi="Consolas" w:cs="Consolas"/>
                                <w:color w:val="008000"/>
                                <w:sz w:val="18"/>
                                <w:szCs w:val="18"/>
                              </w:rPr>
                              <w:t>color</w:t>
                            </w:r>
                            <w:proofErr w:type="gramEnd"/>
                          </w:p>
                          <w:p w14:paraId="3DC60C9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71DE4A3B"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void</w:t>
                            </w:r>
                            <w:r w:rsidRPr="004E6597">
                              <w:rPr>
                                <w:rFonts w:ascii="Consolas" w:hAnsi="Consolas" w:cs="Consolas"/>
                                <w:color w:val="000000"/>
                                <w:sz w:val="18"/>
                                <w:szCs w:val="18"/>
                              </w:rPr>
                              <w:t xml:space="preserve"> main() {</w:t>
                            </w:r>
                          </w:p>
                          <w:p w14:paraId="77D2B4E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xml:space="preserve">// ambient color </w:t>
                            </w:r>
                          </w:p>
                          <w:p w14:paraId="69735C08" w14:textId="14446945" w:rsidR="00046CFA"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ambient = light.ambient * </w:t>
                            </w:r>
                            <w:r w:rsidRPr="004E6597">
                              <w:rPr>
                                <w:rFonts w:ascii="Consolas" w:hAnsi="Consolas" w:cs="Consolas"/>
                                <w:color w:val="0000FF"/>
                                <w:sz w:val="18"/>
                                <w:szCs w:val="18"/>
                              </w:rPr>
                              <w:t>texture</w:t>
                            </w:r>
                            <w:r w:rsidRPr="004E6597">
                              <w:rPr>
                                <w:rFonts w:ascii="Consolas" w:hAnsi="Consolas" w:cs="Consolas"/>
                                <w:color w:val="000000"/>
                                <w:sz w:val="18"/>
                                <w:szCs w:val="18"/>
                              </w:rPr>
                              <w:t>(mat.diffuse_map, texCoord).</w:t>
                            </w:r>
                            <w:proofErr w:type="gramStart"/>
                            <w:r w:rsidRPr="004E6597">
                              <w:rPr>
                                <w:rFonts w:ascii="Consolas" w:hAnsi="Consolas" w:cs="Consolas"/>
                                <w:color w:val="000000"/>
                                <w:sz w:val="18"/>
                                <w:szCs w:val="18"/>
                              </w:rPr>
                              <w:t>rgb;</w:t>
                            </w:r>
                            <w:proofErr w:type="gramEnd"/>
                          </w:p>
                          <w:p w14:paraId="1F872F3F"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23E656E2"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surface normal</w:t>
                            </w:r>
                          </w:p>
                          <w:p w14:paraId="569FDB6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norm = normalize(Normal</w:t>
                            </w:r>
                            <w:proofErr w:type="gramStart"/>
                            <w:r w:rsidRPr="004E6597">
                              <w:rPr>
                                <w:rFonts w:ascii="Consolas" w:hAnsi="Consolas" w:cs="Consolas"/>
                                <w:color w:val="000000"/>
                                <w:sz w:val="18"/>
                                <w:szCs w:val="18"/>
                              </w:rPr>
                              <w:t>);</w:t>
                            </w:r>
                            <w:proofErr w:type="gramEnd"/>
                          </w:p>
                          <w:p w14:paraId="4DB15E01"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light direction</w:t>
                            </w:r>
                          </w:p>
                          <w:p w14:paraId="287026CE"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lightDir;</w:t>
                            </w:r>
                            <w:proofErr w:type="gramEnd"/>
                          </w:p>
                          <w:p w14:paraId="718D6986"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if</w:t>
                            </w:r>
                            <w:r w:rsidRPr="004E6597">
                              <w:rPr>
                                <w:rFonts w:ascii="Consolas" w:hAnsi="Consolas" w:cs="Consolas"/>
                                <w:color w:val="000000"/>
                                <w:sz w:val="18"/>
                                <w:szCs w:val="18"/>
                              </w:rPr>
                              <w:t xml:space="preserve"> (light.type == 1)</w:t>
                            </w:r>
                          </w:p>
                          <w:p w14:paraId="59163ED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lightDir = normalize(light.pos_or_dir - pos</w:t>
                            </w:r>
                            <w:proofErr w:type="gramStart"/>
                            <w:r w:rsidRPr="004E6597">
                              <w:rPr>
                                <w:rFonts w:ascii="Consolas" w:hAnsi="Consolas" w:cs="Consolas"/>
                                <w:color w:val="000000"/>
                                <w:sz w:val="18"/>
                                <w:szCs w:val="18"/>
                              </w:rPr>
                              <w:t>);</w:t>
                            </w:r>
                            <w:proofErr w:type="gramEnd"/>
                          </w:p>
                          <w:p w14:paraId="45751C50"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else</w:t>
                            </w:r>
                          </w:p>
                          <w:p w14:paraId="38CC05F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lightDir = normalize(-light.pos_or_dir</w:t>
                            </w:r>
                            <w:proofErr w:type="gramStart"/>
                            <w:r w:rsidRPr="004E6597">
                              <w:rPr>
                                <w:rFonts w:ascii="Consolas" w:hAnsi="Consolas" w:cs="Consolas"/>
                                <w:color w:val="000000"/>
                                <w:sz w:val="18"/>
                                <w:szCs w:val="18"/>
                              </w:rPr>
                              <w:t>);</w:t>
                            </w:r>
                            <w:proofErr w:type="gramEnd"/>
                          </w:p>
                          <w:p w14:paraId="62C754C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diffusion factor (calculated by the reflection angle)</w:t>
                            </w:r>
                          </w:p>
                          <w:p w14:paraId="140B9A6E"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float</w:t>
                            </w:r>
                            <w:r w:rsidRPr="004E6597">
                              <w:rPr>
                                <w:rFonts w:ascii="Consolas" w:hAnsi="Consolas" w:cs="Consolas"/>
                                <w:color w:val="000000"/>
                                <w:sz w:val="18"/>
                                <w:szCs w:val="18"/>
                              </w:rPr>
                              <w:t xml:space="preserve"> diff = max(dot(norm, lightDir), 0.0</w:t>
                            </w:r>
                            <w:proofErr w:type="gramStart"/>
                            <w:r w:rsidRPr="004E6597">
                              <w:rPr>
                                <w:rFonts w:ascii="Consolas" w:hAnsi="Consolas" w:cs="Consolas"/>
                                <w:color w:val="000000"/>
                                <w:sz w:val="18"/>
                                <w:szCs w:val="18"/>
                              </w:rPr>
                              <w:t>);</w:t>
                            </w:r>
                            <w:proofErr w:type="gramEnd"/>
                          </w:p>
                          <w:p w14:paraId="1EEAD37E" w14:textId="77777777" w:rsidR="00046CFA"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diffuse = light.diffuse * diff * </w:t>
                            </w:r>
                          </w:p>
                          <w:p w14:paraId="1C301C6B" w14:textId="0C1819B6"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4E6597">
                              <w:rPr>
                                <w:rFonts w:ascii="Consolas" w:hAnsi="Consolas" w:cs="Consolas"/>
                                <w:color w:val="0000FF"/>
                                <w:sz w:val="18"/>
                                <w:szCs w:val="18"/>
                              </w:rPr>
                              <w:t>texture</w:t>
                            </w:r>
                            <w:r w:rsidRPr="004E6597">
                              <w:rPr>
                                <w:rFonts w:ascii="Consolas" w:hAnsi="Consolas" w:cs="Consolas"/>
                                <w:color w:val="000000"/>
                                <w:sz w:val="18"/>
                                <w:szCs w:val="18"/>
                              </w:rPr>
                              <w:t>(mat.diffuse_map,</w:t>
                            </w:r>
                            <w:r>
                              <w:rPr>
                                <w:rFonts w:ascii="Consolas" w:hAnsi="Consolas" w:cs="Consolas"/>
                                <w:color w:val="000000"/>
                                <w:sz w:val="18"/>
                                <w:szCs w:val="18"/>
                              </w:rPr>
                              <w:t xml:space="preserve"> </w:t>
                            </w:r>
                            <w:r w:rsidRPr="004E6597">
                              <w:rPr>
                                <w:rFonts w:ascii="Consolas" w:hAnsi="Consolas" w:cs="Consolas"/>
                                <w:color w:val="000000"/>
                                <w:sz w:val="18"/>
                                <w:szCs w:val="18"/>
                              </w:rPr>
                              <w:t>texCoord).</w:t>
                            </w:r>
                            <w:proofErr w:type="gramStart"/>
                            <w:r w:rsidRPr="004E6597">
                              <w:rPr>
                                <w:rFonts w:ascii="Consolas" w:hAnsi="Consolas" w:cs="Consolas"/>
                                <w:color w:val="000000"/>
                                <w:sz w:val="18"/>
                                <w:szCs w:val="18"/>
                              </w:rPr>
                              <w:t>rgb;</w:t>
                            </w:r>
                            <w:proofErr w:type="gramEnd"/>
                          </w:p>
                          <w:p w14:paraId="4670C72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specular</w:t>
                            </w:r>
                          </w:p>
                          <w:p w14:paraId="6F94655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viewDir = normalize(cameraPos - pos</w:t>
                            </w:r>
                            <w:proofErr w:type="gramStart"/>
                            <w:r w:rsidRPr="004E6597">
                              <w:rPr>
                                <w:rFonts w:ascii="Consolas" w:hAnsi="Consolas" w:cs="Consolas"/>
                                <w:color w:val="000000"/>
                                <w:sz w:val="18"/>
                                <w:szCs w:val="18"/>
                              </w:rPr>
                              <w:t>);</w:t>
                            </w:r>
                            <w:proofErr w:type="gramEnd"/>
                          </w:p>
                          <w:p w14:paraId="2B010D2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reflectDir = reflect(-lightDir, norm</w:t>
                            </w:r>
                            <w:proofErr w:type="gramStart"/>
                            <w:r w:rsidRPr="004E6597">
                              <w:rPr>
                                <w:rFonts w:ascii="Consolas" w:hAnsi="Consolas" w:cs="Consolas"/>
                                <w:color w:val="000000"/>
                                <w:sz w:val="18"/>
                                <w:szCs w:val="18"/>
                              </w:rPr>
                              <w:t>);</w:t>
                            </w:r>
                            <w:proofErr w:type="gramEnd"/>
                          </w:p>
                          <w:p w14:paraId="62627AE4"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float</w:t>
                            </w:r>
                            <w:r w:rsidRPr="004E6597">
                              <w:rPr>
                                <w:rFonts w:ascii="Consolas" w:hAnsi="Consolas" w:cs="Consolas"/>
                                <w:color w:val="000000"/>
                                <w:sz w:val="18"/>
                                <w:szCs w:val="18"/>
                              </w:rPr>
                              <w:t xml:space="preserve"> spec = pow(max(dot(viewDir, reflectDir), 0.0), mat.shine</w:t>
                            </w:r>
                            <w:proofErr w:type="gramStart"/>
                            <w:r w:rsidRPr="004E6597">
                              <w:rPr>
                                <w:rFonts w:ascii="Consolas" w:hAnsi="Consolas" w:cs="Consolas"/>
                                <w:color w:val="000000"/>
                                <w:sz w:val="18"/>
                                <w:szCs w:val="18"/>
                              </w:rPr>
                              <w:t>);</w:t>
                            </w:r>
                            <w:proofErr w:type="gramEnd"/>
                          </w:p>
                          <w:p w14:paraId="596F9E56" w14:textId="77777777" w:rsidR="00046CFA"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specular = light.specular * spec * </w:t>
                            </w:r>
                          </w:p>
                          <w:p w14:paraId="771161FA" w14:textId="1C6F0BAC"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4E6597">
                              <w:rPr>
                                <w:rFonts w:ascii="Consolas" w:hAnsi="Consolas" w:cs="Consolas"/>
                                <w:color w:val="0000FF"/>
                                <w:sz w:val="18"/>
                                <w:szCs w:val="18"/>
                              </w:rPr>
                              <w:t>texture</w:t>
                            </w:r>
                            <w:r w:rsidRPr="004E6597">
                              <w:rPr>
                                <w:rFonts w:ascii="Consolas" w:hAnsi="Consolas" w:cs="Consolas"/>
                                <w:color w:val="000000"/>
                                <w:sz w:val="18"/>
                                <w:szCs w:val="18"/>
                              </w:rPr>
                              <w:t>(mat.specular_map, texCoord).</w:t>
                            </w:r>
                            <w:proofErr w:type="gramStart"/>
                            <w:r w:rsidRPr="004E6597">
                              <w:rPr>
                                <w:rFonts w:ascii="Consolas" w:hAnsi="Consolas" w:cs="Consolas"/>
                                <w:color w:val="000000"/>
                                <w:sz w:val="18"/>
                                <w:szCs w:val="18"/>
                              </w:rPr>
                              <w:t>rgb;</w:t>
                            </w:r>
                            <w:proofErr w:type="gramEnd"/>
                          </w:p>
                          <w:p w14:paraId="70E8BC4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2B8B4DB4" w14:textId="1B43A872"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light emit</w:t>
                            </w:r>
                            <w:r>
                              <w:rPr>
                                <w:rFonts w:ascii="Consolas" w:hAnsi="Consolas" w:cs="Consolas"/>
                                <w:color w:val="008000"/>
                                <w:sz w:val="18"/>
                                <w:szCs w:val="18"/>
                              </w:rPr>
                              <w:t>t</w:t>
                            </w:r>
                            <w:r w:rsidRPr="004E6597">
                              <w:rPr>
                                <w:rFonts w:ascii="Consolas" w:hAnsi="Consolas" w:cs="Consolas"/>
                                <w:color w:val="008000"/>
                                <w:sz w:val="18"/>
                                <w:szCs w:val="18"/>
                              </w:rPr>
                              <w:t>ed from object is (ambient + diffuse + specular)</w:t>
                            </w:r>
                          </w:p>
                          <w:p w14:paraId="1A30B382"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result = ambient + diffuse + </w:t>
                            </w:r>
                            <w:proofErr w:type="gramStart"/>
                            <w:r w:rsidRPr="004E6597">
                              <w:rPr>
                                <w:rFonts w:ascii="Consolas" w:hAnsi="Consolas" w:cs="Consolas"/>
                                <w:color w:val="000000"/>
                                <w:sz w:val="18"/>
                                <w:szCs w:val="18"/>
                              </w:rPr>
                              <w:t>specular;</w:t>
                            </w:r>
                            <w:proofErr w:type="gramEnd"/>
                          </w:p>
                          <w:p w14:paraId="59632FC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4D2CF647"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color = vec4(result, 1</w:t>
                            </w:r>
                            <w:proofErr w:type="gramStart"/>
                            <w:r w:rsidRPr="004E6597">
                              <w:rPr>
                                <w:rFonts w:ascii="Consolas" w:hAnsi="Consolas" w:cs="Consolas"/>
                                <w:color w:val="000000"/>
                                <w:sz w:val="18"/>
                                <w:szCs w:val="18"/>
                              </w:rPr>
                              <w:t>);</w:t>
                            </w:r>
                            <w:proofErr w:type="gramEnd"/>
                          </w:p>
                          <w:p w14:paraId="0048932C" w14:textId="1A76A865" w:rsidR="00046CFA" w:rsidRPr="004E6597" w:rsidRDefault="00046CFA" w:rsidP="004E659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inline>
            </w:drawing>
          </mc:Choice>
          <mc:Fallback>
            <w:pict>
              <v:shape w14:anchorId="629E5228" id="_x0000_s1086" type="#_x0000_t202" style="width:485.85pt;height:59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" fillcolor="#d5dce4 [671]">
                <v:textbox>
                  <w:txbxContent>
                    <w:p w14:paraId="3132EDD4" w14:textId="6DD267DC"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#version 330 core</w:t>
                      </w:r>
                    </w:p>
                    <w:p w14:paraId="09DAAC7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251731E4"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struct</w:t>
                      </w:r>
                      <w:r w:rsidRPr="004E6597">
                        <w:rPr>
                          <w:rFonts w:ascii="Consolas" w:hAnsi="Consolas" w:cs="Consolas"/>
                          <w:color w:val="000000"/>
                          <w:sz w:val="18"/>
                          <w:szCs w:val="18"/>
                        </w:rPr>
                        <w:t xml:space="preserve"> lightsource {</w:t>
                      </w:r>
                    </w:p>
                    <w:p w14:paraId="05E1B772"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int</w:t>
                      </w:r>
                      <w:r w:rsidRPr="004E6597">
                        <w:rPr>
                          <w:rFonts w:ascii="Consolas" w:hAnsi="Consolas" w:cs="Consolas"/>
                          <w:color w:val="000000"/>
                          <w:sz w:val="18"/>
                          <w:szCs w:val="18"/>
                        </w:rPr>
                        <w:t xml:space="preserve"> type;          </w:t>
                      </w:r>
                      <w:r w:rsidRPr="004E6597">
                        <w:rPr>
                          <w:rFonts w:ascii="Consolas" w:hAnsi="Consolas" w:cs="Consolas"/>
                          <w:color w:val="008000"/>
                          <w:sz w:val="18"/>
                          <w:szCs w:val="18"/>
                        </w:rPr>
                        <w:t>// SPOTLIGHT=1, DIRLIGHT=2</w:t>
                      </w:r>
                    </w:p>
                    <w:p w14:paraId="3F474C0F"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pos_or_dir;   </w:t>
                      </w:r>
                      <w:r w:rsidRPr="004E6597">
                        <w:rPr>
                          <w:rFonts w:ascii="Consolas" w:hAnsi="Consolas" w:cs="Consolas"/>
                          <w:color w:val="008000"/>
                          <w:sz w:val="18"/>
                          <w:szCs w:val="18"/>
                        </w:rPr>
                        <w:t>// light location</w:t>
                      </w:r>
                    </w:p>
                    <w:p w14:paraId="2D3DA56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ambient;</w:t>
                      </w:r>
                      <w:proofErr w:type="gramEnd"/>
                    </w:p>
                    <w:p w14:paraId="30FF44F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diffuse;</w:t>
                      </w:r>
                      <w:proofErr w:type="gramEnd"/>
                    </w:p>
                    <w:p w14:paraId="4C05D52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specular;</w:t>
                      </w:r>
                      <w:proofErr w:type="gramEnd"/>
                    </w:p>
                    <w:p w14:paraId="16CF2B10"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w:t>
                      </w:r>
                    </w:p>
                    <w:p w14:paraId="24B3BBE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uniform</w:t>
                      </w:r>
                      <w:r w:rsidRPr="004E6597">
                        <w:rPr>
                          <w:rFonts w:ascii="Consolas" w:hAnsi="Consolas" w:cs="Consolas"/>
                          <w:color w:val="000000"/>
                          <w:sz w:val="18"/>
                          <w:szCs w:val="18"/>
                        </w:rPr>
                        <w:t xml:space="preserve"> lightsource </w:t>
                      </w:r>
                      <w:proofErr w:type="gramStart"/>
                      <w:r w:rsidRPr="004E6597">
                        <w:rPr>
                          <w:rFonts w:ascii="Consolas" w:hAnsi="Consolas" w:cs="Consolas"/>
                          <w:color w:val="000000"/>
                          <w:sz w:val="18"/>
                          <w:szCs w:val="18"/>
                        </w:rPr>
                        <w:t>light;</w:t>
                      </w:r>
                      <w:proofErr w:type="gramEnd"/>
                    </w:p>
                    <w:p w14:paraId="7468BBB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struct</w:t>
                      </w:r>
                      <w:r w:rsidRPr="004E6597">
                        <w:rPr>
                          <w:rFonts w:ascii="Consolas" w:hAnsi="Consolas" w:cs="Consolas"/>
                          <w:color w:val="000000"/>
                          <w:sz w:val="18"/>
                          <w:szCs w:val="18"/>
                        </w:rPr>
                        <w:t xml:space="preserve"> material {</w:t>
                      </w:r>
                    </w:p>
                    <w:p w14:paraId="70F6AEC7"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how the material reacts to light</w:t>
                      </w:r>
                    </w:p>
                    <w:p w14:paraId="429BEAD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ambient;</w:t>
                      </w:r>
                      <w:proofErr w:type="gramEnd"/>
                    </w:p>
                    <w:p w14:paraId="728C751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diffuse;</w:t>
                      </w:r>
                      <w:proofErr w:type="gramEnd"/>
                    </w:p>
                    <w:p w14:paraId="11750EC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specular;</w:t>
                      </w:r>
                      <w:proofErr w:type="gramEnd"/>
                    </w:p>
                    <w:p w14:paraId="52C3F7D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float</w:t>
                      </w:r>
                      <w:r w:rsidRPr="004E6597">
                        <w:rPr>
                          <w:rFonts w:ascii="Consolas" w:hAnsi="Consolas" w:cs="Consolas"/>
                          <w:color w:val="000000"/>
                          <w:sz w:val="18"/>
                          <w:szCs w:val="18"/>
                        </w:rPr>
                        <w:t xml:space="preserve"> shine;  </w:t>
                      </w:r>
                      <w:r w:rsidRPr="004E6597">
                        <w:rPr>
                          <w:rFonts w:ascii="Consolas" w:hAnsi="Consolas" w:cs="Consolas"/>
                          <w:color w:val="008000"/>
                          <w:sz w:val="18"/>
                          <w:szCs w:val="18"/>
                        </w:rPr>
                        <w:t>// surface shine</w:t>
                      </w:r>
                    </w:p>
                    <w:p w14:paraId="43074134"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sampler2D</w:t>
                      </w:r>
                      <w:r w:rsidRPr="004E6597">
                        <w:rPr>
                          <w:rFonts w:ascii="Consolas" w:hAnsi="Consolas" w:cs="Consolas"/>
                          <w:color w:val="000000"/>
                          <w:sz w:val="18"/>
                          <w:szCs w:val="18"/>
                        </w:rPr>
                        <w:t xml:space="preserve"> diffuse_map;   </w:t>
                      </w:r>
                      <w:r w:rsidRPr="004E6597">
                        <w:rPr>
                          <w:rFonts w:ascii="Consolas" w:hAnsi="Consolas" w:cs="Consolas"/>
                          <w:color w:val="008000"/>
                          <w:sz w:val="18"/>
                          <w:szCs w:val="18"/>
                        </w:rPr>
                        <w:t xml:space="preserve">// the surface </w:t>
                      </w:r>
                      <w:proofErr w:type="gramStart"/>
                      <w:r w:rsidRPr="004E6597">
                        <w:rPr>
                          <w:rFonts w:ascii="Consolas" w:hAnsi="Consolas" w:cs="Consolas"/>
                          <w:color w:val="008000"/>
                          <w:sz w:val="18"/>
                          <w:szCs w:val="18"/>
                        </w:rPr>
                        <w:t>texture</w:t>
                      </w:r>
                      <w:proofErr w:type="gramEnd"/>
                    </w:p>
                    <w:p w14:paraId="085D42C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sampler2D</w:t>
                      </w:r>
                      <w:r w:rsidRPr="004E6597">
                        <w:rPr>
                          <w:rFonts w:ascii="Consolas" w:hAnsi="Consolas" w:cs="Consolas"/>
                          <w:color w:val="000000"/>
                          <w:sz w:val="18"/>
                          <w:szCs w:val="18"/>
                        </w:rPr>
                        <w:t xml:space="preserve"> specular_map;  </w:t>
                      </w:r>
                      <w:r w:rsidRPr="004E6597">
                        <w:rPr>
                          <w:rFonts w:ascii="Consolas" w:hAnsi="Consolas" w:cs="Consolas"/>
                          <w:color w:val="008000"/>
                          <w:sz w:val="18"/>
                          <w:szCs w:val="18"/>
                        </w:rPr>
                        <w:t>// the specular reflection map</w:t>
                      </w:r>
                    </w:p>
                    <w:p w14:paraId="7CD7B2CB"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w:t>
                      </w:r>
                    </w:p>
                    <w:p w14:paraId="79F3022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uniform</w:t>
                      </w:r>
                      <w:r w:rsidRPr="004E6597">
                        <w:rPr>
                          <w:rFonts w:ascii="Consolas" w:hAnsi="Consolas" w:cs="Consolas"/>
                          <w:color w:val="000000"/>
                          <w:sz w:val="18"/>
                          <w:szCs w:val="18"/>
                        </w:rPr>
                        <w:t xml:space="preserve"> material </w:t>
                      </w:r>
                      <w:proofErr w:type="gramStart"/>
                      <w:r w:rsidRPr="004E6597">
                        <w:rPr>
                          <w:rFonts w:ascii="Consolas" w:hAnsi="Consolas" w:cs="Consolas"/>
                          <w:color w:val="000000"/>
                          <w:sz w:val="18"/>
                          <w:szCs w:val="18"/>
                        </w:rPr>
                        <w:t>mat;</w:t>
                      </w:r>
                      <w:proofErr w:type="gramEnd"/>
                    </w:p>
                    <w:p w14:paraId="662FAEB3" w14:textId="77777777" w:rsidR="00046CFA" w:rsidRPr="004E6597" w:rsidRDefault="00046CFA" w:rsidP="00EB4AFD">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in</w:t>
                      </w:r>
                      <w:r w:rsidRPr="004E6597">
                        <w:rPr>
                          <w:rFonts w:ascii="Consolas" w:hAnsi="Consolas" w:cs="Consolas"/>
                          <w:color w:val="000000"/>
                          <w:sz w:val="18"/>
                          <w:szCs w:val="18"/>
                        </w:rPr>
                        <w:t xml:space="preserve"> vec2 </w:t>
                      </w:r>
                      <w:proofErr w:type="gramStart"/>
                      <w:r w:rsidRPr="004E6597">
                        <w:rPr>
                          <w:rFonts w:ascii="Consolas" w:hAnsi="Consolas" w:cs="Consolas"/>
                          <w:color w:val="000000"/>
                          <w:sz w:val="18"/>
                          <w:szCs w:val="18"/>
                        </w:rPr>
                        <w:t>texCoord;</w:t>
                      </w:r>
                      <w:proofErr w:type="gramEnd"/>
                    </w:p>
                    <w:p w14:paraId="7AA6FF2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7397DC7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in</w:t>
                      </w:r>
                      <w:r w:rsidRPr="004E6597">
                        <w:rPr>
                          <w:rFonts w:ascii="Consolas" w:hAnsi="Consolas" w:cs="Consolas"/>
                          <w:color w:val="000000"/>
                          <w:sz w:val="18"/>
                          <w:szCs w:val="18"/>
                        </w:rPr>
                        <w:t xml:space="preserve"> vec3 Normal;           </w:t>
                      </w:r>
                      <w:r w:rsidRPr="004E6597">
                        <w:rPr>
                          <w:rFonts w:ascii="Consolas" w:hAnsi="Consolas" w:cs="Consolas"/>
                          <w:color w:val="008000"/>
                          <w:sz w:val="18"/>
                          <w:szCs w:val="18"/>
                        </w:rPr>
                        <w:t>// surface normal</w:t>
                      </w:r>
                    </w:p>
                    <w:p w14:paraId="23F215A7"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in</w:t>
                      </w:r>
                      <w:r w:rsidRPr="004E6597">
                        <w:rPr>
                          <w:rFonts w:ascii="Consolas" w:hAnsi="Consolas" w:cs="Consolas"/>
                          <w:color w:val="000000"/>
                          <w:sz w:val="18"/>
                          <w:szCs w:val="18"/>
                        </w:rPr>
                        <w:t xml:space="preserve"> vec3 pos;              </w:t>
                      </w:r>
                      <w:r w:rsidRPr="004E6597">
                        <w:rPr>
                          <w:rFonts w:ascii="Consolas" w:hAnsi="Consolas" w:cs="Consolas"/>
                          <w:color w:val="008000"/>
                          <w:sz w:val="18"/>
                          <w:szCs w:val="18"/>
                        </w:rPr>
                        <w:t>// drawing position</w:t>
                      </w:r>
                    </w:p>
                    <w:p w14:paraId="34712D01"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uniform</w:t>
                      </w:r>
                      <w:r w:rsidRPr="004E6597">
                        <w:rPr>
                          <w:rFonts w:ascii="Consolas" w:hAnsi="Consolas" w:cs="Consolas"/>
                          <w:color w:val="000000"/>
                          <w:sz w:val="18"/>
                          <w:szCs w:val="18"/>
                        </w:rPr>
                        <w:t xml:space="preserve"> vec3 cameraPos;   </w:t>
                      </w:r>
                      <w:r w:rsidRPr="004E6597">
                        <w:rPr>
                          <w:rFonts w:ascii="Consolas" w:hAnsi="Consolas" w:cs="Consolas"/>
                          <w:color w:val="008000"/>
                          <w:sz w:val="18"/>
                          <w:szCs w:val="18"/>
                        </w:rPr>
                        <w:t>// viewer location</w:t>
                      </w:r>
                    </w:p>
                    <w:p w14:paraId="3E4A26F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out</w:t>
                      </w:r>
                      <w:r w:rsidRPr="004E6597">
                        <w:rPr>
                          <w:rFonts w:ascii="Consolas" w:hAnsi="Consolas" w:cs="Consolas"/>
                          <w:color w:val="000000"/>
                          <w:sz w:val="18"/>
                          <w:szCs w:val="18"/>
                        </w:rPr>
                        <w:t xml:space="preserve"> vec4 color;           </w:t>
                      </w:r>
                      <w:r w:rsidRPr="004E6597">
                        <w:rPr>
                          <w:rFonts w:ascii="Consolas" w:hAnsi="Consolas" w:cs="Consolas"/>
                          <w:color w:val="008000"/>
                          <w:sz w:val="18"/>
                          <w:szCs w:val="18"/>
                        </w:rPr>
                        <w:t xml:space="preserve">// resulting drawing </w:t>
                      </w:r>
                      <w:proofErr w:type="gramStart"/>
                      <w:r w:rsidRPr="004E6597">
                        <w:rPr>
                          <w:rFonts w:ascii="Consolas" w:hAnsi="Consolas" w:cs="Consolas"/>
                          <w:color w:val="008000"/>
                          <w:sz w:val="18"/>
                          <w:szCs w:val="18"/>
                        </w:rPr>
                        <w:t>color</w:t>
                      </w:r>
                      <w:proofErr w:type="gramEnd"/>
                    </w:p>
                    <w:p w14:paraId="3DC60C9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71DE4A3B"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FF"/>
                          <w:sz w:val="18"/>
                          <w:szCs w:val="18"/>
                        </w:rPr>
                        <w:t>void</w:t>
                      </w:r>
                      <w:r w:rsidRPr="004E6597">
                        <w:rPr>
                          <w:rFonts w:ascii="Consolas" w:hAnsi="Consolas" w:cs="Consolas"/>
                          <w:color w:val="000000"/>
                          <w:sz w:val="18"/>
                          <w:szCs w:val="18"/>
                        </w:rPr>
                        <w:t xml:space="preserve"> main() {</w:t>
                      </w:r>
                    </w:p>
                    <w:p w14:paraId="77D2B4E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xml:space="preserve">// ambient color </w:t>
                      </w:r>
                    </w:p>
                    <w:p w14:paraId="69735C08" w14:textId="14446945" w:rsidR="00046CFA"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ambient = light.ambient * </w:t>
                      </w:r>
                      <w:r w:rsidRPr="004E6597">
                        <w:rPr>
                          <w:rFonts w:ascii="Consolas" w:hAnsi="Consolas" w:cs="Consolas"/>
                          <w:color w:val="0000FF"/>
                          <w:sz w:val="18"/>
                          <w:szCs w:val="18"/>
                        </w:rPr>
                        <w:t>texture</w:t>
                      </w:r>
                      <w:r w:rsidRPr="004E6597">
                        <w:rPr>
                          <w:rFonts w:ascii="Consolas" w:hAnsi="Consolas" w:cs="Consolas"/>
                          <w:color w:val="000000"/>
                          <w:sz w:val="18"/>
                          <w:szCs w:val="18"/>
                        </w:rPr>
                        <w:t>(mat.diffuse_map, texCoord).</w:t>
                      </w:r>
                      <w:proofErr w:type="gramStart"/>
                      <w:r w:rsidRPr="004E6597">
                        <w:rPr>
                          <w:rFonts w:ascii="Consolas" w:hAnsi="Consolas" w:cs="Consolas"/>
                          <w:color w:val="000000"/>
                          <w:sz w:val="18"/>
                          <w:szCs w:val="18"/>
                        </w:rPr>
                        <w:t>rgb;</w:t>
                      </w:r>
                      <w:proofErr w:type="gramEnd"/>
                    </w:p>
                    <w:p w14:paraId="1F872F3F"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23E656E2"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surface normal</w:t>
                      </w:r>
                    </w:p>
                    <w:p w14:paraId="569FDB6A"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norm = normalize(Normal</w:t>
                      </w:r>
                      <w:proofErr w:type="gramStart"/>
                      <w:r w:rsidRPr="004E6597">
                        <w:rPr>
                          <w:rFonts w:ascii="Consolas" w:hAnsi="Consolas" w:cs="Consolas"/>
                          <w:color w:val="000000"/>
                          <w:sz w:val="18"/>
                          <w:szCs w:val="18"/>
                        </w:rPr>
                        <w:t>);</w:t>
                      </w:r>
                      <w:proofErr w:type="gramEnd"/>
                    </w:p>
                    <w:p w14:paraId="4DB15E01"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light direction</w:t>
                      </w:r>
                    </w:p>
                    <w:p w14:paraId="287026CE"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w:t>
                      </w:r>
                      <w:proofErr w:type="gramStart"/>
                      <w:r w:rsidRPr="004E6597">
                        <w:rPr>
                          <w:rFonts w:ascii="Consolas" w:hAnsi="Consolas" w:cs="Consolas"/>
                          <w:color w:val="000000"/>
                          <w:sz w:val="18"/>
                          <w:szCs w:val="18"/>
                        </w:rPr>
                        <w:t>lightDir;</w:t>
                      </w:r>
                      <w:proofErr w:type="gramEnd"/>
                    </w:p>
                    <w:p w14:paraId="718D6986"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if</w:t>
                      </w:r>
                      <w:r w:rsidRPr="004E6597">
                        <w:rPr>
                          <w:rFonts w:ascii="Consolas" w:hAnsi="Consolas" w:cs="Consolas"/>
                          <w:color w:val="000000"/>
                          <w:sz w:val="18"/>
                          <w:szCs w:val="18"/>
                        </w:rPr>
                        <w:t xml:space="preserve"> (light.type == 1)</w:t>
                      </w:r>
                    </w:p>
                    <w:p w14:paraId="59163ED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lightDir = normalize(light.pos_or_dir - pos</w:t>
                      </w:r>
                      <w:proofErr w:type="gramStart"/>
                      <w:r w:rsidRPr="004E6597">
                        <w:rPr>
                          <w:rFonts w:ascii="Consolas" w:hAnsi="Consolas" w:cs="Consolas"/>
                          <w:color w:val="000000"/>
                          <w:sz w:val="18"/>
                          <w:szCs w:val="18"/>
                        </w:rPr>
                        <w:t>);</w:t>
                      </w:r>
                      <w:proofErr w:type="gramEnd"/>
                    </w:p>
                    <w:p w14:paraId="45751C50"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else</w:t>
                      </w:r>
                    </w:p>
                    <w:p w14:paraId="38CC05F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lightDir = normalize(-light.pos_or_dir</w:t>
                      </w:r>
                      <w:proofErr w:type="gramStart"/>
                      <w:r w:rsidRPr="004E6597">
                        <w:rPr>
                          <w:rFonts w:ascii="Consolas" w:hAnsi="Consolas" w:cs="Consolas"/>
                          <w:color w:val="000000"/>
                          <w:sz w:val="18"/>
                          <w:szCs w:val="18"/>
                        </w:rPr>
                        <w:t>);</w:t>
                      </w:r>
                      <w:proofErr w:type="gramEnd"/>
                    </w:p>
                    <w:p w14:paraId="62C754C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diffusion factor (calculated by the reflection angle)</w:t>
                      </w:r>
                    </w:p>
                    <w:p w14:paraId="140B9A6E"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float</w:t>
                      </w:r>
                      <w:r w:rsidRPr="004E6597">
                        <w:rPr>
                          <w:rFonts w:ascii="Consolas" w:hAnsi="Consolas" w:cs="Consolas"/>
                          <w:color w:val="000000"/>
                          <w:sz w:val="18"/>
                          <w:szCs w:val="18"/>
                        </w:rPr>
                        <w:t xml:space="preserve"> diff = max(dot(norm, lightDir), 0.0</w:t>
                      </w:r>
                      <w:proofErr w:type="gramStart"/>
                      <w:r w:rsidRPr="004E6597">
                        <w:rPr>
                          <w:rFonts w:ascii="Consolas" w:hAnsi="Consolas" w:cs="Consolas"/>
                          <w:color w:val="000000"/>
                          <w:sz w:val="18"/>
                          <w:szCs w:val="18"/>
                        </w:rPr>
                        <w:t>);</w:t>
                      </w:r>
                      <w:proofErr w:type="gramEnd"/>
                    </w:p>
                    <w:p w14:paraId="1EEAD37E" w14:textId="77777777" w:rsidR="00046CFA"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diffuse = light.diffuse * diff * </w:t>
                      </w:r>
                    </w:p>
                    <w:p w14:paraId="1C301C6B" w14:textId="0C1819B6"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 xml:space="preserve">                   </w:t>
                      </w:r>
                      <w:r w:rsidRPr="004E6597">
                        <w:rPr>
                          <w:rFonts w:ascii="Consolas" w:hAnsi="Consolas" w:cs="Consolas"/>
                          <w:color w:val="0000FF"/>
                          <w:sz w:val="18"/>
                          <w:szCs w:val="18"/>
                        </w:rPr>
                        <w:t>texture</w:t>
                      </w:r>
                      <w:r w:rsidRPr="004E6597">
                        <w:rPr>
                          <w:rFonts w:ascii="Consolas" w:hAnsi="Consolas" w:cs="Consolas"/>
                          <w:color w:val="000000"/>
                          <w:sz w:val="18"/>
                          <w:szCs w:val="18"/>
                        </w:rPr>
                        <w:t>(mat.diffuse_map,</w:t>
                      </w:r>
                      <w:r>
                        <w:rPr>
                          <w:rFonts w:ascii="Consolas" w:hAnsi="Consolas" w:cs="Consolas"/>
                          <w:color w:val="000000"/>
                          <w:sz w:val="18"/>
                          <w:szCs w:val="18"/>
                        </w:rPr>
                        <w:t xml:space="preserve"> </w:t>
                      </w:r>
                      <w:r w:rsidRPr="004E6597">
                        <w:rPr>
                          <w:rFonts w:ascii="Consolas" w:hAnsi="Consolas" w:cs="Consolas"/>
                          <w:color w:val="000000"/>
                          <w:sz w:val="18"/>
                          <w:szCs w:val="18"/>
                        </w:rPr>
                        <w:t>texCoord).</w:t>
                      </w:r>
                      <w:proofErr w:type="gramStart"/>
                      <w:r w:rsidRPr="004E6597">
                        <w:rPr>
                          <w:rFonts w:ascii="Consolas" w:hAnsi="Consolas" w:cs="Consolas"/>
                          <w:color w:val="000000"/>
                          <w:sz w:val="18"/>
                          <w:szCs w:val="18"/>
                        </w:rPr>
                        <w:t>rgb;</w:t>
                      </w:r>
                      <w:proofErr w:type="gramEnd"/>
                    </w:p>
                    <w:p w14:paraId="4670C72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specular</w:t>
                      </w:r>
                    </w:p>
                    <w:p w14:paraId="6F946559"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viewDir = normalize(cameraPos - pos</w:t>
                      </w:r>
                      <w:proofErr w:type="gramStart"/>
                      <w:r w:rsidRPr="004E6597">
                        <w:rPr>
                          <w:rFonts w:ascii="Consolas" w:hAnsi="Consolas" w:cs="Consolas"/>
                          <w:color w:val="000000"/>
                          <w:sz w:val="18"/>
                          <w:szCs w:val="18"/>
                        </w:rPr>
                        <w:t>);</w:t>
                      </w:r>
                      <w:proofErr w:type="gramEnd"/>
                    </w:p>
                    <w:p w14:paraId="2B010D2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reflectDir = reflect(-lightDir, norm</w:t>
                      </w:r>
                      <w:proofErr w:type="gramStart"/>
                      <w:r w:rsidRPr="004E6597">
                        <w:rPr>
                          <w:rFonts w:ascii="Consolas" w:hAnsi="Consolas" w:cs="Consolas"/>
                          <w:color w:val="000000"/>
                          <w:sz w:val="18"/>
                          <w:szCs w:val="18"/>
                        </w:rPr>
                        <w:t>);</w:t>
                      </w:r>
                      <w:proofErr w:type="gramEnd"/>
                    </w:p>
                    <w:p w14:paraId="62627AE4"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00FF"/>
                          <w:sz w:val="18"/>
                          <w:szCs w:val="18"/>
                        </w:rPr>
                        <w:t>float</w:t>
                      </w:r>
                      <w:r w:rsidRPr="004E6597">
                        <w:rPr>
                          <w:rFonts w:ascii="Consolas" w:hAnsi="Consolas" w:cs="Consolas"/>
                          <w:color w:val="000000"/>
                          <w:sz w:val="18"/>
                          <w:szCs w:val="18"/>
                        </w:rPr>
                        <w:t xml:space="preserve"> spec = pow(max(dot(viewDir, reflectDir), 0.0), mat.shine</w:t>
                      </w:r>
                      <w:proofErr w:type="gramStart"/>
                      <w:r w:rsidRPr="004E6597">
                        <w:rPr>
                          <w:rFonts w:ascii="Consolas" w:hAnsi="Consolas" w:cs="Consolas"/>
                          <w:color w:val="000000"/>
                          <w:sz w:val="18"/>
                          <w:szCs w:val="18"/>
                        </w:rPr>
                        <w:t>);</w:t>
                      </w:r>
                      <w:proofErr w:type="gramEnd"/>
                    </w:p>
                    <w:p w14:paraId="596F9E56" w14:textId="77777777" w:rsidR="00046CFA"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specular = light.specular * spec * </w:t>
                      </w:r>
                    </w:p>
                    <w:p w14:paraId="771161FA" w14:textId="1C6F0BAC"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4E6597">
                        <w:rPr>
                          <w:rFonts w:ascii="Consolas" w:hAnsi="Consolas" w:cs="Consolas"/>
                          <w:color w:val="0000FF"/>
                          <w:sz w:val="18"/>
                          <w:szCs w:val="18"/>
                        </w:rPr>
                        <w:t>texture</w:t>
                      </w:r>
                      <w:r w:rsidRPr="004E6597">
                        <w:rPr>
                          <w:rFonts w:ascii="Consolas" w:hAnsi="Consolas" w:cs="Consolas"/>
                          <w:color w:val="000000"/>
                          <w:sz w:val="18"/>
                          <w:szCs w:val="18"/>
                        </w:rPr>
                        <w:t>(mat.specular_map, texCoord).</w:t>
                      </w:r>
                      <w:proofErr w:type="gramStart"/>
                      <w:r w:rsidRPr="004E6597">
                        <w:rPr>
                          <w:rFonts w:ascii="Consolas" w:hAnsi="Consolas" w:cs="Consolas"/>
                          <w:color w:val="000000"/>
                          <w:sz w:val="18"/>
                          <w:szCs w:val="18"/>
                        </w:rPr>
                        <w:t>rgb;</w:t>
                      </w:r>
                      <w:proofErr w:type="gramEnd"/>
                    </w:p>
                    <w:p w14:paraId="70E8BC43"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2B8B4DB4" w14:textId="1B43A872"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w:t>
                      </w:r>
                      <w:r w:rsidRPr="004E6597">
                        <w:rPr>
                          <w:rFonts w:ascii="Consolas" w:hAnsi="Consolas" w:cs="Consolas"/>
                          <w:color w:val="008000"/>
                          <w:sz w:val="18"/>
                          <w:szCs w:val="18"/>
                        </w:rPr>
                        <w:t>// light emit</w:t>
                      </w:r>
                      <w:r>
                        <w:rPr>
                          <w:rFonts w:ascii="Consolas" w:hAnsi="Consolas" w:cs="Consolas"/>
                          <w:color w:val="008000"/>
                          <w:sz w:val="18"/>
                          <w:szCs w:val="18"/>
                        </w:rPr>
                        <w:t>t</w:t>
                      </w:r>
                      <w:r w:rsidRPr="004E6597">
                        <w:rPr>
                          <w:rFonts w:ascii="Consolas" w:hAnsi="Consolas" w:cs="Consolas"/>
                          <w:color w:val="008000"/>
                          <w:sz w:val="18"/>
                          <w:szCs w:val="18"/>
                        </w:rPr>
                        <w:t>ed from object is (ambient + diffuse + specular)</w:t>
                      </w:r>
                    </w:p>
                    <w:p w14:paraId="1A30B382"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vec3 result = ambient + diffuse + </w:t>
                      </w:r>
                      <w:proofErr w:type="gramStart"/>
                      <w:r w:rsidRPr="004E6597">
                        <w:rPr>
                          <w:rFonts w:ascii="Consolas" w:hAnsi="Consolas" w:cs="Consolas"/>
                          <w:color w:val="000000"/>
                          <w:sz w:val="18"/>
                          <w:szCs w:val="18"/>
                        </w:rPr>
                        <w:t>specular;</w:t>
                      </w:r>
                      <w:proofErr w:type="gramEnd"/>
                    </w:p>
                    <w:p w14:paraId="59632FC8"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p>
                    <w:p w14:paraId="4D2CF647" w14:textId="77777777" w:rsidR="00046CFA" w:rsidRPr="004E6597" w:rsidRDefault="00046CFA" w:rsidP="004A0B7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 xml:space="preserve">    color = vec4(result, 1</w:t>
                      </w:r>
                      <w:proofErr w:type="gramStart"/>
                      <w:r w:rsidRPr="004E6597">
                        <w:rPr>
                          <w:rFonts w:ascii="Consolas" w:hAnsi="Consolas" w:cs="Consolas"/>
                          <w:color w:val="000000"/>
                          <w:sz w:val="18"/>
                          <w:szCs w:val="18"/>
                        </w:rPr>
                        <w:t>);</w:t>
                      </w:r>
                      <w:proofErr w:type="gramEnd"/>
                    </w:p>
                    <w:p w14:paraId="0048932C" w14:textId="1A76A865" w:rsidR="00046CFA" w:rsidRPr="004E6597" w:rsidRDefault="00046CFA" w:rsidP="004E6597">
                      <w:pPr>
                        <w:autoSpaceDE w:val="0"/>
                        <w:autoSpaceDN w:val="0"/>
                        <w:adjustRightInd w:val="0"/>
                        <w:spacing w:after="0" w:line="240" w:lineRule="auto"/>
                        <w:rPr>
                          <w:rFonts w:ascii="Consolas" w:hAnsi="Consolas" w:cs="Consolas"/>
                          <w:color w:val="000000"/>
                          <w:sz w:val="18"/>
                          <w:szCs w:val="18"/>
                        </w:rPr>
                      </w:pPr>
                      <w:r w:rsidRPr="004E6597">
                        <w:rPr>
                          <w:rFonts w:ascii="Consolas" w:hAnsi="Consolas" w:cs="Consolas"/>
                          <w:color w:val="000000"/>
                          <w:sz w:val="18"/>
                          <w:szCs w:val="18"/>
                        </w:rPr>
                        <w:t>}</w:t>
                      </w:r>
                    </w:p>
                  </w:txbxContent>
                </v:textbox>
                <w10:anchorlock/>
              </v:shape>
            </w:pict>
          </mc:Fallback>
        </mc:AlternateContent>
      </w:r>
    </w:p>
    <w:p w14:paraId="041C7AEF" w14:textId="355ECE71" w:rsidR="00B30CBE" w:rsidRDefault="00B30CBE" w:rsidP="00B30CBE">
      <w:pPr>
        <w:pStyle w:val="Heading3"/>
      </w:pPr>
      <w:r>
        <w:t>Summary</w:t>
      </w:r>
    </w:p>
    <w:p w14:paraId="11228F88" w14:textId="4E3B3729" w:rsidR="00B30CBE" w:rsidRDefault="002C2623" w:rsidP="00B30CBE">
      <w:r>
        <w:t xml:space="preserve">In this chapter we </w:t>
      </w:r>
      <w:r w:rsidR="00D436E0">
        <w:t>add</w:t>
      </w:r>
      <w:r>
        <w:t xml:space="preserve"> </w:t>
      </w:r>
      <w:proofErr w:type="gramStart"/>
      <w:r>
        <w:t>some</w:t>
      </w:r>
      <w:proofErr w:type="gramEnd"/>
      <w:r>
        <w:t xml:space="preserve"> realism to our scenes. Using light and textures we can really simplify our drawing, while adding to </w:t>
      </w:r>
      <w:r w:rsidR="0060726F">
        <w:t xml:space="preserve">the quality of the user experience. The image plays a major role in the way </w:t>
      </w:r>
      <w:r w:rsidR="004B020D">
        <w:t xml:space="preserve">perceive what </w:t>
      </w:r>
      <w:r w:rsidR="00D8474B">
        <w:t>we see.</w:t>
      </w:r>
    </w:p>
    <w:p w14:paraId="45D16116" w14:textId="20AEFC97" w:rsidR="00D8474B" w:rsidRDefault="00D8474B" w:rsidP="00D8474B">
      <w:pPr>
        <w:pStyle w:val="ListParagraph"/>
        <w:numPr>
          <w:ilvl w:val="0"/>
          <w:numId w:val="36"/>
        </w:numPr>
      </w:pPr>
      <w:r>
        <w:t xml:space="preserve">We learned the basic concepts of color and </w:t>
      </w:r>
      <w:r w:rsidR="004D4F3B">
        <w:t>light.</w:t>
      </w:r>
    </w:p>
    <w:p w14:paraId="029934C4" w14:textId="1D268CA5" w:rsidR="008B5A28" w:rsidRDefault="008B5A28" w:rsidP="00D8474B">
      <w:pPr>
        <w:pStyle w:val="ListParagraph"/>
        <w:numPr>
          <w:ilvl w:val="0"/>
          <w:numId w:val="36"/>
        </w:numPr>
      </w:pPr>
      <w:r>
        <w:t xml:space="preserve">We learned about reflected and ambient </w:t>
      </w:r>
      <w:r w:rsidR="004D4F3B">
        <w:t>light.</w:t>
      </w:r>
    </w:p>
    <w:p w14:paraId="5394C194" w14:textId="4D701891" w:rsidR="008B5A28" w:rsidRDefault="00DD1608" w:rsidP="00D8474B">
      <w:pPr>
        <w:pStyle w:val="ListParagraph"/>
        <w:numPr>
          <w:ilvl w:val="0"/>
          <w:numId w:val="36"/>
        </w:numPr>
      </w:pPr>
      <w:r>
        <w:lastRenderedPageBreak/>
        <w:t xml:space="preserve">How the properties of the materials change </w:t>
      </w:r>
      <w:r w:rsidR="002713B9">
        <w:t>what we see</w:t>
      </w:r>
    </w:p>
    <w:p w14:paraId="7E17425B" w14:textId="779EF197" w:rsidR="009748D1" w:rsidRDefault="002713B9" w:rsidP="00046CFA">
      <w:pPr>
        <w:pStyle w:val="ListParagraph"/>
        <w:numPr>
          <w:ilvl w:val="0"/>
          <w:numId w:val="36"/>
        </w:numPr>
      </w:pPr>
      <w:r>
        <w:t xml:space="preserve">How to use images to </w:t>
      </w:r>
      <w:r w:rsidR="007D404C">
        <w:t xml:space="preserve">draw complex </w:t>
      </w:r>
      <w:r w:rsidR="009748D1">
        <w:t>surfaces with varying materials</w:t>
      </w:r>
    </w:p>
    <w:p w14:paraId="27A7346E" w14:textId="204184D7" w:rsidR="00A5408B" w:rsidRDefault="00A5408B">
      <w:r>
        <w:br w:type="page"/>
      </w:r>
    </w:p>
    <w:p w14:paraId="0C92001B" w14:textId="182A41FE" w:rsidR="00A5408B" w:rsidRDefault="00A5408B" w:rsidP="00A5408B">
      <w:pPr>
        <w:pStyle w:val="Heading2"/>
      </w:pPr>
      <w:r>
        <w:lastRenderedPageBreak/>
        <w:t xml:space="preserve">Chapter </w:t>
      </w:r>
      <w:r w:rsidR="00057C66">
        <w:t>6</w:t>
      </w:r>
      <w:r>
        <w:t>:</w:t>
      </w:r>
      <w:r w:rsidR="00E128C3">
        <w:t xml:space="preserve"> Advanced concepts</w:t>
      </w:r>
    </w:p>
    <w:p w14:paraId="4524A0C2" w14:textId="77777777" w:rsidR="00A91C93" w:rsidRPr="00A91C93" w:rsidRDefault="00A91C93" w:rsidP="00A91C93"/>
    <w:p w14:paraId="2E30B583" w14:textId="72E76FEB" w:rsidR="00815042" w:rsidRDefault="000F2AF3" w:rsidP="00815042">
      <w:r>
        <w:t xml:space="preserve">In this chapter we will learn </w:t>
      </w:r>
      <w:proofErr w:type="gramStart"/>
      <w:r>
        <w:t>some</w:t>
      </w:r>
      <w:proofErr w:type="gramEnd"/>
      <w:r>
        <w:t xml:space="preserve"> advanced OpenGL techniques t</w:t>
      </w:r>
      <w:r w:rsidR="00417A1C">
        <w:t xml:space="preserve">hat will spice up our scenes. </w:t>
      </w:r>
      <w:r w:rsidR="0065279B">
        <w:t xml:space="preserve">Apart from learning </w:t>
      </w:r>
      <w:r w:rsidR="00870A1F">
        <w:t xml:space="preserve">these techniques our main goal is to see how they can </w:t>
      </w:r>
      <w:r w:rsidR="00202E95">
        <w:t xml:space="preserve">make our games a little more interesting </w:t>
      </w:r>
      <w:r w:rsidR="002C5D2A">
        <w:t xml:space="preserve">and </w:t>
      </w:r>
      <w:r w:rsidR="00D436E0">
        <w:t>eye-catching</w:t>
      </w:r>
      <w:r w:rsidR="002C5D2A">
        <w:t>.</w:t>
      </w:r>
    </w:p>
    <w:p w14:paraId="424C6D84" w14:textId="2FB4C6F7" w:rsidR="00F40E5A" w:rsidRDefault="007F3B77" w:rsidP="00815042">
      <w:r>
        <w:t xml:space="preserve">For </w:t>
      </w:r>
      <w:r w:rsidR="004D4F3B">
        <w:t>example,</w:t>
      </w:r>
      <w:r>
        <w:t xml:space="preserve"> how can we implement the </w:t>
      </w:r>
      <w:r w:rsidR="00D436E0">
        <w:t>rear-view</w:t>
      </w:r>
      <w:r>
        <w:t xml:space="preserve"> mirror of a car</w:t>
      </w:r>
      <w:r w:rsidR="00BE74FB">
        <w:t xml:space="preserve">, or even how can we </w:t>
      </w:r>
      <w:r w:rsidR="00D4095D">
        <w:t xml:space="preserve">see through a keyhole or a glass </w:t>
      </w:r>
      <w:r w:rsidR="001C5959">
        <w:t>window</w:t>
      </w:r>
      <w:r w:rsidR="00400FB3">
        <w:t xml:space="preserve">? And then we were introduced in </w:t>
      </w:r>
      <w:r w:rsidR="005645DD">
        <w:t>the use of light, but light casts shadows</w:t>
      </w:r>
      <w:r w:rsidR="004D6DF0">
        <w:t xml:space="preserve">, how </w:t>
      </w:r>
      <w:r w:rsidR="006C57DA">
        <w:t>do we deal with them?</w:t>
      </w:r>
    </w:p>
    <w:p w14:paraId="4984324F" w14:textId="0F85C9BC" w:rsidR="00350927" w:rsidRDefault="00350927" w:rsidP="00815042"/>
    <w:p w14:paraId="1A98EC91" w14:textId="0E19A0BA" w:rsidR="004C1270" w:rsidRDefault="00601400" w:rsidP="004C1270">
      <w:pPr>
        <w:pStyle w:val="Heading3"/>
      </w:pPr>
      <w:r>
        <w:rPr>
          <w:noProof/>
        </w:rPr>
        <w:drawing>
          <wp:anchor distT="0" distB="0" distL="114300" distR="114300" simplePos="0" relativeHeight="251681792" behindDoc="0" locked="0" layoutInCell="1" allowOverlap="1" wp14:anchorId="7AD35752" wp14:editId="09C1A7B4">
            <wp:simplePos x="0" y="0"/>
            <wp:positionH relativeFrom="column">
              <wp:posOffset>4801235</wp:posOffset>
            </wp:positionH>
            <wp:positionV relativeFrom="paragraph">
              <wp:posOffset>190500</wp:posOffset>
            </wp:positionV>
            <wp:extent cx="1362075" cy="905510"/>
            <wp:effectExtent l="0" t="0" r="9525" b="8890"/>
            <wp:wrapSquare wrapText="bothSides"/>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62075" cy="905510"/>
                    </a:xfrm>
                    <a:prstGeom prst="rect">
                      <a:avLst/>
                    </a:prstGeom>
                  </pic:spPr>
                </pic:pic>
              </a:graphicData>
            </a:graphic>
          </wp:anchor>
        </w:drawing>
      </w:r>
      <w:r w:rsidR="004C1270">
        <w:t>Stencil Buffers</w:t>
      </w:r>
    </w:p>
    <w:p w14:paraId="675EAFED" w14:textId="16438D32" w:rsidR="00C71144" w:rsidRDefault="00C71144" w:rsidP="00C71144">
      <w:r>
        <w:t xml:space="preserve">In </w:t>
      </w:r>
      <w:r w:rsidR="00DF5196">
        <w:t>g</w:t>
      </w:r>
      <w:r>
        <w:t xml:space="preserve">raphic arts one </w:t>
      </w:r>
      <w:r w:rsidR="00DF5196">
        <w:t>o</w:t>
      </w:r>
      <w:r>
        <w:t>f the</w:t>
      </w:r>
      <w:r w:rsidR="00DF5196">
        <w:t xml:space="preserve"> most used tools is the stencil</w:t>
      </w:r>
      <w:r w:rsidR="008476F2">
        <w:t xml:space="preserve">. This tool allows us to </w:t>
      </w:r>
      <w:r w:rsidR="00907158">
        <w:t xml:space="preserve">draw a </w:t>
      </w:r>
      <w:r w:rsidR="00B629BE">
        <w:t xml:space="preserve">pattern </w:t>
      </w:r>
      <w:r w:rsidR="00F87770">
        <w:t xml:space="preserve">by applying ink or paint. </w:t>
      </w:r>
      <w:r w:rsidR="003210DA">
        <w:t xml:space="preserve">It might be </w:t>
      </w:r>
      <w:r w:rsidR="00F32B13">
        <w:t xml:space="preserve">one of the oldest drawing tools ever used. The most common </w:t>
      </w:r>
      <w:r w:rsidR="0003181A">
        <w:t xml:space="preserve">application of a stencil in </w:t>
      </w:r>
      <w:r w:rsidR="004D4F3B">
        <w:t>prehistoric times was</w:t>
      </w:r>
      <w:r w:rsidR="00AE40E6">
        <w:t xml:space="preserve"> the human hand on the walls of the caves, where people </w:t>
      </w:r>
      <w:r w:rsidR="0039171A">
        <w:t>painted around their hands.</w:t>
      </w:r>
    </w:p>
    <w:p w14:paraId="25954E68" w14:textId="2E8766ED" w:rsidR="00DC672A" w:rsidRDefault="00601400" w:rsidP="00C71144">
      <w:r>
        <w:rPr>
          <w:noProof/>
        </w:rPr>
        <mc:AlternateContent>
          <mc:Choice Requires="wps">
            <w:drawing>
              <wp:anchor distT="0" distB="0" distL="114300" distR="114300" simplePos="0" relativeHeight="251683840" behindDoc="0" locked="0" layoutInCell="1" allowOverlap="1" wp14:anchorId="005811C7" wp14:editId="5ACE035B">
                <wp:simplePos x="0" y="0"/>
                <wp:positionH relativeFrom="column">
                  <wp:posOffset>4803140</wp:posOffset>
                </wp:positionH>
                <wp:positionV relativeFrom="paragraph">
                  <wp:posOffset>178435</wp:posOffset>
                </wp:positionV>
                <wp:extent cx="1362075" cy="635"/>
                <wp:effectExtent l="0" t="0" r="0" b="0"/>
                <wp:wrapSquare wrapText="bothSides"/>
                <wp:docPr id="239" name="Text Box 239"/>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4DDE6BED" w14:textId="5A4F0574" w:rsidR="00046CFA" w:rsidRPr="002910F6" w:rsidRDefault="00046CFA" w:rsidP="00104292">
                            <w:pPr>
                              <w:pStyle w:val="Caption"/>
                              <w:spacing w:after="40"/>
                              <w:rPr>
                                <w:noProof/>
                              </w:rPr>
                            </w:pPr>
                            <w:bookmarkStart w:id="10" w:name="_Ref70089707"/>
                            <w:r>
                              <w:t xml:space="preserve">Figure </w:t>
                            </w:r>
                            <w:r w:rsidR="00000000">
                              <w:fldChar w:fldCharType="begin"/>
                            </w:r>
                            <w:r w:rsidR="00000000">
                              <w:instrText xml:space="preserve"> SEQ Figure \* ARABIC </w:instrText>
                            </w:r>
                            <w:r w:rsidR="00000000">
                              <w:fldChar w:fldCharType="separate"/>
                            </w:r>
                            <w:r w:rsidR="00A509E6">
                              <w:rPr>
                                <w:noProof/>
                              </w:rPr>
                              <w:t>10</w:t>
                            </w:r>
                            <w:r w:rsidR="00000000">
                              <w:rPr>
                                <w:noProof/>
                              </w:rPr>
                              <w:fldChar w:fldCharType="end"/>
                            </w:r>
                            <w:bookmarkEnd w:id="10"/>
                            <w:r>
                              <w:t xml:space="preserve">: </w:t>
                            </w:r>
                            <w:proofErr w:type="gramStart"/>
                            <w:r>
                              <w:t>Stencil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811C7" id="Text Box 239" o:spid="_x0000_s1087" type="#_x0000_t202" style="position:absolute;margin-left:378.2pt;margin-top:14.05pt;width:107.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ap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" stroked="f">
                <v:textbox style="mso-fit-shape-to-text:t" inset="0,0,0,0">
                  <w:txbxContent>
                    <w:p w14:paraId="4DDE6BED" w14:textId="5A4F0574" w:rsidR="00046CFA" w:rsidRPr="002910F6" w:rsidRDefault="00046CFA" w:rsidP="00104292">
                      <w:pPr>
                        <w:pStyle w:val="Caption"/>
                        <w:spacing w:after="40"/>
                        <w:rPr>
                          <w:noProof/>
                        </w:rPr>
                      </w:pPr>
                      <w:bookmarkStart w:id="11" w:name="_Ref70089707"/>
                      <w:r>
                        <w:t xml:space="preserve">Figure </w:t>
                      </w:r>
                      <w:r w:rsidR="00000000">
                        <w:fldChar w:fldCharType="begin"/>
                      </w:r>
                      <w:r w:rsidR="00000000">
                        <w:instrText xml:space="preserve"> SEQ Figure \* ARABIC </w:instrText>
                      </w:r>
                      <w:r w:rsidR="00000000">
                        <w:fldChar w:fldCharType="separate"/>
                      </w:r>
                      <w:r w:rsidR="00A509E6">
                        <w:rPr>
                          <w:noProof/>
                        </w:rPr>
                        <w:t>10</w:t>
                      </w:r>
                      <w:r w:rsidR="00000000">
                        <w:rPr>
                          <w:noProof/>
                        </w:rPr>
                        <w:fldChar w:fldCharType="end"/>
                      </w:r>
                      <w:bookmarkEnd w:id="11"/>
                      <w:r>
                        <w:t xml:space="preserve">: </w:t>
                      </w:r>
                      <w:proofErr w:type="gramStart"/>
                      <w:r>
                        <w:t>Stencil</w:t>
                      </w:r>
                      <w:proofErr w:type="gramEnd"/>
                    </w:p>
                  </w:txbxContent>
                </v:textbox>
                <w10:wrap type="square"/>
              </v:shape>
            </w:pict>
          </mc:Fallback>
        </mc:AlternateContent>
      </w:r>
      <w:r w:rsidR="00DC672A">
        <w:t xml:space="preserve">This idea evolved, and now we have </w:t>
      </w:r>
      <w:r w:rsidR="00F11E70">
        <w:t>created tools that allow us to draw from simple text to complex patterns</w:t>
      </w:r>
      <w:r w:rsidR="009569E1">
        <w:t xml:space="preserve">, using the same principle. </w:t>
      </w:r>
      <w:r w:rsidR="006E6682">
        <w:t xml:space="preserve">By cutting out </w:t>
      </w:r>
      <w:r w:rsidR="004B7E17">
        <w:t xml:space="preserve">specific </w:t>
      </w:r>
      <w:r w:rsidR="003209F9">
        <w:t>shapes</w:t>
      </w:r>
      <w:r w:rsidR="004B7E17">
        <w:t xml:space="preserve"> on a piece of paper</w:t>
      </w:r>
      <w:r w:rsidR="003209F9">
        <w:t>,</w:t>
      </w:r>
      <w:r w:rsidR="004B7E17">
        <w:t xml:space="preserve"> we can </w:t>
      </w:r>
      <w:r w:rsidR="003209F9">
        <w:t xml:space="preserve">create a stencil with letters as we see in </w:t>
      </w:r>
      <w:r w:rsidR="00445914">
        <w:fldChar w:fldCharType="begin"/>
      </w:r>
      <w:r w:rsidR="00445914">
        <w:instrText xml:space="preserve"> REF _Ref70089707 \h </w:instrText>
      </w:r>
      <w:r w:rsidR="00445914">
        <w:fldChar w:fldCharType="separate"/>
      </w:r>
      <w:r w:rsidR="00A509E6">
        <w:t xml:space="preserve">Figure </w:t>
      </w:r>
      <w:r w:rsidR="00A509E6">
        <w:rPr>
          <w:noProof/>
        </w:rPr>
        <w:t>10</w:t>
      </w:r>
      <w:r w:rsidR="00445914">
        <w:fldChar w:fldCharType="end"/>
      </w:r>
      <w:r w:rsidR="00445914">
        <w:t>.</w:t>
      </w:r>
    </w:p>
    <w:p w14:paraId="284FD546" w14:textId="2555A05A" w:rsidR="003D02F3" w:rsidRDefault="00826620" w:rsidP="00C71144">
      <w:r>
        <w:t>OpenGL has a si</w:t>
      </w:r>
      <w:r w:rsidR="00431BB9">
        <w:t xml:space="preserve">milar mechanism we can use </w:t>
      </w:r>
      <w:r w:rsidR="00D05213">
        <w:t xml:space="preserve">to keep our drawing inside </w:t>
      </w:r>
      <w:r w:rsidR="00196E90">
        <w:t>any shape.</w:t>
      </w:r>
    </w:p>
    <w:p w14:paraId="4EB89FE0" w14:textId="2DED7B19" w:rsidR="00F55D07" w:rsidRDefault="00F55D07" w:rsidP="00C71144">
      <w:r>
        <w:t xml:space="preserve">What we do is create a </w:t>
      </w:r>
      <w:r w:rsidR="00270D65">
        <w:t>‘canvas’</w:t>
      </w:r>
      <w:r w:rsidR="003D51A3">
        <w:t>,</w:t>
      </w:r>
      <w:r w:rsidR="00270D65">
        <w:t xml:space="preserve"> </w:t>
      </w:r>
      <w:r w:rsidR="003D51A3">
        <w:t xml:space="preserve">or stencil buffer in technical terms, </w:t>
      </w:r>
      <w:r w:rsidR="00270D65">
        <w:t xml:space="preserve">the size of the screen. Then we ‘cut’ out </w:t>
      </w:r>
      <w:r w:rsidR="00211B18">
        <w:t xml:space="preserve">the </w:t>
      </w:r>
      <w:r w:rsidR="00352289">
        <w:t xml:space="preserve">openings that allow the paint to </w:t>
      </w:r>
      <w:r w:rsidR="00522427">
        <w:t xml:space="preserve">pass and finally draw. </w:t>
      </w:r>
      <w:r w:rsidR="001A0784">
        <w:t>Here is a description of how we do it.</w:t>
      </w:r>
    </w:p>
    <w:p w14:paraId="4505C505" w14:textId="30B57174" w:rsidR="001A0784" w:rsidRDefault="001A0784" w:rsidP="00C71144">
      <w:r>
        <w:t xml:space="preserve">As you may have </w:t>
      </w:r>
      <w:r w:rsidR="00892586">
        <w:t>noticed in the beginning of our drawing function we clear the s</w:t>
      </w:r>
      <w:r w:rsidR="00372757">
        <w:t>c</w:t>
      </w:r>
      <w:r w:rsidR="00892586">
        <w:t>reen</w:t>
      </w:r>
    </w:p>
    <w:p w14:paraId="2BF15268" w14:textId="796F0A1E" w:rsidR="00372757" w:rsidRDefault="004D4F3B" w:rsidP="00C71144">
      <w:pPr>
        <w:rPr>
          <w:rFonts w:ascii="Consolas" w:hAnsi="Consolas" w:cs="Consolas"/>
          <w:color w:val="000000"/>
          <w:sz w:val="18"/>
          <w:szCs w:val="18"/>
        </w:rPr>
      </w:pPr>
      <w:r w:rsidRPr="00372757">
        <w:rPr>
          <w:rFonts w:ascii="Consolas" w:hAnsi="Consolas" w:cs="Consolas"/>
          <w:color w:val="000000"/>
          <w:sz w:val="18"/>
          <w:szCs w:val="18"/>
          <w:highlight w:val="lightGray"/>
        </w:rPr>
        <w:t>glClear (</w:t>
      </w:r>
      <w:r w:rsidR="00372757" w:rsidRPr="00372757">
        <w:rPr>
          <w:rFonts w:ascii="Consolas" w:hAnsi="Consolas" w:cs="Consolas"/>
          <w:color w:val="6F008A"/>
          <w:sz w:val="18"/>
          <w:szCs w:val="18"/>
          <w:highlight w:val="lightGray"/>
        </w:rPr>
        <w:t>GL_COLOR_BUFFER_BIT</w:t>
      </w:r>
      <w:r w:rsidR="00372757" w:rsidRPr="00372757">
        <w:rPr>
          <w:rFonts w:ascii="Consolas" w:hAnsi="Consolas" w:cs="Consolas"/>
          <w:color w:val="000000"/>
          <w:sz w:val="18"/>
          <w:szCs w:val="18"/>
          <w:highlight w:val="lightGray"/>
        </w:rPr>
        <w:t xml:space="preserve"> | </w:t>
      </w:r>
      <w:r w:rsidR="00372757" w:rsidRPr="00372757">
        <w:rPr>
          <w:rFonts w:ascii="Consolas" w:hAnsi="Consolas" w:cs="Consolas"/>
          <w:color w:val="6F008A"/>
          <w:sz w:val="18"/>
          <w:szCs w:val="18"/>
          <w:highlight w:val="lightGray"/>
        </w:rPr>
        <w:t>GL_DEPTH_BUFFER_BIT</w:t>
      </w:r>
      <w:r w:rsidR="00372757" w:rsidRPr="00372757">
        <w:rPr>
          <w:rFonts w:ascii="Consolas" w:hAnsi="Consolas" w:cs="Consolas"/>
          <w:color w:val="000000"/>
          <w:sz w:val="18"/>
          <w:szCs w:val="18"/>
          <w:highlight w:val="lightGray"/>
        </w:rPr>
        <w:t xml:space="preserve"> | </w:t>
      </w:r>
      <w:r w:rsidR="00372757" w:rsidRPr="00372757">
        <w:rPr>
          <w:rFonts w:ascii="Consolas" w:hAnsi="Consolas" w:cs="Consolas"/>
          <w:color w:val="6F008A"/>
          <w:sz w:val="18"/>
          <w:szCs w:val="18"/>
          <w:highlight w:val="lightGray"/>
        </w:rPr>
        <w:t>GL_STENCIL_BUFFER_BIT</w:t>
      </w:r>
      <w:proofErr w:type="gramStart"/>
      <w:r w:rsidR="00372757" w:rsidRPr="00372757">
        <w:rPr>
          <w:rFonts w:ascii="Consolas" w:hAnsi="Consolas" w:cs="Consolas"/>
          <w:color w:val="000000"/>
          <w:sz w:val="18"/>
          <w:szCs w:val="18"/>
          <w:highlight w:val="lightGray"/>
        </w:rPr>
        <w:t>);</w:t>
      </w:r>
      <w:proofErr w:type="gramEnd"/>
    </w:p>
    <w:p w14:paraId="2F7C60AB" w14:textId="4E028BC1" w:rsidR="00093A8B" w:rsidRDefault="004D4F3B" w:rsidP="00D03BE4">
      <w:r>
        <w:t>Only</w:t>
      </w:r>
      <w:r w:rsidR="00CF3DF5">
        <w:t xml:space="preserve"> in this case we have added a third option, the </w:t>
      </w:r>
      <w:r w:rsidR="00CF3DF5" w:rsidRPr="00372757">
        <w:rPr>
          <w:rFonts w:ascii="Consolas" w:hAnsi="Consolas" w:cs="Consolas"/>
          <w:color w:val="6F008A"/>
          <w:sz w:val="18"/>
          <w:szCs w:val="18"/>
          <w:highlight w:val="lightGray"/>
        </w:rPr>
        <w:t>GL_STENCIL_BUFFER_BIT</w:t>
      </w:r>
      <w:r w:rsidR="00D03BE4">
        <w:rPr>
          <w:rFonts w:ascii="Consolas" w:hAnsi="Consolas" w:cs="Consolas"/>
          <w:color w:val="6F008A"/>
          <w:sz w:val="18"/>
          <w:szCs w:val="18"/>
        </w:rPr>
        <w:t xml:space="preserve"> </w:t>
      </w:r>
      <w:r w:rsidR="00D03BE4">
        <w:t xml:space="preserve">which </w:t>
      </w:r>
      <w:r w:rsidR="00FF2D15">
        <w:t>clears the stencil canvas as well and initializes it to screen si</w:t>
      </w:r>
      <w:r w:rsidR="00836675">
        <w:t xml:space="preserve">ze. </w:t>
      </w:r>
      <w:r w:rsidR="00BA7733">
        <w:t xml:space="preserve">The </w:t>
      </w:r>
      <w:r w:rsidR="003D51A3">
        <w:t xml:space="preserve">stencil </w:t>
      </w:r>
      <w:r w:rsidR="005118E1">
        <w:t xml:space="preserve">buffer is typically initialized to black. </w:t>
      </w:r>
      <w:r w:rsidR="003D2F58">
        <w:t xml:space="preserve">Everything we draw on it </w:t>
      </w:r>
      <w:r w:rsidR="00B17A0C">
        <w:t xml:space="preserve">is </w:t>
      </w:r>
      <w:r w:rsidR="00F62B08">
        <w:t>done in white</w:t>
      </w:r>
      <w:r w:rsidR="00E63B3A">
        <w:t xml:space="preserve"> and that </w:t>
      </w:r>
      <w:r w:rsidR="008C15C3">
        <w:t>marks the cut outs</w:t>
      </w:r>
      <w:r w:rsidR="00AA50AB">
        <w:t xml:space="preserve"> that will enable us to do </w:t>
      </w:r>
      <w:r w:rsidR="008962B0">
        <w:t>the stencil drawing of our scene</w:t>
      </w:r>
      <w:r w:rsidR="00015052">
        <w:t>.</w:t>
      </w:r>
    </w:p>
    <w:p w14:paraId="279762BF" w14:textId="631E9576" w:rsidR="00C256CF" w:rsidRDefault="00007206" w:rsidP="00D03BE4">
      <w:r>
        <w:t xml:space="preserve">Using stencil buffers is a </w:t>
      </w:r>
      <w:r w:rsidR="00D436E0">
        <w:t>four-step</w:t>
      </w:r>
      <w:r>
        <w:t xml:space="preserve"> </w:t>
      </w:r>
      <w:r w:rsidR="001A52A2">
        <w:t>process</w:t>
      </w:r>
      <w:r w:rsidR="009F2B49">
        <w:t xml:space="preserve"> as opposed to normal drawing which is a </w:t>
      </w:r>
      <w:r w:rsidR="00953B81">
        <w:t>one step process</w:t>
      </w:r>
      <w:r w:rsidR="001A52A2">
        <w:t xml:space="preserve">. First we </w:t>
      </w:r>
      <w:r w:rsidR="006D090C">
        <w:t xml:space="preserve">enable </w:t>
      </w:r>
      <w:r w:rsidR="00CC75AC">
        <w:t xml:space="preserve">writing </w:t>
      </w:r>
      <w:r w:rsidR="00482764">
        <w:t>to the stencil buffer</w:t>
      </w:r>
      <w:r w:rsidR="00781A73">
        <w:t xml:space="preserve">. Then we draw </w:t>
      </w:r>
      <w:r w:rsidR="00B2272D">
        <w:t xml:space="preserve">our stencil shape. Third </w:t>
      </w:r>
      <w:r w:rsidR="00060968">
        <w:t xml:space="preserve">we enable normal drawing, and finally </w:t>
      </w:r>
      <w:r w:rsidR="00990FEC">
        <w:t>we draw our scene.</w:t>
      </w:r>
    </w:p>
    <w:p w14:paraId="1F1FC17B" w14:textId="63F35B91" w:rsidR="007C22E5" w:rsidRDefault="009E4F88" w:rsidP="00D03BE4">
      <w:r>
        <w:rPr>
          <w:noProof/>
        </w:rPr>
        <w:lastRenderedPageBreak/>
        <mc:AlternateContent>
          <mc:Choice Requires="wps">
            <w:drawing>
              <wp:inline distT="0" distB="0" distL="0" distR="0" wp14:anchorId="473149C9" wp14:editId="03C318D3">
                <wp:extent cx="6170295" cy="7887335"/>
                <wp:effectExtent l="0" t="0" r="20955" b="18415"/>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7887335"/>
                        </a:xfrm>
                        <a:prstGeom prst="rect">
                          <a:avLst/>
                        </a:prstGeom>
                        <a:solidFill>
                          <a:schemeClr val="tx2">
                            <a:lumMod val="20000"/>
                            <a:lumOff val="80000"/>
                          </a:schemeClr>
                        </a:solidFill>
                        <a:ln w="9525">
                          <a:solidFill>
                            <a:srgbClr val="000000"/>
                          </a:solidFill>
                          <a:miter lim="800000"/>
                          <a:headEnd/>
                          <a:tailEnd/>
                        </a:ln>
                      </wps:spPr>
                      <wps:txbx>
                        <w:txbxContent>
                          <w:p w14:paraId="42CE3B05" w14:textId="443E5350"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FF"/>
                                <w:sz w:val="18"/>
                                <w:szCs w:val="18"/>
                              </w:rPr>
                              <w:t>virtual</w:t>
                            </w:r>
                            <w:r w:rsidRPr="00591004">
                              <w:rPr>
                                <w:rFonts w:ascii="Consolas" w:hAnsi="Consolas" w:cs="Consolas"/>
                                <w:color w:val="000000"/>
                                <w:sz w:val="18"/>
                                <w:szCs w:val="18"/>
                              </w:rPr>
                              <w:t xml:space="preserve"> </w:t>
                            </w:r>
                            <w:r w:rsidRPr="00591004">
                              <w:rPr>
                                <w:rFonts w:ascii="Consolas" w:hAnsi="Consolas" w:cs="Consolas"/>
                                <w:color w:val="0000FF"/>
                                <w:sz w:val="18"/>
                                <w:szCs w:val="18"/>
                              </w:rPr>
                              <w:t>void</w:t>
                            </w:r>
                            <w:r w:rsidRPr="00591004">
                              <w:rPr>
                                <w:rFonts w:ascii="Consolas" w:hAnsi="Consolas" w:cs="Consolas"/>
                                <w:color w:val="000000"/>
                                <w:sz w:val="18"/>
                                <w:szCs w:val="18"/>
                              </w:rPr>
                              <w:t xml:space="preserve"> frame_render() {</w:t>
                            </w:r>
                          </w:p>
                          <w:p w14:paraId="7CBB002F"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set the viewport to the whole window</w:t>
                            </w:r>
                          </w:p>
                          <w:p w14:paraId="2D031552"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m_view-&gt;set_viewport(</w:t>
                            </w:r>
                            <w:proofErr w:type="gramStart"/>
                            <w:r w:rsidRPr="00591004">
                              <w:rPr>
                                <w:rFonts w:ascii="Consolas" w:hAnsi="Consolas" w:cs="Consolas"/>
                                <w:color w:val="000000"/>
                                <w:sz w:val="18"/>
                                <w:szCs w:val="18"/>
                              </w:rPr>
                              <w:t>);</w:t>
                            </w:r>
                            <w:proofErr w:type="gramEnd"/>
                          </w:p>
                          <w:p w14:paraId="6A55A335"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72631FD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GL_STENCIL_BUFFER_BIT  needs mask=0xFF</w:t>
                            </w:r>
                          </w:p>
                          <w:p w14:paraId="5FC9510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glStencilMask(0xff</w:t>
                            </w:r>
                            <w:proofErr w:type="gramStart"/>
                            <w:r w:rsidRPr="00591004">
                              <w:rPr>
                                <w:rFonts w:ascii="Consolas" w:hAnsi="Consolas" w:cs="Consolas"/>
                                <w:color w:val="000000"/>
                                <w:sz w:val="18"/>
                                <w:szCs w:val="18"/>
                              </w:rPr>
                              <w:t>);</w:t>
                            </w:r>
                            <w:proofErr w:type="gramEnd"/>
                          </w:p>
                          <w:p w14:paraId="49372063"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glClear(</w:t>
                            </w:r>
                            <w:r w:rsidRPr="00591004">
                              <w:rPr>
                                <w:rFonts w:ascii="Consolas" w:hAnsi="Consolas" w:cs="Consolas"/>
                                <w:color w:val="6F008A"/>
                                <w:sz w:val="18"/>
                                <w:szCs w:val="18"/>
                              </w:rPr>
                              <w:t>GL_COLOR_BUFFER_BIT</w:t>
                            </w:r>
                            <w:r w:rsidRPr="00591004">
                              <w:rPr>
                                <w:rFonts w:ascii="Consolas" w:hAnsi="Consolas" w:cs="Consolas"/>
                                <w:color w:val="000000"/>
                                <w:sz w:val="18"/>
                                <w:szCs w:val="18"/>
                              </w:rPr>
                              <w:t xml:space="preserve"> | </w:t>
                            </w:r>
                            <w:r w:rsidRPr="00591004">
                              <w:rPr>
                                <w:rFonts w:ascii="Consolas" w:hAnsi="Consolas" w:cs="Consolas"/>
                                <w:color w:val="6F008A"/>
                                <w:sz w:val="18"/>
                                <w:szCs w:val="18"/>
                              </w:rPr>
                              <w:t>GL_DEPTH_BUFFER_BIT</w:t>
                            </w:r>
                            <w:r w:rsidRPr="00591004">
                              <w:rPr>
                                <w:rFonts w:ascii="Consolas" w:hAnsi="Consolas" w:cs="Consolas"/>
                                <w:color w:val="000000"/>
                                <w:sz w:val="18"/>
                                <w:szCs w:val="18"/>
                              </w:rPr>
                              <w:t xml:space="preserve"> | </w:t>
                            </w:r>
                            <w:r w:rsidRPr="00591004">
                              <w:rPr>
                                <w:rFonts w:ascii="Consolas" w:hAnsi="Consolas" w:cs="Consolas"/>
                                <w:color w:val="6F008A"/>
                                <w:sz w:val="18"/>
                                <w:szCs w:val="18"/>
                              </w:rPr>
                              <w:t>GL_STENCIL_BUFFER_BIT</w:t>
                            </w:r>
                            <w:proofErr w:type="gramStart"/>
                            <w:r w:rsidRPr="00591004">
                              <w:rPr>
                                <w:rFonts w:ascii="Consolas" w:hAnsi="Consolas" w:cs="Consolas"/>
                                <w:color w:val="000000"/>
                                <w:sz w:val="18"/>
                                <w:szCs w:val="18"/>
                              </w:rPr>
                              <w:t>);</w:t>
                            </w:r>
                            <w:proofErr w:type="gramEnd"/>
                          </w:p>
                          <w:p w14:paraId="62E2467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1DB513AD" w14:textId="77777777" w:rsidR="00046CFA" w:rsidRPr="00D35EF6"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D35EF6">
                              <w:rPr>
                                <w:rFonts w:ascii="Consolas" w:hAnsi="Consolas" w:cs="Consolas"/>
                                <w:color w:val="008000"/>
                                <w:sz w:val="18"/>
                                <w:szCs w:val="18"/>
                              </w:rPr>
                              <w:t>// we are using stencil</w:t>
                            </w:r>
                          </w:p>
                          <w:p w14:paraId="46C09748"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glEnable(</w:t>
                            </w:r>
                            <w:r w:rsidRPr="00591004">
                              <w:rPr>
                                <w:rFonts w:ascii="Consolas" w:hAnsi="Consolas" w:cs="Consolas"/>
                                <w:color w:val="6F008A"/>
                                <w:sz w:val="18"/>
                                <w:szCs w:val="18"/>
                              </w:rPr>
                              <w:t>GL_STENCIL_TEST</w:t>
                            </w:r>
                            <w:proofErr w:type="gramStart"/>
                            <w:r w:rsidRPr="00591004">
                              <w:rPr>
                                <w:rFonts w:ascii="Consolas" w:hAnsi="Consolas" w:cs="Consolas"/>
                                <w:color w:val="000000"/>
                                <w:sz w:val="18"/>
                                <w:szCs w:val="18"/>
                              </w:rPr>
                              <w:t>);</w:t>
                            </w:r>
                            <w:proofErr w:type="gramEnd"/>
                          </w:p>
                          <w:p w14:paraId="65789147"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prepare the stencil buffer</w:t>
                            </w:r>
                          </w:p>
                          <w:p w14:paraId="5D6A2EC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glColorMask(</w:t>
                            </w:r>
                            <w:r w:rsidRPr="00591004">
                              <w:rPr>
                                <w:rFonts w:ascii="Consolas" w:hAnsi="Consolas" w:cs="Consolas"/>
                                <w:color w:val="6F008A"/>
                                <w:sz w:val="18"/>
                                <w:szCs w:val="18"/>
                              </w:rPr>
                              <w:t>GL_FALSE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GL_FALSE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GL_FALSE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GL_FALSE</w:t>
                            </w:r>
                            <w:proofErr w:type="gramStart"/>
                            <w:r w:rsidRPr="00591004">
                              <w:rPr>
                                <w:rFonts w:ascii="Consolas" w:hAnsi="Consolas" w:cs="Consolas"/>
                                <w:color w:val="000000"/>
                                <w:sz w:val="18"/>
                                <w:szCs w:val="18"/>
                              </w:rPr>
                              <w:t>);</w:t>
                            </w:r>
                            <w:proofErr w:type="gramEnd"/>
                          </w:p>
                          <w:p w14:paraId="4D907369"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glDepthMask(</w:t>
                            </w:r>
                            <w:r w:rsidRPr="00591004">
                              <w:rPr>
                                <w:rFonts w:ascii="Consolas" w:hAnsi="Consolas" w:cs="Consolas"/>
                                <w:color w:val="6F008A"/>
                                <w:sz w:val="18"/>
                                <w:szCs w:val="18"/>
                              </w:rPr>
                              <w:t>GL_FALSE</w:t>
                            </w:r>
                            <w:proofErr w:type="gramStart"/>
                            <w:r w:rsidRPr="00591004">
                              <w:rPr>
                                <w:rFonts w:ascii="Consolas" w:hAnsi="Consolas" w:cs="Consolas"/>
                                <w:color w:val="000000"/>
                                <w:sz w:val="18"/>
                                <w:szCs w:val="18"/>
                              </w:rPr>
                              <w:t>);</w:t>
                            </w:r>
                            <w:proofErr w:type="gramEnd"/>
                          </w:p>
                          <w:p w14:paraId="39A8600E"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glStencilFunc(</w:t>
                            </w:r>
                            <w:r w:rsidRPr="00591004">
                              <w:rPr>
                                <w:rFonts w:ascii="Consolas" w:hAnsi="Consolas" w:cs="Consolas"/>
                                <w:color w:val="6F008A"/>
                                <w:sz w:val="18"/>
                                <w:szCs w:val="18"/>
                              </w:rPr>
                              <w:t>GL_NEVER</w:t>
                            </w:r>
                            <w:r w:rsidRPr="00591004">
                              <w:rPr>
                                <w:rFonts w:ascii="Consolas" w:hAnsi="Consolas" w:cs="Consolas"/>
                                <w:color w:val="000000"/>
                                <w:sz w:val="18"/>
                                <w:szCs w:val="18"/>
                              </w:rPr>
                              <w:t>, 1, 0xFF</w:t>
                            </w:r>
                            <w:proofErr w:type="gramStart"/>
                            <w:r w:rsidRPr="00591004">
                              <w:rPr>
                                <w:rFonts w:ascii="Consolas" w:hAnsi="Consolas" w:cs="Consolas"/>
                                <w:color w:val="000000"/>
                                <w:sz w:val="18"/>
                                <w:szCs w:val="18"/>
                              </w:rPr>
                              <w:t>);</w:t>
                            </w:r>
                            <w:proofErr w:type="gramEnd"/>
                          </w:p>
                          <w:p w14:paraId="0B79DBEB"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glStencilOp(</w:t>
                            </w:r>
                            <w:r w:rsidRPr="00591004">
                              <w:rPr>
                                <w:rFonts w:ascii="Consolas" w:hAnsi="Consolas" w:cs="Consolas"/>
                                <w:color w:val="6F008A"/>
                                <w:sz w:val="18"/>
                                <w:szCs w:val="18"/>
                              </w:rPr>
                              <w:t>GL_REPLACE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GL_KEEP</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GL_KEEP</w:t>
                            </w:r>
                            <w:r w:rsidRPr="00591004">
                              <w:rPr>
                                <w:rFonts w:ascii="Consolas" w:hAnsi="Consolas" w:cs="Consolas"/>
                                <w:color w:val="000000"/>
                                <w:sz w:val="18"/>
                                <w:szCs w:val="18"/>
                              </w:rPr>
                              <w:t xml:space="preserve">);  </w:t>
                            </w:r>
                            <w:r w:rsidRPr="00591004">
                              <w:rPr>
                                <w:rFonts w:ascii="Consolas" w:hAnsi="Consolas" w:cs="Consolas"/>
                                <w:color w:val="008000"/>
                                <w:sz w:val="18"/>
                                <w:szCs w:val="18"/>
                              </w:rPr>
                              <w:t xml:space="preserve">// draw </w:t>
                            </w:r>
                            <w:proofErr w:type="gramStart"/>
                            <w:r w:rsidRPr="00591004">
                              <w:rPr>
                                <w:rFonts w:ascii="Consolas" w:hAnsi="Consolas" w:cs="Consolas"/>
                                <w:color w:val="008000"/>
                                <w:sz w:val="18"/>
                                <w:szCs w:val="18"/>
                              </w:rPr>
                              <w:t>1s</w:t>
                            </w:r>
                            <w:proofErr w:type="gramEnd"/>
                            <w:r w:rsidRPr="00591004">
                              <w:rPr>
                                <w:rFonts w:ascii="Consolas" w:hAnsi="Consolas" w:cs="Consolas"/>
                                <w:color w:val="008000"/>
                                <w:sz w:val="18"/>
                                <w:szCs w:val="18"/>
                              </w:rPr>
                              <w:t xml:space="preserve"> on test fail (always)</w:t>
                            </w:r>
                          </w:p>
                          <w:p w14:paraId="5CF6904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7A08C4D5"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draw stencil pattern</w:t>
                            </w:r>
                          </w:p>
                          <w:p w14:paraId="3D741A9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m_shader-&gt;use(</w:t>
                            </w:r>
                            <w:proofErr w:type="gramStart"/>
                            <w:r w:rsidRPr="00591004">
                              <w:rPr>
                                <w:rFonts w:ascii="Consolas" w:hAnsi="Consolas" w:cs="Consolas"/>
                                <w:color w:val="000000"/>
                                <w:sz w:val="18"/>
                                <w:szCs w:val="18"/>
                              </w:rPr>
                              <w:t>);</w:t>
                            </w:r>
                            <w:proofErr w:type="gramEnd"/>
                          </w:p>
                          <w:p w14:paraId="2A2BD178"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2B91AF"/>
                                <w:sz w:val="18"/>
                                <w:szCs w:val="18"/>
                              </w:rPr>
                              <w:t>mat4</w:t>
                            </w:r>
                            <w:r w:rsidRPr="00591004">
                              <w:rPr>
                                <w:rFonts w:ascii="Consolas" w:hAnsi="Consolas" w:cs="Consolas"/>
                                <w:color w:val="000000"/>
                                <w:sz w:val="18"/>
                                <w:szCs w:val="18"/>
                              </w:rPr>
                              <w:t xml:space="preserve"> ob_</w:t>
                            </w:r>
                            <w:proofErr w:type="gramStart"/>
                            <w:r w:rsidRPr="00591004">
                              <w:rPr>
                                <w:rFonts w:ascii="Consolas" w:hAnsi="Consolas" w:cs="Consolas"/>
                                <w:color w:val="000000"/>
                                <w:sz w:val="18"/>
                                <w:szCs w:val="18"/>
                              </w:rPr>
                              <w:t>matrix;</w:t>
                            </w:r>
                            <w:proofErr w:type="gramEnd"/>
                          </w:p>
                          <w:p w14:paraId="6E0FA32F"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ob_matrix.loadIdentity();  </w:t>
                            </w:r>
                            <w:r w:rsidRPr="00591004">
                              <w:rPr>
                                <w:rFonts w:ascii="Consolas" w:hAnsi="Consolas" w:cs="Consolas"/>
                                <w:color w:val="008000"/>
                                <w:sz w:val="18"/>
                                <w:szCs w:val="18"/>
                              </w:rPr>
                              <w:t>// at the center of the screen</w:t>
                            </w:r>
                          </w:p>
                          <w:p w14:paraId="68F443E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m_shader-&gt;set_mat4(</w:t>
                            </w:r>
                            <w:r w:rsidRPr="00591004">
                              <w:rPr>
                                <w:rFonts w:ascii="Consolas" w:hAnsi="Consolas" w:cs="Consolas"/>
                                <w:color w:val="A31515"/>
                                <w:sz w:val="18"/>
                                <w:szCs w:val="18"/>
                              </w:rPr>
                              <w:t>"model"</w:t>
                            </w:r>
                            <w:r w:rsidRPr="00591004">
                              <w:rPr>
                                <w:rFonts w:ascii="Consolas" w:hAnsi="Consolas" w:cs="Consolas"/>
                                <w:color w:val="000000"/>
                                <w:sz w:val="18"/>
                                <w:szCs w:val="18"/>
                              </w:rPr>
                              <w:t>, ob_matrix</w:t>
                            </w:r>
                            <w:proofErr w:type="gramStart"/>
                            <w:r w:rsidRPr="00591004">
                              <w:rPr>
                                <w:rFonts w:ascii="Consolas" w:hAnsi="Consolas" w:cs="Consolas"/>
                                <w:color w:val="000000"/>
                                <w:sz w:val="18"/>
                                <w:szCs w:val="18"/>
                              </w:rPr>
                              <w:t>);</w:t>
                            </w:r>
                            <w:proofErr w:type="gramEnd"/>
                          </w:p>
                          <w:p w14:paraId="7DDEACB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m_shader-&gt;set_mat4(</w:t>
                            </w:r>
                            <w:r w:rsidRPr="00591004">
                              <w:rPr>
                                <w:rFonts w:ascii="Consolas" w:hAnsi="Consolas" w:cs="Consolas"/>
                                <w:color w:val="A31515"/>
                                <w:sz w:val="18"/>
                                <w:szCs w:val="18"/>
                              </w:rPr>
                              <w:t>"camera"</w:t>
                            </w:r>
                            <w:r w:rsidRPr="00591004">
                              <w:rPr>
                                <w:rFonts w:ascii="Consolas" w:hAnsi="Consolas" w:cs="Consolas"/>
                                <w:color w:val="000000"/>
                                <w:sz w:val="18"/>
                                <w:szCs w:val="18"/>
                              </w:rPr>
                              <w:t>, ob_matrix</w:t>
                            </w:r>
                            <w:proofErr w:type="gramStart"/>
                            <w:r w:rsidRPr="00591004">
                              <w:rPr>
                                <w:rFonts w:ascii="Consolas" w:hAnsi="Consolas" w:cs="Consolas"/>
                                <w:color w:val="000000"/>
                                <w:sz w:val="18"/>
                                <w:szCs w:val="18"/>
                              </w:rPr>
                              <w:t>);</w:t>
                            </w:r>
                            <w:proofErr w:type="gramEnd"/>
                          </w:p>
                          <w:p w14:paraId="6293FB15"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move the window</w:t>
                            </w:r>
                          </w:p>
                          <w:p w14:paraId="62144D5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"displacement"</w:t>
                            </w:r>
                            <w:r w:rsidRPr="00591004">
                              <w:rPr>
                                <w:rFonts w:ascii="Consolas" w:hAnsi="Consolas" w:cs="Consolas"/>
                                <w:color w:val="000000"/>
                                <w:sz w:val="18"/>
                                <w:szCs w:val="18"/>
                              </w:rPr>
                              <w:t xml:space="preserve">, </w:t>
                            </w:r>
                            <w:r w:rsidRPr="00591004">
                              <w:rPr>
                                <w:rFonts w:ascii="Consolas" w:hAnsi="Consolas" w:cs="Consolas"/>
                                <w:color w:val="2B91AF"/>
                                <w:sz w:val="18"/>
                                <w:szCs w:val="18"/>
                              </w:rPr>
                              <w:t>vec3</w:t>
                            </w:r>
                            <w:r w:rsidRPr="00591004">
                              <w:rPr>
                                <w:rFonts w:ascii="Consolas" w:hAnsi="Consolas" w:cs="Consolas"/>
                                <w:color w:val="000000"/>
                                <w:sz w:val="18"/>
                                <w:szCs w:val="18"/>
                              </w:rPr>
                              <w:t>(xcen, ycen, 0)</w:t>
                            </w:r>
                            <w:proofErr w:type="gramStart"/>
                            <w:r w:rsidRPr="00591004">
                              <w:rPr>
                                <w:rFonts w:ascii="Consolas" w:hAnsi="Consolas" w:cs="Consolas"/>
                                <w:color w:val="000000"/>
                                <w:sz w:val="18"/>
                                <w:szCs w:val="18"/>
                              </w:rPr>
                              <w:t>);</w:t>
                            </w:r>
                            <w:proofErr w:type="gramEnd"/>
                          </w:p>
                          <w:p w14:paraId="3FE7CDF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disabling these to speed up drawing</w:t>
                            </w:r>
                          </w:p>
                          <w:p w14:paraId="3AD60C0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glDisable(</w:t>
                            </w:r>
                            <w:r w:rsidRPr="00591004">
                              <w:rPr>
                                <w:rFonts w:ascii="Consolas" w:hAnsi="Consolas" w:cs="Consolas"/>
                                <w:color w:val="6F008A"/>
                                <w:sz w:val="18"/>
                                <w:szCs w:val="18"/>
                              </w:rPr>
                              <w:t>GL_CULL_FACE</w:t>
                            </w:r>
                            <w:proofErr w:type="gramStart"/>
                            <w:r w:rsidRPr="00591004">
                              <w:rPr>
                                <w:rFonts w:ascii="Consolas" w:hAnsi="Consolas" w:cs="Consolas"/>
                                <w:color w:val="000000"/>
                                <w:sz w:val="18"/>
                                <w:szCs w:val="18"/>
                              </w:rPr>
                              <w:t>);</w:t>
                            </w:r>
                            <w:proofErr w:type="gramEnd"/>
                          </w:p>
                          <w:p w14:paraId="4098F77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glDisable(</w:t>
                            </w:r>
                            <w:r w:rsidRPr="00591004">
                              <w:rPr>
                                <w:rFonts w:ascii="Consolas" w:hAnsi="Consolas" w:cs="Consolas"/>
                                <w:color w:val="6F008A"/>
                                <w:sz w:val="18"/>
                                <w:szCs w:val="18"/>
                              </w:rPr>
                              <w:t>GL_DEPTH_TEST</w:t>
                            </w:r>
                            <w:proofErr w:type="gramStart"/>
                            <w:r w:rsidRPr="00591004">
                              <w:rPr>
                                <w:rFonts w:ascii="Consolas" w:hAnsi="Consolas" w:cs="Consolas"/>
                                <w:color w:val="000000"/>
                                <w:sz w:val="18"/>
                                <w:szCs w:val="18"/>
                              </w:rPr>
                              <w:t>);</w:t>
                            </w:r>
                            <w:proofErr w:type="gramEnd"/>
                          </w:p>
                          <w:p w14:paraId="475B22B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pstencil-&gt;render(</w:t>
                            </w:r>
                            <w:r w:rsidRPr="00591004">
                              <w:rPr>
                                <w:rFonts w:ascii="Consolas" w:hAnsi="Consolas" w:cs="Consolas"/>
                                <w:color w:val="6F008A"/>
                                <w:sz w:val="18"/>
                                <w:szCs w:val="18"/>
                              </w:rPr>
                              <w:t>NULL</w:t>
                            </w:r>
                            <w:proofErr w:type="gramStart"/>
                            <w:r w:rsidRPr="00591004">
                              <w:rPr>
                                <w:rFonts w:ascii="Consolas" w:hAnsi="Consolas" w:cs="Consolas"/>
                                <w:color w:val="000000"/>
                                <w:sz w:val="18"/>
                                <w:szCs w:val="18"/>
                              </w:rPr>
                              <w:t>);</w:t>
                            </w:r>
                            <w:proofErr w:type="gramEnd"/>
                          </w:p>
                          <w:p w14:paraId="0E4EC78E"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7F4A5199"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return to normal drawing</w:t>
                            </w:r>
                          </w:p>
                          <w:p w14:paraId="6129519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glColorMask(</w:t>
                            </w:r>
                            <w:r w:rsidRPr="00591004">
                              <w:rPr>
                                <w:rFonts w:ascii="Consolas" w:hAnsi="Consolas" w:cs="Consolas"/>
                                <w:color w:val="6F008A"/>
                                <w:sz w:val="18"/>
                                <w:szCs w:val="18"/>
                              </w:rPr>
                              <w:t>GL_TRUE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GL_TRUE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GL_TRUE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GL_TRUE</w:t>
                            </w:r>
                            <w:proofErr w:type="gramStart"/>
                            <w:r w:rsidRPr="00591004">
                              <w:rPr>
                                <w:rFonts w:ascii="Consolas" w:hAnsi="Consolas" w:cs="Consolas"/>
                                <w:color w:val="000000"/>
                                <w:sz w:val="18"/>
                                <w:szCs w:val="18"/>
                              </w:rPr>
                              <w:t>);</w:t>
                            </w:r>
                            <w:proofErr w:type="gramEnd"/>
                          </w:p>
                          <w:p w14:paraId="092B129A"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glDepthMask(</w:t>
                            </w:r>
                            <w:r w:rsidRPr="00591004">
                              <w:rPr>
                                <w:rFonts w:ascii="Consolas" w:hAnsi="Consolas" w:cs="Consolas"/>
                                <w:color w:val="6F008A"/>
                                <w:sz w:val="18"/>
                                <w:szCs w:val="18"/>
                              </w:rPr>
                              <w:t>GL_TRUE</w:t>
                            </w:r>
                            <w:proofErr w:type="gramStart"/>
                            <w:r w:rsidRPr="00591004">
                              <w:rPr>
                                <w:rFonts w:ascii="Consolas" w:hAnsi="Consolas" w:cs="Consolas"/>
                                <w:color w:val="000000"/>
                                <w:sz w:val="18"/>
                                <w:szCs w:val="18"/>
                              </w:rPr>
                              <w:t>);</w:t>
                            </w:r>
                            <w:proofErr w:type="gramEnd"/>
                          </w:p>
                          <w:p w14:paraId="54755923"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glStencilMask(0x00); </w:t>
                            </w:r>
                            <w:r w:rsidRPr="00591004">
                              <w:rPr>
                                <w:rFonts w:ascii="Consolas" w:hAnsi="Consolas" w:cs="Consolas"/>
                                <w:color w:val="008000"/>
                                <w:sz w:val="18"/>
                                <w:szCs w:val="18"/>
                              </w:rPr>
                              <w:t xml:space="preserve">// do NOT draw on </w:t>
                            </w:r>
                            <w:proofErr w:type="gramStart"/>
                            <w:r w:rsidRPr="00591004">
                              <w:rPr>
                                <w:rFonts w:ascii="Consolas" w:hAnsi="Consolas" w:cs="Consolas"/>
                                <w:color w:val="008000"/>
                                <w:sz w:val="18"/>
                                <w:szCs w:val="18"/>
                              </w:rPr>
                              <w:t>black</w:t>
                            </w:r>
                            <w:proofErr w:type="gramEnd"/>
                          </w:p>
                          <w:p w14:paraId="34E9809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xml:space="preserve">// draw only where stencil's value is </w:t>
                            </w:r>
                            <w:proofErr w:type="gramStart"/>
                            <w:r w:rsidRPr="00591004">
                              <w:rPr>
                                <w:rFonts w:ascii="Consolas" w:hAnsi="Consolas" w:cs="Consolas"/>
                                <w:color w:val="008000"/>
                                <w:sz w:val="18"/>
                                <w:szCs w:val="18"/>
                              </w:rPr>
                              <w:t>1</w:t>
                            </w:r>
                            <w:proofErr w:type="gramEnd"/>
                          </w:p>
                          <w:p w14:paraId="7CF6D168"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glStencilFunc(</w:t>
                            </w:r>
                            <w:r w:rsidRPr="00591004">
                              <w:rPr>
                                <w:rFonts w:ascii="Consolas" w:hAnsi="Consolas" w:cs="Consolas"/>
                                <w:color w:val="6F008A"/>
                                <w:sz w:val="18"/>
                                <w:szCs w:val="18"/>
                              </w:rPr>
                              <w:t>GL_EQUAL</w:t>
                            </w:r>
                            <w:r w:rsidRPr="00591004">
                              <w:rPr>
                                <w:rFonts w:ascii="Consolas" w:hAnsi="Consolas" w:cs="Consolas"/>
                                <w:color w:val="000000"/>
                                <w:sz w:val="18"/>
                                <w:szCs w:val="18"/>
                              </w:rPr>
                              <w:t>, 1, 0xFF</w:t>
                            </w:r>
                            <w:proofErr w:type="gramStart"/>
                            <w:r w:rsidRPr="00591004">
                              <w:rPr>
                                <w:rFonts w:ascii="Consolas" w:hAnsi="Consolas" w:cs="Consolas"/>
                                <w:color w:val="000000"/>
                                <w:sz w:val="18"/>
                                <w:szCs w:val="18"/>
                              </w:rPr>
                              <w:t>);</w:t>
                            </w:r>
                            <w:proofErr w:type="gramEnd"/>
                          </w:p>
                          <w:p w14:paraId="23CC7799" w14:textId="788A74CE"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enable them before we start normal drawing</w:t>
                            </w:r>
                          </w:p>
                          <w:p w14:paraId="7614E2F3"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glEnable(</w:t>
                            </w:r>
                            <w:r w:rsidRPr="00591004">
                              <w:rPr>
                                <w:rFonts w:ascii="Consolas" w:hAnsi="Consolas" w:cs="Consolas"/>
                                <w:color w:val="6F008A"/>
                                <w:sz w:val="18"/>
                                <w:szCs w:val="18"/>
                              </w:rPr>
                              <w:t>GL_CULL_FACE</w:t>
                            </w:r>
                            <w:proofErr w:type="gramStart"/>
                            <w:r w:rsidRPr="00591004">
                              <w:rPr>
                                <w:rFonts w:ascii="Consolas" w:hAnsi="Consolas" w:cs="Consolas"/>
                                <w:color w:val="000000"/>
                                <w:sz w:val="18"/>
                                <w:szCs w:val="18"/>
                              </w:rPr>
                              <w:t>);</w:t>
                            </w:r>
                            <w:proofErr w:type="gramEnd"/>
                          </w:p>
                          <w:p w14:paraId="1A53713A"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glEnable(</w:t>
                            </w:r>
                            <w:r w:rsidRPr="00591004">
                              <w:rPr>
                                <w:rFonts w:ascii="Consolas" w:hAnsi="Consolas" w:cs="Consolas"/>
                                <w:color w:val="6F008A"/>
                                <w:sz w:val="18"/>
                                <w:szCs w:val="18"/>
                              </w:rPr>
                              <w:t>GL_DEPTH_TEST</w:t>
                            </w:r>
                            <w:proofErr w:type="gramStart"/>
                            <w:r w:rsidRPr="00591004">
                              <w:rPr>
                                <w:rFonts w:ascii="Consolas" w:hAnsi="Consolas" w:cs="Consolas"/>
                                <w:color w:val="000000"/>
                                <w:sz w:val="18"/>
                                <w:szCs w:val="18"/>
                              </w:rPr>
                              <w:t>);</w:t>
                            </w:r>
                            <w:proofErr w:type="gramEnd"/>
                          </w:p>
                          <w:p w14:paraId="0E2B75BF"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3450D24A"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stop moving around</w:t>
                            </w:r>
                          </w:p>
                          <w:p w14:paraId="1BA039AD"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"displacement"</w:t>
                            </w:r>
                            <w:r w:rsidRPr="00591004">
                              <w:rPr>
                                <w:rFonts w:ascii="Consolas" w:hAnsi="Consolas" w:cs="Consolas"/>
                                <w:color w:val="000000"/>
                                <w:sz w:val="18"/>
                                <w:szCs w:val="18"/>
                              </w:rPr>
                              <w:t xml:space="preserve">, </w:t>
                            </w:r>
                            <w:r w:rsidRPr="00591004">
                              <w:rPr>
                                <w:rFonts w:ascii="Consolas" w:hAnsi="Consolas" w:cs="Consolas"/>
                                <w:color w:val="2B91AF"/>
                                <w:sz w:val="18"/>
                                <w:szCs w:val="18"/>
                              </w:rPr>
                              <w:t>vec3</w:t>
                            </w:r>
                            <w:r w:rsidRPr="00591004">
                              <w:rPr>
                                <w:rFonts w:ascii="Consolas" w:hAnsi="Consolas" w:cs="Consolas"/>
                                <w:color w:val="000000"/>
                                <w:sz w:val="18"/>
                                <w:szCs w:val="18"/>
                              </w:rPr>
                              <w:t>(0, 0, 0)</w:t>
                            </w:r>
                            <w:proofErr w:type="gramStart"/>
                            <w:r w:rsidRPr="00591004">
                              <w:rPr>
                                <w:rFonts w:ascii="Consolas" w:hAnsi="Consolas" w:cs="Consolas"/>
                                <w:color w:val="000000"/>
                                <w:sz w:val="18"/>
                                <w:szCs w:val="18"/>
                              </w:rPr>
                              <w:t>);</w:t>
                            </w:r>
                            <w:proofErr w:type="gramEnd"/>
                          </w:p>
                          <w:p w14:paraId="6CD15EB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and proceed with normal drawing</w:t>
                            </w:r>
                          </w:p>
                          <w:p w14:paraId="372A72A9"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2B91AF"/>
                                <w:sz w:val="18"/>
                                <w:szCs w:val="18"/>
                              </w:rPr>
                              <w:t>mat4</w:t>
                            </w:r>
                            <w:r w:rsidRPr="00591004">
                              <w:rPr>
                                <w:rFonts w:ascii="Consolas" w:hAnsi="Consolas" w:cs="Consolas"/>
                                <w:color w:val="000000"/>
                                <w:sz w:val="18"/>
                                <w:szCs w:val="18"/>
                              </w:rPr>
                              <w:t xml:space="preserve"> cam_matrix = m_view-&gt;perspective() </w:t>
                            </w:r>
                            <w:r w:rsidRPr="00591004">
                              <w:rPr>
                                <w:rFonts w:ascii="Consolas" w:hAnsi="Consolas" w:cs="Consolas"/>
                                <w:color w:val="008080"/>
                                <w:sz w:val="18"/>
                                <w:szCs w:val="18"/>
                              </w:rPr>
                              <w:t>*</w:t>
                            </w:r>
                            <w:r w:rsidRPr="00591004">
                              <w:rPr>
                                <w:rFonts w:ascii="Consolas" w:hAnsi="Consolas" w:cs="Consolas"/>
                                <w:color w:val="000000"/>
                                <w:sz w:val="18"/>
                                <w:szCs w:val="18"/>
                              </w:rPr>
                              <w:t xml:space="preserve"> m_cam-&gt;perspective(</w:t>
                            </w:r>
                            <w:proofErr w:type="gramStart"/>
                            <w:r w:rsidRPr="00591004">
                              <w:rPr>
                                <w:rFonts w:ascii="Consolas" w:hAnsi="Consolas" w:cs="Consolas"/>
                                <w:color w:val="000000"/>
                                <w:sz w:val="18"/>
                                <w:szCs w:val="18"/>
                              </w:rPr>
                              <w:t>);</w:t>
                            </w:r>
                            <w:proofErr w:type="gramEnd"/>
                          </w:p>
                          <w:p w14:paraId="727D8672"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m_light-&gt;apply(m_shader</w:t>
                            </w:r>
                            <w:proofErr w:type="gramStart"/>
                            <w:r w:rsidRPr="00591004">
                              <w:rPr>
                                <w:rFonts w:ascii="Consolas" w:hAnsi="Consolas" w:cs="Consolas"/>
                                <w:color w:val="000000"/>
                                <w:sz w:val="18"/>
                                <w:szCs w:val="18"/>
                              </w:rPr>
                              <w:t>);</w:t>
                            </w:r>
                            <w:proofErr w:type="gramEnd"/>
                          </w:p>
                          <w:p w14:paraId="549BC77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m_shader-&gt;set_mat4(</w:t>
                            </w:r>
                            <w:r w:rsidRPr="00591004">
                              <w:rPr>
                                <w:rFonts w:ascii="Consolas" w:hAnsi="Consolas" w:cs="Consolas"/>
                                <w:color w:val="A31515"/>
                                <w:sz w:val="18"/>
                                <w:szCs w:val="18"/>
                              </w:rPr>
                              <w:t>"camera"</w:t>
                            </w:r>
                            <w:r w:rsidRPr="00591004">
                              <w:rPr>
                                <w:rFonts w:ascii="Consolas" w:hAnsi="Consolas" w:cs="Consolas"/>
                                <w:color w:val="000000"/>
                                <w:sz w:val="18"/>
                                <w:szCs w:val="18"/>
                              </w:rPr>
                              <w:t>, cam_matrix</w:t>
                            </w:r>
                            <w:proofErr w:type="gramStart"/>
                            <w:r w:rsidRPr="00591004">
                              <w:rPr>
                                <w:rFonts w:ascii="Consolas" w:hAnsi="Consolas" w:cs="Consolas"/>
                                <w:color w:val="000000"/>
                                <w:sz w:val="18"/>
                                <w:szCs w:val="18"/>
                              </w:rPr>
                              <w:t>);</w:t>
                            </w:r>
                            <w:proofErr w:type="gramEnd"/>
                          </w:p>
                          <w:p w14:paraId="773EEF9F"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"cameraPos"</w:t>
                            </w:r>
                            <w:r w:rsidRPr="00591004">
                              <w:rPr>
                                <w:rFonts w:ascii="Consolas" w:hAnsi="Consolas" w:cs="Consolas"/>
                                <w:color w:val="000000"/>
                                <w:sz w:val="18"/>
                                <w:szCs w:val="18"/>
                              </w:rPr>
                              <w:t>, m_cam-&gt;vLocation</w:t>
                            </w:r>
                            <w:proofErr w:type="gramStart"/>
                            <w:r w:rsidRPr="00591004">
                              <w:rPr>
                                <w:rFonts w:ascii="Consolas" w:hAnsi="Consolas" w:cs="Consolas"/>
                                <w:color w:val="000000"/>
                                <w:sz w:val="18"/>
                                <w:szCs w:val="18"/>
                              </w:rPr>
                              <w:t>);</w:t>
                            </w:r>
                            <w:proofErr w:type="gramEnd"/>
                          </w:p>
                          <w:p w14:paraId="447BA218"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56064BF5"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xml:space="preserve">// draw a rectangle behind the cube to </w:t>
                            </w:r>
                            <w:proofErr w:type="gramStart"/>
                            <w:r w:rsidRPr="00591004">
                              <w:rPr>
                                <w:rFonts w:ascii="Consolas" w:hAnsi="Consolas" w:cs="Consolas"/>
                                <w:color w:val="008000"/>
                                <w:sz w:val="18"/>
                                <w:szCs w:val="18"/>
                              </w:rPr>
                              <w:t>act as</w:t>
                            </w:r>
                            <w:proofErr w:type="gramEnd"/>
                            <w:r w:rsidRPr="00591004">
                              <w:rPr>
                                <w:rFonts w:ascii="Consolas" w:hAnsi="Consolas" w:cs="Consolas"/>
                                <w:color w:val="008000"/>
                                <w:sz w:val="18"/>
                                <w:szCs w:val="18"/>
                              </w:rPr>
                              <w:t xml:space="preserve"> background</w:t>
                            </w:r>
                          </w:p>
                          <w:p w14:paraId="4A9CDCA8" w14:textId="1CA17456"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this will make the stencil shape visible</w:t>
                            </w:r>
                          </w:p>
                          <w:p w14:paraId="7EC9ED0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"objectColor"</w:t>
                            </w:r>
                            <w:r w:rsidRPr="00591004">
                              <w:rPr>
                                <w:rFonts w:ascii="Consolas" w:hAnsi="Consolas" w:cs="Consolas"/>
                                <w:color w:val="000000"/>
                                <w:sz w:val="18"/>
                                <w:szCs w:val="18"/>
                              </w:rPr>
                              <w:t xml:space="preserve">, </w:t>
                            </w:r>
                            <w:r w:rsidRPr="00591004">
                              <w:rPr>
                                <w:rFonts w:ascii="Consolas" w:hAnsi="Consolas" w:cs="Consolas"/>
                                <w:color w:val="2B91AF"/>
                                <w:sz w:val="18"/>
                                <w:szCs w:val="18"/>
                              </w:rPr>
                              <w:t>vec3</w:t>
                            </w:r>
                            <w:r w:rsidRPr="00591004">
                              <w:rPr>
                                <w:rFonts w:ascii="Consolas" w:hAnsi="Consolas" w:cs="Consolas"/>
                                <w:color w:val="000000"/>
                                <w:sz w:val="18"/>
                                <w:szCs w:val="18"/>
                              </w:rPr>
                              <w:t>(0.75f, 0.85f, 0.85f)</w:t>
                            </w:r>
                            <w:proofErr w:type="gramStart"/>
                            <w:r w:rsidRPr="00591004">
                              <w:rPr>
                                <w:rFonts w:ascii="Consolas" w:hAnsi="Consolas" w:cs="Consolas"/>
                                <w:color w:val="000000"/>
                                <w:sz w:val="18"/>
                                <w:szCs w:val="18"/>
                              </w:rPr>
                              <w:t>);</w:t>
                            </w:r>
                            <w:proofErr w:type="gramEnd"/>
                          </w:p>
                          <w:p w14:paraId="2396F0C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pbackgound-&gt;render(m_shader</w:t>
                            </w:r>
                            <w:proofErr w:type="gramStart"/>
                            <w:r w:rsidRPr="00591004">
                              <w:rPr>
                                <w:rFonts w:ascii="Consolas" w:hAnsi="Consolas" w:cs="Consolas"/>
                                <w:color w:val="000000"/>
                                <w:sz w:val="18"/>
                                <w:szCs w:val="18"/>
                              </w:rPr>
                              <w:t>);</w:t>
                            </w:r>
                            <w:proofErr w:type="gramEnd"/>
                          </w:p>
                          <w:p w14:paraId="709F9D7D"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and now draw the cube</w:t>
                            </w:r>
                          </w:p>
                          <w:p w14:paraId="3669C224"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"objectColor"</w:t>
                            </w:r>
                            <w:r w:rsidRPr="00591004">
                              <w:rPr>
                                <w:rFonts w:ascii="Consolas" w:hAnsi="Consolas" w:cs="Consolas"/>
                                <w:color w:val="000000"/>
                                <w:sz w:val="18"/>
                                <w:szCs w:val="18"/>
                              </w:rPr>
                              <w:t xml:space="preserve">, </w:t>
                            </w:r>
                            <w:r w:rsidRPr="00591004">
                              <w:rPr>
                                <w:rFonts w:ascii="Consolas" w:hAnsi="Consolas" w:cs="Consolas"/>
                                <w:color w:val="2B91AF"/>
                                <w:sz w:val="18"/>
                                <w:szCs w:val="18"/>
                              </w:rPr>
                              <w:t>vec3</w:t>
                            </w:r>
                            <w:r w:rsidRPr="00591004">
                              <w:rPr>
                                <w:rFonts w:ascii="Consolas" w:hAnsi="Consolas" w:cs="Consolas"/>
                                <w:color w:val="000000"/>
                                <w:sz w:val="18"/>
                                <w:szCs w:val="18"/>
                              </w:rPr>
                              <w:t>(.1f, .2f, .9f)</w:t>
                            </w:r>
                            <w:proofErr w:type="gramStart"/>
                            <w:r w:rsidRPr="00591004">
                              <w:rPr>
                                <w:rFonts w:ascii="Consolas" w:hAnsi="Consolas" w:cs="Consolas"/>
                                <w:color w:val="000000"/>
                                <w:sz w:val="18"/>
                                <w:szCs w:val="18"/>
                              </w:rPr>
                              <w:t>);</w:t>
                            </w:r>
                            <w:proofErr w:type="gramEnd"/>
                          </w:p>
                          <w:p w14:paraId="1249B12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m_cube-&gt;render(m_shader</w:t>
                            </w:r>
                            <w:proofErr w:type="gramStart"/>
                            <w:r w:rsidRPr="00591004">
                              <w:rPr>
                                <w:rFonts w:ascii="Consolas" w:hAnsi="Consolas" w:cs="Consolas"/>
                                <w:color w:val="000000"/>
                                <w:sz w:val="18"/>
                                <w:szCs w:val="18"/>
                              </w:rPr>
                              <w:t>);</w:t>
                            </w:r>
                            <w:proofErr w:type="gramEnd"/>
                          </w:p>
                          <w:p w14:paraId="301CEE7E" w14:textId="38575FF1"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stop using stencil</w:t>
                            </w:r>
                          </w:p>
                          <w:p w14:paraId="60F637C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glDisable(</w:t>
                            </w:r>
                            <w:r w:rsidRPr="00591004">
                              <w:rPr>
                                <w:rFonts w:ascii="Consolas" w:hAnsi="Consolas" w:cs="Consolas"/>
                                <w:color w:val="6F008A"/>
                                <w:sz w:val="18"/>
                                <w:szCs w:val="18"/>
                              </w:rPr>
                              <w:t>GL_STENCIL_TEST</w:t>
                            </w:r>
                            <w:proofErr w:type="gramStart"/>
                            <w:r w:rsidRPr="00591004">
                              <w:rPr>
                                <w:rFonts w:ascii="Consolas" w:hAnsi="Consolas" w:cs="Consolas"/>
                                <w:color w:val="000000"/>
                                <w:sz w:val="18"/>
                                <w:szCs w:val="18"/>
                              </w:rPr>
                              <w:t>);</w:t>
                            </w:r>
                            <w:proofErr w:type="gramEnd"/>
                          </w:p>
                          <w:p w14:paraId="60C5DB1A"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6F008A"/>
                                <w:sz w:val="18"/>
                                <w:szCs w:val="18"/>
                              </w:rPr>
                              <w:t>glUseProgram</w:t>
                            </w:r>
                            <w:r w:rsidRPr="00591004">
                              <w:rPr>
                                <w:rFonts w:ascii="Consolas" w:hAnsi="Consolas" w:cs="Consolas"/>
                                <w:color w:val="000000"/>
                                <w:sz w:val="18"/>
                                <w:szCs w:val="18"/>
                              </w:rPr>
                              <w:t>(0</w:t>
                            </w:r>
                            <w:proofErr w:type="gramStart"/>
                            <w:r w:rsidRPr="00591004">
                              <w:rPr>
                                <w:rFonts w:ascii="Consolas" w:hAnsi="Consolas" w:cs="Consolas"/>
                                <w:color w:val="000000"/>
                                <w:sz w:val="18"/>
                                <w:szCs w:val="18"/>
                              </w:rPr>
                              <w:t>);</w:t>
                            </w:r>
                            <w:proofErr w:type="gramEnd"/>
                          </w:p>
                          <w:p w14:paraId="2173552E"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w:t>
                            </w:r>
                          </w:p>
                          <w:p w14:paraId="6C48C590" w14:textId="686D4D60" w:rsidR="00046CFA" w:rsidRDefault="00046CFA"/>
                        </w:txbxContent>
                      </wps:txbx>
                      <wps:bodyPr rot="0" vert="horz" wrap="square" lIns="91440" tIns="45720" rIns="91440" bIns="45720" anchor="t" anchorCtr="0">
                        <a:noAutofit/>
                      </wps:bodyPr>
                    </wps:wsp>
                  </a:graphicData>
                </a:graphic>
              </wp:inline>
            </w:drawing>
          </mc:Choice>
          <mc:Fallback>
            <w:pict>
              <v:shape w14:anchorId="473149C9" id="_x0000_s1088" type="#_x0000_t202" style="width:485.85pt;height:6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" fillcolor="#d5dce4 [671]">
                <v:textbox>
                  <w:txbxContent>
                    <w:p w14:paraId="42CE3B05" w14:textId="443E5350"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FF"/>
                          <w:sz w:val="18"/>
                          <w:szCs w:val="18"/>
                        </w:rPr>
                        <w:t>virtual</w:t>
                      </w:r>
                      <w:r w:rsidRPr="00591004">
                        <w:rPr>
                          <w:rFonts w:ascii="Consolas" w:hAnsi="Consolas" w:cs="Consolas"/>
                          <w:color w:val="000000"/>
                          <w:sz w:val="18"/>
                          <w:szCs w:val="18"/>
                        </w:rPr>
                        <w:t xml:space="preserve"> </w:t>
                      </w:r>
                      <w:r w:rsidRPr="00591004">
                        <w:rPr>
                          <w:rFonts w:ascii="Consolas" w:hAnsi="Consolas" w:cs="Consolas"/>
                          <w:color w:val="0000FF"/>
                          <w:sz w:val="18"/>
                          <w:szCs w:val="18"/>
                        </w:rPr>
                        <w:t>void</w:t>
                      </w:r>
                      <w:r w:rsidRPr="00591004">
                        <w:rPr>
                          <w:rFonts w:ascii="Consolas" w:hAnsi="Consolas" w:cs="Consolas"/>
                          <w:color w:val="000000"/>
                          <w:sz w:val="18"/>
                          <w:szCs w:val="18"/>
                        </w:rPr>
                        <w:t xml:space="preserve"> frame_render() {</w:t>
                      </w:r>
                    </w:p>
                    <w:p w14:paraId="7CBB002F"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set the viewport to the whole window</w:t>
                      </w:r>
                    </w:p>
                    <w:p w14:paraId="2D031552"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m_view-&gt;set_viewport(</w:t>
                      </w:r>
                      <w:proofErr w:type="gramStart"/>
                      <w:r w:rsidRPr="00591004">
                        <w:rPr>
                          <w:rFonts w:ascii="Consolas" w:hAnsi="Consolas" w:cs="Consolas"/>
                          <w:color w:val="000000"/>
                          <w:sz w:val="18"/>
                          <w:szCs w:val="18"/>
                        </w:rPr>
                        <w:t>);</w:t>
                      </w:r>
                      <w:proofErr w:type="gramEnd"/>
                    </w:p>
                    <w:p w14:paraId="6A55A335"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72631FD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GL_STENCIL_BUFFER_BIT  needs mask=0xFF</w:t>
                      </w:r>
                    </w:p>
                    <w:p w14:paraId="5FC9510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glStencilMask(0xff</w:t>
                      </w:r>
                      <w:proofErr w:type="gramStart"/>
                      <w:r w:rsidRPr="00591004">
                        <w:rPr>
                          <w:rFonts w:ascii="Consolas" w:hAnsi="Consolas" w:cs="Consolas"/>
                          <w:color w:val="000000"/>
                          <w:sz w:val="18"/>
                          <w:szCs w:val="18"/>
                        </w:rPr>
                        <w:t>);</w:t>
                      </w:r>
                      <w:proofErr w:type="gramEnd"/>
                    </w:p>
                    <w:p w14:paraId="49372063"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glClear(</w:t>
                      </w:r>
                      <w:r w:rsidRPr="00591004">
                        <w:rPr>
                          <w:rFonts w:ascii="Consolas" w:hAnsi="Consolas" w:cs="Consolas"/>
                          <w:color w:val="6F008A"/>
                          <w:sz w:val="18"/>
                          <w:szCs w:val="18"/>
                        </w:rPr>
                        <w:t>GL_COLOR_BUFFER_BIT</w:t>
                      </w:r>
                      <w:r w:rsidRPr="00591004">
                        <w:rPr>
                          <w:rFonts w:ascii="Consolas" w:hAnsi="Consolas" w:cs="Consolas"/>
                          <w:color w:val="000000"/>
                          <w:sz w:val="18"/>
                          <w:szCs w:val="18"/>
                        </w:rPr>
                        <w:t xml:space="preserve"> | </w:t>
                      </w:r>
                      <w:r w:rsidRPr="00591004">
                        <w:rPr>
                          <w:rFonts w:ascii="Consolas" w:hAnsi="Consolas" w:cs="Consolas"/>
                          <w:color w:val="6F008A"/>
                          <w:sz w:val="18"/>
                          <w:szCs w:val="18"/>
                        </w:rPr>
                        <w:t>GL_DEPTH_BUFFER_BIT</w:t>
                      </w:r>
                      <w:r w:rsidRPr="00591004">
                        <w:rPr>
                          <w:rFonts w:ascii="Consolas" w:hAnsi="Consolas" w:cs="Consolas"/>
                          <w:color w:val="000000"/>
                          <w:sz w:val="18"/>
                          <w:szCs w:val="18"/>
                        </w:rPr>
                        <w:t xml:space="preserve"> | </w:t>
                      </w:r>
                      <w:r w:rsidRPr="00591004">
                        <w:rPr>
                          <w:rFonts w:ascii="Consolas" w:hAnsi="Consolas" w:cs="Consolas"/>
                          <w:color w:val="6F008A"/>
                          <w:sz w:val="18"/>
                          <w:szCs w:val="18"/>
                        </w:rPr>
                        <w:t>GL_STENCIL_BUFFER_BIT</w:t>
                      </w:r>
                      <w:proofErr w:type="gramStart"/>
                      <w:r w:rsidRPr="00591004">
                        <w:rPr>
                          <w:rFonts w:ascii="Consolas" w:hAnsi="Consolas" w:cs="Consolas"/>
                          <w:color w:val="000000"/>
                          <w:sz w:val="18"/>
                          <w:szCs w:val="18"/>
                        </w:rPr>
                        <w:t>);</w:t>
                      </w:r>
                      <w:proofErr w:type="gramEnd"/>
                    </w:p>
                    <w:p w14:paraId="62E2467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1DB513AD" w14:textId="77777777" w:rsidR="00046CFA" w:rsidRPr="00D35EF6"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D35EF6">
                        <w:rPr>
                          <w:rFonts w:ascii="Consolas" w:hAnsi="Consolas" w:cs="Consolas"/>
                          <w:color w:val="008000"/>
                          <w:sz w:val="18"/>
                          <w:szCs w:val="18"/>
                        </w:rPr>
                        <w:t>// we are using stencil</w:t>
                      </w:r>
                    </w:p>
                    <w:p w14:paraId="46C09748"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glEnable(</w:t>
                      </w:r>
                      <w:r w:rsidRPr="00591004">
                        <w:rPr>
                          <w:rFonts w:ascii="Consolas" w:hAnsi="Consolas" w:cs="Consolas"/>
                          <w:color w:val="6F008A"/>
                          <w:sz w:val="18"/>
                          <w:szCs w:val="18"/>
                        </w:rPr>
                        <w:t>GL_STENCIL_TEST</w:t>
                      </w:r>
                      <w:proofErr w:type="gramStart"/>
                      <w:r w:rsidRPr="00591004">
                        <w:rPr>
                          <w:rFonts w:ascii="Consolas" w:hAnsi="Consolas" w:cs="Consolas"/>
                          <w:color w:val="000000"/>
                          <w:sz w:val="18"/>
                          <w:szCs w:val="18"/>
                        </w:rPr>
                        <w:t>);</w:t>
                      </w:r>
                      <w:proofErr w:type="gramEnd"/>
                    </w:p>
                    <w:p w14:paraId="65789147"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prepare the stencil buffer</w:t>
                      </w:r>
                    </w:p>
                    <w:p w14:paraId="5D6A2EC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glColorMask(</w:t>
                      </w:r>
                      <w:r w:rsidRPr="00591004">
                        <w:rPr>
                          <w:rFonts w:ascii="Consolas" w:hAnsi="Consolas" w:cs="Consolas"/>
                          <w:color w:val="6F008A"/>
                          <w:sz w:val="18"/>
                          <w:szCs w:val="18"/>
                        </w:rPr>
                        <w:t>GL_FALSE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GL_FALSE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GL_FALSE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GL_FALSE</w:t>
                      </w:r>
                      <w:proofErr w:type="gramStart"/>
                      <w:r w:rsidRPr="00591004">
                        <w:rPr>
                          <w:rFonts w:ascii="Consolas" w:hAnsi="Consolas" w:cs="Consolas"/>
                          <w:color w:val="000000"/>
                          <w:sz w:val="18"/>
                          <w:szCs w:val="18"/>
                        </w:rPr>
                        <w:t>);</w:t>
                      </w:r>
                      <w:proofErr w:type="gramEnd"/>
                    </w:p>
                    <w:p w14:paraId="4D907369"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glDepthMask(</w:t>
                      </w:r>
                      <w:r w:rsidRPr="00591004">
                        <w:rPr>
                          <w:rFonts w:ascii="Consolas" w:hAnsi="Consolas" w:cs="Consolas"/>
                          <w:color w:val="6F008A"/>
                          <w:sz w:val="18"/>
                          <w:szCs w:val="18"/>
                        </w:rPr>
                        <w:t>GL_FALSE</w:t>
                      </w:r>
                      <w:proofErr w:type="gramStart"/>
                      <w:r w:rsidRPr="00591004">
                        <w:rPr>
                          <w:rFonts w:ascii="Consolas" w:hAnsi="Consolas" w:cs="Consolas"/>
                          <w:color w:val="000000"/>
                          <w:sz w:val="18"/>
                          <w:szCs w:val="18"/>
                        </w:rPr>
                        <w:t>);</w:t>
                      </w:r>
                      <w:proofErr w:type="gramEnd"/>
                    </w:p>
                    <w:p w14:paraId="39A8600E"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glStencilFunc(</w:t>
                      </w:r>
                      <w:r w:rsidRPr="00591004">
                        <w:rPr>
                          <w:rFonts w:ascii="Consolas" w:hAnsi="Consolas" w:cs="Consolas"/>
                          <w:color w:val="6F008A"/>
                          <w:sz w:val="18"/>
                          <w:szCs w:val="18"/>
                        </w:rPr>
                        <w:t>GL_NEVER</w:t>
                      </w:r>
                      <w:r w:rsidRPr="00591004">
                        <w:rPr>
                          <w:rFonts w:ascii="Consolas" w:hAnsi="Consolas" w:cs="Consolas"/>
                          <w:color w:val="000000"/>
                          <w:sz w:val="18"/>
                          <w:szCs w:val="18"/>
                        </w:rPr>
                        <w:t>, 1, 0xFF</w:t>
                      </w:r>
                      <w:proofErr w:type="gramStart"/>
                      <w:r w:rsidRPr="00591004">
                        <w:rPr>
                          <w:rFonts w:ascii="Consolas" w:hAnsi="Consolas" w:cs="Consolas"/>
                          <w:color w:val="000000"/>
                          <w:sz w:val="18"/>
                          <w:szCs w:val="18"/>
                        </w:rPr>
                        <w:t>);</w:t>
                      </w:r>
                      <w:proofErr w:type="gramEnd"/>
                    </w:p>
                    <w:p w14:paraId="0B79DBEB"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glStencilOp(</w:t>
                      </w:r>
                      <w:r w:rsidRPr="00591004">
                        <w:rPr>
                          <w:rFonts w:ascii="Consolas" w:hAnsi="Consolas" w:cs="Consolas"/>
                          <w:color w:val="6F008A"/>
                          <w:sz w:val="18"/>
                          <w:szCs w:val="18"/>
                        </w:rPr>
                        <w:t>GL_REPLACE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GL_KEEP</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GL_KEEP</w:t>
                      </w:r>
                      <w:r w:rsidRPr="00591004">
                        <w:rPr>
                          <w:rFonts w:ascii="Consolas" w:hAnsi="Consolas" w:cs="Consolas"/>
                          <w:color w:val="000000"/>
                          <w:sz w:val="18"/>
                          <w:szCs w:val="18"/>
                        </w:rPr>
                        <w:t xml:space="preserve">);  </w:t>
                      </w:r>
                      <w:r w:rsidRPr="00591004">
                        <w:rPr>
                          <w:rFonts w:ascii="Consolas" w:hAnsi="Consolas" w:cs="Consolas"/>
                          <w:color w:val="008000"/>
                          <w:sz w:val="18"/>
                          <w:szCs w:val="18"/>
                        </w:rPr>
                        <w:t xml:space="preserve">// draw </w:t>
                      </w:r>
                      <w:proofErr w:type="gramStart"/>
                      <w:r w:rsidRPr="00591004">
                        <w:rPr>
                          <w:rFonts w:ascii="Consolas" w:hAnsi="Consolas" w:cs="Consolas"/>
                          <w:color w:val="008000"/>
                          <w:sz w:val="18"/>
                          <w:szCs w:val="18"/>
                        </w:rPr>
                        <w:t>1s</w:t>
                      </w:r>
                      <w:proofErr w:type="gramEnd"/>
                      <w:r w:rsidRPr="00591004">
                        <w:rPr>
                          <w:rFonts w:ascii="Consolas" w:hAnsi="Consolas" w:cs="Consolas"/>
                          <w:color w:val="008000"/>
                          <w:sz w:val="18"/>
                          <w:szCs w:val="18"/>
                        </w:rPr>
                        <w:t xml:space="preserve"> on test fail (always)</w:t>
                      </w:r>
                    </w:p>
                    <w:p w14:paraId="5CF6904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7A08C4D5"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draw stencil pattern</w:t>
                      </w:r>
                    </w:p>
                    <w:p w14:paraId="3D741A9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m_shader-&gt;use(</w:t>
                      </w:r>
                      <w:proofErr w:type="gramStart"/>
                      <w:r w:rsidRPr="00591004">
                        <w:rPr>
                          <w:rFonts w:ascii="Consolas" w:hAnsi="Consolas" w:cs="Consolas"/>
                          <w:color w:val="000000"/>
                          <w:sz w:val="18"/>
                          <w:szCs w:val="18"/>
                        </w:rPr>
                        <w:t>);</w:t>
                      </w:r>
                      <w:proofErr w:type="gramEnd"/>
                    </w:p>
                    <w:p w14:paraId="2A2BD178"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2B91AF"/>
                          <w:sz w:val="18"/>
                          <w:szCs w:val="18"/>
                        </w:rPr>
                        <w:t>mat4</w:t>
                      </w:r>
                      <w:r w:rsidRPr="00591004">
                        <w:rPr>
                          <w:rFonts w:ascii="Consolas" w:hAnsi="Consolas" w:cs="Consolas"/>
                          <w:color w:val="000000"/>
                          <w:sz w:val="18"/>
                          <w:szCs w:val="18"/>
                        </w:rPr>
                        <w:t xml:space="preserve"> ob_</w:t>
                      </w:r>
                      <w:proofErr w:type="gramStart"/>
                      <w:r w:rsidRPr="00591004">
                        <w:rPr>
                          <w:rFonts w:ascii="Consolas" w:hAnsi="Consolas" w:cs="Consolas"/>
                          <w:color w:val="000000"/>
                          <w:sz w:val="18"/>
                          <w:szCs w:val="18"/>
                        </w:rPr>
                        <w:t>matrix;</w:t>
                      </w:r>
                      <w:proofErr w:type="gramEnd"/>
                    </w:p>
                    <w:p w14:paraId="6E0FA32F"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ob_matrix.loadIdentity();  </w:t>
                      </w:r>
                      <w:r w:rsidRPr="00591004">
                        <w:rPr>
                          <w:rFonts w:ascii="Consolas" w:hAnsi="Consolas" w:cs="Consolas"/>
                          <w:color w:val="008000"/>
                          <w:sz w:val="18"/>
                          <w:szCs w:val="18"/>
                        </w:rPr>
                        <w:t>// at the center of the screen</w:t>
                      </w:r>
                    </w:p>
                    <w:p w14:paraId="68F443E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m_shader-&gt;set_mat4(</w:t>
                      </w:r>
                      <w:r w:rsidRPr="00591004">
                        <w:rPr>
                          <w:rFonts w:ascii="Consolas" w:hAnsi="Consolas" w:cs="Consolas"/>
                          <w:color w:val="A31515"/>
                          <w:sz w:val="18"/>
                          <w:szCs w:val="18"/>
                        </w:rPr>
                        <w:t>"model"</w:t>
                      </w:r>
                      <w:r w:rsidRPr="00591004">
                        <w:rPr>
                          <w:rFonts w:ascii="Consolas" w:hAnsi="Consolas" w:cs="Consolas"/>
                          <w:color w:val="000000"/>
                          <w:sz w:val="18"/>
                          <w:szCs w:val="18"/>
                        </w:rPr>
                        <w:t>, ob_matrix</w:t>
                      </w:r>
                      <w:proofErr w:type="gramStart"/>
                      <w:r w:rsidRPr="00591004">
                        <w:rPr>
                          <w:rFonts w:ascii="Consolas" w:hAnsi="Consolas" w:cs="Consolas"/>
                          <w:color w:val="000000"/>
                          <w:sz w:val="18"/>
                          <w:szCs w:val="18"/>
                        </w:rPr>
                        <w:t>);</w:t>
                      </w:r>
                      <w:proofErr w:type="gramEnd"/>
                    </w:p>
                    <w:p w14:paraId="7DDEACB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m_shader-&gt;set_mat4(</w:t>
                      </w:r>
                      <w:r w:rsidRPr="00591004">
                        <w:rPr>
                          <w:rFonts w:ascii="Consolas" w:hAnsi="Consolas" w:cs="Consolas"/>
                          <w:color w:val="A31515"/>
                          <w:sz w:val="18"/>
                          <w:szCs w:val="18"/>
                        </w:rPr>
                        <w:t>"camera"</w:t>
                      </w:r>
                      <w:r w:rsidRPr="00591004">
                        <w:rPr>
                          <w:rFonts w:ascii="Consolas" w:hAnsi="Consolas" w:cs="Consolas"/>
                          <w:color w:val="000000"/>
                          <w:sz w:val="18"/>
                          <w:szCs w:val="18"/>
                        </w:rPr>
                        <w:t>, ob_matrix</w:t>
                      </w:r>
                      <w:proofErr w:type="gramStart"/>
                      <w:r w:rsidRPr="00591004">
                        <w:rPr>
                          <w:rFonts w:ascii="Consolas" w:hAnsi="Consolas" w:cs="Consolas"/>
                          <w:color w:val="000000"/>
                          <w:sz w:val="18"/>
                          <w:szCs w:val="18"/>
                        </w:rPr>
                        <w:t>);</w:t>
                      </w:r>
                      <w:proofErr w:type="gramEnd"/>
                    </w:p>
                    <w:p w14:paraId="6293FB15"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move the window</w:t>
                      </w:r>
                    </w:p>
                    <w:p w14:paraId="62144D5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"displacement"</w:t>
                      </w:r>
                      <w:r w:rsidRPr="00591004">
                        <w:rPr>
                          <w:rFonts w:ascii="Consolas" w:hAnsi="Consolas" w:cs="Consolas"/>
                          <w:color w:val="000000"/>
                          <w:sz w:val="18"/>
                          <w:szCs w:val="18"/>
                        </w:rPr>
                        <w:t xml:space="preserve">, </w:t>
                      </w:r>
                      <w:r w:rsidRPr="00591004">
                        <w:rPr>
                          <w:rFonts w:ascii="Consolas" w:hAnsi="Consolas" w:cs="Consolas"/>
                          <w:color w:val="2B91AF"/>
                          <w:sz w:val="18"/>
                          <w:szCs w:val="18"/>
                        </w:rPr>
                        <w:t>vec3</w:t>
                      </w:r>
                      <w:r w:rsidRPr="00591004">
                        <w:rPr>
                          <w:rFonts w:ascii="Consolas" w:hAnsi="Consolas" w:cs="Consolas"/>
                          <w:color w:val="000000"/>
                          <w:sz w:val="18"/>
                          <w:szCs w:val="18"/>
                        </w:rPr>
                        <w:t>(xcen, ycen, 0)</w:t>
                      </w:r>
                      <w:proofErr w:type="gramStart"/>
                      <w:r w:rsidRPr="00591004">
                        <w:rPr>
                          <w:rFonts w:ascii="Consolas" w:hAnsi="Consolas" w:cs="Consolas"/>
                          <w:color w:val="000000"/>
                          <w:sz w:val="18"/>
                          <w:szCs w:val="18"/>
                        </w:rPr>
                        <w:t>);</w:t>
                      </w:r>
                      <w:proofErr w:type="gramEnd"/>
                    </w:p>
                    <w:p w14:paraId="3FE7CDF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disabling these to speed up drawing</w:t>
                      </w:r>
                    </w:p>
                    <w:p w14:paraId="3AD60C0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glDisable(</w:t>
                      </w:r>
                      <w:r w:rsidRPr="00591004">
                        <w:rPr>
                          <w:rFonts w:ascii="Consolas" w:hAnsi="Consolas" w:cs="Consolas"/>
                          <w:color w:val="6F008A"/>
                          <w:sz w:val="18"/>
                          <w:szCs w:val="18"/>
                        </w:rPr>
                        <w:t>GL_CULL_FACE</w:t>
                      </w:r>
                      <w:proofErr w:type="gramStart"/>
                      <w:r w:rsidRPr="00591004">
                        <w:rPr>
                          <w:rFonts w:ascii="Consolas" w:hAnsi="Consolas" w:cs="Consolas"/>
                          <w:color w:val="000000"/>
                          <w:sz w:val="18"/>
                          <w:szCs w:val="18"/>
                        </w:rPr>
                        <w:t>);</w:t>
                      </w:r>
                      <w:proofErr w:type="gramEnd"/>
                    </w:p>
                    <w:p w14:paraId="4098F77C"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glDisable(</w:t>
                      </w:r>
                      <w:r w:rsidRPr="00591004">
                        <w:rPr>
                          <w:rFonts w:ascii="Consolas" w:hAnsi="Consolas" w:cs="Consolas"/>
                          <w:color w:val="6F008A"/>
                          <w:sz w:val="18"/>
                          <w:szCs w:val="18"/>
                        </w:rPr>
                        <w:t>GL_DEPTH_TEST</w:t>
                      </w:r>
                      <w:proofErr w:type="gramStart"/>
                      <w:r w:rsidRPr="00591004">
                        <w:rPr>
                          <w:rFonts w:ascii="Consolas" w:hAnsi="Consolas" w:cs="Consolas"/>
                          <w:color w:val="000000"/>
                          <w:sz w:val="18"/>
                          <w:szCs w:val="18"/>
                        </w:rPr>
                        <w:t>);</w:t>
                      </w:r>
                      <w:proofErr w:type="gramEnd"/>
                    </w:p>
                    <w:p w14:paraId="475B22B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pstencil-&gt;render(</w:t>
                      </w:r>
                      <w:r w:rsidRPr="00591004">
                        <w:rPr>
                          <w:rFonts w:ascii="Consolas" w:hAnsi="Consolas" w:cs="Consolas"/>
                          <w:color w:val="6F008A"/>
                          <w:sz w:val="18"/>
                          <w:szCs w:val="18"/>
                        </w:rPr>
                        <w:t>NULL</w:t>
                      </w:r>
                      <w:proofErr w:type="gramStart"/>
                      <w:r w:rsidRPr="00591004">
                        <w:rPr>
                          <w:rFonts w:ascii="Consolas" w:hAnsi="Consolas" w:cs="Consolas"/>
                          <w:color w:val="000000"/>
                          <w:sz w:val="18"/>
                          <w:szCs w:val="18"/>
                        </w:rPr>
                        <w:t>);</w:t>
                      </w:r>
                      <w:proofErr w:type="gramEnd"/>
                    </w:p>
                    <w:p w14:paraId="0E4EC78E"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7F4A5199"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return to normal drawing</w:t>
                      </w:r>
                    </w:p>
                    <w:p w14:paraId="6129519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glColorMask(</w:t>
                      </w:r>
                      <w:r w:rsidRPr="00591004">
                        <w:rPr>
                          <w:rFonts w:ascii="Consolas" w:hAnsi="Consolas" w:cs="Consolas"/>
                          <w:color w:val="6F008A"/>
                          <w:sz w:val="18"/>
                          <w:szCs w:val="18"/>
                        </w:rPr>
                        <w:t>GL_TRUE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GL_TRUE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GL_TRUE</w:t>
                      </w:r>
                      <w:r w:rsidRPr="00591004">
                        <w:rPr>
                          <w:rFonts w:ascii="Consolas" w:hAnsi="Consolas" w:cs="Consolas"/>
                          <w:color w:val="000000"/>
                          <w:sz w:val="18"/>
                          <w:szCs w:val="18"/>
                        </w:rPr>
                        <w:t xml:space="preserve">, </w:t>
                      </w:r>
                      <w:r w:rsidRPr="00591004">
                        <w:rPr>
                          <w:rFonts w:ascii="Consolas" w:hAnsi="Consolas" w:cs="Consolas"/>
                          <w:color w:val="6F008A"/>
                          <w:sz w:val="18"/>
                          <w:szCs w:val="18"/>
                        </w:rPr>
                        <w:t>GL_TRUE</w:t>
                      </w:r>
                      <w:proofErr w:type="gramStart"/>
                      <w:r w:rsidRPr="00591004">
                        <w:rPr>
                          <w:rFonts w:ascii="Consolas" w:hAnsi="Consolas" w:cs="Consolas"/>
                          <w:color w:val="000000"/>
                          <w:sz w:val="18"/>
                          <w:szCs w:val="18"/>
                        </w:rPr>
                        <w:t>);</w:t>
                      </w:r>
                      <w:proofErr w:type="gramEnd"/>
                    </w:p>
                    <w:p w14:paraId="092B129A"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glDepthMask(</w:t>
                      </w:r>
                      <w:r w:rsidRPr="00591004">
                        <w:rPr>
                          <w:rFonts w:ascii="Consolas" w:hAnsi="Consolas" w:cs="Consolas"/>
                          <w:color w:val="6F008A"/>
                          <w:sz w:val="18"/>
                          <w:szCs w:val="18"/>
                        </w:rPr>
                        <w:t>GL_TRUE</w:t>
                      </w:r>
                      <w:proofErr w:type="gramStart"/>
                      <w:r w:rsidRPr="00591004">
                        <w:rPr>
                          <w:rFonts w:ascii="Consolas" w:hAnsi="Consolas" w:cs="Consolas"/>
                          <w:color w:val="000000"/>
                          <w:sz w:val="18"/>
                          <w:szCs w:val="18"/>
                        </w:rPr>
                        <w:t>);</w:t>
                      </w:r>
                      <w:proofErr w:type="gramEnd"/>
                    </w:p>
                    <w:p w14:paraId="54755923"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glStencilMask(0x00); </w:t>
                      </w:r>
                      <w:r w:rsidRPr="00591004">
                        <w:rPr>
                          <w:rFonts w:ascii="Consolas" w:hAnsi="Consolas" w:cs="Consolas"/>
                          <w:color w:val="008000"/>
                          <w:sz w:val="18"/>
                          <w:szCs w:val="18"/>
                        </w:rPr>
                        <w:t xml:space="preserve">// do NOT draw on </w:t>
                      </w:r>
                      <w:proofErr w:type="gramStart"/>
                      <w:r w:rsidRPr="00591004">
                        <w:rPr>
                          <w:rFonts w:ascii="Consolas" w:hAnsi="Consolas" w:cs="Consolas"/>
                          <w:color w:val="008000"/>
                          <w:sz w:val="18"/>
                          <w:szCs w:val="18"/>
                        </w:rPr>
                        <w:t>black</w:t>
                      </w:r>
                      <w:proofErr w:type="gramEnd"/>
                    </w:p>
                    <w:p w14:paraId="34E9809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xml:space="preserve">// draw only where stencil's value is </w:t>
                      </w:r>
                      <w:proofErr w:type="gramStart"/>
                      <w:r w:rsidRPr="00591004">
                        <w:rPr>
                          <w:rFonts w:ascii="Consolas" w:hAnsi="Consolas" w:cs="Consolas"/>
                          <w:color w:val="008000"/>
                          <w:sz w:val="18"/>
                          <w:szCs w:val="18"/>
                        </w:rPr>
                        <w:t>1</w:t>
                      </w:r>
                      <w:proofErr w:type="gramEnd"/>
                    </w:p>
                    <w:p w14:paraId="7CF6D168"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glStencilFunc(</w:t>
                      </w:r>
                      <w:r w:rsidRPr="00591004">
                        <w:rPr>
                          <w:rFonts w:ascii="Consolas" w:hAnsi="Consolas" w:cs="Consolas"/>
                          <w:color w:val="6F008A"/>
                          <w:sz w:val="18"/>
                          <w:szCs w:val="18"/>
                        </w:rPr>
                        <w:t>GL_EQUAL</w:t>
                      </w:r>
                      <w:r w:rsidRPr="00591004">
                        <w:rPr>
                          <w:rFonts w:ascii="Consolas" w:hAnsi="Consolas" w:cs="Consolas"/>
                          <w:color w:val="000000"/>
                          <w:sz w:val="18"/>
                          <w:szCs w:val="18"/>
                        </w:rPr>
                        <w:t>, 1, 0xFF</w:t>
                      </w:r>
                      <w:proofErr w:type="gramStart"/>
                      <w:r w:rsidRPr="00591004">
                        <w:rPr>
                          <w:rFonts w:ascii="Consolas" w:hAnsi="Consolas" w:cs="Consolas"/>
                          <w:color w:val="000000"/>
                          <w:sz w:val="18"/>
                          <w:szCs w:val="18"/>
                        </w:rPr>
                        <w:t>);</w:t>
                      </w:r>
                      <w:proofErr w:type="gramEnd"/>
                    </w:p>
                    <w:p w14:paraId="23CC7799" w14:textId="788A74CE"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enable them before we start normal drawing</w:t>
                      </w:r>
                    </w:p>
                    <w:p w14:paraId="7614E2F3"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glEnable(</w:t>
                      </w:r>
                      <w:r w:rsidRPr="00591004">
                        <w:rPr>
                          <w:rFonts w:ascii="Consolas" w:hAnsi="Consolas" w:cs="Consolas"/>
                          <w:color w:val="6F008A"/>
                          <w:sz w:val="18"/>
                          <w:szCs w:val="18"/>
                        </w:rPr>
                        <w:t>GL_CULL_FACE</w:t>
                      </w:r>
                      <w:proofErr w:type="gramStart"/>
                      <w:r w:rsidRPr="00591004">
                        <w:rPr>
                          <w:rFonts w:ascii="Consolas" w:hAnsi="Consolas" w:cs="Consolas"/>
                          <w:color w:val="000000"/>
                          <w:sz w:val="18"/>
                          <w:szCs w:val="18"/>
                        </w:rPr>
                        <w:t>);</w:t>
                      </w:r>
                      <w:proofErr w:type="gramEnd"/>
                    </w:p>
                    <w:p w14:paraId="1A53713A"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glEnable(</w:t>
                      </w:r>
                      <w:r w:rsidRPr="00591004">
                        <w:rPr>
                          <w:rFonts w:ascii="Consolas" w:hAnsi="Consolas" w:cs="Consolas"/>
                          <w:color w:val="6F008A"/>
                          <w:sz w:val="18"/>
                          <w:szCs w:val="18"/>
                        </w:rPr>
                        <w:t>GL_DEPTH_TEST</w:t>
                      </w:r>
                      <w:proofErr w:type="gramStart"/>
                      <w:r w:rsidRPr="00591004">
                        <w:rPr>
                          <w:rFonts w:ascii="Consolas" w:hAnsi="Consolas" w:cs="Consolas"/>
                          <w:color w:val="000000"/>
                          <w:sz w:val="18"/>
                          <w:szCs w:val="18"/>
                        </w:rPr>
                        <w:t>);</w:t>
                      </w:r>
                      <w:proofErr w:type="gramEnd"/>
                    </w:p>
                    <w:p w14:paraId="0E2B75BF"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3450D24A"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stop moving around</w:t>
                      </w:r>
                    </w:p>
                    <w:p w14:paraId="1BA039AD"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"displacement"</w:t>
                      </w:r>
                      <w:r w:rsidRPr="00591004">
                        <w:rPr>
                          <w:rFonts w:ascii="Consolas" w:hAnsi="Consolas" w:cs="Consolas"/>
                          <w:color w:val="000000"/>
                          <w:sz w:val="18"/>
                          <w:szCs w:val="18"/>
                        </w:rPr>
                        <w:t xml:space="preserve">, </w:t>
                      </w:r>
                      <w:r w:rsidRPr="00591004">
                        <w:rPr>
                          <w:rFonts w:ascii="Consolas" w:hAnsi="Consolas" w:cs="Consolas"/>
                          <w:color w:val="2B91AF"/>
                          <w:sz w:val="18"/>
                          <w:szCs w:val="18"/>
                        </w:rPr>
                        <w:t>vec3</w:t>
                      </w:r>
                      <w:r w:rsidRPr="00591004">
                        <w:rPr>
                          <w:rFonts w:ascii="Consolas" w:hAnsi="Consolas" w:cs="Consolas"/>
                          <w:color w:val="000000"/>
                          <w:sz w:val="18"/>
                          <w:szCs w:val="18"/>
                        </w:rPr>
                        <w:t>(0, 0, 0)</w:t>
                      </w:r>
                      <w:proofErr w:type="gramStart"/>
                      <w:r w:rsidRPr="00591004">
                        <w:rPr>
                          <w:rFonts w:ascii="Consolas" w:hAnsi="Consolas" w:cs="Consolas"/>
                          <w:color w:val="000000"/>
                          <w:sz w:val="18"/>
                          <w:szCs w:val="18"/>
                        </w:rPr>
                        <w:t>);</w:t>
                      </w:r>
                      <w:proofErr w:type="gramEnd"/>
                    </w:p>
                    <w:p w14:paraId="6CD15EB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and proceed with normal drawing</w:t>
                      </w:r>
                    </w:p>
                    <w:p w14:paraId="372A72A9"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2B91AF"/>
                          <w:sz w:val="18"/>
                          <w:szCs w:val="18"/>
                        </w:rPr>
                        <w:t>mat4</w:t>
                      </w:r>
                      <w:r w:rsidRPr="00591004">
                        <w:rPr>
                          <w:rFonts w:ascii="Consolas" w:hAnsi="Consolas" w:cs="Consolas"/>
                          <w:color w:val="000000"/>
                          <w:sz w:val="18"/>
                          <w:szCs w:val="18"/>
                        </w:rPr>
                        <w:t xml:space="preserve"> cam_matrix = m_view-&gt;perspective() </w:t>
                      </w:r>
                      <w:r w:rsidRPr="00591004">
                        <w:rPr>
                          <w:rFonts w:ascii="Consolas" w:hAnsi="Consolas" w:cs="Consolas"/>
                          <w:color w:val="008080"/>
                          <w:sz w:val="18"/>
                          <w:szCs w:val="18"/>
                        </w:rPr>
                        <w:t>*</w:t>
                      </w:r>
                      <w:r w:rsidRPr="00591004">
                        <w:rPr>
                          <w:rFonts w:ascii="Consolas" w:hAnsi="Consolas" w:cs="Consolas"/>
                          <w:color w:val="000000"/>
                          <w:sz w:val="18"/>
                          <w:szCs w:val="18"/>
                        </w:rPr>
                        <w:t xml:space="preserve"> m_cam-&gt;perspective(</w:t>
                      </w:r>
                      <w:proofErr w:type="gramStart"/>
                      <w:r w:rsidRPr="00591004">
                        <w:rPr>
                          <w:rFonts w:ascii="Consolas" w:hAnsi="Consolas" w:cs="Consolas"/>
                          <w:color w:val="000000"/>
                          <w:sz w:val="18"/>
                          <w:szCs w:val="18"/>
                        </w:rPr>
                        <w:t>);</w:t>
                      </w:r>
                      <w:proofErr w:type="gramEnd"/>
                    </w:p>
                    <w:p w14:paraId="727D8672"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m_light-&gt;apply(m_shader</w:t>
                      </w:r>
                      <w:proofErr w:type="gramStart"/>
                      <w:r w:rsidRPr="00591004">
                        <w:rPr>
                          <w:rFonts w:ascii="Consolas" w:hAnsi="Consolas" w:cs="Consolas"/>
                          <w:color w:val="000000"/>
                          <w:sz w:val="18"/>
                          <w:szCs w:val="18"/>
                        </w:rPr>
                        <w:t>);</w:t>
                      </w:r>
                      <w:proofErr w:type="gramEnd"/>
                    </w:p>
                    <w:p w14:paraId="549BC770"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m_shader-&gt;set_mat4(</w:t>
                      </w:r>
                      <w:r w:rsidRPr="00591004">
                        <w:rPr>
                          <w:rFonts w:ascii="Consolas" w:hAnsi="Consolas" w:cs="Consolas"/>
                          <w:color w:val="A31515"/>
                          <w:sz w:val="18"/>
                          <w:szCs w:val="18"/>
                        </w:rPr>
                        <w:t>"camera"</w:t>
                      </w:r>
                      <w:r w:rsidRPr="00591004">
                        <w:rPr>
                          <w:rFonts w:ascii="Consolas" w:hAnsi="Consolas" w:cs="Consolas"/>
                          <w:color w:val="000000"/>
                          <w:sz w:val="18"/>
                          <w:szCs w:val="18"/>
                        </w:rPr>
                        <w:t>, cam_matrix</w:t>
                      </w:r>
                      <w:proofErr w:type="gramStart"/>
                      <w:r w:rsidRPr="00591004">
                        <w:rPr>
                          <w:rFonts w:ascii="Consolas" w:hAnsi="Consolas" w:cs="Consolas"/>
                          <w:color w:val="000000"/>
                          <w:sz w:val="18"/>
                          <w:szCs w:val="18"/>
                        </w:rPr>
                        <w:t>);</w:t>
                      </w:r>
                      <w:proofErr w:type="gramEnd"/>
                    </w:p>
                    <w:p w14:paraId="773EEF9F"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"cameraPos"</w:t>
                      </w:r>
                      <w:r w:rsidRPr="00591004">
                        <w:rPr>
                          <w:rFonts w:ascii="Consolas" w:hAnsi="Consolas" w:cs="Consolas"/>
                          <w:color w:val="000000"/>
                          <w:sz w:val="18"/>
                          <w:szCs w:val="18"/>
                        </w:rPr>
                        <w:t>, m_cam-&gt;vLocation</w:t>
                      </w:r>
                      <w:proofErr w:type="gramStart"/>
                      <w:r w:rsidRPr="00591004">
                        <w:rPr>
                          <w:rFonts w:ascii="Consolas" w:hAnsi="Consolas" w:cs="Consolas"/>
                          <w:color w:val="000000"/>
                          <w:sz w:val="18"/>
                          <w:szCs w:val="18"/>
                        </w:rPr>
                        <w:t>);</w:t>
                      </w:r>
                      <w:proofErr w:type="gramEnd"/>
                    </w:p>
                    <w:p w14:paraId="447BA218"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p>
                    <w:p w14:paraId="56064BF5"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xml:space="preserve">// draw a rectangle behind the cube to </w:t>
                      </w:r>
                      <w:proofErr w:type="gramStart"/>
                      <w:r w:rsidRPr="00591004">
                        <w:rPr>
                          <w:rFonts w:ascii="Consolas" w:hAnsi="Consolas" w:cs="Consolas"/>
                          <w:color w:val="008000"/>
                          <w:sz w:val="18"/>
                          <w:szCs w:val="18"/>
                        </w:rPr>
                        <w:t>act as</w:t>
                      </w:r>
                      <w:proofErr w:type="gramEnd"/>
                      <w:r w:rsidRPr="00591004">
                        <w:rPr>
                          <w:rFonts w:ascii="Consolas" w:hAnsi="Consolas" w:cs="Consolas"/>
                          <w:color w:val="008000"/>
                          <w:sz w:val="18"/>
                          <w:szCs w:val="18"/>
                        </w:rPr>
                        <w:t xml:space="preserve"> background</w:t>
                      </w:r>
                    </w:p>
                    <w:p w14:paraId="4A9CDCA8" w14:textId="1CA17456"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this will make the stencil shape visible</w:t>
                      </w:r>
                    </w:p>
                    <w:p w14:paraId="7EC9ED0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"objectColor"</w:t>
                      </w:r>
                      <w:r w:rsidRPr="00591004">
                        <w:rPr>
                          <w:rFonts w:ascii="Consolas" w:hAnsi="Consolas" w:cs="Consolas"/>
                          <w:color w:val="000000"/>
                          <w:sz w:val="18"/>
                          <w:szCs w:val="18"/>
                        </w:rPr>
                        <w:t xml:space="preserve">, </w:t>
                      </w:r>
                      <w:r w:rsidRPr="00591004">
                        <w:rPr>
                          <w:rFonts w:ascii="Consolas" w:hAnsi="Consolas" w:cs="Consolas"/>
                          <w:color w:val="2B91AF"/>
                          <w:sz w:val="18"/>
                          <w:szCs w:val="18"/>
                        </w:rPr>
                        <w:t>vec3</w:t>
                      </w:r>
                      <w:r w:rsidRPr="00591004">
                        <w:rPr>
                          <w:rFonts w:ascii="Consolas" w:hAnsi="Consolas" w:cs="Consolas"/>
                          <w:color w:val="000000"/>
                          <w:sz w:val="18"/>
                          <w:szCs w:val="18"/>
                        </w:rPr>
                        <w:t>(0.75f, 0.85f, 0.85f)</w:t>
                      </w:r>
                      <w:proofErr w:type="gramStart"/>
                      <w:r w:rsidRPr="00591004">
                        <w:rPr>
                          <w:rFonts w:ascii="Consolas" w:hAnsi="Consolas" w:cs="Consolas"/>
                          <w:color w:val="000000"/>
                          <w:sz w:val="18"/>
                          <w:szCs w:val="18"/>
                        </w:rPr>
                        <w:t>);</w:t>
                      </w:r>
                      <w:proofErr w:type="gramEnd"/>
                    </w:p>
                    <w:p w14:paraId="2396F0C6"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pbackgound-&gt;render(m_shader</w:t>
                      </w:r>
                      <w:proofErr w:type="gramStart"/>
                      <w:r w:rsidRPr="00591004">
                        <w:rPr>
                          <w:rFonts w:ascii="Consolas" w:hAnsi="Consolas" w:cs="Consolas"/>
                          <w:color w:val="000000"/>
                          <w:sz w:val="18"/>
                          <w:szCs w:val="18"/>
                        </w:rPr>
                        <w:t>);</w:t>
                      </w:r>
                      <w:proofErr w:type="gramEnd"/>
                    </w:p>
                    <w:p w14:paraId="709F9D7D"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and now draw the cube</w:t>
                      </w:r>
                    </w:p>
                    <w:p w14:paraId="3669C224"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m_shader-&gt;set_vec3(</w:t>
                      </w:r>
                      <w:r w:rsidRPr="00591004">
                        <w:rPr>
                          <w:rFonts w:ascii="Consolas" w:hAnsi="Consolas" w:cs="Consolas"/>
                          <w:color w:val="A31515"/>
                          <w:sz w:val="18"/>
                          <w:szCs w:val="18"/>
                        </w:rPr>
                        <w:t>"objectColor"</w:t>
                      </w:r>
                      <w:r w:rsidRPr="00591004">
                        <w:rPr>
                          <w:rFonts w:ascii="Consolas" w:hAnsi="Consolas" w:cs="Consolas"/>
                          <w:color w:val="000000"/>
                          <w:sz w:val="18"/>
                          <w:szCs w:val="18"/>
                        </w:rPr>
                        <w:t xml:space="preserve">, </w:t>
                      </w:r>
                      <w:r w:rsidRPr="00591004">
                        <w:rPr>
                          <w:rFonts w:ascii="Consolas" w:hAnsi="Consolas" w:cs="Consolas"/>
                          <w:color w:val="2B91AF"/>
                          <w:sz w:val="18"/>
                          <w:szCs w:val="18"/>
                        </w:rPr>
                        <w:t>vec3</w:t>
                      </w:r>
                      <w:r w:rsidRPr="00591004">
                        <w:rPr>
                          <w:rFonts w:ascii="Consolas" w:hAnsi="Consolas" w:cs="Consolas"/>
                          <w:color w:val="000000"/>
                          <w:sz w:val="18"/>
                          <w:szCs w:val="18"/>
                        </w:rPr>
                        <w:t>(.1f, .2f, .9f)</w:t>
                      </w:r>
                      <w:proofErr w:type="gramStart"/>
                      <w:r w:rsidRPr="00591004">
                        <w:rPr>
                          <w:rFonts w:ascii="Consolas" w:hAnsi="Consolas" w:cs="Consolas"/>
                          <w:color w:val="000000"/>
                          <w:sz w:val="18"/>
                          <w:szCs w:val="18"/>
                        </w:rPr>
                        <w:t>);</w:t>
                      </w:r>
                      <w:proofErr w:type="gramEnd"/>
                    </w:p>
                    <w:p w14:paraId="1249B12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m_cube-&gt;render(m_shader</w:t>
                      </w:r>
                      <w:proofErr w:type="gramStart"/>
                      <w:r w:rsidRPr="00591004">
                        <w:rPr>
                          <w:rFonts w:ascii="Consolas" w:hAnsi="Consolas" w:cs="Consolas"/>
                          <w:color w:val="000000"/>
                          <w:sz w:val="18"/>
                          <w:szCs w:val="18"/>
                        </w:rPr>
                        <w:t>);</w:t>
                      </w:r>
                      <w:proofErr w:type="gramEnd"/>
                    </w:p>
                    <w:p w14:paraId="301CEE7E" w14:textId="38575FF1"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008000"/>
                          <w:sz w:val="18"/>
                          <w:szCs w:val="18"/>
                        </w:rPr>
                        <w:t>// stop using stencil</w:t>
                      </w:r>
                    </w:p>
                    <w:p w14:paraId="60F637C1"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glDisable(</w:t>
                      </w:r>
                      <w:r w:rsidRPr="00591004">
                        <w:rPr>
                          <w:rFonts w:ascii="Consolas" w:hAnsi="Consolas" w:cs="Consolas"/>
                          <w:color w:val="6F008A"/>
                          <w:sz w:val="18"/>
                          <w:szCs w:val="18"/>
                        </w:rPr>
                        <w:t>GL_STENCIL_TEST</w:t>
                      </w:r>
                      <w:proofErr w:type="gramStart"/>
                      <w:r w:rsidRPr="00591004">
                        <w:rPr>
                          <w:rFonts w:ascii="Consolas" w:hAnsi="Consolas" w:cs="Consolas"/>
                          <w:color w:val="000000"/>
                          <w:sz w:val="18"/>
                          <w:szCs w:val="18"/>
                        </w:rPr>
                        <w:t>);</w:t>
                      </w:r>
                      <w:proofErr w:type="gramEnd"/>
                    </w:p>
                    <w:p w14:paraId="60C5DB1A"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 xml:space="preserve">    </w:t>
                      </w:r>
                      <w:r w:rsidRPr="00591004">
                        <w:rPr>
                          <w:rFonts w:ascii="Consolas" w:hAnsi="Consolas" w:cs="Consolas"/>
                          <w:color w:val="6F008A"/>
                          <w:sz w:val="18"/>
                          <w:szCs w:val="18"/>
                        </w:rPr>
                        <w:t>glUseProgram</w:t>
                      </w:r>
                      <w:r w:rsidRPr="00591004">
                        <w:rPr>
                          <w:rFonts w:ascii="Consolas" w:hAnsi="Consolas" w:cs="Consolas"/>
                          <w:color w:val="000000"/>
                          <w:sz w:val="18"/>
                          <w:szCs w:val="18"/>
                        </w:rPr>
                        <w:t>(0</w:t>
                      </w:r>
                      <w:proofErr w:type="gramStart"/>
                      <w:r w:rsidRPr="00591004">
                        <w:rPr>
                          <w:rFonts w:ascii="Consolas" w:hAnsi="Consolas" w:cs="Consolas"/>
                          <w:color w:val="000000"/>
                          <w:sz w:val="18"/>
                          <w:szCs w:val="18"/>
                        </w:rPr>
                        <w:t>);</w:t>
                      </w:r>
                      <w:proofErr w:type="gramEnd"/>
                    </w:p>
                    <w:p w14:paraId="2173552E" w14:textId="77777777" w:rsidR="00046CFA" w:rsidRPr="00591004" w:rsidRDefault="00046CFA" w:rsidP="00C46F28">
                      <w:pPr>
                        <w:autoSpaceDE w:val="0"/>
                        <w:autoSpaceDN w:val="0"/>
                        <w:adjustRightInd w:val="0"/>
                        <w:spacing w:after="0" w:line="240" w:lineRule="auto"/>
                        <w:rPr>
                          <w:rFonts w:ascii="Consolas" w:hAnsi="Consolas" w:cs="Consolas"/>
                          <w:color w:val="000000"/>
                          <w:sz w:val="18"/>
                          <w:szCs w:val="18"/>
                        </w:rPr>
                      </w:pPr>
                      <w:r w:rsidRPr="00591004">
                        <w:rPr>
                          <w:rFonts w:ascii="Consolas" w:hAnsi="Consolas" w:cs="Consolas"/>
                          <w:color w:val="000000"/>
                          <w:sz w:val="18"/>
                          <w:szCs w:val="18"/>
                        </w:rPr>
                        <w:t>}</w:t>
                      </w:r>
                    </w:p>
                    <w:p w14:paraId="6C48C590" w14:textId="686D4D60" w:rsidR="00046CFA" w:rsidRDefault="00046CFA"/>
                  </w:txbxContent>
                </v:textbox>
                <w10:anchorlock/>
              </v:shape>
            </w:pict>
          </mc:Fallback>
        </mc:AlternateContent>
      </w:r>
    </w:p>
    <w:p w14:paraId="0A0CBDBE" w14:textId="6E9C12E4" w:rsidR="00C46F28" w:rsidRDefault="00C46F28" w:rsidP="00D03BE4"/>
    <w:p w14:paraId="2931AF7C" w14:textId="36FDD4D2" w:rsidR="00C03369" w:rsidRDefault="00C03369" w:rsidP="00D03BE4"/>
    <w:p w14:paraId="42DA3E9A" w14:textId="2A8BE1B6" w:rsidR="00C03369" w:rsidRDefault="00C03369" w:rsidP="00C03369">
      <w:pPr>
        <w:pStyle w:val="Heading3"/>
      </w:pPr>
      <w:r>
        <w:lastRenderedPageBreak/>
        <w:t>Blending</w:t>
      </w:r>
    </w:p>
    <w:p w14:paraId="535EC0A2" w14:textId="65861130" w:rsidR="009978E5" w:rsidRDefault="003F318E" w:rsidP="009978E5">
      <w:proofErr w:type="gramStart"/>
      <w:r>
        <w:t xml:space="preserve">With </w:t>
      </w:r>
      <w:r>
        <w:rPr>
          <w:i/>
          <w:iCs/>
        </w:rPr>
        <w:t>blending</w:t>
      </w:r>
      <w:proofErr w:type="gramEnd"/>
      <w:r>
        <w:t xml:space="preserve"> in </w:t>
      </w:r>
      <w:proofErr w:type="gramStart"/>
      <w:r>
        <w:t>OpenGL</w:t>
      </w:r>
      <w:proofErr w:type="gramEnd"/>
      <w:r>
        <w:t xml:space="preserve"> we mean </w:t>
      </w:r>
      <w:r w:rsidR="00035821">
        <w:t xml:space="preserve">the mixing of colors when </w:t>
      </w:r>
      <w:r w:rsidR="00D67D06">
        <w:t xml:space="preserve">we see our scene through a </w:t>
      </w:r>
      <w:r w:rsidR="00F33140">
        <w:t>semitransparent</w:t>
      </w:r>
      <w:r w:rsidR="00D67D06">
        <w:t xml:space="preserve"> </w:t>
      </w:r>
      <w:r w:rsidR="009176CE">
        <w:t>medium. This is the case when we see the world through our sunglasses</w:t>
      </w:r>
      <w:r w:rsidR="007142F3">
        <w:t>, for example.</w:t>
      </w:r>
    </w:p>
    <w:p w14:paraId="37B72FC1" w14:textId="5B6C65D2" w:rsidR="00004D2E" w:rsidRDefault="00004D2E" w:rsidP="009978E5">
      <w:r>
        <w:t xml:space="preserve">Applying </w:t>
      </w:r>
      <w:r w:rsidR="00274483">
        <w:t xml:space="preserve">glass color is </w:t>
      </w:r>
      <w:r w:rsidR="00410829">
        <w:t>quite common</w:t>
      </w:r>
      <w:r w:rsidR="00274483">
        <w:t xml:space="preserve"> in virtual reality simulation </w:t>
      </w:r>
      <w:r w:rsidR="00E955D4">
        <w:t>and everyday practice in games.</w:t>
      </w:r>
    </w:p>
    <w:p w14:paraId="4B7406E3" w14:textId="7734C9D8" w:rsidR="00321339" w:rsidRDefault="00321339" w:rsidP="009978E5">
      <w:r>
        <w:t xml:space="preserve">The technique is </w:t>
      </w:r>
      <w:r w:rsidR="00410829">
        <w:t>quite simple</w:t>
      </w:r>
      <w:r w:rsidR="008174CF">
        <w:t>,</w:t>
      </w:r>
      <w:r>
        <w:t xml:space="preserve"> and the </w:t>
      </w:r>
      <w:r w:rsidR="008174CF">
        <w:t xml:space="preserve">results are sometimes spectacular. So </w:t>
      </w:r>
      <w:r w:rsidR="00FF1B7F">
        <w:t xml:space="preserve">let us </w:t>
      </w:r>
      <w:r w:rsidR="00A72DC3">
        <w:t>start demystifying it.</w:t>
      </w:r>
    </w:p>
    <w:p w14:paraId="1A805AEC" w14:textId="462E251D" w:rsidR="00A72DC3" w:rsidRDefault="009B4B52" w:rsidP="009978E5">
      <w:r>
        <w:t xml:space="preserve">We will start with the </w:t>
      </w:r>
      <w:r w:rsidR="003552A1">
        <w:t>object’s material.</w:t>
      </w:r>
      <w:r w:rsidR="00BA2C41">
        <w:t xml:space="preserve"> We will not use the materials from </w:t>
      </w:r>
      <w:r w:rsidR="005017B6">
        <w:t>the previous chapter but only the object’s color, to keep things simple</w:t>
      </w:r>
      <w:r w:rsidR="007169ED">
        <w:t xml:space="preserve"> and focus only on what is important.</w:t>
      </w:r>
      <w:r w:rsidR="00C72808">
        <w:t xml:space="preserve"> </w:t>
      </w:r>
    </w:p>
    <w:p w14:paraId="7352A266" w14:textId="7810DE53" w:rsidR="00F00F18" w:rsidRDefault="00F00F18" w:rsidP="009978E5">
      <w:r>
        <w:t xml:space="preserve">The color of the object can have a fourth </w:t>
      </w:r>
      <w:r w:rsidR="00CE047C">
        <w:t>component,</w:t>
      </w:r>
      <w:r>
        <w:t xml:space="preserve"> </w:t>
      </w:r>
      <w:r w:rsidR="00CE047C">
        <w:t xml:space="preserve">apart from the </w:t>
      </w:r>
      <w:r w:rsidR="00CE047C">
        <w:rPr>
          <w:i/>
          <w:iCs/>
        </w:rPr>
        <w:t xml:space="preserve">red, </w:t>
      </w:r>
      <w:r w:rsidR="004D4F3B">
        <w:rPr>
          <w:i/>
          <w:iCs/>
        </w:rPr>
        <w:t>green,</w:t>
      </w:r>
      <w:r w:rsidR="00CE047C">
        <w:t xml:space="preserve"> and </w:t>
      </w:r>
      <w:r w:rsidR="00CE047C">
        <w:rPr>
          <w:i/>
          <w:iCs/>
        </w:rPr>
        <w:t>blue,</w:t>
      </w:r>
      <w:r w:rsidR="00CE047C">
        <w:t xml:space="preserve"> we used so far</w:t>
      </w:r>
      <w:r w:rsidR="000C79C4">
        <w:t xml:space="preserve">. This is usually referred to as </w:t>
      </w:r>
      <w:r w:rsidR="000C79C4">
        <w:rPr>
          <w:i/>
          <w:iCs/>
        </w:rPr>
        <w:t>alpha</w:t>
      </w:r>
      <w:r w:rsidR="000C79C4">
        <w:t xml:space="preserve"> channel or </w:t>
      </w:r>
      <w:r w:rsidR="0020248E">
        <w:rPr>
          <w:i/>
          <w:iCs/>
        </w:rPr>
        <w:t>transparency</w:t>
      </w:r>
      <w:r w:rsidR="0020248E">
        <w:t xml:space="preserve">. An opaque material has the value </w:t>
      </w:r>
      <w:r w:rsidR="00C82F5C">
        <w:t xml:space="preserve">of 1 and a fully transparent has the value 0. Common objects have </w:t>
      </w:r>
      <w:r w:rsidR="009F1788">
        <w:t>values anywhere between these limits.</w:t>
      </w:r>
    </w:p>
    <w:p w14:paraId="2EC7A6B6" w14:textId="767D677C" w:rsidR="008B5E13" w:rsidRDefault="008B5E13" w:rsidP="009978E5">
      <w:r>
        <w:t xml:space="preserve">Drawing with blending is simple but it requires </w:t>
      </w:r>
      <w:proofErr w:type="gramStart"/>
      <w:r>
        <w:t>some</w:t>
      </w:r>
      <w:proofErr w:type="gramEnd"/>
      <w:r>
        <w:t xml:space="preserve"> </w:t>
      </w:r>
      <w:r w:rsidR="00354ACE">
        <w:t xml:space="preserve">work on our side. </w:t>
      </w:r>
      <w:r w:rsidR="001C5128">
        <w:t>It</w:t>
      </w:r>
      <w:r w:rsidR="00354ACE">
        <w:t xml:space="preserve"> </w:t>
      </w:r>
      <w:r w:rsidR="004D4F3B">
        <w:t>must</w:t>
      </w:r>
      <w:r w:rsidR="00354ACE">
        <w:t xml:space="preserve"> be </w:t>
      </w:r>
      <w:r w:rsidR="001C5128">
        <w:t>done</w:t>
      </w:r>
      <w:r w:rsidR="00354ACE">
        <w:t xml:space="preserve"> in a specific order </w:t>
      </w:r>
      <w:r w:rsidR="00703097">
        <w:t>to achieve the desired and correct results.</w:t>
      </w:r>
    </w:p>
    <w:p w14:paraId="392CF7BE" w14:textId="0ECE2954" w:rsidR="007D1F94" w:rsidRDefault="007D1F94" w:rsidP="009978E5">
      <w:r>
        <w:t xml:space="preserve">First we upgrade our color to have </w:t>
      </w:r>
      <w:r w:rsidR="003536CE">
        <w:t xml:space="preserve">four components adding the opacity </w:t>
      </w:r>
      <w:r w:rsidR="003F2D4C">
        <w:t xml:space="preserve">in the alpha channel. </w:t>
      </w:r>
      <w:r w:rsidR="004D4F3B">
        <w:t>So,</w:t>
      </w:r>
      <w:r w:rsidR="003F2D4C">
        <w:t xml:space="preserve"> our color </w:t>
      </w:r>
      <w:r w:rsidR="00667494">
        <w:t>variable for the objects</w:t>
      </w:r>
      <w:r w:rsidR="004F77C8">
        <w:t>’</w:t>
      </w:r>
      <w:r w:rsidR="00667494">
        <w:t xml:space="preserve"> colors </w:t>
      </w:r>
      <w:proofErr w:type="gramStart"/>
      <w:r w:rsidR="00471E3A">
        <w:t>are</w:t>
      </w:r>
      <w:proofErr w:type="gramEnd"/>
      <w:r w:rsidR="00471E3A">
        <w:t xml:space="preserve"> now of type </w:t>
      </w:r>
      <w:r w:rsidR="00471E3A">
        <w:rPr>
          <w:i/>
          <w:iCs/>
        </w:rPr>
        <w:t>vec4</w:t>
      </w:r>
      <w:r w:rsidR="00471E3A">
        <w:t xml:space="preserve"> instead of </w:t>
      </w:r>
      <w:r w:rsidR="00471E3A">
        <w:rPr>
          <w:i/>
          <w:iCs/>
        </w:rPr>
        <w:t>vec3</w:t>
      </w:r>
      <w:r w:rsidR="005C197A">
        <w:rPr>
          <w:i/>
          <w:iCs/>
        </w:rPr>
        <w:t>.</w:t>
      </w:r>
      <w:r w:rsidR="00574112">
        <w:t xml:space="preserve"> </w:t>
      </w:r>
      <w:r w:rsidR="00CC14A2">
        <w:t>T</w:t>
      </w:r>
      <w:r w:rsidR="00574112">
        <w:t>he</w:t>
      </w:r>
      <w:r w:rsidR="00CC14A2">
        <w:t xml:space="preserve">n we start drawing all our </w:t>
      </w:r>
      <w:r w:rsidR="004F77C8">
        <w:t>opaque objects. In our sample this is a spinning cube.</w:t>
      </w:r>
    </w:p>
    <w:p w14:paraId="6441E21B" w14:textId="30609F91" w:rsidR="009A074A" w:rsidRDefault="009A074A" w:rsidP="009978E5">
      <w:r>
        <w:t xml:space="preserve">When we </w:t>
      </w:r>
      <w:proofErr w:type="gramStart"/>
      <w:r>
        <w:t>are done</w:t>
      </w:r>
      <w:proofErr w:type="gramEnd"/>
      <w:r>
        <w:t xml:space="preserve"> with the </w:t>
      </w:r>
      <w:r w:rsidR="00064E41">
        <w:t>opaque objects, we draw our transparent objects</w:t>
      </w:r>
      <w:r w:rsidR="00052173">
        <w:t xml:space="preserve">. This is the process we will analyze </w:t>
      </w:r>
      <w:r w:rsidR="00C37052">
        <w:t>more because</w:t>
      </w:r>
      <w:r w:rsidR="009E76EF">
        <w:t xml:space="preserve"> here </w:t>
      </w:r>
      <w:r w:rsidR="006A5B4F">
        <w:t>is where all the magic happens.</w:t>
      </w:r>
    </w:p>
    <w:p w14:paraId="19418F01" w14:textId="2D8D1129" w:rsidR="00D50456" w:rsidRDefault="00D50456" w:rsidP="009978E5">
      <w:r>
        <w:t>Our transparent objects must be ordered starting from the fart</w:t>
      </w:r>
      <w:r w:rsidR="006141BF">
        <w:t>hest and finishing to the closest to the viewer</w:t>
      </w:r>
      <w:r w:rsidR="005A134F">
        <w:t xml:space="preserve">, and then be drawn in that order. </w:t>
      </w:r>
      <w:r w:rsidR="006E01A2">
        <w:t xml:space="preserve">All color calculations </w:t>
      </w:r>
      <w:r w:rsidR="003B7232">
        <w:t>required for blending are performed as we pass the objects to the pipeline</w:t>
      </w:r>
      <w:r w:rsidR="00344FA3">
        <w:t xml:space="preserve">, and </w:t>
      </w:r>
      <w:r w:rsidR="00846C7C">
        <w:t>drawing order</w:t>
      </w:r>
      <w:r w:rsidR="00344FA3">
        <w:t xml:space="preserve"> really makes a difference</w:t>
      </w:r>
      <w:r w:rsidR="00846C7C">
        <w:t>.</w:t>
      </w:r>
    </w:p>
    <w:p w14:paraId="17D815DB" w14:textId="1FBB512A" w:rsidR="004C768C" w:rsidRDefault="004C768C" w:rsidP="009978E5">
      <w:r>
        <w:t xml:space="preserve">We can use </w:t>
      </w:r>
      <w:r w:rsidR="00E117D0">
        <w:t xml:space="preserve">texture images as textures for our </w:t>
      </w:r>
      <w:r w:rsidR="00360372">
        <w:t xml:space="preserve">transparent objects. This is </w:t>
      </w:r>
      <w:proofErr w:type="gramStart"/>
      <w:r w:rsidR="00360372">
        <w:t>a lot</w:t>
      </w:r>
      <w:proofErr w:type="gramEnd"/>
      <w:r w:rsidR="00360372">
        <w:t xml:space="preserve"> more flexible than using a color value for the entire </w:t>
      </w:r>
      <w:r w:rsidR="00A51929">
        <w:t xml:space="preserve">surface. We </w:t>
      </w:r>
      <w:r w:rsidR="00314B8D">
        <w:t xml:space="preserve">can add a byte </w:t>
      </w:r>
      <w:r w:rsidR="00676AE2">
        <w:t>per pixel in the targ</w:t>
      </w:r>
      <w:r w:rsidR="00265D15">
        <w:t>et</w:t>
      </w:r>
      <w:r w:rsidR="00676AE2">
        <w:t xml:space="preserve"> image, as the alpha channel, and encode in it </w:t>
      </w:r>
      <w:r w:rsidR="00486B8B">
        <w:t xml:space="preserve">256 different levels of opacity. This </w:t>
      </w:r>
      <w:r w:rsidR="007875CA">
        <w:t>can</w:t>
      </w:r>
      <w:r w:rsidR="00486B8B">
        <w:t xml:space="preserve"> </w:t>
      </w:r>
      <w:r w:rsidR="007875CA">
        <w:t>give</w:t>
      </w:r>
      <w:r w:rsidR="00486B8B">
        <w:t xml:space="preserve"> </w:t>
      </w:r>
      <w:r w:rsidR="007875CA">
        <w:t xml:space="preserve">our object </w:t>
      </w:r>
      <w:r w:rsidR="006A5ED0">
        <w:t>varying opacity over its area.</w:t>
      </w:r>
      <w:r w:rsidR="00B21180">
        <w:t xml:space="preserve"> We see this </w:t>
      </w:r>
      <w:r w:rsidR="008E3194">
        <w:t xml:space="preserve">in our example as the blue ’glass’ changes from completely </w:t>
      </w:r>
      <w:r w:rsidR="00BB621E">
        <w:t>opaque to completely transparent.</w:t>
      </w:r>
      <w:r w:rsidR="0058753D">
        <w:t xml:space="preserve"> It is combined with a red uniform glass </w:t>
      </w:r>
      <w:r w:rsidR="002F2B55">
        <w:t xml:space="preserve">to show how two </w:t>
      </w:r>
      <w:r w:rsidR="006D3120">
        <w:t xml:space="preserve">transparent </w:t>
      </w:r>
      <w:r w:rsidR="002B04C4">
        <w:t>objects can be combined.</w:t>
      </w:r>
    </w:p>
    <w:p w14:paraId="3AE1BF09" w14:textId="675963A3" w:rsidR="002B04C4" w:rsidRDefault="002B04C4" w:rsidP="009978E5">
      <w:r>
        <w:rPr>
          <w:noProof/>
        </w:rPr>
        <w:lastRenderedPageBreak/>
        <mc:AlternateContent>
          <mc:Choice Requires="wps">
            <w:drawing>
              <wp:inline distT="0" distB="0" distL="0" distR="0" wp14:anchorId="6735B42A" wp14:editId="37B9FA40">
                <wp:extent cx="6170295" cy="6297433"/>
                <wp:effectExtent l="0" t="0" r="20955" b="27305"/>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6297433"/>
                        </a:xfrm>
                        <a:prstGeom prst="rect">
                          <a:avLst/>
                        </a:prstGeom>
                        <a:solidFill>
                          <a:schemeClr val="tx2">
                            <a:lumMod val="20000"/>
                            <a:lumOff val="80000"/>
                          </a:schemeClr>
                        </a:solidFill>
                        <a:ln w="9525">
                          <a:solidFill>
                            <a:srgbClr val="000000"/>
                          </a:solidFill>
                          <a:miter lim="800000"/>
                          <a:headEnd/>
                          <a:tailEnd/>
                        </a:ln>
                      </wps:spPr>
                      <wps:txbx>
                        <w:txbxContent>
                          <w:p w14:paraId="6126F95E" w14:textId="52488471"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m_shader-&gt;use(</w:t>
                            </w:r>
                            <w:proofErr w:type="gramStart"/>
                            <w:r w:rsidRPr="002B04C4">
                              <w:rPr>
                                <w:rFonts w:ascii="Consolas" w:hAnsi="Consolas" w:cs="Consolas"/>
                                <w:color w:val="000000"/>
                                <w:sz w:val="18"/>
                                <w:szCs w:val="18"/>
                              </w:rPr>
                              <w:t>);</w:t>
                            </w:r>
                            <w:proofErr w:type="gramEnd"/>
                          </w:p>
                          <w:p w14:paraId="2F397E17"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m_light-&gt;apply(m_shader</w:t>
                            </w:r>
                            <w:proofErr w:type="gramStart"/>
                            <w:r w:rsidRPr="002B04C4">
                              <w:rPr>
                                <w:rFonts w:ascii="Consolas" w:hAnsi="Consolas" w:cs="Consolas"/>
                                <w:color w:val="000000"/>
                                <w:sz w:val="18"/>
                                <w:szCs w:val="18"/>
                              </w:rPr>
                              <w:t>);</w:t>
                            </w:r>
                            <w:proofErr w:type="gramEnd"/>
                          </w:p>
                          <w:p w14:paraId="4BA70442"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set the texture we will use</w:t>
                            </w:r>
                          </w:p>
                          <w:p w14:paraId="615B31E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6F008A"/>
                                <w:sz w:val="18"/>
                                <w:szCs w:val="18"/>
                              </w:rPr>
                              <w:t>glActiveTexture</w:t>
                            </w:r>
                            <w:r w:rsidRPr="002B04C4">
                              <w:rPr>
                                <w:rFonts w:ascii="Consolas" w:hAnsi="Consolas" w:cs="Consolas"/>
                                <w:color w:val="000000"/>
                                <w:sz w:val="18"/>
                                <w:szCs w:val="18"/>
                              </w:rPr>
                              <w:t>(</w:t>
                            </w:r>
                            <w:r w:rsidRPr="002B04C4">
                              <w:rPr>
                                <w:rFonts w:ascii="Consolas" w:hAnsi="Consolas" w:cs="Consolas"/>
                                <w:color w:val="6F008A"/>
                                <w:sz w:val="18"/>
                                <w:szCs w:val="18"/>
                              </w:rPr>
                              <w:t>GL_TEXTURE0</w:t>
                            </w:r>
                            <w:proofErr w:type="gramStart"/>
                            <w:r w:rsidRPr="002B04C4">
                              <w:rPr>
                                <w:rFonts w:ascii="Consolas" w:hAnsi="Consolas" w:cs="Consolas"/>
                                <w:color w:val="000000"/>
                                <w:sz w:val="18"/>
                                <w:szCs w:val="18"/>
                              </w:rPr>
                              <w:t>);</w:t>
                            </w:r>
                            <w:proofErr w:type="gramEnd"/>
                          </w:p>
                          <w:p w14:paraId="0295D079"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glBindTexture(</w:t>
                            </w:r>
                            <w:r w:rsidRPr="002B04C4">
                              <w:rPr>
                                <w:rFonts w:ascii="Consolas" w:hAnsi="Consolas" w:cs="Consolas"/>
                                <w:color w:val="6F008A"/>
                                <w:sz w:val="18"/>
                                <w:szCs w:val="18"/>
                              </w:rPr>
                              <w:t>GL_TEXTURE_2D</w:t>
                            </w:r>
                            <w:r w:rsidRPr="002B04C4">
                              <w:rPr>
                                <w:rFonts w:ascii="Consolas" w:hAnsi="Consolas" w:cs="Consolas"/>
                                <w:color w:val="000000"/>
                                <w:sz w:val="18"/>
                                <w:szCs w:val="18"/>
                              </w:rPr>
                              <w:t>, texture</w:t>
                            </w:r>
                            <w:proofErr w:type="gramStart"/>
                            <w:r w:rsidRPr="002B04C4">
                              <w:rPr>
                                <w:rFonts w:ascii="Consolas" w:hAnsi="Consolas" w:cs="Consolas"/>
                                <w:color w:val="000000"/>
                                <w:sz w:val="18"/>
                                <w:szCs w:val="18"/>
                              </w:rPr>
                              <w:t>);</w:t>
                            </w:r>
                            <w:proofErr w:type="gramEnd"/>
                          </w:p>
                          <w:p w14:paraId="486B60DD"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5A6FCCE3"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2B91AF"/>
                                <w:sz w:val="18"/>
                                <w:szCs w:val="18"/>
                              </w:rPr>
                              <w:t>mat4</w:t>
                            </w:r>
                            <w:r w:rsidRPr="002B04C4">
                              <w:rPr>
                                <w:rFonts w:ascii="Consolas" w:hAnsi="Consolas" w:cs="Consolas"/>
                                <w:color w:val="000000"/>
                                <w:sz w:val="18"/>
                                <w:szCs w:val="18"/>
                              </w:rPr>
                              <w:t xml:space="preserve"> cam_matrix = m_view-&gt;perspective() </w:t>
                            </w:r>
                            <w:r w:rsidRPr="002B04C4">
                              <w:rPr>
                                <w:rFonts w:ascii="Consolas" w:hAnsi="Consolas" w:cs="Consolas"/>
                                <w:color w:val="008080"/>
                                <w:sz w:val="18"/>
                                <w:szCs w:val="18"/>
                              </w:rPr>
                              <w:t>*</w:t>
                            </w:r>
                            <w:r w:rsidRPr="002B04C4">
                              <w:rPr>
                                <w:rFonts w:ascii="Consolas" w:hAnsi="Consolas" w:cs="Consolas"/>
                                <w:color w:val="000000"/>
                                <w:sz w:val="18"/>
                                <w:szCs w:val="18"/>
                              </w:rPr>
                              <w:t xml:space="preserve"> m_cam-&gt;perspective(</w:t>
                            </w:r>
                            <w:proofErr w:type="gramStart"/>
                            <w:r w:rsidRPr="002B04C4">
                              <w:rPr>
                                <w:rFonts w:ascii="Consolas" w:hAnsi="Consolas" w:cs="Consolas"/>
                                <w:color w:val="000000"/>
                                <w:sz w:val="18"/>
                                <w:szCs w:val="18"/>
                              </w:rPr>
                              <w:t>);</w:t>
                            </w:r>
                            <w:proofErr w:type="gramEnd"/>
                          </w:p>
                          <w:p w14:paraId="0E13FFB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m_shader-&gt;set_mat4(</w:t>
                            </w:r>
                            <w:r w:rsidRPr="002B04C4">
                              <w:rPr>
                                <w:rFonts w:ascii="Consolas" w:hAnsi="Consolas" w:cs="Consolas"/>
                                <w:color w:val="A31515"/>
                                <w:sz w:val="18"/>
                                <w:szCs w:val="18"/>
                              </w:rPr>
                              <w:t>"camera"</w:t>
                            </w:r>
                            <w:r w:rsidRPr="002B04C4">
                              <w:rPr>
                                <w:rFonts w:ascii="Consolas" w:hAnsi="Consolas" w:cs="Consolas"/>
                                <w:color w:val="000000"/>
                                <w:sz w:val="18"/>
                                <w:szCs w:val="18"/>
                              </w:rPr>
                              <w:t>, cam_matrix</w:t>
                            </w:r>
                            <w:proofErr w:type="gramStart"/>
                            <w:r w:rsidRPr="002B04C4">
                              <w:rPr>
                                <w:rFonts w:ascii="Consolas" w:hAnsi="Consolas" w:cs="Consolas"/>
                                <w:color w:val="000000"/>
                                <w:sz w:val="18"/>
                                <w:szCs w:val="18"/>
                              </w:rPr>
                              <w:t>);</w:t>
                            </w:r>
                            <w:proofErr w:type="gramEnd"/>
                          </w:p>
                          <w:p w14:paraId="30454AB3"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m_shader-&gt;set_vec3(</w:t>
                            </w:r>
                            <w:r w:rsidRPr="002B04C4">
                              <w:rPr>
                                <w:rFonts w:ascii="Consolas" w:hAnsi="Consolas" w:cs="Consolas"/>
                                <w:color w:val="A31515"/>
                                <w:sz w:val="18"/>
                                <w:szCs w:val="18"/>
                              </w:rPr>
                              <w:t>"cameraPos"</w:t>
                            </w:r>
                            <w:r w:rsidRPr="002B04C4">
                              <w:rPr>
                                <w:rFonts w:ascii="Consolas" w:hAnsi="Consolas" w:cs="Consolas"/>
                                <w:color w:val="000000"/>
                                <w:sz w:val="18"/>
                                <w:szCs w:val="18"/>
                              </w:rPr>
                              <w:t>, m_cam-&gt;vLocation</w:t>
                            </w:r>
                            <w:proofErr w:type="gramStart"/>
                            <w:r w:rsidRPr="002B04C4">
                              <w:rPr>
                                <w:rFonts w:ascii="Consolas" w:hAnsi="Consolas" w:cs="Consolas"/>
                                <w:color w:val="000000"/>
                                <w:sz w:val="18"/>
                                <w:szCs w:val="18"/>
                              </w:rPr>
                              <w:t>);</w:t>
                            </w:r>
                            <w:proofErr w:type="gramEnd"/>
                          </w:p>
                          <w:p w14:paraId="6D4F723E"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1BDE9DB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draw opaque objects first</w:t>
                            </w:r>
                          </w:p>
                          <w:p w14:paraId="46559CF2"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m_shader-&gt;set_vec4(</w:t>
                            </w:r>
                            <w:r w:rsidRPr="002B04C4">
                              <w:rPr>
                                <w:rFonts w:ascii="Consolas" w:hAnsi="Consolas" w:cs="Consolas"/>
                                <w:color w:val="A31515"/>
                                <w:sz w:val="18"/>
                                <w:szCs w:val="18"/>
                              </w:rPr>
                              <w:t>"objectColor"</w:t>
                            </w:r>
                            <w:r w:rsidRPr="002B04C4">
                              <w:rPr>
                                <w:rFonts w:ascii="Consolas" w:hAnsi="Consolas" w:cs="Consolas"/>
                                <w:color w:val="000000"/>
                                <w:sz w:val="18"/>
                                <w:szCs w:val="18"/>
                              </w:rPr>
                              <w:t xml:space="preserve">, </w:t>
                            </w:r>
                            <w:r w:rsidRPr="002B04C4">
                              <w:rPr>
                                <w:rFonts w:ascii="Consolas" w:hAnsi="Consolas" w:cs="Consolas"/>
                                <w:color w:val="2B91AF"/>
                                <w:sz w:val="18"/>
                                <w:szCs w:val="18"/>
                              </w:rPr>
                              <w:t>vec4</w:t>
                            </w:r>
                            <w:r w:rsidRPr="002B04C4">
                              <w:rPr>
                                <w:rFonts w:ascii="Consolas" w:hAnsi="Consolas" w:cs="Consolas"/>
                                <w:color w:val="000000"/>
                                <w:sz w:val="18"/>
                                <w:szCs w:val="18"/>
                              </w:rPr>
                              <w:t>(0, 1, 0, 1)</w:t>
                            </w:r>
                            <w:proofErr w:type="gramStart"/>
                            <w:r w:rsidRPr="002B04C4">
                              <w:rPr>
                                <w:rFonts w:ascii="Consolas" w:hAnsi="Consolas" w:cs="Consolas"/>
                                <w:color w:val="000000"/>
                                <w:sz w:val="18"/>
                                <w:szCs w:val="18"/>
                              </w:rPr>
                              <w:t>);</w:t>
                            </w:r>
                            <w:proofErr w:type="gramEnd"/>
                          </w:p>
                          <w:p w14:paraId="5D72C87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use object color parameter, do not look for texture</w:t>
                            </w:r>
                          </w:p>
                          <w:p w14:paraId="1781E4FD"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1</w:t>
                            </w:r>
                            <w:proofErr w:type="gramStart"/>
                            <w:r w:rsidRPr="002B04C4">
                              <w:rPr>
                                <w:rFonts w:ascii="Consolas" w:hAnsi="Consolas" w:cs="Consolas"/>
                                <w:color w:val="000000"/>
                                <w:sz w:val="18"/>
                                <w:szCs w:val="18"/>
                              </w:rPr>
                              <w:t>);</w:t>
                            </w:r>
                            <w:proofErr w:type="gramEnd"/>
                          </w:p>
                          <w:p w14:paraId="6D3A6A4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m_cube-&gt;render(m_shader</w:t>
                            </w:r>
                            <w:proofErr w:type="gramStart"/>
                            <w:r w:rsidRPr="002B04C4">
                              <w:rPr>
                                <w:rFonts w:ascii="Consolas" w:hAnsi="Consolas" w:cs="Consolas"/>
                                <w:color w:val="000000"/>
                                <w:sz w:val="18"/>
                                <w:szCs w:val="18"/>
                              </w:rPr>
                              <w:t>);</w:t>
                            </w:r>
                            <w:proofErr w:type="gramEnd"/>
                          </w:p>
                          <w:p w14:paraId="750BA0EB"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5A295F11"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start blending</w:t>
                            </w:r>
                          </w:p>
                          <w:p w14:paraId="0030E739"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glEnable(</w:t>
                            </w:r>
                            <w:r w:rsidRPr="002B04C4">
                              <w:rPr>
                                <w:rFonts w:ascii="Consolas" w:hAnsi="Consolas" w:cs="Consolas"/>
                                <w:color w:val="6F008A"/>
                                <w:sz w:val="18"/>
                                <w:szCs w:val="18"/>
                              </w:rPr>
                              <w:t>GL_BLEND</w:t>
                            </w:r>
                            <w:proofErr w:type="gramStart"/>
                            <w:r w:rsidRPr="002B04C4">
                              <w:rPr>
                                <w:rFonts w:ascii="Consolas" w:hAnsi="Consolas" w:cs="Consolas"/>
                                <w:color w:val="000000"/>
                                <w:sz w:val="18"/>
                                <w:szCs w:val="18"/>
                              </w:rPr>
                              <w:t>);</w:t>
                            </w:r>
                            <w:proofErr w:type="gramEnd"/>
                          </w:p>
                          <w:p w14:paraId="6F23133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glBlendFunc(modes[source_mode], modes[dest_mode]</w:t>
                            </w:r>
                            <w:proofErr w:type="gramStart"/>
                            <w:r w:rsidRPr="002B04C4">
                              <w:rPr>
                                <w:rFonts w:ascii="Consolas" w:hAnsi="Consolas" w:cs="Consolas"/>
                                <w:color w:val="000000"/>
                                <w:sz w:val="18"/>
                                <w:szCs w:val="18"/>
                              </w:rPr>
                              <w:t>);</w:t>
                            </w:r>
                            <w:proofErr w:type="gramEnd"/>
                          </w:p>
                          <w:p w14:paraId="2FA587A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and now transparent objects (sorted)</w:t>
                            </w:r>
                          </w:p>
                          <w:p w14:paraId="7C517245" w14:textId="7C409DFC"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FF"/>
                                <w:sz w:val="18"/>
                                <w:szCs w:val="18"/>
                              </w:rPr>
                              <w:t>if</w:t>
                            </w:r>
                            <w:r w:rsidRPr="002B04C4">
                              <w:rPr>
                                <w:rFonts w:ascii="Consolas" w:hAnsi="Consolas" w:cs="Consolas"/>
                                <w:color w:val="000000"/>
                                <w:sz w:val="18"/>
                                <w:szCs w:val="18"/>
                              </w:rPr>
                              <w:t xml:space="preserve"> (draw_order == 0)</w:t>
                            </w:r>
                            <w:r>
                              <w:rPr>
                                <w:rFonts w:ascii="Consolas" w:hAnsi="Consolas" w:cs="Consolas"/>
                                <w:color w:val="000000"/>
                                <w:sz w:val="18"/>
                                <w:szCs w:val="18"/>
                              </w:rPr>
                              <w:t xml:space="preserve"> </w:t>
                            </w:r>
                            <w:r w:rsidRPr="002B04C4">
                              <w:rPr>
                                <w:rFonts w:ascii="Consolas" w:hAnsi="Consolas" w:cs="Consolas"/>
                                <w:color w:val="008000"/>
                                <w:sz w:val="18"/>
                                <w:szCs w:val="18"/>
                              </w:rPr>
                              <w:t>//</w:t>
                            </w:r>
                            <w:r>
                              <w:rPr>
                                <w:rFonts w:ascii="Consolas" w:hAnsi="Consolas" w:cs="Consolas"/>
                                <w:color w:val="008000"/>
                                <w:sz w:val="18"/>
                                <w:szCs w:val="18"/>
                              </w:rPr>
                              <w:t xml:space="preserve"> the blue glass goes back</w:t>
                            </w:r>
                          </w:p>
                          <w:p w14:paraId="5B99BD25"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w:t>
                            </w:r>
                          </w:p>
                          <w:p w14:paraId="33FA2CD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w:t>
                            </w:r>
                            <w:r w:rsidRPr="002B04C4">
                              <w:rPr>
                                <w:rFonts w:ascii="Consolas" w:hAnsi="Consolas" w:cs="Consolas"/>
                                <w:color w:val="008000"/>
                                <w:sz w:val="18"/>
                                <w:szCs w:val="18"/>
                              </w:rPr>
                              <w:t>// ignore object color and use texture</w:t>
                            </w:r>
                          </w:p>
                          <w:p w14:paraId="1F977D11"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0</w:t>
                            </w:r>
                            <w:proofErr w:type="gramStart"/>
                            <w:r w:rsidRPr="002B04C4">
                              <w:rPr>
                                <w:rFonts w:ascii="Consolas" w:hAnsi="Consolas" w:cs="Consolas"/>
                                <w:color w:val="000000"/>
                                <w:sz w:val="18"/>
                                <w:szCs w:val="18"/>
                              </w:rPr>
                              <w:t>);</w:t>
                            </w:r>
                            <w:proofErr w:type="gramEnd"/>
                          </w:p>
                          <w:p w14:paraId="11A5AECC"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pglass-&gt;move_to(</w:t>
                            </w:r>
                            <w:r w:rsidRPr="002B04C4">
                              <w:rPr>
                                <w:rFonts w:ascii="Consolas" w:hAnsi="Consolas" w:cs="Consolas"/>
                                <w:color w:val="2B91AF"/>
                                <w:sz w:val="18"/>
                                <w:szCs w:val="18"/>
                              </w:rPr>
                              <w:t>vec3</w:t>
                            </w:r>
                            <w:r w:rsidRPr="002B04C4">
                              <w:rPr>
                                <w:rFonts w:ascii="Consolas" w:hAnsi="Consolas" w:cs="Consolas"/>
                                <w:color w:val="000000"/>
                                <w:sz w:val="18"/>
                                <w:szCs w:val="18"/>
                              </w:rPr>
                              <w:t>(0, 0, -1.5f)</w:t>
                            </w:r>
                            <w:proofErr w:type="gramStart"/>
                            <w:r w:rsidRPr="002B04C4">
                              <w:rPr>
                                <w:rFonts w:ascii="Consolas" w:hAnsi="Consolas" w:cs="Consolas"/>
                                <w:color w:val="000000"/>
                                <w:sz w:val="18"/>
                                <w:szCs w:val="18"/>
                              </w:rPr>
                              <w:t>);</w:t>
                            </w:r>
                            <w:proofErr w:type="gramEnd"/>
                          </w:p>
                          <w:p w14:paraId="1C2F95BD"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pglass-&gt;render(m_shader</w:t>
                            </w:r>
                            <w:proofErr w:type="gramStart"/>
                            <w:r w:rsidRPr="002B04C4">
                              <w:rPr>
                                <w:rFonts w:ascii="Consolas" w:hAnsi="Consolas" w:cs="Consolas"/>
                                <w:color w:val="000000"/>
                                <w:sz w:val="18"/>
                                <w:szCs w:val="18"/>
                              </w:rPr>
                              <w:t>);</w:t>
                            </w:r>
                            <w:proofErr w:type="gramEnd"/>
                          </w:p>
                          <w:p w14:paraId="68902E07"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7E42AF7C"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m_shader-&gt;set_vec4(</w:t>
                            </w:r>
                            <w:r w:rsidRPr="002B04C4">
                              <w:rPr>
                                <w:rFonts w:ascii="Consolas" w:hAnsi="Consolas" w:cs="Consolas"/>
                                <w:color w:val="A31515"/>
                                <w:sz w:val="18"/>
                                <w:szCs w:val="18"/>
                              </w:rPr>
                              <w:t>"objectColor"</w:t>
                            </w:r>
                            <w:r w:rsidRPr="002B04C4">
                              <w:rPr>
                                <w:rFonts w:ascii="Consolas" w:hAnsi="Consolas" w:cs="Consolas"/>
                                <w:color w:val="000000"/>
                                <w:sz w:val="18"/>
                                <w:szCs w:val="18"/>
                              </w:rPr>
                              <w:t xml:space="preserve">, </w:t>
                            </w:r>
                            <w:r w:rsidRPr="002B04C4">
                              <w:rPr>
                                <w:rFonts w:ascii="Consolas" w:hAnsi="Consolas" w:cs="Consolas"/>
                                <w:color w:val="2B91AF"/>
                                <w:sz w:val="18"/>
                                <w:szCs w:val="18"/>
                              </w:rPr>
                              <w:t>vec4</w:t>
                            </w:r>
                            <w:r w:rsidRPr="002B04C4">
                              <w:rPr>
                                <w:rFonts w:ascii="Consolas" w:hAnsi="Consolas" w:cs="Consolas"/>
                                <w:color w:val="000000"/>
                                <w:sz w:val="18"/>
                                <w:szCs w:val="18"/>
                              </w:rPr>
                              <w:t>(.9f, .1f, .1f, 0.5f)</w:t>
                            </w:r>
                            <w:proofErr w:type="gramStart"/>
                            <w:r w:rsidRPr="002B04C4">
                              <w:rPr>
                                <w:rFonts w:ascii="Consolas" w:hAnsi="Consolas" w:cs="Consolas"/>
                                <w:color w:val="000000"/>
                                <w:sz w:val="18"/>
                                <w:szCs w:val="18"/>
                              </w:rPr>
                              <w:t>);</w:t>
                            </w:r>
                            <w:proofErr w:type="gramEnd"/>
                          </w:p>
                          <w:p w14:paraId="5F532C4B"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1</w:t>
                            </w:r>
                            <w:proofErr w:type="gramStart"/>
                            <w:r w:rsidRPr="002B04C4">
                              <w:rPr>
                                <w:rFonts w:ascii="Consolas" w:hAnsi="Consolas" w:cs="Consolas"/>
                                <w:color w:val="000000"/>
                                <w:sz w:val="18"/>
                                <w:szCs w:val="18"/>
                              </w:rPr>
                              <w:t>);</w:t>
                            </w:r>
                            <w:proofErr w:type="gramEnd"/>
                          </w:p>
                          <w:p w14:paraId="14D72A0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pglass-&gt;move_to(</w:t>
                            </w:r>
                            <w:r w:rsidRPr="002B04C4">
                              <w:rPr>
                                <w:rFonts w:ascii="Consolas" w:hAnsi="Consolas" w:cs="Consolas"/>
                                <w:color w:val="2B91AF"/>
                                <w:sz w:val="18"/>
                                <w:szCs w:val="18"/>
                              </w:rPr>
                              <w:t>vec3</w:t>
                            </w:r>
                            <w:r w:rsidRPr="002B04C4">
                              <w:rPr>
                                <w:rFonts w:ascii="Consolas" w:hAnsi="Consolas" w:cs="Consolas"/>
                                <w:color w:val="000000"/>
                                <w:sz w:val="18"/>
                                <w:szCs w:val="18"/>
                              </w:rPr>
                              <w:t>(0, 0, 0)</w:t>
                            </w:r>
                            <w:proofErr w:type="gramStart"/>
                            <w:r w:rsidRPr="002B04C4">
                              <w:rPr>
                                <w:rFonts w:ascii="Consolas" w:hAnsi="Consolas" w:cs="Consolas"/>
                                <w:color w:val="000000"/>
                                <w:sz w:val="18"/>
                                <w:szCs w:val="18"/>
                              </w:rPr>
                              <w:t>);</w:t>
                            </w:r>
                            <w:proofErr w:type="gramEnd"/>
                          </w:p>
                          <w:p w14:paraId="1D739D18"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pglass-&gt;render(m_shader</w:t>
                            </w:r>
                            <w:proofErr w:type="gramStart"/>
                            <w:r w:rsidRPr="002B04C4">
                              <w:rPr>
                                <w:rFonts w:ascii="Consolas" w:hAnsi="Consolas" w:cs="Consolas"/>
                                <w:color w:val="000000"/>
                                <w:sz w:val="18"/>
                                <w:szCs w:val="18"/>
                              </w:rPr>
                              <w:t>);</w:t>
                            </w:r>
                            <w:proofErr w:type="gramEnd"/>
                          </w:p>
                          <w:p w14:paraId="775E59B0"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w:t>
                            </w:r>
                          </w:p>
                          <w:p w14:paraId="79A3A913" w14:textId="056927EF"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e</w:t>
                            </w:r>
                            <w:r w:rsidRPr="002B04C4">
                              <w:rPr>
                                <w:rFonts w:ascii="Consolas" w:hAnsi="Consolas" w:cs="Consolas"/>
                                <w:color w:val="0000FF"/>
                                <w:sz w:val="18"/>
                                <w:szCs w:val="18"/>
                              </w:rPr>
                              <w:t>lse</w:t>
                            </w:r>
                            <w:r>
                              <w:rPr>
                                <w:rFonts w:ascii="Consolas" w:hAnsi="Consolas" w:cs="Consolas"/>
                                <w:color w:val="0000FF"/>
                                <w:sz w:val="18"/>
                                <w:szCs w:val="18"/>
                              </w:rPr>
                              <w:t xml:space="preserve">  </w:t>
                            </w:r>
                            <w:r w:rsidRPr="002B04C4">
                              <w:rPr>
                                <w:rFonts w:ascii="Consolas" w:hAnsi="Consolas" w:cs="Consolas"/>
                                <w:color w:val="008000"/>
                                <w:sz w:val="18"/>
                                <w:szCs w:val="18"/>
                              </w:rPr>
                              <w:t>//</w:t>
                            </w:r>
                            <w:r>
                              <w:rPr>
                                <w:rFonts w:ascii="Consolas" w:hAnsi="Consolas" w:cs="Consolas"/>
                                <w:color w:val="008000"/>
                                <w:sz w:val="18"/>
                                <w:szCs w:val="18"/>
                              </w:rPr>
                              <w:t xml:space="preserve"> the red glass goes </w:t>
                            </w:r>
                            <w:proofErr w:type="gramStart"/>
                            <w:r>
                              <w:rPr>
                                <w:rFonts w:ascii="Consolas" w:hAnsi="Consolas" w:cs="Consolas"/>
                                <w:color w:val="008000"/>
                                <w:sz w:val="18"/>
                                <w:szCs w:val="18"/>
                              </w:rPr>
                              <w:t>back</w:t>
                            </w:r>
                            <w:proofErr w:type="gramEnd"/>
                          </w:p>
                          <w:p w14:paraId="169A2CB9"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w:t>
                            </w:r>
                          </w:p>
                          <w:p w14:paraId="33B2818F"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m_shader-&gt;set_vec4(</w:t>
                            </w:r>
                            <w:r w:rsidRPr="002B04C4">
                              <w:rPr>
                                <w:rFonts w:ascii="Consolas" w:hAnsi="Consolas" w:cs="Consolas"/>
                                <w:color w:val="A31515"/>
                                <w:sz w:val="18"/>
                                <w:szCs w:val="18"/>
                              </w:rPr>
                              <w:t>"objectColor"</w:t>
                            </w:r>
                            <w:r w:rsidRPr="002B04C4">
                              <w:rPr>
                                <w:rFonts w:ascii="Consolas" w:hAnsi="Consolas" w:cs="Consolas"/>
                                <w:color w:val="000000"/>
                                <w:sz w:val="18"/>
                                <w:szCs w:val="18"/>
                              </w:rPr>
                              <w:t xml:space="preserve">, </w:t>
                            </w:r>
                            <w:r w:rsidRPr="002B04C4">
                              <w:rPr>
                                <w:rFonts w:ascii="Consolas" w:hAnsi="Consolas" w:cs="Consolas"/>
                                <w:color w:val="2B91AF"/>
                                <w:sz w:val="18"/>
                                <w:szCs w:val="18"/>
                              </w:rPr>
                              <w:t>vec4</w:t>
                            </w:r>
                            <w:r w:rsidRPr="002B04C4">
                              <w:rPr>
                                <w:rFonts w:ascii="Consolas" w:hAnsi="Consolas" w:cs="Consolas"/>
                                <w:color w:val="000000"/>
                                <w:sz w:val="18"/>
                                <w:szCs w:val="18"/>
                              </w:rPr>
                              <w:t>(.9f, .1f, .1f, 0.5f)</w:t>
                            </w:r>
                            <w:proofErr w:type="gramStart"/>
                            <w:r w:rsidRPr="002B04C4">
                              <w:rPr>
                                <w:rFonts w:ascii="Consolas" w:hAnsi="Consolas" w:cs="Consolas"/>
                                <w:color w:val="000000"/>
                                <w:sz w:val="18"/>
                                <w:szCs w:val="18"/>
                              </w:rPr>
                              <w:t>);</w:t>
                            </w:r>
                            <w:proofErr w:type="gramEnd"/>
                          </w:p>
                          <w:p w14:paraId="6221284F"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1</w:t>
                            </w:r>
                            <w:proofErr w:type="gramStart"/>
                            <w:r w:rsidRPr="002B04C4">
                              <w:rPr>
                                <w:rFonts w:ascii="Consolas" w:hAnsi="Consolas" w:cs="Consolas"/>
                                <w:color w:val="000000"/>
                                <w:sz w:val="18"/>
                                <w:szCs w:val="18"/>
                              </w:rPr>
                              <w:t>);</w:t>
                            </w:r>
                            <w:proofErr w:type="gramEnd"/>
                          </w:p>
                          <w:p w14:paraId="2D1444F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pglass-&gt;move_to(</w:t>
                            </w:r>
                            <w:r w:rsidRPr="002B04C4">
                              <w:rPr>
                                <w:rFonts w:ascii="Consolas" w:hAnsi="Consolas" w:cs="Consolas"/>
                                <w:color w:val="2B91AF"/>
                                <w:sz w:val="18"/>
                                <w:szCs w:val="18"/>
                              </w:rPr>
                              <w:t>vec3</w:t>
                            </w:r>
                            <w:r w:rsidRPr="002B04C4">
                              <w:rPr>
                                <w:rFonts w:ascii="Consolas" w:hAnsi="Consolas" w:cs="Consolas"/>
                                <w:color w:val="000000"/>
                                <w:sz w:val="18"/>
                                <w:szCs w:val="18"/>
                              </w:rPr>
                              <w:t>(0, 0, -1.5f)</w:t>
                            </w:r>
                            <w:proofErr w:type="gramStart"/>
                            <w:r w:rsidRPr="002B04C4">
                              <w:rPr>
                                <w:rFonts w:ascii="Consolas" w:hAnsi="Consolas" w:cs="Consolas"/>
                                <w:color w:val="000000"/>
                                <w:sz w:val="18"/>
                                <w:szCs w:val="18"/>
                              </w:rPr>
                              <w:t>);</w:t>
                            </w:r>
                            <w:proofErr w:type="gramEnd"/>
                          </w:p>
                          <w:p w14:paraId="7DA70255"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pglass-&gt;render(m_shader</w:t>
                            </w:r>
                            <w:proofErr w:type="gramStart"/>
                            <w:r w:rsidRPr="002B04C4">
                              <w:rPr>
                                <w:rFonts w:ascii="Consolas" w:hAnsi="Consolas" w:cs="Consolas"/>
                                <w:color w:val="000000"/>
                                <w:sz w:val="18"/>
                                <w:szCs w:val="18"/>
                              </w:rPr>
                              <w:t>);</w:t>
                            </w:r>
                            <w:proofErr w:type="gramEnd"/>
                          </w:p>
                          <w:p w14:paraId="0B117D1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38F82808"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0</w:t>
                            </w:r>
                            <w:proofErr w:type="gramStart"/>
                            <w:r w:rsidRPr="002B04C4">
                              <w:rPr>
                                <w:rFonts w:ascii="Consolas" w:hAnsi="Consolas" w:cs="Consolas"/>
                                <w:color w:val="000000"/>
                                <w:sz w:val="18"/>
                                <w:szCs w:val="18"/>
                              </w:rPr>
                              <w:t>);</w:t>
                            </w:r>
                            <w:proofErr w:type="gramEnd"/>
                          </w:p>
                          <w:p w14:paraId="2324847D"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pglass-&gt;move_to(</w:t>
                            </w:r>
                            <w:r w:rsidRPr="002B04C4">
                              <w:rPr>
                                <w:rFonts w:ascii="Consolas" w:hAnsi="Consolas" w:cs="Consolas"/>
                                <w:color w:val="2B91AF"/>
                                <w:sz w:val="18"/>
                                <w:szCs w:val="18"/>
                              </w:rPr>
                              <w:t>vec3</w:t>
                            </w:r>
                            <w:r w:rsidRPr="002B04C4">
                              <w:rPr>
                                <w:rFonts w:ascii="Consolas" w:hAnsi="Consolas" w:cs="Consolas"/>
                                <w:color w:val="000000"/>
                                <w:sz w:val="18"/>
                                <w:szCs w:val="18"/>
                              </w:rPr>
                              <w:t>(0, 0, 0)</w:t>
                            </w:r>
                            <w:proofErr w:type="gramStart"/>
                            <w:r w:rsidRPr="002B04C4">
                              <w:rPr>
                                <w:rFonts w:ascii="Consolas" w:hAnsi="Consolas" w:cs="Consolas"/>
                                <w:color w:val="000000"/>
                                <w:sz w:val="18"/>
                                <w:szCs w:val="18"/>
                              </w:rPr>
                              <w:t>);</w:t>
                            </w:r>
                            <w:proofErr w:type="gramEnd"/>
                          </w:p>
                          <w:p w14:paraId="4AFB711F"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pglass-&gt;render(m_shader</w:t>
                            </w:r>
                            <w:proofErr w:type="gramStart"/>
                            <w:r w:rsidRPr="002B04C4">
                              <w:rPr>
                                <w:rFonts w:ascii="Consolas" w:hAnsi="Consolas" w:cs="Consolas"/>
                                <w:color w:val="000000"/>
                                <w:sz w:val="18"/>
                                <w:szCs w:val="18"/>
                              </w:rPr>
                              <w:t>);</w:t>
                            </w:r>
                            <w:proofErr w:type="gramEnd"/>
                          </w:p>
                          <w:p w14:paraId="2B2F9791"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w:t>
                            </w:r>
                          </w:p>
                          <w:p w14:paraId="5BD65F5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glBindTexture(</w:t>
                            </w:r>
                            <w:r w:rsidRPr="002B04C4">
                              <w:rPr>
                                <w:rFonts w:ascii="Consolas" w:hAnsi="Consolas" w:cs="Consolas"/>
                                <w:color w:val="6F008A"/>
                                <w:sz w:val="18"/>
                                <w:szCs w:val="18"/>
                              </w:rPr>
                              <w:t>GL_TEXTURE_2D</w:t>
                            </w:r>
                            <w:r w:rsidRPr="002B04C4">
                              <w:rPr>
                                <w:rFonts w:ascii="Consolas" w:hAnsi="Consolas" w:cs="Consolas"/>
                                <w:color w:val="000000"/>
                                <w:sz w:val="18"/>
                                <w:szCs w:val="18"/>
                              </w:rPr>
                              <w:t>, 0</w:t>
                            </w:r>
                            <w:proofErr w:type="gramStart"/>
                            <w:r w:rsidRPr="002B04C4">
                              <w:rPr>
                                <w:rFonts w:ascii="Consolas" w:hAnsi="Consolas" w:cs="Consolas"/>
                                <w:color w:val="000000"/>
                                <w:sz w:val="18"/>
                                <w:szCs w:val="18"/>
                              </w:rPr>
                              <w:t>);</w:t>
                            </w:r>
                            <w:proofErr w:type="gramEnd"/>
                          </w:p>
                          <w:p w14:paraId="4A14088F"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stop blending</w:t>
                            </w:r>
                          </w:p>
                          <w:p w14:paraId="02E033CF" w14:textId="1CF98A48"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glDisable(</w:t>
                            </w:r>
                            <w:r w:rsidRPr="002B04C4">
                              <w:rPr>
                                <w:rFonts w:ascii="Consolas" w:hAnsi="Consolas" w:cs="Consolas"/>
                                <w:color w:val="6F008A"/>
                                <w:sz w:val="18"/>
                                <w:szCs w:val="18"/>
                              </w:rPr>
                              <w:t>GL_BLEND</w:t>
                            </w:r>
                            <w:proofErr w:type="gramStart"/>
                            <w:r w:rsidRPr="002B04C4">
                              <w:rPr>
                                <w:rFonts w:ascii="Consolas" w:hAnsi="Consolas" w:cs="Consolas"/>
                                <w:color w:val="000000"/>
                                <w:sz w:val="18"/>
                                <w:szCs w:val="18"/>
                              </w:rPr>
                              <w:t>);</w:t>
                            </w:r>
                            <w:proofErr w:type="gramEnd"/>
                          </w:p>
                        </w:txbxContent>
                      </wps:txbx>
                      <wps:bodyPr rot="0" vert="horz" wrap="square" lIns="91440" tIns="45720" rIns="91440" bIns="45720" anchor="t" anchorCtr="0">
                        <a:noAutofit/>
                      </wps:bodyPr>
                    </wps:wsp>
                  </a:graphicData>
                </a:graphic>
              </wp:inline>
            </w:drawing>
          </mc:Choice>
          <mc:Fallback>
            <w:pict>
              <v:shape w14:anchorId="6735B42A" id="_x0000_s1089" type="#_x0000_t202" style="width:485.85pt;height:4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" fillcolor="#d5dce4 [671]">
                <v:textbox>
                  <w:txbxContent>
                    <w:p w14:paraId="6126F95E" w14:textId="52488471"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m_shader-&gt;use(</w:t>
                      </w:r>
                      <w:proofErr w:type="gramStart"/>
                      <w:r w:rsidRPr="002B04C4">
                        <w:rPr>
                          <w:rFonts w:ascii="Consolas" w:hAnsi="Consolas" w:cs="Consolas"/>
                          <w:color w:val="000000"/>
                          <w:sz w:val="18"/>
                          <w:szCs w:val="18"/>
                        </w:rPr>
                        <w:t>);</w:t>
                      </w:r>
                      <w:proofErr w:type="gramEnd"/>
                    </w:p>
                    <w:p w14:paraId="2F397E17"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m_light-&gt;apply(m_shader</w:t>
                      </w:r>
                      <w:proofErr w:type="gramStart"/>
                      <w:r w:rsidRPr="002B04C4">
                        <w:rPr>
                          <w:rFonts w:ascii="Consolas" w:hAnsi="Consolas" w:cs="Consolas"/>
                          <w:color w:val="000000"/>
                          <w:sz w:val="18"/>
                          <w:szCs w:val="18"/>
                        </w:rPr>
                        <w:t>);</w:t>
                      </w:r>
                      <w:proofErr w:type="gramEnd"/>
                    </w:p>
                    <w:p w14:paraId="4BA70442"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set the texture we will use</w:t>
                      </w:r>
                    </w:p>
                    <w:p w14:paraId="615B31E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6F008A"/>
                          <w:sz w:val="18"/>
                          <w:szCs w:val="18"/>
                        </w:rPr>
                        <w:t>glActiveTexture</w:t>
                      </w:r>
                      <w:r w:rsidRPr="002B04C4">
                        <w:rPr>
                          <w:rFonts w:ascii="Consolas" w:hAnsi="Consolas" w:cs="Consolas"/>
                          <w:color w:val="000000"/>
                          <w:sz w:val="18"/>
                          <w:szCs w:val="18"/>
                        </w:rPr>
                        <w:t>(</w:t>
                      </w:r>
                      <w:r w:rsidRPr="002B04C4">
                        <w:rPr>
                          <w:rFonts w:ascii="Consolas" w:hAnsi="Consolas" w:cs="Consolas"/>
                          <w:color w:val="6F008A"/>
                          <w:sz w:val="18"/>
                          <w:szCs w:val="18"/>
                        </w:rPr>
                        <w:t>GL_TEXTURE0</w:t>
                      </w:r>
                      <w:proofErr w:type="gramStart"/>
                      <w:r w:rsidRPr="002B04C4">
                        <w:rPr>
                          <w:rFonts w:ascii="Consolas" w:hAnsi="Consolas" w:cs="Consolas"/>
                          <w:color w:val="000000"/>
                          <w:sz w:val="18"/>
                          <w:szCs w:val="18"/>
                        </w:rPr>
                        <w:t>);</w:t>
                      </w:r>
                      <w:proofErr w:type="gramEnd"/>
                    </w:p>
                    <w:p w14:paraId="0295D079"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glBindTexture(</w:t>
                      </w:r>
                      <w:r w:rsidRPr="002B04C4">
                        <w:rPr>
                          <w:rFonts w:ascii="Consolas" w:hAnsi="Consolas" w:cs="Consolas"/>
                          <w:color w:val="6F008A"/>
                          <w:sz w:val="18"/>
                          <w:szCs w:val="18"/>
                        </w:rPr>
                        <w:t>GL_TEXTURE_2D</w:t>
                      </w:r>
                      <w:r w:rsidRPr="002B04C4">
                        <w:rPr>
                          <w:rFonts w:ascii="Consolas" w:hAnsi="Consolas" w:cs="Consolas"/>
                          <w:color w:val="000000"/>
                          <w:sz w:val="18"/>
                          <w:szCs w:val="18"/>
                        </w:rPr>
                        <w:t>, texture</w:t>
                      </w:r>
                      <w:proofErr w:type="gramStart"/>
                      <w:r w:rsidRPr="002B04C4">
                        <w:rPr>
                          <w:rFonts w:ascii="Consolas" w:hAnsi="Consolas" w:cs="Consolas"/>
                          <w:color w:val="000000"/>
                          <w:sz w:val="18"/>
                          <w:szCs w:val="18"/>
                        </w:rPr>
                        <w:t>);</w:t>
                      </w:r>
                      <w:proofErr w:type="gramEnd"/>
                    </w:p>
                    <w:p w14:paraId="486B60DD"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5A6FCCE3"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2B91AF"/>
                          <w:sz w:val="18"/>
                          <w:szCs w:val="18"/>
                        </w:rPr>
                        <w:t>mat4</w:t>
                      </w:r>
                      <w:r w:rsidRPr="002B04C4">
                        <w:rPr>
                          <w:rFonts w:ascii="Consolas" w:hAnsi="Consolas" w:cs="Consolas"/>
                          <w:color w:val="000000"/>
                          <w:sz w:val="18"/>
                          <w:szCs w:val="18"/>
                        </w:rPr>
                        <w:t xml:space="preserve"> cam_matrix = m_view-&gt;perspective() </w:t>
                      </w:r>
                      <w:r w:rsidRPr="002B04C4">
                        <w:rPr>
                          <w:rFonts w:ascii="Consolas" w:hAnsi="Consolas" w:cs="Consolas"/>
                          <w:color w:val="008080"/>
                          <w:sz w:val="18"/>
                          <w:szCs w:val="18"/>
                        </w:rPr>
                        <w:t>*</w:t>
                      </w:r>
                      <w:r w:rsidRPr="002B04C4">
                        <w:rPr>
                          <w:rFonts w:ascii="Consolas" w:hAnsi="Consolas" w:cs="Consolas"/>
                          <w:color w:val="000000"/>
                          <w:sz w:val="18"/>
                          <w:szCs w:val="18"/>
                        </w:rPr>
                        <w:t xml:space="preserve"> m_cam-&gt;perspective(</w:t>
                      </w:r>
                      <w:proofErr w:type="gramStart"/>
                      <w:r w:rsidRPr="002B04C4">
                        <w:rPr>
                          <w:rFonts w:ascii="Consolas" w:hAnsi="Consolas" w:cs="Consolas"/>
                          <w:color w:val="000000"/>
                          <w:sz w:val="18"/>
                          <w:szCs w:val="18"/>
                        </w:rPr>
                        <w:t>);</w:t>
                      </w:r>
                      <w:proofErr w:type="gramEnd"/>
                    </w:p>
                    <w:p w14:paraId="0E13FFB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m_shader-&gt;set_mat4(</w:t>
                      </w:r>
                      <w:r w:rsidRPr="002B04C4">
                        <w:rPr>
                          <w:rFonts w:ascii="Consolas" w:hAnsi="Consolas" w:cs="Consolas"/>
                          <w:color w:val="A31515"/>
                          <w:sz w:val="18"/>
                          <w:szCs w:val="18"/>
                        </w:rPr>
                        <w:t>"camera"</w:t>
                      </w:r>
                      <w:r w:rsidRPr="002B04C4">
                        <w:rPr>
                          <w:rFonts w:ascii="Consolas" w:hAnsi="Consolas" w:cs="Consolas"/>
                          <w:color w:val="000000"/>
                          <w:sz w:val="18"/>
                          <w:szCs w:val="18"/>
                        </w:rPr>
                        <w:t>, cam_matrix</w:t>
                      </w:r>
                      <w:proofErr w:type="gramStart"/>
                      <w:r w:rsidRPr="002B04C4">
                        <w:rPr>
                          <w:rFonts w:ascii="Consolas" w:hAnsi="Consolas" w:cs="Consolas"/>
                          <w:color w:val="000000"/>
                          <w:sz w:val="18"/>
                          <w:szCs w:val="18"/>
                        </w:rPr>
                        <w:t>);</w:t>
                      </w:r>
                      <w:proofErr w:type="gramEnd"/>
                    </w:p>
                    <w:p w14:paraId="30454AB3"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m_shader-&gt;set_vec3(</w:t>
                      </w:r>
                      <w:r w:rsidRPr="002B04C4">
                        <w:rPr>
                          <w:rFonts w:ascii="Consolas" w:hAnsi="Consolas" w:cs="Consolas"/>
                          <w:color w:val="A31515"/>
                          <w:sz w:val="18"/>
                          <w:szCs w:val="18"/>
                        </w:rPr>
                        <w:t>"cameraPos"</w:t>
                      </w:r>
                      <w:r w:rsidRPr="002B04C4">
                        <w:rPr>
                          <w:rFonts w:ascii="Consolas" w:hAnsi="Consolas" w:cs="Consolas"/>
                          <w:color w:val="000000"/>
                          <w:sz w:val="18"/>
                          <w:szCs w:val="18"/>
                        </w:rPr>
                        <w:t>, m_cam-&gt;vLocation</w:t>
                      </w:r>
                      <w:proofErr w:type="gramStart"/>
                      <w:r w:rsidRPr="002B04C4">
                        <w:rPr>
                          <w:rFonts w:ascii="Consolas" w:hAnsi="Consolas" w:cs="Consolas"/>
                          <w:color w:val="000000"/>
                          <w:sz w:val="18"/>
                          <w:szCs w:val="18"/>
                        </w:rPr>
                        <w:t>);</w:t>
                      </w:r>
                      <w:proofErr w:type="gramEnd"/>
                    </w:p>
                    <w:p w14:paraId="6D4F723E"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1BDE9DB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draw opaque objects first</w:t>
                      </w:r>
                    </w:p>
                    <w:p w14:paraId="46559CF2"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m_shader-&gt;set_vec4(</w:t>
                      </w:r>
                      <w:r w:rsidRPr="002B04C4">
                        <w:rPr>
                          <w:rFonts w:ascii="Consolas" w:hAnsi="Consolas" w:cs="Consolas"/>
                          <w:color w:val="A31515"/>
                          <w:sz w:val="18"/>
                          <w:szCs w:val="18"/>
                        </w:rPr>
                        <w:t>"objectColor"</w:t>
                      </w:r>
                      <w:r w:rsidRPr="002B04C4">
                        <w:rPr>
                          <w:rFonts w:ascii="Consolas" w:hAnsi="Consolas" w:cs="Consolas"/>
                          <w:color w:val="000000"/>
                          <w:sz w:val="18"/>
                          <w:szCs w:val="18"/>
                        </w:rPr>
                        <w:t xml:space="preserve">, </w:t>
                      </w:r>
                      <w:r w:rsidRPr="002B04C4">
                        <w:rPr>
                          <w:rFonts w:ascii="Consolas" w:hAnsi="Consolas" w:cs="Consolas"/>
                          <w:color w:val="2B91AF"/>
                          <w:sz w:val="18"/>
                          <w:szCs w:val="18"/>
                        </w:rPr>
                        <w:t>vec4</w:t>
                      </w:r>
                      <w:r w:rsidRPr="002B04C4">
                        <w:rPr>
                          <w:rFonts w:ascii="Consolas" w:hAnsi="Consolas" w:cs="Consolas"/>
                          <w:color w:val="000000"/>
                          <w:sz w:val="18"/>
                          <w:szCs w:val="18"/>
                        </w:rPr>
                        <w:t>(0, 1, 0, 1)</w:t>
                      </w:r>
                      <w:proofErr w:type="gramStart"/>
                      <w:r w:rsidRPr="002B04C4">
                        <w:rPr>
                          <w:rFonts w:ascii="Consolas" w:hAnsi="Consolas" w:cs="Consolas"/>
                          <w:color w:val="000000"/>
                          <w:sz w:val="18"/>
                          <w:szCs w:val="18"/>
                        </w:rPr>
                        <w:t>);</w:t>
                      </w:r>
                      <w:proofErr w:type="gramEnd"/>
                    </w:p>
                    <w:p w14:paraId="5D72C87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use object color parameter, do not look for texture</w:t>
                      </w:r>
                    </w:p>
                    <w:p w14:paraId="1781E4FD"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1</w:t>
                      </w:r>
                      <w:proofErr w:type="gramStart"/>
                      <w:r w:rsidRPr="002B04C4">
                        <w:rPr>
                          <w:rFonts w:ascii="Consolas" w:hAnsi="Consolas" w:cs="Consolas"/>
                          <w:color w:val="000000"/>
                          <w:sz w:val="18"/>
                          <w:szCs w:val="18"/>
                        </w:rPr>
                        <w:t>);</w:t>
                      </w:r>
                      <w:proofErr w:type="gramEnd"/>
                    </w:p>
                    <w:p w14:paraId="6D3A6A4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m_cube-&gt;render(m_shader</w:t>
                      </w:r>
                      <w:proofErr w:type="gramStart"/>
                      <w:r w:rsidRPr="002B04C4">
                        <w:rPr>
                          <w:rFonts w:ascii="Consolas" w:hAnsi="Consolas" w:cs="Consolas"/>
                          <w:color w:val="000000"/>
                          <w:sz w:val="18"/>
                          <w:szCs w:val="18"/>
                        </w:rPr>
                        <w:t>);</w:t>
                      </w:r>
                      <w:proofErr w:type="gramEnd"/>
                    </w:p>
                    <w:p w14:paraId="750BA0EB"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5A295F11"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start blending</w:t>
                      </w:r>
                    </w:p>
                    <w:p w14:paraId="0030E739"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glEnable(</w:t>
                      </w:r>
                      <w:r w:rsidRPr="002B04C4">
                        <w:rPr>
                          <w:rFonts w:ascii="Consolas" w:hAnsi="Consolas" w:cs="Consolas"/>
                          <w:color w:val="6F008A"/>
                          <w:sz w:val="18"/>
                          <w:szCs w:val="18"/>
                        </w:rPr>
                        <w:t>GL_BLEND</w:t>
                      </w:r>
                      <w:proofErr w:type="gramStart"/>
                      <w:r w:rsidRPr="002B04C4">
                        <w:rPr>
                          <w:rFonts w:ascii="Consolas" w:hAnsi="Consolas" w:cs="Consolas"/>
                          <w:color w:val="000000"/>
                          <w:sz w:val="18"/>
                          <w:szCs w:val="18"/>
                        </w:rPr>
                        <w:t>);</w:t>
                      </w:r>
                      <w:proofErr w:type="gramEnd"/>
                    </w:p>
                    <w:p w14:paraId="6F23133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glBlendFunc(modes[source_mode], modes[dest_mode]</w:t>
                      </w:r>
                      <w:proofErr w:type="gramStart"/>
                      <w:r w:rsidRPr="002B04C4">
                        <w:rPr>
                          <w:rFonts w:ascii="Consolas" w:hAnsi="Consolas" w:cs="Consolas"/>
                          <w:color w:val="000000"/>
                          <w:sz w:val="18"/>
                          <w:szCs w:val="18"/>
                        </w:rPr>
                        <w:t>);</w:t>
                      </w:r>
                      <w:proofErr w:type="gramEnd"/>
                    </w:p>
                    <w:p w14:paraId="2FA587A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and now transparent objects (sorted)</w:t>
                      </w:r>
                    </w:p>
                    <w:p w14:paraId="7C517245" w14:textId="7C409DFC"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FF"/>
                          <w:sz w:val="18"/>
                          <w:szCs w:val="18"/>
                        </w:rPr>
                        <w:t>if</w:t>
                      </w:r>
                      <w:r w:rsidRPr="002B04C4">
                        <w:rPr>
                          <w:rFonts w:ascii="Consolas" w:hAnsi="Consolas" w:cs="Consolas"/>
                          <w:color w:val="000000"/>
                          <w:sz w:val="18"/>
                          <w:szCs w:val="18"/>
                        </w:rPr>
                        <w:t xml:space="preserve"> (draw_order == 0)</w:t>
                      </w:r>
                      <w:r>
                        <w:rPr>
                          <w:rFonts w:ascii="Consolas" w:hAnsi="Consolas" w:cs="Consolas"/>
                          <w:color w:val="000000"/>
                          <w:sz w:val="18"/>
                          <w:szCs w:val="18"/>
                        </w:rPr>
                        <w:t xml:space="preserve"> </w:t>
                      </w:r>
                      <w:r w:rsidRPr="002B04C4">
                        <w:rPr>
                          <w:rFonts w:ascii="Consolas" w:hAnsi="Consolas" w:cs="Consolas"/>
                          <w:color w:val="008000"/>
                          <w:sz w:val="18"/>
                          <w:szCs w:val="18"/>
                        </w:rPr>
                        <w:t>//</w:t>
                      </w:r>
                      <w:r>
                        <w:rPr>
                          <w:rFonts w:ascii="Consolas" w:hAnsi="Consolas" w:cs="Consolas"/>
                          <w:color w:val="008000"/>
                          <w:sz w:val="18"/>
                          <w:szCs w:val="18"/>
                        </w:rPr>
                        <w:t xml:space="preserve"> the blue glass goes back</w:t>
                      </w:r>
                    </w:p>
                    <w:p w14:paraId="5B99BD25"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w:t>
                      </w:r>
                    </w:p>
                    <w:p w14:paraId="33FA2CD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w:t>
                      </w:r>
                      <w:r w:rsidRPr="002B04C4">
                        <w:rPr>
                          <w:rFonts w:ascii="Consolas" w:hAnsi="Consolas" w:cs="Consolas"/>
                          <w:color w:val="008000"/>
                          <w:sz w:val="18"/>
                          <w:szCs w:val="18"/>
                        </w:rPr>
                        <w:t>// ignore object color and use texture</w:t>
                      </w:r>
                    </w:p>
                    <w:p w14:paraId="1F977D11"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0</w:t>
                      </w:r>
                      <w:proofErr w:type="gramStart"/>
                      <w:r w:rsidRPr="002B04C4">
                        <w:rPr>
                          <w:rFonts w:ascii="Consolas" w:hAnsi="Consolas" w:cs="Consolas"/>
                          <w:color w:val="000000"/>
                          <w:sz w:val="18"/>
                          <w:szCs w:val="18"/>
                        </w:rPr>
                        <w:t>);</w:t>
                      </w:r>
                      <w:proofErr w:type="gramEnd"/>
                    </w:p>
                    <w:p w14:paraId="11A5AECC"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pglass-&gt;move_to(</w:t>
                      </w:r>
                      <w:r w:rsidRPr="002B04C4">
                        <w:rPr>
                          <w:rFonts w:ascii="Consolas" w:hAnsi="Consolas" w:cs="Consolas"/>
                          <w:color w:val="2B91AF"/>
                          <w:sz w:val="18"/>
                          <w:szCs w:val="18"/>
                        </w:rPr>
                        <w:t>vec3</w:t>
                      </w:r>
                      <w:r w:rsidRPr="002B04C4">
                        <w:rPr>
                          <w:rFonts w:ascii="Consolas" w:hAnsi="Consolas" w:cs="Consolas"/>
                          <w:color w:val="000000"/>
                          <w:sz w:val="18"/>
                          <w:szCs w:val="18"/>
                        </w:rPr>
                        <w:t>(0, 0, -1.5f)</w:t>
                      </w:r>
                      <w:proofErr w:type="gramStart"/>
                      <w:r w:rsidRPr="002B04C4">
                        <w:rPr>
                          <w:rFonts w:ascii="Consolas" w:hAnsi="Consolas" w:cs="Consolas"/>
                          <w:color w:val="000000"/>
                          <w:sz w:val="18"/>
                          <w:szCs w:val="18"/>
                        </w:rPr>
                        <w:t>);</w:t>
                      </w:r>
                      <w:proofErr w:type="gramEnd"/>
                    </w:p>
                    <w:p w14:paraId="1C2F95BD"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pglass-&gt;render(m_shader</w:t>
                      </w:r>
                      <w:proofErr w:type="gramStart"/>
                      <w:r w:rsidRPr="002B04C4">
                        <w:rPr>
                          <w:rFonts w:ascii="Consolas" w:hAnsi="Consolas" w:cs="Consolas"/>
                          <w:color w:val="000000"/>
                          <w:sz w:val="18"/>
                          <w:szCs w:val="18"/>
                        </w:rPr>
                        <w:t>);</w:t>
                      </w:r>
                      <w:proofErr w:type="gramEnd"/>
                    </w:p>
                    <w:p w14:paraId="68902E07"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7E42AF7C"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m_shader-&gt;set_vec4(</w:t>
                      </w:r>
                      <w:r w:rsidRPr="002B04C4">
                        <w:rPr>
                          <w:rFonts w:ascii="Consolas" w:hAnsi="Consolas" w:cs="Consolas"/>
                          <w:color w:val="A31515"/>
                          <w:sz w:val="18"/>
                          <w:szCs w:val="18"/>
                        </w:rPr>
                        <w:t>"objectColor"</w:t>
                      </w:r>
                      <w:r w:rsidRPr="002B04C4">
                        <w:rPr>
                          <w:rFonts w:ascii="Consolas" w:hAnsi="Consolas" w:cs="Consolas"/>
                          <w:color w:val="000000"/>
                          <w:sz w:val="18"/>
                          <w:szCs w:val="18"/>
                        </w:rPr>
                        <w:t xml:space="preserve">, </w:t>
                      </w:r>
                      <w:r w:rsidRPr="002B04C4">
                        <w:rPr>
                          <w:rFonts w:ascii="Consolas" w:hAnsi="Consolas" w:cs="Consolas"/>
                          <w:color w:val="2B91AF"/>
                          <w:sz w:val="18"/>
                          <w:szCs w:val="18"/>
                        </w:rPr>
                        <w:t>vec4</w:t>
                      </w:r>
                      <w:r w:rsidRPr="002B04C4">
                        <w:rPr>
                          <w:rFonts w:ascii="Consolas" w:hAnsi="Consolas" w:cs="Consolas"/>
                          <w:color w:val="000000"/>
                          <w:sz w:val="18"/>
                          <w:szCs w:val="18"/>
                        </w:rPr>
                        <w:t>(.9f, .1f, .1f, 0.5f)</w:t>
                      </w:r>
                      <w:proofErr w:type="gramStart"/>
                      <w:r w:rsidRPr="002B04C4">
                        <w:rPr>
                          <w:rFonts w:ascii="Consolas" w:hAnsi="Consolas" w:cs="Consolas"/>
                          <w:color w:val="000000"/>
                          <w:sz w:val="18"/>
                          <w:szCs w:val="18"/>
                        </w:rPr>
                        <w:t>);</w:t>
                      </w:r>
                      <w:proofErr w:type="gramEnd"/>
                    </w:p>
                    <w:p w14:paraId="5F532C4B"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1</w:t>
                      </w:r>
                      <w:proofErr w:type="gramStart"/>
                      <w:r w:rsidRPr="002B04C4">
                        <w:rPr>
                          <w:rFonts w:ascii="Consolas" w:hAnsi="Consolas" w:cs="Consolas"/>
                          <w:color w:val="000000"/>
                          <w:sz w:val="18"/>
                          <w:szCs w:val="18"/>
                        </w:rPr>
                        <w:t>);</w:t>
                      </w:r>
                      <w:proofErr w:type="gramEnd"/>
                    </w:p>
                    <w:p w14:paraId="14D72A0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pglass-&gt;move_to(</w:t>
                      </w:r>
                      <w:r w:rsidRPr="002B04C4">
                        <w:rPr>
                          <w:rFonts w:ascii="Consolas" w:hAnsi="Consolas" w:cs="Consolas"/>
                          <w:color w:val="2B91AF"/>
                          <w:sz w:val="18"/>
                          <w:szCs w:val="18"/>
                        </w:rPr>
                        <w:t>vec3</w:t>
                      </w:r>
                      <w:r w:rsidRPr="002B04C4">
                        <w:rPr>
                          <w:rFonts w:ascii="Consolas" w:hAnsi="Consolas" w:cs="Consolas"/>
                          <w:color w:val="000000"/>
                          <w:sz w:val="18"/>
                          <w:szCs w:val="18"/>
                        </w:rPr>
                        <w:t>(0, 0, 0)</w:t>
                      </w:r>
                      <w:proofErr w:type="gramStart"/>
                      <w:r w:rsidRPr="002B04C4">
                        <w:rPr>
                          <w:rFonts w:ascii="Consolas" w:hAnsi="Consolas" w:cs="Consolas"/>
                          <w:color w:val="000000"/>
                          <w:sz w:val="18"/>
                          <w:szCs w:val="18"/>
                        </w:rPr>
                        <w:t>);</w:t>
                      </w:r>
                      <w:proofErr w:type="gramEnd"/>
                    </w:p>
                    <w:p w14:paraId="1D739D18"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pglass-&gt;render(m_shader</w:t>
                      </w:r>
                      <w:proofErr w:type="gramStart"/>
                      <w:r w:rsidRPr="002B04C4">
                        <w:rPr>
                          <w:rFonts w:ascii="Consolas" w:hAnsi="Consolas" w:cs="Consolas"/>
                          <w:color w:val="000000"/>
                          <w:sz w:val="18"/>
                          <w:szCs w:val="18"/>
                        </w:rPr>
                        <w:t>);</w:t>
                      </w:r>
                      <w:proofErr w:type="gramEnd"/>
                    </w:p>
                    <w:p w14:paraId="775E59B0"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w:t>
                      </w:r>
                    </w:p>
                    <w:p w14:paraId="79A3A913" w14:textId="056927EF"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rPr>
                        <w:t>e</w:t>
                      </w:r>
                      <w:r w:rsidRPr="002B04C4">
                        <w:rPr>
                          <w:rFonts w:ascii="Consolas" w:hAnsi="Consolas" w:cs="Consolas"/>
                          <w:color w:val="0000FF"/>
                          <w:sz w:val="18"/>
                          <w:szCs w:val="18"/>
                        </w:rPr>
                        <w:t>lse</w:t>
                      </w:r>
                      <w:r>
                        <w:rPr>
                          <w:rFonts w:ascii="Consolas" w:hAnsi="Consolas" w:cs="Consolas"/>
                          <w:color w:val="0000FF"/>
                          <w:sz w:val="18"/>
                          <w:szCs w:val="18"/>
                        </w:rPr>
                        <w:t xml:space="preserve">  </w:t>
                      </w:r>
                      <w:r w:rsidRPr="002B04C4">
                        <w:rPr>
                          <w:rFonts w:ascii="Consolas" w:hAnsi="Consolas" w:cs="Consolas"/>
                          <w:color w:val="008000"/>
                          <w:sz w:val="18"/>
                          <w:szCs w:val="18"/>
                        </w:rPr>
                        <w:t>//</w:t>
                      </w:r>
                      <w:r>
                        <w:rPr>
                          <w:rFonts w:ascii="Consolas" w:hAnsi="Consolas" w:cs="Consolas"/>
                          <w:color w:val="008000"/>
                          <w:sz w:val="18"/>
                          <w:szCs w:val="18"/>
                        </w:rPr>
                        <w:t xml:space="preserve"> the red glass goes </w:t>
                      </w:r>
                      <w:proofErr w:type="gramStart"/>
                      <w:r>
                        <w:rPr>
                          <w:rFonts w:ascii="Consolas" w:hAnsi="Consolas" w:cs="Consolas"/>
                          <w:color w:val="008000"/>
                          <w:sz w:val="18"/>
                          <w:szCs w:val="18"/>
                        </w:rPr>
                        <w:t>back</w:t>
                      </w:r>
                      <w:proofErr w:type="gramEnd"/>
                    </w:p>
                    <w:p w14:paraId="169A2CB9"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w:t>
                      </w:r>
                    </w:p>
                    <w:p w14:paraId="33B2818F"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m_shader-&gt;set_vec4(</w:t>
                      </w:r>
                      <w:r w:rsidRPr="002B04C4">
                        <w:rPr>
                          <w:rFonts w:ascii="Consolas" w:hAnsi="Consolas" w:cs="Consolas"/>
                          <w:color w:val="A31515"/>
                          <w:sz w:val="18"/>
                          <w:szCs w:val="18"/>
                        </w:rPr>
                        <w:t>"objectColor"</w:t>
                      </w:r>
                      <w:r w:rsidRPr="002B04C4">
                        <w:rPr>
                          <w:rFonts w:ascii="Consolas" w:hAnsi="Consolas" w:cs="Consolas"/>
                          <w:color w:val="000000"/>
                          <w:sz w:val="18"/>
                          <w:szCs w:val="18"/>
                        </w:rPr>
                        <w:t xml:space="preserve">, </w:t>
                      </w:r>
                      <w:r w:rsidRPr="002B04C4">
                        <w:rPr>
                          <w:rFonts w:ascii="Consolas" w:hAnsi="Consolas" w:cs="Consolas"/>
                          <w:color w:val="2B91AF"/>
                          <w:sz w:val="18"/>
                          <w:szCs w:val="18"/>
                        </w:rPr>
                        <w:t>vec4</w:t>
                      </w:r>
                      <w:r w:rsidRPr="002B04C4">
                        <w:rPr>
                          <w:rFonts w:ascii="Consolas" w:hAnsi="Consolas" w:cs="Consolas"/>
                          <w:color w:val="000000"/>
                          <w:sz w:val="18"/>
                          <w:szCs w:val="18"/>
                        </w:rPr>
                        <w:t>(.9f, .1f, .1f, 0.5f)</w:t>
                      </w:r>
                      <w:proofErr w:type="gramStart"/>
                      <w:r w:rsidRPr="002B04C4">
                        <w:rPr>
                          <w:rFonts w:ascii="Consolas" w:hAnsi="Consolas" w:cs="Consolas"/>
                          <w:color w:val="000000"/>
                          <w:sz w:val="18"/>
                          <w:szCs w:val="18"/>
                        </w:rPr>
                        <w:t>);</w:t>
                      </w:r>
                      <w:proofErr w:type="gramEnd"/>
                    </w:p>
                    <w:p w14:paraId="6221284F"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1</w:t>
                      </w:r>
                      <w:proofErr w:type="gramStart"/>
                      <w:r w:rsidRPr="002B04C4">
                        <w:rPr>
                          <w:rFonts w:ascii="Consolas" w:hAnsi="Consolas" w:cs="Consolas"/>
                          <w:color w:val="000000"/>
                          <w:sz w:val="18"/>
                          <w:szCs w:val="18"/>
                        </w:rPr>
                        <w:t>);</w:t>
                      </w:r>
                      <w:proofErr w:type="gramEnd"/>
                    </w:p>
                    <w:p w14:paraId="2D1444FA"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pglass-&gt;move_to(</w:t>
                      </w:r>
                      <w:r w:rsidRPr="002B04C4">
                        <w:rPr>
                          <w:rFonts w:ascii="Consolas" w:hAnsi="Consolas" w:cs="Consolas"/>
                          <w:color w:val="2B91AF"/>
                          <w:sz w:val="18"/>
                          <w:szCs w:val="18"/>
                        </w:rPr>
                        <w:t>vec3</w:t>
                      </w:r>
                      <w:r w:rsidRPr="002B04C4">
                        <w:rPr>
                          <w:rFonts w:ascii="Consolas" w:hAnsi="Consolas" w:cs="Consolas"/>
                          <w:color w:val="000000"/>
                          <w:sz w:val="18"/>
                          <w:szCs w:val="18"/>
                        </w:rPr>
                        <w:t>(0, 0, -1.5f)</w:t>
                      </w:r>
                      <w:proofErr w:type="gramStart"/>
                      <w:r w:rsidRPr="002B04C4">
                        <w:rPr>
                          <w:rFonts w:ascii="Consolas" w:hAnsi="Consolas" w:cs="Consolas"/>
                          <w:color w:val="000000"/>
                          <w:sz w:val="18"/>
                          <w:szCs w:val="18"/>
                        </w:rPr>
                        <w:t>);</w:t>
                      </w:r>
                      <w:proofErr w:type="gramEnd"/>
                    </w:p>
                    <w:p w14:paraId="7DA70255"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pglass-&gt;render(m_shader</w:t>
                      </w:r>
                      <w:proofErr w:type="gramStart"/>
                      <w:r w:rsidRPr="002B04C4">
                        <w:rPr>
                          <w:rFonts w:ascii="Consolas" w:hAnsi="Consolas" w:cs="Consolas"/>
                          <w:color w:val="000000"/>
                          <w:sz w:val="18"/>
                          <w:szCs w:val="18"/>
                        </w:rPr>
                        <w:t>);</w:t>
                      </w:r>
                      <w:proofErr w:type="gramEnd"/>
                    </w:p>
                    <w:p w14:paraId="0B117D1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p>
                    <w:p w14:paraId="38F82808"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m_shader-&gt;set_int(</w:t>
                      </w:r>
                      <w:r w:rsidRPr="002B04C4">
                        <w:rPr>
                          <w:rFonts w:ascii="Consolas" w:hAnsi="Consolas" w:cs="Consolas"/>
                          <w:color w:val="A31515"/>
                          <w:sz w:val="18"/>
                          <w:szCs w:val="18"/>
                        </w:rPr>
                        <w:t>"useColor"</w:t>
                      </w:r>
                      <w:r w:rsidRPr="002B04C4">
                        <w:rPr>
                          <w:rFonts w:ascii="Consolas" w:hAnsi="Consolas" w:cs="Consolas"/>
                          <w:color w:val="000000"/>
                          <w:sz w:val="18"/>
                          <w:szCs w:val="18"/>
                        </w:rPr>
                        <w:t>, 0</w:t>
                      </w:r>
                      <w:proofErr w:type="gramStart"/>
                      <w:r w:rsidRPr="002B04C4">
                        <w:rPr>
                          <w:rFonts w:ascii="Consolas" w:hAnsi="Consolas" w:cs="Consolas"/>
                          <w:color w:val="000000"/>
                          <w:sz w:val="18"/>
                          <w:szCs w:val="18"/>
                        </w:rPr>
                        <w:t>);</w:t>
                      </w:r>
                      <w:proofErr w:type="gramEnd"/>
                    </w:p>
                    <w:p w14:paraId="2324847D"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pglass-&gt;move_to(</w:t>
                      </w:r>
                      <w:r w:rsidRPr="002B04C4">
                        <w:rPr>
                          <w:rFonts w:ascii="Consolas" w:hAnsi="Consolas" w:cs="Consolas"/>
                          <w:color w:val="2B91AF"/>
                          <w:sz w:val="18"/>
                          <w:szCs w:val="18"/>
                        </w:rPr>
                        <w:t>vec3</w:t>
                      </w:r>
                      <w:r w:rsidRPr="002B04C4">
                        <w:rPr>
                          <w:rFonts w:ascii="Consolas" w:hAnsi="Consolas" w:cs="Consolas"/>
                          <w:color w:val="000000"/>
                          <w:sz w:val="18"/>
                          <w:szCs w:val="18"/>
                        </w:rPr>
                        <w:t>(0, 0, 0)</w:t>
                      </w:r>
                      <w:proofErr w:type="gramStart"/>
                      <w:r w:rsidRPr="002B04C4">
                        <w:rPr>
                          <w:rFonts w:ascii="Consolas" w:hAnsi="Consolas" w:cs="Consolas"/>
                          <w:color w:val="000000"/>
                          <w:sz w:val="18"/>
                          <w:szCs w:val="18"/>
                        </w:rPr>
                        <w:t>);</w:t>
                      </w:r>
                      <w:proofErr w:type="gramEnd"/>
                    </w:p>
                    <w:p w14:paraId="4AFB711F"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 xml:space="preserve">    pglass-&gt;render(m_shader</w:t>
                      </w:r>
                      <w:proofErr w:type="gramStart"/>
                      <w:r w:rsidRPr="002B04C4">
                        <w:rPr>
                          <w:rFonts w:ascii="Consolas" w:hAnsi="Consolas" w:cs="Consolas"/>
                          <w:color w:val="000000"/>
                          <w:sz w:val="18"/>
                          <w:szCs w:val="18"/>
                        </w:rPr>
                        <w:t>);</w:t>
                      </w:r>
                      <w:proofErr w:type="gramEnd"/>
                    </w:p>
                    <w:p w14:paraId="2B2F9791"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w:t>
                      </w:r>
                    </w:p>
                    <w:p w14:paraId="5BD65F54"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glBindTexture(</w:t>
                      </w:r>
                      <w:r w:rsidRPr="002B04C4">
                        <w:rPr>
                          <w:rFonts w:ascii="Consolas" w:hAnsi="Consolas" w:cs="Consolas"/>
                          <w:color w:val="6F008A"/>
                          <w:sz w:val="18"/>
                          <w:szCs w:val="18"/>
                        </w:rPr>
                        <w:t>GL_TEXTURE_2D</w:t>
                      </w:r>
                      <w:r w:rsidRPr="002B04C4">
                        <w:rPr>
                          <w:rFonts w:ascii="Consolas" w:hAnsi="Consolas" w:cs="Consolas"/>
                          <w:color w:val="000000"/>
                          <w:sz w:val="18"/>
                          <w:szCs w:val="18"/>
                        </w:rPr>
                        <w:t>, 0</w:t>
                      </w:r>
                      <w:proofErr w:type="gramStart"/>
                      <w:r w:rsidRPr="002B04C4">
                        <w:rPr>
                          <w:rFonts w:ascii="Consolas" w:hAnsi="Consolas" w:cs="Consolas"/>
                          <w:color w:val="000000"/>
                          <w:sz w:val="18"/>
                          <w:szCs w:val="18"/>
                        </w:rPr>
                        <w:t>);</w:t>
                      </w:r>
                      <w:proofErr w:type="gramEnd"/>
                    </w:p>
                    <w:p w14:paraId="4A14088F" w14:textId="77777777"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8000"/>
                          <w:sz w:val="18"/>
                          <w:szCs w:val="18"/>
                        </w:rPr>
                        <w:t>// stop blending</w:t>
                      </w:r>
                    </w:p>
                    <w:p w14:paraId="02E033CF" w14:textId="1CF98A48" w:rsidR="00046CFA" w:rsidRPr="002B04C4" w:rsidRDefault="00046CFA" w:rsidP="002B04C4">
                      <w:pPr>
                        <w:autoSpaceDE w:val="0"/>
                        <w:autoSpaceDN w:val="0"/>
                        <w:adjustRightInd w:val="0"/>
                        <w:spacing w:after="0" w:line="240" w:lineRule="auto"/>
                        <w:rPr>
                          <w:rFonts w:ascii="Consolas" w:hAnsi="Consolas" w:cs="Consolas"/>
                          <w:color w:val="000000"/>
                          <w:sz w:val="18"/>
                          <w:szCs w:val="18"/>
                        </w:rPr>
                      </w:pPr>
                      <w:r w:rsidRPr="002B04C4">
                        <w:rPr>
                          <w:rFonts w:ascii="Consolas" w:hAnsi="Consolas" w:cs="Consolas"/>
                          <w:color w:val="000000"/>
                          <w:sz w:val="18"/>
                          <w:szCs w:val="18"/>
                        </w:rPr>
                        <w:t>glDisable(</w:t>
                      </w:r>
                      <w:r w:rsidRPr="002B04C4">
                        <w:rPr>
                          <w:rFonts w:ascii="Consolas" w:hAnsi="Consolas" w:cs="Consolas"/>
                          <w:color w:val="6F008A"/>
                          <w:sz w:val="18"/>
                          <w:szCs w:val="18"/>
                        </w:rPr>
                        <w:t>GL_BLEND</w:t>
                      </w:r>
                      <w:proofErr w:type="gramStart"/>
                      <w:r w:rsidRPr="002B04C4">
                        <w:rPr>
                          <w:rFonts w:ascii="Consolas" w:hAnsi="Consolas" w:cs="Consolas"/>
                          <w:color w:val="000000"/>
                          <w:sz w:val="18"/>
                          <w:szCs w:val="18"/>
                        </w:rPr>
                        <w:t>);</w:t>
                      </w:r>
                      <w:proofErr w:type="gramEnd"/>
                    </w:p>
                  </w:txbxContent>
                </v:textbox>
                <w10:anchorlock/>
              </v:shape>
            </w:pict>
          </mc:Fallback>
        </mc:AlternateContent>
      </w:r>
    </w:p>
    <w:p w14:paraId="6B505248" w14:textId="6BA24B49" w:rsidR="00D86797" w:rsidRDefault="00B55E0F" w:rsidP="009978E5">
      <w:r>
        <w:t xml:space="preserve">As we said before the </w:t>
      </w:r>
      <w:r w:rsidR="0019137F">
        <w:t xml:space="preserve">color of the incoming </w:t>
      </w:r>
      <w:r w:rsidR="000435A7">
        <w:t>fragment is combined with the color of the corresponding fragment in the frame buffer</w:t>
      </w:r>
      <w:r w:rsidR="001E1744">
        <w:t xml:space="preserve">. </w:t>
      </w:r>
    </w:p>
    <w:p w14:paraId="4C2F0F94" w14:textId="2DB05186" w:rsidR="00DF78D4" w:rsidRDefault="00DF78D4" w:rsidP="009978E5">
      <w:r>
        <w:t>The following equation is applied</w:t>
      </w:r>
      <w:r w:rsidR="003B53CB">
        <w:t>.</w:t>
      </w:r>
    </w:p>
    <w:p w14:paraId="6034500E" w14:textId="7AD014F5" w:rsidR="003B53CB" w:rsidRPr="007E0CD8" w:rsidRDefault="00000000" w:rsidP="009978E5">
      <w:pPr>
        <w:rPr>
          <w:rFonts w:eastAsiaTheme="minorEastAsia"/>
        </w:rPr>
      </w:pPr>
      <m:oMathPara>
        <m:oMath>
          <m:sSub>
            <m:sSubPr>
              <m:ctrlPr>
                <w:rPr>
                  <w:rFonts w:ascii="Cambria Math" w:hAnsi="Cambria Math"/>
                  <w:i/>
                </w:rPr>
              </m:ctrlPr>
            </m:sSubPr>
            <m:e>
              <m:r>
                <w:rPr>
                  <w:rFonts w:ascii="Cambria Math" w:hAnsi="Cambria Math"/>
                </w:rPr>
                <m:t>Color</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Color</m:t>
              </m:r>
            </m:e>
            <m:sub>
              <m:r>
                <w:rPr>
                  <w:rFonts w:ascii="Cambria Math" w:hAnsi="Cambria Math"/>
                </w:rPr>
                <m:t>source</m:t>
              </m:r>
            </m:sub>
          </m:sSub>
          <m:r>
            <w:rPr>
              <w:rFonts w:ascii="Cambria Math" w:hAnsi="Cambria Math"/>
            </w:rPr>
            <m:t>*</m:t>
          </m:r>
          <m:sSub>
            <m:sSubPr>
              <m:ctrlPr>
                <w:rPr>
                  <w:rFonts w:ascii="Cambria Math" w:hAnsi="Cambria Math"/>
                  <w:i/>
                </w:rPr>
              </m:ctrlPr>
            </m:sSubPr>
            <m:e>
              <m:r>
                <w:rPr>
                  <w:rFonts w:ascii="Cambria Math" w:hAnsi="Cambria Math"/>
                </w:rPr>
                <m:t>Factor</m:t>
              </m:r>
            </m:e>
            <m:sub>
              <m:r>
                <w:rPr>
                  <w:rFonts w:ascii="Cambria Math" w:hAnsi="Cambria Math"/>
                </w:rPr>
                <m:t>source</m:t>
              </m:r>
            </m:sub>
          </m:sSub>
          <m:r>
            <w:rPr>
              <w:rFonts w:ascii="Cambria Math" w:hAnsi="Cambria Math"/>
            </w:rPr>
            <m:t>+</m:t>
          </m:r>
          <m:sSub>
            <m:sSubPr>
              <m:ctrlPr>
                <w:rPr>
                  <w:rFonts w:ascii="Cambria Math" w:hAnsi="Cambria Math"/>
                  <w:i/>
                </w:rPr>
              </m:ctrlPr>
            </m:sSubPr>
            <m:e>
              <m:r>
                <w:rPr>
                  <w:rFonts w:ascii="Cambria Math" w:hAnsi="Cambria Math"/>
                </w:rPr>
                <m:t>Color</m:t>
              </m:r>
            </m:e>
            <m:sub>
              <m:r>
                <w:rPr>
                  <w:rFonts w:ascii="Cambria Math" w:hAnsi="Cambria Math"/>
                </w:rPr>
                <m:t>dest</m:t>
              </m:r>
            </m:sub>
          </m:sSub>
          <m:r>
            <w:rPr>
              <w:rFonts w:ascii="Cambria Math" w:hAnsi="Cambria Math"/>
            </w:rPr>
            <m:t>*</m:t>
          </m:r>
          <m:sSub>
            <m:sSubPr>
              <m:ctrlPr>
                <w:rPr>
                  <w:rFonts w:ascii="Cambria Math" w:hAnsi="Cambria Math"/>
                  <w:i/>
                </w:rPr>
              </m:ctrlPr>
            </m:sSubPr>
            <m:e>
              <m:r>
                <w:rPr>
                  <w:rFonts w:ascii="Cambria Math" w:hAnsi="Cambria Math"/>
                </w:rPr>
                <m:t>Factor</m:t>
              </m:r>
            </m:e>
            <m:sub>
              <m:r>
                <w:rPr>
                  <w:rFonts w:ascii="Cambria Math" w:hAnsi="Cambria Math"/>
                </w:rPr>
                <m:t>dest</m:t>
              </m:r>
            </m:sub>
          </m:sSub>
        </m:oMath>
      </m:oMathPara>
    </w:p>
    <w:p w14:paraId="1BC1046D" w14:textId="7CB88760" w:rsidR="007E0CD8" w:rsidRDefault="007E0CD8" w:rsidP="009978E5">
      <w:pPr>
        <w:rPr>
          <w:rFonts w:eastAsiaTheme="minorEastAsia"/>
        </w:rPr>
      </w:pPr>
      <w:r>
        <w:rPr>
          <w:rFonts w:eastAsiaTheme="minorEastAsia"/>
        </w:rPr>
        <w:t xml:space="preserve">Where </w:t>
      </w:r>
      <w:r w:rsidRPr="007E0CD8">
        <w:rPr>
          <w:rFonts w:eastAsiaTheme="minorEastAsia"/>
          <w:i/>
          <w:iCs/>
        </w:rPr>
        <w:t>source</w:t>
      </w:r>
      <w:r>
        <w:rPr>
          <w:rFonts w:eastAsiaTheme="minorEastAsia"/>
        </w:rPr>
        <w:t xml:space="preserve"> is the </w:t>
      </w:r>
      <w:r w:rsidR="0011277A">
        <w:rPr>
          <w:rFonts w:eastAsiaTheme="minorEastAsia"/>
        </w:rPr>
        <w:t>output of</w:t>
      </w:r>
      <w:r w:rsidR="002736A6">
        <w:rPr>
          <w:rFonts w:eastAsiaTheme="minorEastAsia"/>
        </w:rPr>
        <w:t xml:space="preserve"> the </w:t>
      </w:r>
      <w:r w:rsidR="004D70FD">
        <w:rPr>
          <w:rFonts w:eastAsiaTheme="minorEastAsia"/>
        </w:rPr>
        <w:t xml:space="preserve">fragment shader, </w:t>
      </w:r>
      <w:r>
        <w:rPr>
          <w:rFonts w:eastAsiaTheme="minorEastAsia"/>
        </w:rPr>
        <w:t xml:space="preserve">and </w:t>
      </w:r>
      <w:r>
        <w:rPr>
          <w:rFonts w:eastAsiaTheme="minorEastAsia"/>
          <w:i/>
          <w:iCs/>
        </w:rPr>
        <w:t>dest</w:t>
      </w:r>
      <w:r>
        <w:rPr>
          <w:rFonts w:eastAsiaTheme="minorEastAsia"/>
        </w:rPr>
        <w:t xml:space="preserve"> is the content of the </w:t>
      </w:r>
      <w:r w:rsidR="004D70FD">
        <w:rPr>
          <w:rFonts w:eastAsiaTheme="minorEastAsia"/>
        </w:rPr>
        <w:t>frame buffer.</w:t>
      </w:r>
      <w:r w:rsidR="00EB6027">
        <w:rPr>
          <w:rFonts w:eastAsiaTheme="minorEastAsia"/>
        </w:rPr>
        <w:t xml:space="preserve"> </w:t>
      </w:r>
      <w:r w:rsidR="002E5D61">
        <w:rPr>
          <w:rFonts w:eastAsiaTheme="minorEastAsia"/>
        </w:rPr>
        <w:t xml:space="preserve">The </w:t>
      </w:r>
      <w:r w:rsidR="002E5D61" w:rsidRPr="002E5D61">
        <w:rPr>
          <w:rFonts w:eastAsiaTheme="minorEastAsia"/>
          <w:i/>
          <w:iCs/>
        </w:rPr>
        <w:t>Factor</w:t>
      </w:r>
      <w:r w:rsidR="002E5D61">
        <w:rPr>
          <w:rFonts w:eastAsiaTheme="minorEastAsia"/>
        </w:rPr>
        <w:t xml:space="preserve"> is calculated according to the </w:t>
      </w:r>
      <w:r w:rsidR="000B769A">
        <w:rPr>
          <w:rFonts w:eastAsiaTheme="minorEastAsia"/>
        </w:rPr>
        <w:t xml:space="preserve">parameters given to the </w:t>
      </w:r>
      <w:r w:rsidR="000B769A">
        <w:rPr>
          <w:rFonts w:eastAsiaTheme="minorEastAsia"/>
          <w:i/>
          <w:iCs/>
        </w:rPr>
        <w:t>glBlendFunc</w:t>
      </w:r>
      <w:r w:rsidR="000B769A">
        <w:rPr>
          <w:rFonts w:eastAsiaTheme="minorEastAsia"/>
        </w:rPr>
        <w:t>.</w:t>
      </w:r>
    </w:p>
    <w:tbl>
      <w:tblPr>
        <w:tblStyle w:val="TableGrid"/>
        <w:tblW w:w="0" w:type="auto"/>
        <w:tblLook w:val="04A0" w:firstRow="1" w:lastRow="0" w:firstColumn="1" w:lastColumn="0" w:noHBand="0" w:noVBand="1"/>
      </w:tblPr>
      <w:tblGrid>
        <w:gridCol w:w="3256"/>
        <w:gridCol w:w="4898"/>
      </w:tblGrid>
      <w:tr w:rsidR="00E23E47" w14:paraId="5343DAC5" w14:textId="77777777" w:rsidTr="00397671">
        <w:tc>
          <w:tcPr>
            <w:tcW w:w="3256" w:type="dxa"/>
          </w:tcPr>
          <w:p w14:paraId="6A904ACB" w14:textId="5956F591" w:rsidR="00E23E47" w:rsidRDefault="00E23E47" w:rsidP="009978E5">
            <w:r>
              <w:t>Option</w:t>
            </w:r>
          </w:p>
        </w:tc>
        <w:tc>
          <w:tcPr>
            <w:tcW w:w="4898" w:type="dxa"/>
          </w:tcPr>
          <w:p w14:paraId="3C924A94" w14:textId="3DE1A300" w:rsidR="00E23E47" w:rsidRDefault="00E23E47" w:rsidP="009978E5">
            <w:r>
              <w:t>Factor is equal to</w:t>
            </w:r>
          </w:p>
        </w:tc>
      </w:tr>
      <w:tr w:rsidR="00E23E47" w14:paraId="46BCDB8E" w14:textId="77777777" w:rsidTr="00397671">
        <w:tc>
          <w:tcPr>
            <w:tcW w:w="3256" w:type="dxa"/>
          </w:tcPr>
          <w:p w14:paraId="6D2C8A96" w14:textId="1761DFD7" w:rsidR="00E23E47" w:rsidRDefault="00CE49C1" w:rsidP="009978E5">
            <w:r w:rsidRPr="00CE49C1">
              <w:t>GL_ZERO</w:t>
            </w:r>
          </w:p>
        </w:tc>
        <w:tc>
          <w:tcPr>
            <w:tcW w:w="4898" w:type="dxa"/>
          </w:tcPr>
          <w:p w14:paraId="60CD8038" w14:textId="320871DF" w:rsidR="00E23E47" w:rsidRDefault="00B13980" w:rsidP="009978E5">
            <w:r>
              <w:t>0</w:t>
            </w:r>
          </w:p>
        </w:tc>
      </w:tr>
      <w:tr w:rsidR="00E23E47" w14:paraId="2E097A01" w14:textId="77777777" w:rsidTr="00397671">
        <w:tc>
          <w:tcPr>
            <w:tcW w:w="3256" w:type="dxa"/>
          </w:tcPr>
          <w:p w14:paraId="563FB00D" w14:textId="2B22D77F" w:rsidR="00E23E47" w:rsidRDefault="00CE49C1" w:rsidP="009978E5">
            <w:r w:rsidRPr="00CE49C1">
              <w:t>GL_ONE</w:t>
            </w:r>
          </w:p>
        </w:tc>
        <w:tc>
          <w:tcPr>
            <w:tcW w:w="4898" w:type="dxa"/>
          </w:tcPr>
          <w:p w14:paraId="6451B7EA" w14:textId="090553F4" w:rsidR="00E23E47" w:rsidRDefault="00B13980" w:rsidP="009978E5">
            <w:r>
              <w:t>1</w:t>
            </w:r>
          </w:p>
        </w:tc>
      </w:tr>
      <w:tr w:rsidR="00E23E47" w14:paraId="28F90762" w14:textId="77777777" w:rsidTr="00397671">
        <w:tc>
          <w:tcPr>
            <w:tcW w:w="3256" w:type="dxa"/>
          </w:tcPr>
          <w:p w14:paraId="3C9A44B7" w14:textId="3CA4E351" w:rsidR="00E23E47" w:rsidRDefault="00CE49C1" w:rsidP="009978E5">
            <w:r w:rsidRPr="00CE49C1">
              <w:t>GL_SRC_COLOR</w:t>
            </w:r>
          </w:p>
        </w:tc>
        <w:tc>
          <w:tcPr>
            <w:tcW w:w="4898" w:type="dxa"/>
          </w:tcPr>
          <w:p w14:paraId="054AFDD8" w14:textId="7BA5D6F0" w:rsidR="00E23E47" w:rsidRPr="00C01460" w:rsidRDefault="00000000" w:rsidP="009978E5">
            <m:oMathPara>
              <m:oMathParaPr>
                <m:jc m:val="left"/>
              </m:oMathParaPr>
              <m:oMath>
                <m:sSub>
                  <m:sSubPr>
                    <m:ctrlPr>
                      <w:rPr>
                        <w:rFonts w:ascii="Cambria Math" w:hAnsi="Cambria Math"/>
                        <w:i/>
                      </w:rPr>
                    </m:ctrlPr>
                  </m:sSubPr>
                  <m:e>
                    <m:r>
                      <w:rPr>
                        <w:rFonts w:ascii="Cambria Math" w:hAnsi="Cambria Math"/>
                      </w:rPr>
                      <m:t>Color</m:t>
                    </m:r>
                  </m:e>
                  <m:sub>
                    <m:r>
                      <w:rPr>
                        <w:rFonts w:ascii="Cambria Math" w:hAnsi="Cambria Math"/>
                      </w:rPr>
                      <m:t>source</m:t>
                    </m:r>
                  </m:sub>
                </m:sSub>
              </m:oMath>
            </m:oMathPara>
          </w:p>
        </w:tc>
      </w:tr>
      <w:tr w:rsidR="00E23E47" w14:paraId="7809340F" w14:textId="77777777" w:rsidTr="00397671">
        <w:tc>
          <w:tcPr>
            <w:tcW w:w="3256" w:type="dxa"/>
          </w:tcPr>
          <w:p w14:paraId="749D121D" w14:textId="58AFBED2" w:rsidR="00E23E47" w:rsidRDefault="00D62287" w:rsidP="009978E5">
            <w:r w:rsidRPr="00D62287">
              <w:t>GL_ONE_MINUS_SRC_COLOR</w:t>
            </w:r>
          </w:p>
        </w:tc>
        <w:tc>
          <w:tcPr>
            <w:tcW w:w="4898" w:type="dxa"/>
          </w:tcPr>
          <w:p w14:paraId="48CCE8BB" w14:textId="7236B689" w:rsidR="00E23E47" w:rsidRPr="00234F20" w:rsidRDefault="00000000" w:rsidP="009978E5">
            <m:oMathPara>
              <m:oMathParaPr>
                <m:jc m:val="left"/>
              </m:oMathParaPr>
              <m:oMath>
                <m:sSub>
                  <m:sSubPr>
                    <m:ctrlPr>
                      <w:rPr>
                        <w:rFonts w:ascii="Cambria Math" w:hAnsi="Cambria Math"/>
                        <w:i/>
                      </w:rPr>
                    </m:ctrlPr>
                  </m:sSubPr>
                  <m:e>
                    <m:r>
                      <w:rPr>
                        <w:rFonts w:ascii="Cambria Math" w:hAnsi="Cambria Math"/>
                      </w:rPr>
                      <m:t>(1,1,1,1)-Color</m:t>
                    </m:r>
                  </m:e>
                  <m:sub>
                    <m:r>
                      <w:rPr>
                        <w:rFonts w:ascii="Cambria Math" w:hAnsi="Cambria Math"/>
                      </w:rPr>
                      <m:t>source</m:t>
                    </m:r>
                  </m:sub>
                </m:sSub>
              </m:oMath>
            </m:oMathPara>
          </w:p>
        </w:tc>
      </w:tr>
      <w:tr w:rsidR="00E23E47" w14:paraId="0288D377" w14:textId="77777777" w:rsidTr="00397671">
        <w:tc>
          <w:tcPr>
            <w:tcW w:w="3256" w:type="dxa"/>
          </w:tcPr>
          <w:p w14:paraId="141F1365" w14:textId="6B8FFB2A" w:rsidR="00E23E47" w:rsidRDefault="00D62287" w:rsidP="009978E5">
            <w:r w:rsidRPr="00D62287">
              <w:lastRenderedPageBreak/>
              <w:t>GL_DST_COLOR</w:t>
            </w:r>
          </w:p>
        </w:tc>
        <w:tc>
          <w:tcPr>
            <w:tcW w:w="4898" w:type="dxa"/>
          </w:tcPr>
          <w:p w14:paraId="0737CB8F" w14:textId="77410AA1" w:rsidR="00E23E47" w:rsidRPr="002220EA" w:rsidRDefault="00000000" w:rsidP="009978E5">
            <m:oMathPara>
              <m:oMathParaPr>
                <m:jc m:val="left"/>
              </m:oMathParaPr>
              <m:oMath>
                <m:sSub>
                  <m:sSubPr>
                    <m:ctrlPr>
                      <w:rPr>
                        <w:rFonts w:ascii="Cambria Math" w:hAnsi="Cambria Math"/>
                        <w:i/>
                      </w:rPr>
                    </m:ctrlPr>
                  </m:sSubPr>
                  <m:e>
                    <m:r>
                      <w:rPr>
                        <w:rFonts w:ascii="Cambria Math" w:hAnsi="Cambria Math"/>
                      </w:rPr>
                      <m:t>Color</m:t>
                    </m:r>
                  </m:e>
                  <m:sub>
                    <m:r>
                      <w:rPr>
                        <w:rFonts w:ascii="Cambria Math" w:hAnsi="Cambria Math"/>
                      </w:rPr>
                      <m:t>dest</m:t>
                    </m:r>
                  </m:sub>
                </m:sSub>
              </m:oMath>
            </m:oMathPara>
          </w:p>
        </w:tc>
      </w:tr>
      <w:tr w:rsidR="00E23E47" w14:paraId="2D73A9A8" w14:textId="77777777" w:rsidTr="00397671">
        <w:tc>
          <w:tcPr>
            <w:tcW w:w="3256" w:type="dxa"/>
          </w:tcPr>
          <w:p w14:paraId="56253DA4" w14:textId="6B638155" w:rsidR="00E23E47" w:rsidRDefault="00D62287" w:rsidP="009978E5">
            <w:r w:rsidRPr="00D62287">
              <w:t>GL_ONE_MINUS_DST_COLOR</w:t>
            </w:r>
          </w:p>
        </w:tc>
        <w:tc>
          <w:tcPr>
            <w:tcW w:w="4898" w:type="dxa"/>
          </w:tcPr>
          <w:p w14:paraId="6DBAAC5F" w14:textId="20B6517A" w:rsidR="00E23E47" w:rsidRPr="00B74D4F" w:rsidRDefault="00000000" w:rsidP="009978E5">
            <m:oMathPara>
              <m:oMathParaPr>
                <m:jc m:val="left"/>
              </m:oMathParaPr>
              <m:oMath>
                <m:d>
                  <m:dPr>
                    <m:ctrlPr>
                      <w:rPr>
                        <w:rFonts w:ascii="Cambria Math" w:hAnsi="Cambria Math"/>
                        <w:i/>
                      </w:rPr>
                    </m:ctrlPr>
                  </m:dPr>
                  <m:e>
                    <m:r>
                      <w:rPr>
                        <w:rFonts w:ascii="Cambria Math" w:hAnsi="Cambria Math"/>
                      </w:rPr>
                      <m:t>1,1,1,1</m:t>
                    </m:r>
                  </m:e>
                </m:d>
                <m:r>
                  <w:rPr>
                    <w:rFonts w:ascii="Cambria Math" w:hAnsi="Cambria Math"/>
                  </w:rPr>
                  <m:t>-</m:t>
                </m:r>
                <m:sSub>
                  <m:sSubPr>
                    <m:ctrlPr>
                      <w:rPr>
                        <w:rFonts w:ascii="Cambria Math" w:hAnsi="Cambria Math"/>
                        <w:i/>
                      </w:rPr>
                    </m:ctrlPr>
                  </m:sSubPr>
                  <m:e>
                    <m:r>
                      <w:rPr>
                        <w:rFonts w:ascii="Cambria Math" w:hAnsi="Cambria Math"/>
                      </w:rPr>
                      <m:t>Color</m:t>
                    </m:r>
                  </m:e>
                  <m:sub>
                    <m:r>
                      <w:rPr>
                        <w:rFonts w:ascii="Cambria Math" w:hAnsi="Cambria Math"/>
                      </w:rPr>
                      <m:t>dest</m:t>
                    </m:r>
                  </m:sub>
                </m:sSub>
              </m:oMath>
            </m:oMathPara>
          </w:p>
        </w:tc>
      </w:tr>
      <w:tr w:rsidR="00E23E47" w14:paraId="3A35AA33" w14:textId="77777777" w:rsidTr="00397671">
        <w:tc>
          <w:tcPr>
            <w:tcW w:w="3256" w:type="dxa"/>
          </w:tcPr>
          <w:p w14:paraId="4940504C" w14:textId="3E7A5A52" w:rsidR="00E23E47" w:rsidRDefault="00D62287" w:rsidP="009978E5">
            <w:r w:rsidRPr="00D62287">
              <w:t>GL_SRC_ALPHA</w:t>
            </w:r>
          </w:p>
        </w:tc>
        <w:tc>
          <w:tcPr>
            <w:tcW w:w="4898" w:type="dxa"/>
          </w:tcPr>
          <w:p w14:paraId="43554B47" w14:textId="16F5EBE4" w:rsidR="00E23E47" w:rsidRPr="00516493" w:rsidRDefault="005F2BF2" w:rsidP="009978E5">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source</m:t>
                    </m:r>
                  </m:sub>
                </m:sSub>
                <m:r>
                  <w:rPr>
                    <w:rFonts w:ascii="Cambria Math" w:eastAsiaTheme="minorEastAsia"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source</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source</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source</m:t>
                    </m:r>
                  </m:sub>
                </m:sSub>
                <m:r>
                  <w:rPr>
                    <w:rFonts w:ascii="Cambria Math" w:hAnsi="Cambria Math"/>
                  </w:rPr>
                  <m:t>)</m:t>
                </m:r>
              </m:oMath>
            </m:oMathPara>
          </w:p>
        </w:tc>
      </w:tr>
      <w:tr w:rsidR="00E23E47" w14:paraId="5AC968E2" w14:textId="77777777" w:rsidTr="00397671">
        <w:tc>
          <w:tcPr>
            <w:tcW w:w="3256" w:type="dxa"/>
          </w:tcPr>
          <w:p w14:paraId="37CF4457" w14:textId="725C3559" w:rsidR="00E23E47" w:rsidRDefault="00945F9F" w:rsidP="009978E5">
            <w:r w:rsidRPr="00945F9F">
              <w:t>GL_ONE_MINUS_SRC_ALPHA</w:t>
            </w:r>
          </w:p>
        </w:tc>
        <w:tc>
          <w:tcPr>
            <w:tcW w:w="4898" w:type="dxa"/>
          </w:tcPr>
          <w:p w14:paraId="257D80F8" w14:textId="56CF4792" w:rsidR="00E23E47" w:rsidRPr="00397671" w:rsidRDefault="00000000" w:rsidP="009978E5">
            <m:oMathPara>
              <m:oMathParaPr>
                <m:jc m:val="left"/>
              </m:oMathParaPr>
              <m:oMath>
                <m:d>
                  <m:dPr>
                    <m:ctrlPr>
                      <w:rPr>
                        <w:rFonts w:ascii="Cambria Math" w:hAnsi="Cambria Math"/>
                        <w:i/>
                      </w:rPr>
                    </m:ctrlPr>
                  </m:dPr>
                  <m:e>
                    <m:r>
                      <w:rPr>
                        <w:rFonts w:ascii="Cambria Math" w:hAnsi="Cambria Math"/>
                      </w:rPr>
                      <m:t>1,1,1,1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source</m:t>
                    </m:r>
                  </m:sub>
                </m:sSub>
                <m:r>
                  <w:rPr>
                    <w:rFonts w:ascii="Cambria Math" w:eastAsiaTheme="minorEastAsia"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source</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source</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source</m:t>
                    </m:r>
                  </m:sub>
                </m:sSub>
                <m:r>
                  <w:rPr>
                    <w:rFonts w:ascii="Cambria Math" w:hAnsi="Cambria Math"/>
                  </w:rPr>
                  <m:t>)</m:t>
                </m:r>
              </m:oMath>
            </m:oMathPara>
          </w:p>
        </w:tc>
      </w:tr>
      <w:tr w:rsidR="00E23E47" w14:paraId="568F6E12" w14:textId="77777777" w:rsidTr="00397671">
        <w:tc>
          <w:tcPr>
            <w:tcW w:w="3256" w:type="dxa"/>
          </w:tcPr>
          <w:p w14:paraId="7BC9882E" w14:textId="37025B1A" w:rsidR="00E23E47" w:rsidRDefault="00945F9F" w:rsidP="009978E5">
            <w:r w:rsidRPr="00945F9F">
              <w:t>GL_DST_ALPHA</w:t>
            </w:r>
          </w:p>
        </w:tc>
        <w:tc>
          <w:tcPr>
            <w:tcW w:w="4898" w:type="dxa"/>
          </w:tcPr>
          <w:p w14:paraId="7D7A43FE" w14:textId="41E691A0" w:rsidR="00E23E47" w:rsidRPr="00740D3C" w:rsidRDefault="00A4087D" w:rsidP="009978E5">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dest</m:t>
                    </m:r>
                  </m:sub>
                </m:sSub>
                <m:r>
                  <w:rPr>
                    <w:rFonts w:ascii="Cambria Math" w:eastAsiaTheme="minorEastAsia"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dest</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dest</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dest</m:t>
                    </m:r>
                  </m:sub>
                </m:sSub>
                <m:r>
                  <w:rPr>
                    <w:rFonts w:ascii="Cambria Math" w:hAnsi="Cambria Math"/>
                  </w:rPr>
                  <m:t>)</m:t>
                </m:r>
              </m:oMath>
            </m:oMathPara>
          </w:p>
        </w:tc>
      </w:tr>
      <w:tr w:rsidR="00E23E47" w14:paraId="21E18CB8" w14:textId="77777777" w:rsidTr="00397671">
        <w:tc>
          <w:tcPr>
            <w:tcW w:w="3256" w:type="dxa"/>
          </w:tcPr>
          <w:p w14:paraId="577E79AF" w14:textId="12FE72B6" w:rsidR="00E23E47" w:rsidRDefault="00945F9F" w:rsidP="009978E5">
            <w:r w:rsidRPr="00945F9F">
              <w:t>GL_ONE_MINUS_DST_ALPHA</w:t>
            </w:r>
          </w:p>
        </w:tc>
        <w:tc>
          <w:tcPr>
            <w:tcW w:w="4898" w:type="dxa"/>
          </w:tcPr>
          <w:p w14:paraId="2A0F23EA" w14:textId="1BF0416D" w:rsidR="00E23E47" w:rsidRPr="00740D3C" w:rsidRDefault="00000000" w:rsidP="009978E5">
            <m:oMathPara>
              <m:oMathParaPr>
                <m:jc m:val="left"/>
              </m:oMathParaPr>
              <m:oMath>
                <m:d>
                  <m:dPr>
                    <m:ctrlPr>
                      <w:rPr>
                        <w:rFonts w:ascii="Cambria Math" w:hAnsi="Cambria Math"/>
                        <w:i/>
                      </w:rPr>
                    </m:ctrlPr>
                  </m:dPr>
                  <m:e>
                    <m:r>
                      <w:rPr>
                        <w:rFonts w:ascii="Cambria Math" w:hAnsi="Cambria Math"/>
                      </w:rPr>
                      <m:t>1,1,1,1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dest</m:t>
                    </m:r>
                  </m:sub>
                </m:sSub>
                <m:r>
                  <w:rPr>
                    <w:rFonts w:ascii="Cambria Math" w:eastAsiaTheme="minorEastAsia"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dest</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dest</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dest</m:t>
                    </m:r>
                  </m:sub>
                </m:sSub>
                <m:r>
                  <w:rPr>
                    <w:rFonts w:ascii="Cambria Math" w:hAnsi="Cambria Math"/>
                  </w:rPr>
                  <m:t>)</m:t>
                </m:r>
              </m:oMath>
            </m:oMathPara>
          </w:p>
        </w:tc>
      </w:tr>
    </w:tbl>
    <w:p w14:paraId="4E2E56B3" w14:textId="463498C4" w:rsidR="00046CFA" w:rsidRDefault="00046CFA" w:rsidP="00717F1B"/>
    <w:p w14:paraId="6AD581E6" w14:textId="19E6479C" w:rsidR="00FD22E1" w:rsidRDefault="00FD22E1" w:rsidP="00717F1B">
      <w:r>
        <w:t xml:space="preserve">You can experiment with </w:t>
      </w:r>
      <w:r w:rsidR="000067C3">
        <w:t xml:space="preserve">the blending options </w:t>
      </w:r>
      <w:r w:rsidR="00AE2831">
        <w:t xml:space="preserve">and see how </w:t>
      </w:r>
      <w:r w:rsidR="004046BB">
        <w:t xml:space="preserve">OpenGL </w:t>
      </w:r>
      <w:proofErr w:type="gramStart"/>
      <w:r w:rsidR="004046BB">
        <w:t>handles</w:t>
      </w:r>
      <w:proofErr w:type="gramEnd"/>
      <w:r w:rsidR="004046BB">
        <w:t xml:space="preserve"> it. </w:t>
      </w:r>
      <w:r w:rsidR="00D25607">
        <w:t>Blending in OpenGL is not difficult. There is only one thing to remember</w:t>
      </w:r>
      <w:r w:rsidR="00180956">
        <w:t>. Never break the order of execution:</w:t>
      </w:r>
    </w:p>
    <w:p w14:paraId="3255DACE" w14:textId="3ADE46AA" w:rsidR="00180956" w:rsidRDefault="00DF5C3B" w:rsidP="00DF5C3B">
      <w:pPr>
        <w:pStyle w:val="ListParagraph"/>
        <w:numPr>
          <w:ilvl w:val="0"/>
          <w:numId w:val="37"/>
        </w:numPr>
      </w:pPr>
      <w:r>
        <w:t xml:space="preserve">Render </w:t>
      </w:r>
      <w:r w:rsidR="00F666BC">
        <w:t>opaque objects</w:t>
      </w:r>
      <w:r w:rsidR="00F72539">
        <w:t>.</w:t>
      </w:r>
    </w:p>
    <w:p w14:paraId="3560F313" w14:textId="40F77986" w:rsidR="00F72539" w:rsidRDefault="00F666BC" w:rsidP="00F72539">
      <w:pPr>
        <w:pStyle w:val="ListParagraph"/>
        <w:numPr>
          <w:ilvl w:val="0"/>
          <w:numId w:val="37"/>
        </w:numPr>
      </w:pPr>
      <w:r>
        <w:t>Render transparent objects sorted according to their distance from the view</w:t>
      </w:r>
      <w:r w:rsidR="00F72539">
        <w:t>er.</w:t>
      </w:r>
    </w:p>
    <w:p w14:paraId="45F77EFC" w14:textId="77777777" w:rsidR="00FD22E1" w:rsidRDefault="00FD22E1" w:rsidP="00717F1B"/>
    <w:p w14:paraId="2A9ED037" w14:textId="71A72116" w:rsidR="00527411" w:rsidRDefault="00C74078" w:rsidP="00C74078">
      <w:pPr>
        <w:pStyle w:val="Heading3"/>
      </w:pPr>
      <w:r>
        <w:t xml:space="preserve">Face </w:t>
      </w:r>
      <w:r w:rsidR="002949DF">
        <w:t>culling</w:t>
      </w:r>
    </w:p>
    <w:p w14:paraId="33AD3377" w14:textId="725F4201" w:rsidR="002949DF" w:rsidRDefault="003F4759" w:rsidP="002949DF">
      <w:r>
        <w:t xml:space="preserve">The number of faces in 3D applications increases as </w:t>
      </w:r>
      <w:r w:rsidR="008B6C61">
        <w:t xml:space="preserve">the </w:t>
      </w:r>
      <w:r w:rsidR="00480A30">
        <w:t>available computation power increases.</w:t>
      </w:r>
      <w:r w:rsidR="00644002">
        <w:t xml:space="preserve"> The situation in </w:t>
      </w:r>
      <w:r w:rsidR="00644ED4">
        <w:t xml:space="preserve">computer games is even worse. The system </w:t>
      </w:r>
      <w:proofErr w:type="gramStart"/>
      <w:r w:rsidR="00644ED4">
        <w:t>has to</w:t>
      </w:r>
      <w:proofErr w:type="gramEnd"/>
      <w:r w:rsidR="00644ED4">
        <w:t xml:space="preserve"> perform all those tasks</w:t>
      </w:r>
      <w:r w:rsidR="005E70CE">
        <w:t xml:space="preserve"> required by the gameplay </w:t>
      </w:r>
      <w:r w:rsidR="00813A71">
        <w:t>raising the barrier even higher</w:t>
      </w:r>
      <w:r w:rsidR="001A6C59">
        <w:t>.</w:t>
      </w:r>
      <w:r w:rsidR="00DA31AE">
        <w:t xml:space="preserve"> </w:t>
      </w:r>
      <w:r w:rsidR="007A788C">
        <w:t xml:space="preserve">If only there was a way to skip drawing </w:t>
      </w:r>
      <w:proofErr w:type="gramStart"/>
      <w:r w:rsidR="007A788C">
        <w:t>some of</w:t>
      </w:r>
      <w:proofErr w:type="gramEnd"/>
      <w:r w:rsidR="007A788C">
        <w:t xml:space="preserve"> the faces</w:t>
      </w:r>
      <w:r w:rsidR="002D5949">
        <w:t xml:space="preserve"> of an object.</w:t>
      </w:r>
    </w:p>
    <w:p w14:paraId="4B740717" w14:textId="33270EF3" w:rsidR="000D79BC" w:rsidRDefault="000D79BC" w:rsidP="002949DF">
      <w:r>
        <w:t xml:space="preserve">We know that a great </w:t>
      </w:r>
      <w:r w:rsidR="007E727F">
        <w:t xml:space="preserve">part of the surface of </w:t>
      </w:r>
      <w:r w:rsidR="005D3CB2">
        <w:t>a</w:t>
      </w:r>
      <w:r w:rsidR="007E727F">
        <w:t xml:space="preserve"> solid object is invisible to us</w:t>
      </w:r>
      <w:r w:rsidR="00AA1F21">
        <w:t xml:space="preserve">. The part that faces away </w:t>
      </w:r>
      <w:r w:rsidR="00436FF3">
        <w:t>from us, the back of the object as we call it.</w:t>
      </w:r>
      <w:r w:rsidR="00704285">
        <w:t xml:space="preserve"> </w:t>
      </w:r>
      <w:r w:rsidR="004D4F3B">
        <w:t>The viewer never sees those faces</w:t>
      </w:r>
      <w:r w:rsidR="00D73382">
        <w:t>,</w:t>
      </w:r>
      <w:r w:rsidR="00073C94">
        <w:t xml:space="preserve"> and they usually measure</w:t>
      </w:r>
      <w:r w:rsidR="008812E0">
        <w:t xml:space="preserve"> more than 50% of the total number of faces we must draw in our scene.</w:t>
      </w:r>
      <w:r w:rsidR="00154C83">
        <w:t xml:space="preserve"> Imagine the amount of work </w:t>
      </w:r>
      <w:r w:rsidR="008B1FB4">
        <w:t xml:space="preserve">required to calculate how to draw things that will </w:t>
      </w:r>
      <w:r w:rsidR="00A81CEE">
        <w:t xml:space="preserve">finally be rejected because they are </w:t>
      </w:r>
      <w:r w:rsidR="007B6BBF">
        <w:t>behind other objects</w:t>
      </w:r>
      <w:r w:rsidR="00C4674C">
        <w:t xml:space="preserve">. </w:t>
      </w:r>
    </w:p>
    <w:p w14:paraId="3D45175F" w14:textId="76B10BA3" w:rsidR="00C4674C" w:rsidRDefault="00601400" w:rsidP="002949DF">
      <w:r>
        <w:rPr>
          <w:noProof/>
        </w:rPr>
        <mc:AlternateContent>
          <mc:Choice Requires="wps">
            <w:drawing>
              <wp:anchor distT="0" distB="0" distL="114300" distR="114300" simplePos="0" relativeHeight="251686912" behindDoc="0" locked="0" layoutInCell="1" allowOverlap="1" wp14:anchorId="5F8A7550" wp14:editId="75D2808E">
                <wp:simplePos x="0" y="0"/>
                <wp:positionH relativeFrom="column">
                  <wp:posOffset>3776345</wp:posOffset>
                </wp:positionH>
                <wp:positionV relativeFrom="paragraph">
                  <wp:posOffset>1360805</wp:posOffset>
                </wp:positionV>
                <wp:extent cx="2381250" cy="635"/>
                <wp:effectExtent l="0" t="0" r="0" b="635"/>
                <wp:wrapSquare wrapText="bothSides"/>
                <wp:docPr id="243" name="Text Box 243"/>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5FAD0187" w14:textId="7A23CE37" w:rsidR="008D598B" w:rsidRPr="00FB1A6B" w:rsidRDefault="008D598B" w:rsidP="00D24DF1">
                            <w:pPr>
                              <w:pStyle w:val="Caption"/>
                              <w:spacing w:after="40"/>
                              <w:rPr>
                                <w:noProof/>
                              </w:rPr>
                            </w:pPr>
                            <w:bookmarkStart w:id="12" w:name="_Ref70605055"/>
                            <w:r>
                              <w:t xml:space="preserve">Figure </w:t>
                            </w:r>
                            <w:r w:rsidR="00000000">
                              <w:fldChar w:fldCharType="begin"/>
                            </w:r>
                            <w:r w:rsidR="00000000">
                              <w:instrText xml:space="preserve"> SEQ Figure \* ARABIC </w:instrText>
                            </w:r>
                            <w:r w:rsidR="00000000">
                              <w:fldChar w:fldCharType="separate"/>
                            </w:r>
                            <w:r w:rsidR="00A509E6">
                              <w:rPr>
                                <w:noProof/>
                              </w:rPr>
                              <w:t>11</w:t>
                            </w:r>
                            <w:r w:rsidR="00000000">
                              <w:rPr>
                                <w:noProof/>
                              </w:rPr>
                              <w:fldChar w:fldCharType="end"/>
                            </w:r>
                            <w:bookmarkEnd w:id="12"/>
                            <w:r>
                              <w:t xml:space="preserve">: Clock and </w:t>
                            </w:r>
                            <w:proofErr w:type="gramStart"/>
                            <w:r>
                              <w:t xml:space="preserve">Counter </w:t>
                            </w:r>
                            <w:r w:rsidR="00F40BF0">
                              <w:t>Clockwise</w:t>
                            </w:r>
                            <w:proofErr w:type="gramEnd"/>
                            <w:r>
                              <w:t xml:space="preserve"> definition of </w:t>
                            </w:r>
                            <w:r w:rsidR="00D24DF1">
                              <w:t xml:space="preserve">a </w:t>
                            </w:r>
                            <w:r>
                              <w:t>triangle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A7550" id="Text Box 243" o:spid="_x0000_s1090" type="#_x0000_t202" style="position:absolute;margin-left:297.35pt;margin-top:107.15pt;width:18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nAEGgIAAEAEAAAOAAAAZHJzL2Uyb0RvYy54bWysU01v2zAMvQ/YfxB0X5yka1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" stroked="f">
                <v:textbox style="mso-fit-shape-to-text:t" inset="0,0,0,0">
                  <w:txbxContent>
                    <w:p w14:paraId="5FAD0187" w14:textId="7A23CE37" w:rsidR="008D598B" w:rsidRPr="00FB1A6B" w:rsidRDefault="008D598B" w:rsidP="00D24DF1">
                      <w:pPr>
                        <w:pStyle w:val="Caption"/>
                        <w:spacing w:after="40"/>
                        <w:rPr>
                          <w:noProof/>
                        </w:rPr>
                      </w:pPr>
                      <w:bookmarkStart w:id="13" w:name="_Ref70605055"/>
                      <w:r>
                        <w:t xml:space="preserve">Figure </w:t>
                      </w:r>
                      <w:r w:rsidR="00000000">
                        <w:fldChar w:fldCharType="begin"/>
                      </w:r>
                      <w:r w:rsidR="00000000">
                        <w:instrText xml:space="preserve"> SEQ Figure \* ARABIC </w:instrText>
                      </w:r>
                      <w:r w:rsidR="00000000">
                        <w:fldChar w:fldCharType="separate"/>
                      </w:r>
                      <w:r w:rsidR="00A509E6">
                        <w:rPr>
                          <w:noProof/>
                        </w:rPr>
                        <w:t>11</w:t>
                      </w:r>
                      <w:r w:rsidR="00000000">
                        <w:rPr>
                          <w:noProof/>
                        </w:rPr>
                        <w:fldChar w:fldCharType="end"/>
                      </w:r>
                      <w:bookmarkEnd w:id="13"/>
                      <w:r>
                        <w:t xml:space="preserve">: Clock and </w:t>
                      </w:r>
                      <w:proofErr w:type="gramStart"/>
                      <w:r>
                        <w:t xml:space="preserve">Counter </w:t>
                      </w:r>
                      <w:r w:rsidR="00F40BF0">
                        <w:t>Clockwise</w:t>
                      </w:r>
                      <w:proofErr w:type="gramEnd"/>
                      <w:r>
                        <w:t xml:space="preserve"> definition of </w:t>
                      </w:r>
                      <w:r w:rsidR="00D24DF1">
                        <w:t xml:space="preserve">a </w:t>
                      </w:r>
                      <w:r>
                        <w:t>triangle</w:t>
                      </w:r>
                    </w:p>
                  </w:txbxContent>
                </v:textbox>
                <w10:wrap type="square"/>
              </v:shape>
            </w:pict>
          </mc:Fallback>
        </mc:AlternateContent>
      </w:r>
      <w:r>
        <w:rPr>
          <w:noProof/>
        </w:rPr>
        <w:drawing>
          <wp:anchor distT="0" distB="0" distL="114300" distR="114300" simplePos="0" relativeHeight="251684864" behindDoc="0" locked="0" layoutInCell="1" allowOverlap="1" wp14:anchorId="3E8EFA7C" wp14:editId="208C491D">
            <wp:simplePos x="0" y="0"/>
            <wp:positionH relativeFrom="column">
              <wp:posOffset>3773805</wp:posOffset>
            </wp:positionH>
            <wp:positionV relativeFrom="paragraph">
              <wp:posOffset>26035</wp:posOffset>
            </wp:positionV>
            <wp:extent cx="2381250" cy="1352550"/>
            <wp:effectExtent l="0" t="0" r="0" b="0"/>
            <wp:wrapSquare wrapText="bothSides"/>
            <wp:docPr id="242" name="Graphic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Graphic 242"/>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81250" cy="1352550"/>
                    </a:xfrm>
                    <a:prstGeom prst="rect">
                      <a:avLst/>
                    </a:prstGeom>
                  </pic:spPr>
                </pic:pic>
              </a:graphicData>
            </a:graphic>
          </wp:anchor>
        </w:drawing>
      </w:r>
      <w:r w:rsidR="000545B3">
        <w:t xml:space="preserve">There is an easy way to define if </w:t>
      </w:r>
      <w:r w:rsidR="005B7C7A">
        <w:t xml:space="preserve">a face is </w:t>
      </w:r>
      <w:r w:rsidR="00654172">
        <w:t xml:space="preserve">pointing towards the viewer. </w:t>
      </w:r>
      <w:r w:rsidR="00DC24BB">
        <w:t xml:space="preserve">We will use </w:t>
      </w:r>
      <w:r w:rsidR="007A043B">
        <w:t>a simple triangle to illustrate the method.</w:t>
      </w:r>
      <w:r w:rsidR="0081118E">
        <w:t xml:space="preserve"> As you can see in </w:t>
      </w:r>
      <w:r w:rsidR="0081118E">
        <w:fldChar w:fldCharType="begin"/>
      </w:r>
      <w:r w:rsidR="0081118E">
        <w:instrText xml:space="preserve"> REF _Ref70605055 \h </w:instrText>
      </w:r>
      <w:r w:rsidR="0081118E">
        <w:fldChar w:fldCharType="separate"/>
      </w:r>
      <w:r w:rsidR="00A509E6">
        <w:t xml:space="preserve">Figure </w:t>
      </w:r>
      <w:r w:rsidR="00A509E6">
        <w:rPr>
          <w:noProof/>
        </w:rPr>
        <w:t>11</w:t>
      </w:r>
      <w:r w:rsidR="0081118E">
        <w:fldChar w:fldCharType="end"/>
      </w:r>
      <w:r w:rsidR="0081118E">
        <w:t xml:space="preserve">, </w:t>
      </w:r>
      <w:r w:rsidR="00F86093">
        <w:t>we can define the triangle issuing its vertices in a counter clock</w:t>
      </w:r>
      <w:r w:rsidR="000A272B">
        <w:t xml:space="preserve"> or </w:t>
      </w:r>
      <w:r w:rsidR="00F40BF0">
        <w:t>clockwise</w:t>
      </w:r>
      <w:r w:rsidR="000A272B">
        <w:t xml:space="preserve"> manner</w:t>
      </w:r>
      <w:r w:rsidR="00F40BF0">
        <w:t xml:space="preserve">. If we </w:t>
      </w:r>
      <w:r w:rsidR="007E5E8B">
        <w:t>define all our triangles consistently</w:t>
      </w:r>
      <w:r w:rsidR="0071768B">
        <w:t xml:space="preserve">, then the triangles in the back facing surfaces </w:t>
      </w:r>
      <w:r w:rsidR="004117AC">
        <w:t xml:space="preserve">will be drawn the opposite way due to the </w:t>
      </w:r>
      <w:r w:rsidR="002245E6">
        <w:t xml:space="preserve">space </w:t>
      </w:r>
      <w:r w:rsidR="004117AC">
        <w:t>transformation</w:t>
      </w:r>
      <w:r w:rsidR="002245E6">
        <w:t>. This is a clear sign that we can</w:t>
      </w:r>
      <w:r w:rsidR="00672BDC">
        <w:t xml:space="preserve"> skip them</w:t>
      </w:r>
      <w:r w:rsidR="0087606B">
        <w:t>.</w:t>
      </w:r>
    </w:p>
    <w:p w14:paraId="203DD552" w14:textId="682B72DF" w:rsidR="00065FAB" w:rsidRDefault="00AA683E" w:rsidP="002949DF">
      <w:r>
        <w:t xml:space="preserve">We can </w:t>
      </w:r>
      <w:r w:rsidR="00B9288E">
        <w:t>‘tell’ OpenGL which rotation is front facing and which is back facing</w:t>
      </w:r>
      <w:r w:rsidR="003930E0">
        <w:t xml:space="preserve">, as well as </w:t>
      </w:r>
      <w:r w:rsidR="00DE44BC">
        <w:t>which is to be omitted from drawing</w:t>
      </w:r>
      <w:r w:rsidR="00F25B4A">
        <w:t xml:space="preserve">. I prefer to </w:t>
      </w:r>
      <w:r w:rsidR="00E266F4">
        <w:t xml:space="preserve">define </w:t>
      </w:r>
      <w:r w:rsidR="004D4F3B">
        <w:t>counterclockwise</w:t>
      </w:r>
      <w:r w:rsidR="00E266F4">
        <w:t xml:space="preserve"> as the positive rotation</w:t>
      </w:r>
      <w:r w:rsidR="009F3FCD">
        <w:t xml:space="preserve"> because it follows the </w:t>
      </w:r>
      <w:r w:rsidR="00D85FFA">
        <w:t>right-hand</w:t>
      </w:r>
      <w:r w:rsidR="009F3FCD">
        <w:t xml:space="preserve"> rule</w:t>
      </w:r>
      <w:r w:rsidR="004D656A">
        <w:t xml:space="preserve"> which I find </w:t>
      </w:r>
      <w:r w:rsidR="00D85FFA">
        <w:t>helpful</w:t>
      </w:r>
      <w:r w:rsidR="004D656A">
        <w:t xml:space="preserve"> </w:t>
      </w:r>
      <w:r w:rsidR="006351F7">
        <w:t xml:space="preserve">when setting up the calculations for my game. </w:t>
      </w:r>
      <w:r w:rsidR="001C58E2">
        <w:t>The basic rule is to be consistent</w:t>
      </w:r>
      <w:r w:rsidR="00544248">
        <w:t>,</w:t>
      </w:r>
      <w:r w:rsidR="008126A6">
        <w:t xml:space="preserve"> and you can follow any rule you feel more comfortable with.</w:t>
      </w:r>
    </w:p>
    <w:p w14:paraId="7DE8183B" w14:textId="2518FC52" w:rsidR="00ED3E54" w:rsidRDefault="00594417" w:rsidP="002949DF">
      <w:r>
        <w:t>T</w:t>
      </w:r>
      <w:r w:rsidR="00CB0722">
        <w:t xml:space="preserve">o achieve </w:t>
      </w:r>
      <w:r w:rsidR="006662B6">
        <w:t xml:space="preserve">back face culling is </w:t>
      </w:r>
      <w:r w:rsidR="00D85FFA">
        <w:t>easy</w:t>
      </w:r>
      <w:r w:rsidR="006662B6">
        <w:t xml:space="preserve">. We start by </w:t>
      </w:r>
      <w:r w:rsidR="001F5FBC">
        <w:t>enabling the feature in OpenG</w:t>
      </w:r>
      <w:r w:rsidR="00793553">
        <w:t>L.</w:t>
      </w:r>
    </w:p>
    <w:p w14:paraId="722B4500" w14:textId="6889DFA5" w:rsidR="00793553" w:rsidRDefault="00793553" w:rsidP="002949DF">
      <w:r>
        <w:rPr>
          <w:noProof/>
        </w:rPr>
        <mc:AlternateContent>
          <mc:Choice Requires="wps">
            <w:drawing>
              <wp:inline distT="0" distB="0" distL="0" distR="0" wp14:anchorId="0C55A791" wp14:editId="4C4C78D5">
                <wp:extent cx="6153150" cy="1404620"/>
                <wp:effectExtent l="0" t="0" r="19050" b="22225"/>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1404620"/>
                        </a:xfrm>
                        <a:prstGeom prst="rect">
                          <a:avLst/>
                        </a:prstGeom>
                        <a:solidFill>
                          <a:schemeClr val="tx2">
                            <a:lumMod val="20000"/>
                            <a:lumOff val="80000"/>
                          </a:schemeClr>
                        </a:solidFill>
                        <a:ln w="9525">
                          <a:solidFill>
                            <a:srgbClr val="000000"/>
                          </a:solidFill>
                          <a:miter lim="800000"/>
                          <a:headEnd/>
                          <a:tailEnd/>
                        </a:ln>
                      </wps:spPr>
                      <wps:txbx>
                        <w:txbxContent>
                          <w:p w14:paraId="26662929" w14:textId="33CF482A" w:rsidR="00793553" w:rsidRPr="00793553" w:rsidRDefault="00793553" w:rsidP="00793553">
                            <w:pPr>
                              <w:spacing w:after="0"/>
                              <w:rPr>
                                <w:sz w:val="18"/>
                                <w:szCs w:val="18"/>
                              </w:rPr>
                            </w:pPr>
                            <w:r w:rsidRPr="00793553">
                              <w:rPr>
                                <w:rFonts w:ascii="Consolas" w:hAnsi="Consolas" w:cs="Consolas"/>
                                <w:color w:val="000000"/>
                                <w:sz w:val="18"/>
                                <w:szCs w:val="18"/>
                              </w:rPr>
                              <w:t>glEnable(</w:t>
                            </w:r>
                            <w:r w:rsidRPr="00793553">
                              <w:rPr>
                                <w:rFonts w:ascii="Consolas" w:hAnsi="Consolas" w:cs="Consolas"/>
                                <w:color w:val="6F008A"/>
                                <w:sz w:val="18"/>
                                <w:szCs w:val="18"/>
                              </w:rPr>
                              <w:t>GL_CULL_FACE</w:t>
                            </w:r>
                            <w:proofErr w:type="gramStart"/>
                            <w:r w:rsidRPr="00793553">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0C55A791" id="_x0000_s1091" type="#_x0000_t202" style="width:48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" fillcolor="#d5dce4 [671]">
                <v:textbox style="mso-fit-shape-to-text:t">
                  <w:txbxContent>
                    <w:p w14:paraId="26662929" w14:textId="33CF482A" w:rsidR="00793553" w:rsidRPr="00793553" w:rsidRDefault="00793553" w:rsidP="00793553">
                      <w:pPr>
                        <w:spacing w:after="0"/>
                        <w:rPr>
                          <w:sz w:val="18"/>
                          <w:szCs w:val="18"/>
                        </w:rPr>
                      </w:pPr>
                      <w:r w:rsidRPr="00793553">
                        <w:rPr>
                          <w:rFonts w:ascii="Consolas" w:hAnsi="Consolas" w:cs="Consolas"/>
                          <w:color w:val="000000"/>
                          <w:sz w:val="18"/>
                          <w:szCs w:val="18"/>
                        </w:rPr>
                        <w:t>glEnable(</w:t>
                      </w:r>
                      <w:r w:rsidRPr="00793553">
                        <w:rPr>
                          <w:rFonts w:ascii="Consolas" w:hAnsi="Consolas" w:cs="Consolas"/>
                          <w:color w:val="6F008A"/>
                          <w:sz w:val="18"/>
                          <w:szCs w:val="18"/>
                        </w:rPr>
                        <w:t>GL_CULL_FACE</w:t>
                      </w:r>
                      <w:proofErr w:type="gramStart"/>
                      <w:r w:rsidRPr="00793553">
                        <w:rPr>
                          <w:rFonts w:ascii="Consolas" w:hAnsi="Consolas" w:cs="Consolas"/>
                          <w:color w:val="000000"/>
                          <w:sz w:val="18"/>
                          <w:szCs w:val="18"/>
                        </w:rPr>
                        <w:t>);</w:t>
                      </w:r>
                      <w:proofErr w:type="gramEnd"/>
                    </w:p>
                  </w:txbxContent>
                </v:textbox>
                <w10:anchorlock/>
              </v:shape>
            </w:pict>
          </mc:Fallback>
        </mc:AlternateContent>
      </w:r>
    </w:p>
    <w:p w14:paraId="4A17C9F6" w14:textId="3710993D" w:rsidR="007A043B" w:rsidRDefault="007C0A98" w:rsidP="002949DF">
      <w:r>
        <w:t xml:space="preserve">Then we </w:t>
      </w:r>
      <w:r w:rsidR="006922D8">
        <w:t>define which rotation faces front</w:t>
      </w:r>
      <w:r w:rsidR="00BD20A3">
        <w:t>, and which we want to draw, front facing, back facing or both.</w:t>
      </w:r>
    </w:p>
    <w:p w14:paraId="12D3922E" w14:textId="3F576F4D" w:rsidR="00BD20A3" w:rsidRDefault="00754ED0" w:rsidP="002949DF">
      <w:r>
        <w:rPr>
          <w:noProof/>
        </w:rPr>
        <mc:AlternateContent>
          <mc:Choice Requires="wps">
            <w:drawing>
              <wp:inline distT="0" distB="0" distL="0" distR="0" wp14:anchorId="28CAACF2" wp14:editId="176F5F9B">
                <wp:extent cx="6153150" cy="1404620"/>
                <wp:effectExtent l="0" t="0" r="19050" b="1270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1404620"/>
                        </a:xfrm>
                        <a:prstGeom prst="rect">
                          <a:avLst/>
                        </a:prstGeom>
                        <a:solidFill>
                          <a:schemeClr val="tx2">
                            <a:lumMod val="20000"/>
                            <a:lumOff val="80000"/>
                          </a:schemeClr>
                        </a:solidFill>
                        <a:ln w="9525">
                          <a:solidFill>
                            <a:srgbClr val="000000"/>
                          </a:solidFill>
                          <a:miter lim="800000"/>
                          <a:headEnd/>
                          <a:tailEnd/>
                        </a:ln>
                      </wps:spPr>
                      <wps:txbx>
                        <w:txbxContent>
                          <w:p w14:paraId="631D3FE2" w14:textId="03CE01E2" w:rsidR="00754ED0" w:rsidRPr="00754ED0" w:rsidRDefault="00754ED0" w:rsidP="00754ED0">
                            <w:pPr>
                              <w:autoSpaceDE w:val="0"/>
                              <w:autoSpaceDN w:val="0"/>
                              <w:adjustRightInd w:val="0"/>
                              <w:spacing w:after="0" w:line="240" w:lineRule="auto"/>
                              <w:rPr>
                                <w:rFonts w:ascii="Consolas" w:hAnsi="Consolas" w:cs="Consolas"/>
                                <w:color w:val="000000"/>
                                <w:sz w:val="18"/>
                                <w:szCs w:val="18"/>
                              </w:rPr>
                            </w:pPr>
                            <w:r w:rsidRPr="00754ED0">
                              <w:rPr>
                                <w:rFonts w:ascii="Consolas" w:hAnsi="Consolas" w:cs="Consolas"/>
                                <w:color w:val="000000"/>
                                <w:sz w:val="18"/>
                                <w:szCs w:val="18"/>
                              </w:rPr>
                              <w:t>glFrontFace(</w:t>
                            </w:r>
                            <w:r w:rsidRPr="00754ED0">
                              <w:rPr>
                                <w:rFonts w:ascii="Consolas" w:hAnsi="Consolas" w:cs="Consolas"/>
                                <w:color w:val="6F008A"/>
                                <w:sz w:val="18"/>
                                <w:szCs w:val="18"/>
                              </w:rPr>
                              <w:t>GL_CCW</w:t>
                            </w:r>
                            <w:proofErr w:type="gramStart"/>
                            <w:r w:rsidRPr="00754ED0">
                              <w:rPr>
                                <w:rFonts w:ascii="Consolas" w:hAnsi="Consolas" w:cs="Consolas"/>
                                <w:color w:val="000000"/>
                                <w:sz w:val="18"/>
                                <w:szCs w:val="18"/>
                              </w:rPr>
                              <w:t>);</w:t>
                            </w:r>
                            <w:proofErr w:type="gramEnd"/>
                          </w:p>
                          <w:p w14:paraId="3617937A" w14:textId="2D5E745D" w:rsidR="00754ED0" w:rsidRPr="00754ED0" w:rsidRDefault="00754ED0" w:rsidP="00754ED0">
                            <w:pPr>
                              <w:autoSpaceDE w:val="0"/>
                              <w:autoSpaceDN w:val="0"/>
                              <w:adjustRightInd w:val="0"/>
                              <w:spacing w:after="0" w:line="240" w:lineRule="auto"/>
                              <w:rPr>
                                <w:rFonts w:ascii="Consolas" w:hAnsi="Consolas" w:cs="Consolas"/>
                                <w:color w:val="000000"/>
                                <w:sz w:val="18"/>
                                <w:szCs w:val="18"/>
                              </w:rPr>
                            </w:pPr>
                            <w:r w:rsidRPr="00754ED0">
                              <w:rPr>
                                <w:rFonts w:ascii="Consolas" w:hAnsi="Consolas" w:cs="Consolas"/>
                                <w:color w:val="000000"/>
                                <w:sz w:val="18"/>
                                <w:szCs w:val="18"/>
                              </w:rPr>
                              <w:t>glPolygonMode(</w:t>
                            </w:r>
                            <w:r w:rsidRPr="00754ED0">
                              <w:rPr>
                                <w:rFonts w:ascii="Consolas" w:hAnsi="Consolas" w:cs="Consolas"/>
                                <w:color w:val="6F008A"/>
                                <w:sz w:val="18"/>
                                <w:szCs w:val="18"/>
                              </w:rPr>
                              <w:t>GL_FRONT</w:t>
                            </w:r>
                            <w:r w:rsidRPr="00754ED0">
                              <w:rPr>
                                <w:rFonts w:ascii="Consolas" w:hAnsi="Consolas" w:cs="Consolas"/>
                                <w:color w:val="000000"/>
                                <w:sz w:val="18"/>
                                <w:szCs w:val="18"/>
                              </w:rPr>
                              <w:t>, draw_mode</w:t>
                            </w:r>
                            <w:proofErr w:type="gramStart"/>
                            <w:r w:rsidRPr="00754ED0">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28CAACF2" id="_x0000_s1092" type="#_x0000_t202" style="width:48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" fillcolor="#d5dce4 [671]">
                <v:textbox style="mso-fit-shape-to-text:t">
                  <w:txbxContent>
                    <w:p w14:paraId="631D3FE2" w14:textId="03CE01E2" w:rsidR="00754ED0" w:rsidRPr="00754ED0" w:rsidRDefault="00754ED0" w:rsidP="00754ED0">
                      <w:pPr>
                        <w:autoSpaceDE w:val="0"/>
                        <w:autoSpaceDN w:val="0"/>
                        <w:adjustRightInd w:val="0"/>
                        <w:spacing w:after="0" w:line="240" w:lineRule="auto"/>
                        <w:rPr>
                          <w:rFonts w:ascii="Consolas" w:hAnsi="Consolas" w:cs="Consolas"/>
                          <w:color w:val="000000"/>
                          <w:sz w:val="18"/>
                          <w:szCs w:val="18"/>
                        </w:rPr>
                      </w:pPr>
                      <w:r w:rsidRPr="00754ED0">
                        <w:rPr>
                          <w:rFonts w:ascii="Consolas" w:hAnsi="Consolas" w:cs="Consolas"/>
                          <w:color w:val="000000"/>
                          <w:sz w:val="18"/>
                          <w:szCs w:val="18"/>
                        </w:rPr>
                        <w:t>glFrontFace(</w:t>
                      </w:r>
                      <w:r w:rsidRPr="00754ED0">
                        <w:rPr>
                          <w:rFonts w:ascii="Consolas" w:hAnsi="Consolas" w:cs="Consolas"/>
                          <w:color w:val="6F008A"/>
                          <w:sz w:val="18"/>
                          <w:szCs w:val="18"/>
                        </w:rPr>
                        <w:t>GL_CCW</w:t>
                      </w:r>
                      <w:proofErr w:type="gramStart"/>
                      <w:r w:rsidRPr="00754ED0">
                        <w:rPr>
                          <w:rFonts w:ascii="Consolas" w:hAnsi="Consolas" w:cs="Consolas"/>
                          <w:color w:val="000000"/>
                          <w:sz w:val="18"/>
                          <w:szCs w:val="18"/>
                        </w:rPr>
                        <w:t>);</w:t>
                      </w:r>
                      <w:proofErr w:type="gramEnd"/>
                    </w:p>
                    <w:p w14:paraId="3617937A" w14:textId="2D5E745D" w:rsidR="00754ED0" w:rsidRPr="00754ED0" w:rsidRDefault="00754ED0" w:rsidP="00754ED0">
                      <w:pPr>
                        <w:autoSpaceDE w:val="0"/>
                        <w:autoSpaceDN w:val="0"/>
                        <w:adjustRightInd w:val="0"/>
                        <w:spacing w:after="0" w:line="240" w:lineRule="auto"/>
                        <w:rPr>
                          <w:rFonts w:ascii="Consolas" w:hAnsi="Consolas" w:cs="Consolas"/>
                          <w:color w:val="000000"/>
                          <w:sz w:val="18"/>
                          <w:szCs w:val="18"/>
                        </w:rPr>
                      </w:pPr>
                      <w:r w:rsidRPr="00754ED0">
                        <w:rPr>
                          <w:rFonts w:ascii="Consolas" w:hAnsi="Consolas" w:cs="Consolas"/>
                          <w:color w:val="000000"/>
                          <w:sz w:val="18"/>
                          <w:szCs w:val="18"/>
                        </w:rPr>
                        <w:t>glPolygonMode(</w:t>
                      </w:r>
                      <w:r w:rsidRPr="00754ED0">
                        <w:rPr>
                          <w:rFonts w:ascii="Consolas" w:hAnsi="Consolas" w:cs="Consolas"/>
                          <w:color w:val="6F008A"/>
                          <w:sz w:val="18"/>
                          <w:szCs w:val="18"/>
                        </w:rPr>
                        <w:t>GL_FRONT</w:t>
                      </w:r>
                      <w:r w:rsidRPr="00754ED0">
                        <w:rPr>
                          <w:rFonts w:ascii="Consolas" w:hAnsi="Consolas" w:cs="Consolas"/>
                          <w:color w:val="000000"/>
                          <w:sz w:val="18"/>
                          <w:szCs w:val="18"/>
                        </w:rPr>
                        <w:t>, draw_mode</w:t>
                      </w:r>
                      <w:proofErr w:type="gramStart"/>
                      <w:r w:rsidRPr="00754ED0">
                        <w:rPr>
                          <w:rFonts w:ascii="Consolas" w:hAnsi="Consolas" w:cs="Consolas"/>
                          <w:color w:val="000000"/>
                          <w:sz w:val="18"/>
                          <w:szCs w:val="18"/>
                        </w:rPr>
                        <w:t>);</w:t>
                      </w:r>
                      <w:proofErr w:type="gramEnd"/>
                    </w:p>
                  </w:txbxContent>
                </v:textbox>
                <w10:anchorlock/>
              </v:shape>
            </w:pict>
          </mc:Fallback>
        </mc:AlternateContent>
      </w:r>
    </w:p>
    <w:p w14:paraId="1855BDEF" w14:textId="42714676" w:rsidR="00754ED0" w:rsidRDefault="00491783" w:rsidP="002949DF">
      <w:r>
        <w:t xml:space="preserve">The benefit of using this technique </w:t>
      </w:r>
      <w:r w:rsidR="00852B74">
        <w:t xml:space="preserve">in small programs like the samples of this book is negligible. </w:t>
      </w:r>
      <w:r w:rsidR="00E34698">
        <w:t xml:space="preserve">As the points and faces count increases though </w:t>
      </w:r>
      <w:r w:rsidR="00323041">
        <w:t>it makes a huge difference</w:t>
      </w:r>
      <w:r w:rsidR="007C28EB">
        <w:t>.</w:t>
      </w:r>
    </w:p>
    <w:p w14:paraId="0EA8E82C" w14:textId="2E611AED" w:rsidR="003B3CB2" w:rsidRDefault="003B3CB2" w:rsidP="002949DF"/>
    <w:p w14:paraId="5E52B004" w14:textId="56AF7F3C" w:rsidR="00520738" w:rsidRDefault="00163E29" w:rsidP="00AE2204">
      <w:pPr>
        <w:pStyle w:val="Heading3"/>
      </w:pPr>
      <w:r>
        <w:t>Cubemap</w:t>
      </w:r>
      <w:r w:rsidR="00E454C3">
        <w:t xml:space="preserve"> </w:t>
      </w:r>
      <w:r>
        <w:t>/</w:t>
      </w:r>
      <w:r w:rsidR="00E454C3">
        <w:t xml:space="preserve"> </w:t>
      </w:r>
      <w:r w:rsidR="00AE2204">
        <w:t>Skybox</w:t>
      </w:r>
    </w:p>
    <w:p w14:paraId="22EE7C2E" w14:textId="77777777" w:rsidR="002E56BC" w:rsidRDefault="002E56BC" w:rsidP="002E56BC">
      <w:r>
        <w:t xml:space="preserve">Cubemaps simplify the texture we can apply on a cube, hence the name cubemap. It is an easy way to draw the distant horizon, the sky above and the earth below. </w:t>
      </w:r>
    </w:p>
    <w:p w14:paraId="321EB02D" w14:textId="6C982643" w:rsidR="002E56BC" w:rsidRDefault="002E56BC" w:rsidP="002E56BC">
      <w:r>
        <w:t>Imagine yourself being in a huge cubic box, the faces of which display carefully selected images of the surrounding environment, creating a panorama of whatever is around us.</w:t>
      </w:r>
    </w:p>
    <w:p w14:paraId="5E59826A" w14:textId="40F53545" w:rsidR="002E56BC" w:rsidRDefault="002E56BC" w:rsidP="002E56BC">
      <w:r>
        <w:t xml:space="preserve">These are the steps we need to follow to create a cubemap. The first step is to generate a texture, just like any other texture by calling the glGenTextures function. Then we </w:t>
      </w:r>
      <w:r w:rsidR="00D85FFA">
        <w:t>must</w:t>
      </w:r>
      <w:r>
        <w:t xml:space="preserve"> activate this texture by binding it with glBindTexture. Here is the first difference from ordinary textures. Instead of using the GL_TEXTURE_2D parameter, we use the GL_TEXTURE_CUBE_MAP. This is used in all the texture functions we use for the cubemap.</w:t>
      </w:r>
    </w:p>
    <w:p w14:paraId="2AED1512" w14:textId="6DABE3DD" w:rsidR="002E56BC" w:rsidRDefault="002E56BC" w:rsidP="002E56BC">
      <w:r>
        <w:t xml:space="preserve">The next step is to load the images. Loading the images has no new feature to talk about. After loading the </w:t>
      </w:r>
      <w:r w:rsidR="004D4F3B">
        <w:t>images,</w:t>
      </w:r>
      <w:r>
        <w:t xml:space="preserve"> we store them in OpenGL using glTexImage2D. The first parameter of this function is one of the cube face ids. Let me explain this in more detail.</w:t>
      </w:r>
    </w:p>
    <w:p w14:paraId="644E10FA" w14:textId="77777777" w:rsidR="002E56BC" w:rsidRDefault="002E56BC" w:rsidP="002E56BC">
      <w:r>
        <w:t>The first value defined in OpenGL is GL_TEXTURE_CUBE_MAP_POSITIVE_X. This means that the corresponding image will be used for the face lying on the YZ plane and has positive X coordinate. The five other values are GL_TEXTURE_CUBE_MAP_NEGATIVE_X, GL_TEXTURE_CUBE_MAP_POSITIVE_Y, GL_TEXTURE_CUBE_MAP_NEGATIVE_Y, GL_TEXTURE_CUBE_MAP_POSITIVE_Z, GL_TEXTURE_CUBE_MAP_NEGATIVE_Z, mapping the other five faces.</w:t>
      </w:r>
    </w:p>
    <w:p w14:paraId="21EE44ED" w14:textId="1DF2A522" w:rsidR="002E56BC" w:rsidRDefault="002E56BC" w:rsidP="002E56BC">
      <w:r>
        <w:t>At the end we have created a texture with six layers, as referred to in OpenGL documentation. Each layer has an ID based on its location and is assigned a texture image.</w:t>
      </w:r>
    </w:p>
    <w:p w14:paraId="25B1019B" w14:textId="26347A65" w:rsidR="007F4825" w:rsidRDefault="002E56BC" w:rsidP="002E56BC">
      <w:r>
        <w:t xml:space="preserve">The coordinate system for cubemaps used internally by OpenGL is left-handed. So positive X points to the RIGHT, positive Y points UP, and positive Z points to the from the viewer to the screen. On the other hand, our game engine uses a right-handed coordinate system. This combination creates a problem when displaying cubemaps. The textures are rotated by </w:t>
      </w:r>
      <m:oMath>
        <m:sSup>
          <m:sSupPr>
            <m:ctrlPr>
              <w:rPr>
                <w:rFonts w:ascii="Cambria Math" w:hAnsi="Cambria Math"/>
                <w:i/>
              </w:rPr>
            </m:ctrlPr>
          </m:sSupPr>
          <m:e>
            <m:r>
              <w:rPr>
                <w:rFonts w:ascii="Cambria Math" w:hAnsi="Cambria Math"/>
              </w:rPr>
              <m:t>180</m:t>
            </m:r>
          </m:e>
          <m:sup>
            <m:r>
              <w:rPr>
                <w:rFonts w:ascii="Cambria Math" w:hAnsi="Cambria Math"/>
              </w:rPr>
              <m:t>°</m:t>
            </m:r>
          </m:sup>
        </m:sSup>
      </m:oMath>
      <w:r>
        <w:t xml:space="preserve"> and left and right are swapped. To fix this we rotate the images after we have loaded them, and we swap the left and right images.</w:t>
      </w:r>
    </w:p>
    <w:p w14:paraId="0D21D3B3" w14:textId="32FDFCB8" w:rsidR="00FF71EB" w:rsidRDefault="002C49FE" w:rsidP="00AF2414">
      <w:r>
        <w:t xml:space="preserve">Here is the code that loads the texture images </w:t>
      </w:r>
      <w:r w:rsidR="00A16211">
        <w:t>for the cubemap.</w:t>
      </w:r>
    </w:p>
    <w:p w14:paraId="54D50040" w14:textId="23D82B4C" w:rsidR="00A16211" w:rsidRDefault="00A16211" w:rsidP="00AF2414">
      <w:r>
        <w:rPr>
          <w:noProof/>
        </w:rPr>
        <mc:AlternateContent>
          <mc:Choice Requires="wps">
            <w:drawing>
              <wp:inline distT="0" distB="0" distL="0" distR="0" wp14:anchorId="1EE42321" wp14:editId="755F957B">
                <wp:extent cx="6170295" cy="1404620"/>
                <wp:effectExtent l="0" t="0" r="20955" b="25400"/>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6A768995"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glGenTextures(1, &amp;textureID</w:t>
                            </w:r>
                            <w:proofErr w:type="gramStart"/>
                            <w:r w:rsidRPr="00952EF0">
                              <w:rPr>
                                <w:rFonts w:ascii="Consolas" w:hAnsi="Consolas" w:cs="Consolas"/>
                                <w:color w:val="000000"/>
                                <w:sz w:val="18"/>
                                <w:szCs w:val="18"/>
                              </w:rPr>
                              <w:t>);</w:t>
                            </w:r>
                            <w:proofErr w:type="gramEnd"/>
                          </w:p>
                          <w:p w14:paraId="6088FEA8"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glBindTexture(</w:t>
                            </w:r>
                            <w:r w:rsidRPr="00952EF0">
                              <w:rPr>
                                <w:rFonts w:ascii="Consolas" w:hAnsi="Consolas" w:cs="Consolas"/>
                                <w:color w:val="6F008A"/>
                                <w:sz w:val="18"/>
                                <w:szCs w:val="18"/>
                              </w:rPr>
                              <w:t>GL_TEXTURE_CUBE_MAP</w:t>
                            </w:r>
                            <w:r w:rsidRPr="00952EF0">
                              <w:rPr>
                                <w:rFonts w:ascii="Consolas" w:hAnsi="Consolas" w:cs="Consolas"/>
                                <w:color w:val="000000"/>
                                <w:sz w:val="18"/>
                                <w:szCs w:val="18"/>
                              </w:rPr>
                              <w:t>, textureID</w:t>
                            </w:r>
                            <w:proofErr w:type="gramStart"/>
                            <w:r w:rsidRPr="00952EF0">
                              <w:rPr>
                                <w:rFonts w:ascii="Consolas" w:hAnsi="Consolas" w:cs="Consolas"/>
                                <w:color w:val="000000"/>
                                <w:sz w:val="18"/>
                                <w:szCs w:val="18"/>
                              </w:rPr>
                              <w:t>);</w:t>
                            </w:r>
                            <w:proofErr w:type="gramEnd"/>
                          </w:p>
                          <w:p w14:paraId="029E5198"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p>
                          <w:p w14:paraId="0EACF08A"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FF"/>
                                <w:sz w:val="18"/>
                                <w:szCs w:val="18"/>
                              </w:rPr>
                              <w:t>for</w:t>
                            </w:r>
                            <w:r w:rsidRPr="00952EF0">
                              <w:rPr>
                                <w:rFonts w:ascii="Consolas" w:hAnsi="Consolas" w:cs="Consolas"/>
                                <w:color w:val="000000"/>
                                <w:sz w:val="18"/>
                                <w:szCs w:val="18"/>
                              </w:rPr>
                              <w:t xml:space="preserve"> (</w:t>
                            </w:r>
                            <w:r w:rsidRPr="00952EF0">
                              <w:rPr>
                                <w:rFonts w:ascii="Consolas" w:hAnsi="Consolas" w:cs="Consolas"/>
                                <w:color w:val="0000FF"/>
                                <w:sz w:val="18"/>
                                <w:szCs w:val="18"/>
                              </w:rPr>
                              <w:t>auto</w:t>
                            </w:r>
                            <w:r w:rsidRPr="00952EF0">
                              <w:rPr>
                                <w:rFonts w:ascii="Consolas" w:hAnsi="Consolas" w:cs="Consolas"/>
                                <w:color w:val="000000"/>
                                <w:sz w:val="18"/>
                                <w:szCs w:val="18"/>
                              </w:rPr>
                              <w:t xml:space="preserve"> i = 0; i &lt; 6; i++)</w:t>
                            </w:r>
                          </w:p>
                          <w:p w14:paraId="1B949A15"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w:t>
                            </w:r>
                          </w:p>
                          <w:p w14:paraId="2EE7C7BC"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2B91AF"/>
                                <w:sz w:val="18"/>
                                <w:szCs w:val="18"/>
                              </w:rPr>
                              <w:t>cg_image</w:t>
                            </w:r>
                            <w:r w:rsidRPr="00952EF0">
                              <w:rPr>
                                <w:rFonts w:ascii="Consolas" w:hAnsi="Consolas" w:cs="Consolas"/>
                                <w:color w:val="000000"/>
                                <w:sz w:val="18"/>
                                <w:szCs w:val="18"/>
                              </w:rPr>
                              <w:t xml:space="preserve">* img = </w:t>
                            </w:r>
                            <w:r w:rsidRPr="00952EF0">
                              <w:rPr>
                                <w:rFonts w:ascii="Consolas" w:hAnsi="Consolas" w:cs="Consolas"/>
                                <w:color w:val="0000FF"/>
                                <w:sz w:val="18"/>
                                <w:szCs w:val="18"/>
                              </w:rPr>
                              <w:t>new</w:t>
                            </w:r>
                            <w:r w:rsidRPr="00952EF0">
                              <w:rPr>
                                <w:rFonts w:ascii="Consolas" w:hAnsi="Consolas" w:cs="Consolas"/>
                                <w:color w:val="000000"/>
                                <w:sz w:val="18"/>
                                <w:szCs w:val="18"/>
                              </w:rPr>
                              <w:t xml:space="preserve"> </w:t>
                            </w:r>
                            <w:r w:rsidRPr="00952EF0">
                              <w:rPr>
                                <w:rFonts w:ascii="Consolas" w:hAnsi="Consolas" w:cs="Consolas"/>
                                <w:color w:val="2B91AF"/>
                                <w:sz w:val="18"/>
                                <w:szCs w:val="18"/>
                              </w:rPr>
                              <w:t>cg_</w:t>
                            </w:r>
                            <w:proofErr w:type="gramStart"/>
                            <w:r w:rsidRPr="00952EF0">
                              <w:rPr>
                                <w:rFonts w:ascii="Consolas" w:hAnsi="Consolas" w:cs="Consolas"/>
                                <w:color w:val="2B91AF"/>
                                <w:sz w:val="18"/>
                                <w:szCs w:val="18"/>
                              </w:rPr>
                              <w:t>image</w:t>
                            </w:r>
                            <w:r w:rsidRPr="00952EF0">
                              <w:rPr>
                                <w:rFonts w:ascii="Consolas" w:hAnsi="Consolas" w:cs="Consolas"/>
                                <w:color w:val="000000"/>
                                <w:sz w:val="18"/>
                                <w:szCs w:val="18"/>
                              </w:rPr>
                              <w:t>;</w:t>
                            </w:r>
                            <w:proofErr w:type="gramEnd"/>
                          </w:p>
                          <w:p w14:paraId="0CE6424E"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img-&gt;load(</w:t>
                            </w:r>
                            <w:r w:rsidRPr="00952EF0">
                              <w:rPr>
                                <w:rFonts w:ascii="Consolas" w:hAnsi="Consolas" w:cs="Consolas"/>
                                <w:color w:val="808080"/>
                                <w:sz w:val="18"/>
                                <w:szCs w:val="18"/>
                              </w:rPr>
                              <w:t>faces</w:t>
                            </w:r>
                            <w:r w:rsidRPr="00952EF0">
                              <w:rPr>
                                <w:rFonts w:ascii="Consolas" w:hAnsi="Consolas" w:cs="Consolas"/>
                                <w:color w:val="008080"/>
                                <w:sz w:val="18"/>
                                <w:szCs w:val="18"/>
                              </w:rPr>
                              <w:t>[</w:t>
                            </w:r>
                            <w:r w:rsidRPr="00952EF0">
                              <w:rPr>
                                <w:rFonts w:ascii="Consolas" w:hAnsi="Consolas" w:cs="Consolas"/>
                                <w:color w:val="000000"/>
                                <w:sz w:val="18"/>
                                <w:szCs w:val="18"/>
                              </w:rPr>
                              <w:t>i</w:t>
                            </w:r>
                            <w:r w:rsidRPr="00952EF0">
                              <w:rPr>
                                <w:rFonts w:ascii="Consolas" w:hAnsi="Consolas" w:cs="Consolas"/>
                                <w:color w:val="008080"/>
                                <w:sz w:val="18"/>
                                <w:szCs w:val="18"/>
                              </w:rPr>
                              <w:t>]</w:t>
                            </w:r>
                            <w:r w:rsidRPr="00952EF0">
                              <w:rPr>
                                <w:rFonts w:ascii="Consolas" w:hAnsi="Consolas" w:cs="Consolas"/>
                                <w:color w:val="000000"/>
                                <w:sz w:val="18"/>
                                <w:szCs w:val="18"/>
                              </w:rPr>
                              <w:t>.c_str()</w:t>
                            </w:r>
                            <w:proofErr w:type="gramStart"/>
                            <w:r w:rsidRPr="00952EF0">
                              <w:rPr>
                                <w:rFonts w:ascii="Consolas" w:hAnsi="Consolas" w:cs="Consolas"/>
                                <w:color w:val="000000"/>
                                <w:sz w:val="18"/>
                                <w:szCs w:val="18"/>
                              </w:rPr>
                              <w:t>);</w:t>
                            </w:r>
                            <w:proofErr w:type="gramEnd"/>
                          </w:p>
                          <w:p w14:paraId="788A56FD"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008000"/>
                                <w:sz w:val="18"/>
                                <w:szCs w:val="18"/>
                              </w:rPr>
                              <w:t>// the coordinate system for cubemaps is left-handed</w:t>
                            </w:r>
                          </w:p>
                          <w:p w14:paraId="6E383200"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008000"/>
                                <w:sz w:val="18"/>
                                <w:szCs w:val="18"/>
                              </w:rPr>
                              <w:t>// and the coordinate system of our engine is right-handed</w:t>
                            </w:r>
                          </w:p>
                          <w:p w14:paraId="7CE32135"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008000"/>
                                <w:sz w:val="18"/>
                                <w:szCs w:val="18"/>
                              </w:rPr>
                              <w:t xml:space="preserve">// </w:t>
                            </w:r>
                            <w:proofErr w:type="gramStart"/>
                            <w:r w:rsidRPr="00952EF0">
                              <w:rPr>
                                <w:rFonts w:ascii="Consolas" w:hAnsi="Consolas" w:cs="Consolas"/>
                                <w:color w:val="008000"/>
                                <w:sz w:val="18"/>
                                <w:szCs w:val="18"/>
                              </w:rPr>
                              <w:t>so</w:t>
                            </w:r>
                            <w:proofErr w:type="gramEnd"/>
                            <w:r w:rsidRPr="00952EF0">
                              <w:rPr>
                                <w:rFonts w:ascii="Consolas" w:hAnsi="Consolas" w:cs="Consolas"/>
                                <w:color w:val="008000"/>
                                <w:sz w:val="18"/>
                                <w:szCs w:val="18"/>
                              </w:rPr>
                              <w:t xml:space="preserve"> we rotate the images by 180 degrees</w:t>
                            </w:r>
                          </w:p>
                          <w:p w14:paraId="307DEE28"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img-&gt;rotate180(</w:t>
                            </w:r>
                            <w:proofErr w:type="gramStart"/>
                            <w:r w:rsidRPr="00952EF0">
                              <w:rPr>
                                <w:rFonts w:ascii="Consolas" w:hAnsi="Consolas" w:cs="Consolas"/>
                                <w:color w:val="000000"/>
                                <w:sz w:val="18"/>
                                <w:szCs w:val="18"/>
                              </w:rPr>
                              <w:t>);</w:t>
                            </w:r>
                            <w:proofErr w:type="gramEnd"/>
                          </w:p>
                          <w:p w14:paraId="6A2650C4"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glTexImage2D(</w:t>
                            </w:r>
                            <w:r w:rsidRPr="00952EF0">
                              <w:rPr>
                                <w:rFonts w:ascii="Consolas" w:hAnsi="Consolas" w:cs="Consolas"/>
                                <w:color w:val="6F008A"/>
                                <w:sz w:val="18"/>
                                <w:szCs w:val="18"/>
                              </w:rPr>
                              <w:t>GL_TEXTURE_CUBE_MAP_POSITIVE_X</w:t>
                            </w:r>
                            <w:r w:rsidRPr="00952EF0">
                              <w:rPr>
                                <w:rFonts w:ascii="Consolas" w:hAnsi="Consolas" w:cs="Consolas"/>
                                <w:color w:val="000000"/>
                                <w:sz w:val="18"/>
                                <w:szCs w:val="18"/>
                              </w:rPr>
                              <w:t xml:space="preserve"> + i, 0, img-&gt;format(), </w:t>
                            </w:r>
                          </w:p>
                          <w:p w14:paraId="190BE0E8" w14:textId="77777777" w:rsidR="00DD196E"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img-&gt;width(), img-&gt;height(), 0, img-&gt;format(), </w:t>
                            </w:r>
                          </w:p>
                          <w:p w14:paraId="5AF5600B" w14:textId="23C00AB1" w:rsidR="00952EF0" w:rsidRPr="00952EF0" w:rsidRDefault="00DD196E" w:rsidP="00952EF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00952EF0" w:rsidRPr="00952EF0">
                              <w:rPr>
                                <w:rFonts w:ascii="Consolas" w:hAnsi="Consolas" w:cs="Consolas"/>
                                <w:color w:val="6F008A"/>
                                <w:sz w:val="18"/>
                                <w:szCs w:val="18"/>
                              </w:rPr>
                              <w:t>GL_UNSIGNED_BYTE</w:t>
                            </w:r>
                            <w:r w:rsidR="00952EF0" w:rsidRPr="00952EF0">
                              <w:rPr>
                                <w:rFonts w:ascii="Consolas" w:hAnsi="Consolas" w:cs="Consolas"/>
                                <w:color w:val="000000"/>
                                <w:sz w:val="18"/>
                                <w:szCs w:val="18"/>
                              </w:rPr>
                              <w:t>, img-&gt;image()</w:t>
                            </w:r>
                            <w:proofErr w:type="gramStart"/>
                            <w:r w:rsidR="00952EF0" w:rsidRPr="00952EF0">
                              <w:rPr>
                                <w:rFonts w:ascii="Consolas" w:hAnsi="Consolas" w:cs="Consolas"/>
                                <w:color w:val="000000"/>
                                <w:sz w:val="18"/>
                                <w:szCs w:val="18"/>
                              </w:rPr>
                              <w:t>);</w:t>
                            </w:r>
                            <w:proofErr w:type="gramEnd"/>
                          </w:p>
                          <w:p w14:paraId="127274F8"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0000FF"/>
                                <w:sz w:val="18"/>
                                <w:szCs w:val="18"/>
                              </w:rPr>
                              <w:t>delete</w:t>
                            </w:r>
                            <w:r w:rsidRPr="00952EF0">
                              <w:rPr>
                                <w:rFonts w:ascii="Consolas" w:hAnsi="Consolas" w:cs="Consolas"/>
                                <w:color w:val="000000"/>
                                <w:sz w:val="18"/>
                                <w:szCs w:val="18"/>
                              </w:rPr>
                              <w:t xml:space="preserve"> </w:t>
                            </w:r>
                            <w:proofErr w:type="gramStart"/>
                            <w:r w:rsidRPr="00952EF0">
                              <w:rPr>
                                <w:rFonts w:ascii="Consolas" w:hAnsi="Consolas" w:cs="Consolas"/>
                                <w:color w:val="000000"/>
                                <w:sz w:val="18"/>
                                <w:szCs w:val="18"/>
                              </w:rPr>
                              <w:t>img;</w:t>
                            </w:r>
                            <w:proofErr w:type="gramEnd"/>
                          </w:p>
                          <w:p w14:paraId="5EE7270E" w14:textId="7730E476" w:rsidR="00A16211" w:rsidRPr="00952EF0" w:rsidRDefault="00952EF0" w:rsidP="00A16211">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1EE42321" id="_x0000_s1093"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LNhNg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kY6V0GgIEkF9TOKYmE0PT5S&#10;3LRgf1HSo+FL6n4emRWUqE8ahV1n83l4IfEwX6xQBWKvM9V1hmmOUMgnJeN25+OripSbOzTAXkZp&#10;XjqZekYjRxKnRxdeyvU5fvXya9j+Bg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8zSzYTYCAABiBAAADgAAAAAAAAAAAAAA&#10;AAAuAgAAZHJzL2Uyb0RvYy54bWxQSwECLQAUAAYACAAAACEAsCuTKd0AAAAFAQAADwAAAAAAAAAA&#10;AAAAAACQBAAAZHJzL2Rvd25yZXYueG1sUEsFBgAAAAAEAAQA8wAAAJoFAAAAAA==&#10;" fillcolor="#d5dce4 [671]">
                <v:textbox style="mso-fit-shape-to-text:t">
                  <w:txbxContent>
                    <w:p w14:paraId="6A768995"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glGenTextures(1, &amp;textureID</w:t>
                      </w:r>
                      <w:proofErr w:type="gramStart"/>
                      <w:r w:rsidRPr="00952EF0">
                        <w:rPr>
                          <w:rFonts w:ascii="Consolas" w:hAnsi="Consolas" w:cs="Consolas"/>
                          <w:color w:val="000000"/>
                          <w:sz w:val="18"/>
                          <w:szCs w:val="18"/>
                        </w:rPr>
                        <w:t>);</w:t>
                      </w:r>
                      <w:proofErr w:type="gramEnd"/>
                    </w:p>
                    <w:p w14:paraId="6088FEA8"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glBindTexture(</w:t>
                      </w:r>
                      <w:r w:rsidRPr="00952EF0">
                        <w:rPr>
                          <w:rFonts w:ascii="Consolas" w:hAnsi="Consolas" w:cs="Consolas"/>
                          <w:color w:val="6F008A"/>
                          <w:sz w:val="18"/>
                          <w:szCs w:val="18"/>
                        </w:rPr>
                        <w:t>GL_TEXTURE_CUBE_MAP</w:t>
                      </w:r>
                      <w:r w:rsidRPr="00952EF0">
                        <w:rPr>
                          <w:rFonts w:ascii="Consolas" w:hAnsi="Consolas" w:cs="Consolas"/>
                          <w:color w:val="000000"/>
                          <w:sz w:val="18"/>
                          <w:szCs w:val="18"/>
                        </w:rPr>
                        <w:t>, textureID</w:t>
                      </w:r>
                      <w:proofErr w:type="gramStart"/>
                      <w:r w:rsidRPr="00952EF0">
                        <w:rPr>
                          <w:rFonts w:ascii="Consolas" w:hAnsi="Consolas" w:cs="Consolas"/>
                          <w:color w:val="000000"/>
                          <w:sz w:val="18"/>
                          <w:szCs w:val="18"/>
                        </w:rPr>
                        <w:t>);</w:t>
                      </w:r>
                      <w:proofErr w:type="gramEnd"/>
                    </w:p>
                    <w:p w14:paraId="029E5198"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p>
                    <w:p w14:paraId="0EACF08A"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FF"/>
                          <w:sz w:val="18"/>
                          <w:szCs w:val="18"/>
                        </w:rPr>
                        <w:t>for</w:t>
                      </w:r>
                      <w:r w:rsidRPr="00952EF0">
                        <w:rPr>
                          <w:rFonts w:ascii="Consolas" w:hAnsi="Consolas" w:cs="Consolas"/>
                          <w:color w:val="000000"/>
                          <w:sz w:val="18"/>
                          <w:szCs w:val="18"/>
                        </w:rPr>
                        <w:t xml:space="preserve"> (</w:t>
                      </w:r>
                      <w:r w:rsidRPr="00952EF0">
                        <w:rPr>
                          <w:rFonts w:ascii="Consolas" w:hAnsi="Consolas" w:cs="Consolas"/>
                          <w:color w:val="0000FF"/>
                          <w:sz w:val="18"/>
                          <w:szCs w:val="18"/>
                        </w:rPr>
                        <w:t>auto</w:t>
                      </w:r>
                      <w:r w:rsidRPr="00952EF0">
                        <w:rPr>
                          <w:rFonts w:ascii="Consolas" w:hAnsi="Consolas" w:cs="Consolas"/>
                          <w:color w:val="000000"/>
                          <w:sz w:val="18"/>
                          <w:szCs w:val="18"/>
                        </w:rPr>
                        <w:t xml:space="preserve"> i = 0; i &lt; 6; i++)</w:t>
                      </w:r>
                    </w:p>
                    <w:p w14:paraId="1B949A15"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w:t>
                      </w:r>
                    </w:p>
                    <w:p w14:paraId="2EE7C7BC"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2B91AF"/>
                          <w:sz w:val="18"/>
                          <w:szCs w:val="18"/>
                        </w:rPr>
                        <w:t>cg_image</w:t>
                      </w:r>
                      <w:r w:rsidRPr="00952EF0">
                        <w:rPr>
                          <w:rFonts w:ascii="Consolas" w:hAnsi="Consolas" w:cs="Consolas"/>
                          <w:color w:val="000000"/>
                          <w:sz w:val="18"/>
                          <w:szCs w:val="18"/>
                        </w:rPr>
                        <w:t xml:space="preserve">* img = </w:t>
                      </w:r>
                      <w:r w:rsidRPr="00952EF0">
                        <w:rPr>
                          <w:rFonts w:ascii="Consolas" w:hAnsi="Consolas" w:cs="Consolas"/>
                          <w:color w:val="0000FF"/>
                          <w:sz w:val="18"/>
                          <w:szCs w:val="18"/>
                        </w:rPr>
                        <w:t>new</w:t>
                      </w:r>
                      <w:r w:rsidRPr="00952EF0">
                        <w:rPr>
                          <w:rFonts w:ascii="Consolas" w:hAnsi="Consolas" w:cs="Consolas"/>
                          <w:color w:val="000000"/>
                          <w:sz w:val="18"/>
                          <w:szCs w:val="18"/>
                        </w:rPr>
                        <w:t xml:space="preserve"> </w:t>
                      </w:r>
                      <w:r w:rsidRPr="00952EF0">
                        <w:rPr>
                          <w:rFonts w:ascii="Consolas" w:hAnsi="Consolas" w:cs="Consolas"/>
                          <w:color w:val="2B91AF"/>
                          <w:sz w:val="18"/>
                          <w:szCs w:val="18"/>
                        </w:rPr>
                        <w:t>cg_</w:t>
                      </w:r>
                      <w:proofErr w:type="gramStart"/>
                      <w:r w:rsidRPr="00952EF0">
                        <w:rPr>
                          <w:rFonts w:ascii="Consolas" w:hAnsi="Consolas" w:cs="Consolas"/>
                          <w:color w:val="2B91AF"/>
                          <w:sz w:val="18"/>
                          <w:szCs w:val="18"/>
                        </w:rPr>
                        <w:t>image</w:t>
                      </w:r>
                      <w:r w:rsidRPr="00952EF0">
                        <w:rPr>
                          <w:rFonts w:ascii="Consolas" w:hAnsi="Consolas" w:cs="Consolas"/>
                          <w:color w:val="000000"/>
                          <w:sz w:val="18"/>
                          <w:szCs w:val="18"/>
                        </w:rPr>
                        <w:t>;</w:t>
                      </w:r>
                      <w:proofErr w:type="gramEnd"/>
                    </w:p>
                    <w:p w14:paraId="0CE6424E"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img-&gt;load(</w:t>
                      </w:r>
                      <w:r w:rsidRPr="00952EF0">
                        <w:rPr>
                          <w:rFonts w:ascii="Consolas" w:hAnsi="Consolas" w:cs="Consolas"/>
                          <w:color w:val="808080"/>
                          <w:sz w:val="18"/>
                          <w:szCs w:val="18"/>
                        </w:rPr>
                        <w:t>faces</w:t>
                      </w:r>
                      <w:r w:rsidRPr="00952EF0">
                        <w:rPr>
                          <w:rFonts w:ascii="Consolas" w:hAnsi="Consolas" w:cs="Consolas"/>
                          <w:color w:val="008080"/>
                          <w:sz w:val="18"/>
                          <w:szCs w:val="18"/>
                        </w:rPr>
                        <w:t>[</w:t>
                      </w:r>
                      <w:r w:rsidRPr="00952EF0">
                        <w:rPr>
                          <w:rFonts w:ascii="Consolas" w:hAnsi="Consolas" w:cs="Consolas"/>
                          <w:color w:val="000000"/>
                          <w:sz w:val="18"/>
                          <w:szCs w:val="18"/>
                        </w:rPr>
                        <w:t>i</w:t>
                      </w:r>
                      <w:r w:rsidRPr="00952EF0">
                        <w:rPr>
                          <w:rFonts w:ascii="Consolas" w:hAnsi="Consolas" w:cs="Consolas"/>
                          <w:color w:val="008080"/>
                          <w:sz w:val="18"/>
                          <w:szCs w:val="18"/>
                        </w:rPr>
                        <w:t>]</w:t>
                      </w:r>
                      <w:r w:rsidRPr="00952EF0">
                        <w:rPr>
                          <w:rFonts w:ascii="Consolas" w:hAnsi="Consolas" w:cs="Consolas"/>
                          <w:color w:val="000000"/>
                          <w:sz w:val="18"/>
                          <w:szCs w:val="18"/>
                        </w:rPr>
                        <w:t>.c_str()</w:t>
                      </w:r>
                      <w:proofErr w:type="gramStart"/>
                      <w:r w:rsidRPr="00952EF0">
                        <w:rPr>
                          <w:rFonts w:ascii="Consolas" w:hAnsi="Consolas" w:cs="Consolas"/>
                          <w:color w:val="000000"/>
                          <w:sz w:val="18"/>
                          <w:szCs w:val="18"/>
                        </w:rPr>
                        <w:t>);</w:t>
                      </w:r>
                      <w:proofErr w:type="gramEnd"/>
                    </w:p>
                    <w:p w14:paraId="788A56FD"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008000"/>
                          <w:sz w:val="18"/>
                          <w:szCs w:val="18"/>
                        </w:rPr>
                        <w:t>// the coordinate system for cubemaps is left-handed</w:t>
                      </w:r>
                    </w:p>
                    <w:p w14:paraId="6E383200"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008000"/>
                          <w:sz w:val="18"/>
                          <w:szCs w:val="18"/>
                        </w:rPr>
                        <w:t>// and the coordinate system of our engine is right-handed</w:t>
                      </w:r>
                    </w:p>
                    <w:p w14:paraId="7CE32135"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008000"/>
                          <w:sz w:val="18"/>
                          <w:szCs w:val="18"/>
                        </w:rPr>
                        <w:t xml:space="preserve">// </w:t>
                      </w:r>
                      <w:proofErr w:type="gramStart"/>
                      <w:r w:rsidRPr="00952EF0">
                        <w:rPr>
                          <w:rFonts w:ascii="Consolas" w:hAnsi="Consolas" w:cs="Consolas"/>
                          <w:color w:val="008000"/>
                          <w:sz w:val="18"/>
                          <w:szCs w:val="18"/>
                        </w:rPr>
                        <w:t>so</w:t>
                      </w:r>
                      <w:proofErr w:type="gramEnd"/>
                      <w:r w:rsidRPr="00952EF0">
                        <w:rPr>
                          <w:rFonts w:ascii="Consolas" w:hAnsi="Consolas" w:cs="Consolas"/>
                          <w:color w:val="008000"/>
                          <w:sz w:val="18"/>
                          <w:szCs w:val="18"/>
                        </w:rPr>
                        <w:t xml:space="preserve"> we rotate the images by 180 degrees</w:t>
                      </w:r>
                    </w:p>
                    <w:p w14:paraId="307DEE28"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img-&gt;rotate180(</w:t>
                      </w:r>
                      <w:proofErr w:type="gramStart"/>
                      <w:r w:rsidRPr="00952EF0">
                        <w:rPr>
                          <w:rFonts w:ascii="Consolas" w:hAnsi="Consolas" w:cs="Consolas"/>
                          <w:color w:val="000000"/>
                          <w:sz w:val="18"/>
                          <w:szCs w:val="18"/>
                        </w:rPr>
                        <w:t>);</w:t>
                      </w:r>
                      <w:proofErr w:type="gramEnd"/>
                    </w:p>
                    <w:p w14:paraId="6A2650C4"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glTexImage2D(</w:t>
                      </w:r>
                      <w:r w:rsidRPr="00952EF0">
                        <w:rPr>
                          <w:rFonts w:ascii="Consolas" w:hAnsi="Consolas" w:cs="Consolas"/>
                          <w:color w:val="6F008A"/>
                          <w:sz w:val="18"/>
                          <w:szCs w:val="18"/>
                        </w:rPr>
                        <w:t>GL_TEXTURE_CUBE_MAP_POSITIVE_X</w:t>
                      </w:r>
                      <w:r w:rsidRPr="00952EF0">
                        <w:rPr>
                          <w:rFonts w:ascii="Consolas" w:hAnsi="Consolas" w:cs="Consolas"/>
                          <w:color w:val="000000"/>
                          <w:sz w:val="18"/>
                          <w:szCs w:val="18"/>
                        </w:rPr>
                        <w:t xml:space="preserve"> + i, 0, img-&gt;format(), </w:t>
                      </w:r>
                    </w:p>
                    <w:p w14:paraId="190BE0E8" w14:textId="77777777" w:rsidR="00DD196E"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img-&gt;width(), img-&gt;height(), 0, img-&gt;format(), </w:t>
                      </w:r>
                    </w:p>
                    <w:p w14:paraId="5AF5600B" w14:textId="23C00AB1" w:rsidR="00952EF0" w:rsidRPr="00952EF0" w:rsidRDefault="00DD196E" w:rsidP="00952EF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00952EF0" w:rsidRPr="00952EF0">
                        <w:rPr>
                          <w:rFonts w:ascii="Consolas" w:hAnsi="Consolas" w:cs="Consolas"/>
                          <w:color w:val="6F008A"/>
                          <w:sz w:val="18"/>
                          <w:szCs w:val="18"/>
                        </w:rPr>
                        <w:t>GL_UNSIGNED_BYTE</w:t>
                      </w:r>
                      <w:r w:rsidR="00952EF0" w:rsidRPr="00952EF0">
                        <w:rPr>
                          <w:rFonts w:ascii="Consolas" w:hAnsi="Consolas" w:cs="Consolas"/>
                          <w:color w:val="000000"/>
                          <w:sz w:val="18"/>
                          <w:szCs w:val="18"/>
                        </w:rPr>
                        <w:t>, img-&gt;image()</w:t>
                      </w:r>
                      <w:proofErr w:type="gramStart"/>
                      <w:r w:rsidR="00952EF0" w:rsidRPr="00952EF0">
                        <w:rPr>
                          <w:rFonts w:ascii="Consolas" w:hAnsi="Consolas" w:cs="Consolas"/>
                          <w:color w:val="000000"/>
                          <w:sz w:val="18"/>
                          <w:szCs w:val="18"/>
                        </w:rPr>
                        <w:t>);</w:t>
                      </w:r>
                      <w:proofErr w:type="gramEnd"/>
                    </w:p>
                    <w:p w14:paraId="127274F8" w14:textId="77777777" w:rsidR="00952EF0" w:rsidRPr="00952EF0" w:rsidRDefault="00952EF0" w:rsidP="00952EF0">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 xml:space="preserve">    </w:t>
                      </w:r>
                      <w:r w:rsidRPr="00952EF0">
                        <w:rPr>
                          <w:rFonts w:ascii="Consolas" w:hAnsi="Consolas" w:cs="Consolas"/>
                          <w:color w:val="0000FF"/>
                          <w:sz w:val="18"/>
                          <w:szCs w:val="18"/>
                        </w:rPr>
                        <w:t>delete</w:t>
                      </w:r>
                      <w:r w:rsidRPr="00952EF0">
                        <w:rPr>
                          <w:rFonts w:ascii="Consolas" w:hAnsi="Consolas" w:cs="Consolas"/>
                          <w:color w:val="000000"/>
                          <w:sz w:val="18"/>
                          <w:szCs w:val="18"/>
                        </w:rPr>
                        <w:t xml:space="preserve"> </w:t>
                      </w:r>
                      <w:proofErr w:type="gramStart"/>
                      <w:r w:rsidRPr="00952EF0">
                        <w:rPr>
                          <w:rFonts w:ascii="Consolas" w:hAnsi="Consolas" w:cs="Consolas"/>
                          <w:color w:val="000000"/>
                          <w:sz w:val="18"/>
                          <w:szCs w:val="18"/>
                        </w:rPr>
                        <w:t>img;</w:t>
                      </w:r>
                      <w:proofErr w:type="gramEnd"/>
                    </w:p>
                    <w:p w14:paraId="5EE7270E" w14:textId="7730E476" w:rsidR="00A16211" w:rsidRPr="00952EF0" w:rsidRDefault="00952EF0" w:rsidP="00A16211">
                      <w:pPr>
                        <w:autoSpaceDE w:val="0"/>
                        <w:autoSpaceDN w:val="0"/>
                        <w:adjustRightInd w:val="0"/>
                        <w:spacing w:after="0" w:line="240" w:lineRule="auto"/>
                        <w:rPr>
                          <w:rFonts w:ascii="Consolas" w:hAnsi="Consolas" w:cs="Consolas"/>
                          <w:color w:val="000000"/>
                          <w:sz w:val="18"/>
                          <w:szCs w:val="18"/>
                        </w:rPr>
                      </w:pPr>
                      <w:r w:rsidRPr="00952EF0">
                        <w:rPr>
                          <w:rFonts w:ascii="Consolas" w:hAnsi="Consolas" w:cs="Consolas"/>
                          <w:color w:val="000000"/>
                          <w:sz w:val="18"/>
                          <w:szCs w:val="18"/>
                        </w:rPr>
                        <w:t>}</w:t>
                      </w:r>
                    </w:p>
                  </w:txbxContent>
                </v:textbox>
                <w10:anchorlock/>
              </v:shape>
            </w:pict>
          </mc:Fallback>
        </mc:AlternateContent>
      </w:r>
    </w:p>
    <w:p w14:paraId="2AB40AF8" w14:textId="2302F704" w:rsidR="00461BB1" w:rsidRDefault="000E010E" w:rsidP="00AF2414">
      <w:pPr>
        <w:rPr>
          <w:rFonts w:eastAsiaTheme="minorEastAsia"/>
        </w:rPr>
      </w:pPr>
      <w:r>
        <w:rPr>
          <w:rFonts w:eastAsiaTheme="minorEastAsia"/>
        </w:rPr>
        <w:t xml:space="preserve">The naming and coordinate convention we need to follow when we use the underlying engine </w:t>
      </w:r>
      <w:r w:rsidR="00645EEF">
        <w:rPr>
          <w:rFonts w:eastAsiaTheme="minorEastAsia"/>
        </w:rPr>
        <w:t>to draw a skybox is as follows.</w:t>
      </w:r>
    </w:p>
    <w:tbl>
      <w:tblPr>
        <w:tblStyle w:val="TableGrid"/>
        <w:tblW w:w="0" w:type="auto"/>
        <w:tblLook w:val="04A0" w:firstRow="1" w:lastRow="0" w:firstColumn="1" w:lastColumn="0" w:noHBand="0" w:noVBand="1"/>
      </w:tblPr>
      <w:tblGrid>
        <w:gridCol w:w="4077"/>
        <w:gridCol w:w="4077"/>
      </w:tblGrid>
      <w:tr w:rsidR="00045B1F" w14:paraId="281EF70E" w14:textId="77777777" w:rsidTr="00045B1F">
        <w:tc>
          <w:tcPr>
            <w:tcW w:w="4077" w:type="dxa"/>
          </w:tcPr>
          <w:p w14:paraId="658FC64B" w14:textId="0A0A830A" w:rsidR="00045B1F" w:rsidRDefault="00045B1F" w:rsidP="00AF2414">
            <w:r>
              <w:t xml:space="preserve">Coordinate </w:t>
            </w:r>
            <w:r w:rsidR="009474F9">
              <w:t>macro</w:t>
            </w:r>
          </w:p>
        </w:tc>
        <w:tc>
          <w:tcPr>
            <w:tcW w:w="4077" w:type="dxa"/>
          </w:tcPr>
          <w:p w14:paraId="57B7254E" w14:textId="62037718" w:rsidR="00045B1F" w:rsidRDefault="009474F9" w:rsidP="00AF2414">
            <w:r>
              <w:t>Relative position</w:t>
            </w:r>
          </w:p>
        </w:tc>
      </w:tr>
      <w:tr w:rsidR="00045B1F" w14:paraId="3FB51054" w14:textId="77777777" w:rsidTr="00045B1F">
        <w:tc>
          <w:tcPr>
            <w:tcW w:w="4077" w:type="dxa"/>
          </w:tcPr>
          <w:p w14:paraId="46F8A622" w14:textId="3594C076" w:rsidR="00045B1F" w:rsidRDefault="00B85DB9" w:rsidP="00AF2414">
            <w:r w:rsidRPr="00B85DB9">
              <w:lastRenderedPageBreak/>
              <w:t>GL_TEXTURE_CUBE_MAP_POSITIVE_X</w:t>
            </w:r>
          </w:p>
        </w:tc>
        <w:tc>
          <w:tcPr>
            <w:tcW w:w="4077" w:type="dxa"/>
          </w:tcPr>
          <w:p w14:paraId="4C0A3C38" w14:textId="7642447B" w:rsidR="00045B1F" w:rsidRDefault="00AC73A8" w:rsidP="00AF2414">
            <w:r>
              <w:t>Right</w:t>
            </w:r>
          </w:p>
        </w:tc>
      </w:tr>
      <w:tr w:rsidR="00045B1F" w14:paraId="2BD9D726" w14:textId="77777777" w:rsidTr="00045B1F">
        <w:tc>
          <w:tcPr>
            <w:tcW w:w="4077" w:type="dxa"/>
          </w:tcPr>
          <w:p w14:paraId="20403425" w14:textId="7E73D396" w:rsidR="00045B1F" w:rsidRDefault="00C77B9D" w:rsidP="00AF2414">
            <w:r w:rsidRPr="00C77B9D">
              <w:t>GL_TEXTURE_CUBE_MAP_NEGATIVE_X</w:t>
            </w:r>
          </w:p>
        </w:tc>
        <w:tc>
          <w:tcPr>
            <w:tcW w:w="4077" w:type="dxa"/>
          </w:tcPr>
          <w:p w14:paraId="5A1D29CF" w14:textId="2F4EC699" w:rsidR="00045B1F" w:rsidRDefault="00AC73A8" w:rsidP="00AF2414">
            <w:r>
              <w:t>Left</w:t>
            </w:r>
          </w:p>
        </w:tc>
      </w:tr>
      <w:tr w:rsidR="00045B1F" w14:paraId="27D7C381" w14:textId="77777777" w:rsidTr="00045B1F">
        <w:tc>
          <w:tcPr>
            <w:tcW w:w="4077" w:type="dxa"/>
          </w:tcPr>
          <w:p w14:paraId="5F1F8453" w14:textId="76952F9E" w:rsidR="00045B1F" w:rsidRDefault="00C77B9D" w:rsidP="00AF2414">
            <w:r w:rsidRPr="00C77B9D">
              <w:t>GL_TEXTURE_CUBE_MAP_POSITIVE_Y</w:t>
            </w:r>
          </w:p>
        </w:tc>
        <w:tc>
          <w:tcPr>
            <w:tcW w:w="4077" w:type="dxa"/>
          </w:tcPr>
          <w:p w14:paraId="572454D8" w14:textId="54C1E77C" w:rsidR="00045B1F" w:rsidRDefault="00AC73A8" w:rsidP="00AF2414">
            <w:r>
              <w:t>Up</w:t>
            </w:r>
          </w:p>
        </w:tc>
      </w:tr>
      <w:tr w:rsidR="00045B1F" w14:paraId="4E3CB49C" w14:textId="77777777" w:rsidTr="00045B1F">
        <w:tc>
          <w:tcPr>
            <w:tcW w:w="4077" w:type="dxa"/>
          </w:tcPr>
          <w:p w14:paraId="1B73E7F5" w14:textId="0FBB5308" w:rsidR="00045B1F" w:rsidRDefault="00C77B9D" w:rsidP="00AF2414">
            <w:r w:rsidRPr="00C77B9D">
              <w:t>GL_TEXTURE_CUBE_MAP_NEGATIVE_Y</w:t>
            </w:r>
          </w:p>
        </w:tc>
        <w:tc>
          <w:tcPr>
            <w:tcW w:w="4077" w:type="dxa"/>
          </w:tcPr>
          <w:p w14:paraId="48966F68" w14:textId="06AB0933" w:rsidR="00045B1F" w:rsidRDefault="00AC73A8" w:rsidP="00AF2414">
            <w:r>
              <w:t>Down</w:t>
            </w:r>
          </w:p>
        </w:tc>
      </w:tr>
      <w:tr w:rsidR="00045B1F" w14:paraId="49B7AACA" w14:textId="77777777" w:rsidTr="00045B1F">
        <w:tc>
          <w:tcPr>
            <w:tcW w:w="4077" w:type="dxa"/>
          </w:tcPr>
          <w:p w14:paraId="09E9979F" w14:textId="41041BD6" w:rsidR="00045B1F" w:rsidRDefault="00C77B9D" w:rsidP="00AF2414">
            <w:r w:rsidRPr="00C77B9D">
              <w:t>GL_TEXTURE_CUBE_MAP_POSITIVE_Z</w:t>
            </w:r>
          </w:p>
        </w:tc>
        <w:tc>
          <w:tcPr>
            <w:tcW w:w="4077" w:type="dxa"/>
          </w:tcPr>
          <w:p w14:paraId="616A6528" w14:textId="0D989904" w:rsidR="00045B1F" w:rsidRDefault="00AC73A8" w:rsidP="00AF2414">
            <w:r>
              <w:t>Front</w:t>
            </w:r>
          </w:p>
        </w:tc>
      </w:tr>
      <w:tr w:rsidR="00045B1F" w14:paraId="1655DCE4" w14:textId="77777777" w:rsidTr="00045B1F">
        <w:tc>
          <w:tcPr>
            <w:tcW w:w="4077" w:type="dxa"/>
          </w:tcPr>
          <w:p w14:paraId="261FD982" w14:textId="34D0CB8B" w:rsidR="00045B1F" w:rsidRDefault="00C77B9D" w:rsidP="00AF2414">
            <w:r w:rsidRPr="00C77B9D">
              <w:t>GL_TEXTURE_CUBE_MAP_NEGATIVE_Z</w:t>
            </w:r>
          </w:p>
        </w:tc>
        <w:tc>
          <w:tcPr>
            <w:tcW w:w="4077" w:type="dxa"/>
          </w:tcPr>
          <w:p w14:paraId="2EE806B3" w14:textId="50EACC02" w:rsidR="00045B1F" w:rsidRDefault="00AC73A8" w:rsidP="00AF2414">
            <w:r>
              <w:t>Back</w:t>
            </w:r>
          </w:p>
        </w:tc>
      </w:tr>
    </w:tbl>
    <w:p w14:paraId="43CB1DCF" w14:textId="04EB669E" w:rsidR="00645EEF" w:rsidRDefault="008F3AE5" w:rsidP="00AF2414">
      <w:r>
        <w:t xml:space="preserve">Our </w:t>
      </w:r>
      <w:r w:rsidR="00A14BD0">
        <w:t xml:space="preserve">cubemap texture is now ready. The next thing </w:t>
      </w:r>
      <w:r w:rsidR="00F86134">
        <w:t xml:space="preserve">we are going to </w:t>
      </w:r>
      <w:r w:rsidR="009F14CB">
        <w:t xml:space="preserve">analyze is the </w:t>
      </w:r>
      <w:r w:rsidR="00F86134">
        <w:t>drawing of the skybox.</w:t>
      </w:r>
      <w:r w:rsidR="00FB0507">
        <w:t xml:space="preserve"> </w:t>
      </w:r>
      <w:r w:rsidR="005B45C8">
        <w:t xml:space="preserve">We expect drawing to be easy, after all this is the reason we use </w:t>
      </w:r>
      <w:r w:rsidR="009A237C">
        <w:t>this technique.</w:t>
      </w:r>
    </w:p>
    <w:p w14:paraId="55CC6C07" w14:textId="7718E650" w:rsidR="00D47B00" w:rsidRDefault="00986F3E" w:rsidP="00AF2414">
      <w:r>
        <w:t xml:space="preserve">And </w:t>
      </w:r>
      <w:r w:rsidR="003C3220">
        <w:t xml:space="preserve">it is </w:t>
      </w:r>
      <w:r w:rsidR="00D85FFA">
        <w:t>easy</w:t>
      </w:r>
      <w:r w:rsidR="003C3220">
        <w:t xml:space="preserve"> to use the skybox. To begin with all we need is the ver</w:t>
      </w:r>
      <w:r w:rsidR="00277E23">
        <w:t xml:space="preserve">tex coordinates. No texture mapping coordinates or </w:t>
      </w:r>
      <w:r w:rsidR="00A225AA">
        <w:t xml:space="preserve">vertex normal are required. Since </w:t>
      </w:r>
      <w:r w:rsidR="00EF1DB3">
        <w:t xml:space="preserve">our object is a simple cube and the texture maps directly to the vertices of each </w:t>
      </w:r>
      <w:r w:rsidR="00FF195F">
        <w:t xml:space="preserve">face, OpenGL can easily choose the correct image and </w:t>
      </w:r>
      <w:r w:rsidR="00CA2BD3">
        <w:t>mapping based on the vertex coordinates alone.</w:t>
      </w:r>
    </w:p>
    <w:p w14:paraId="5A8393D0" w14:textId="6AD3A20D" w:rsidR="00CA2BD3" w:rsidRDefault="00CA2BD3" w:rsidP="00AF2414">
      <w:r>
        <w:t xml:space="preserve">The other thing we need is the </w:t>
      </w:r>
      <w:r w:rsidR="00D27643">
        <w:t xml:space="preserve">location and </w:t>
      </w:r>
      <w:r w:rsidR="00470AD6">
        <w:t xml:space="preserve">orientation </w:t>
      </w:r>
      <w:r w:rsidR="00D27643">
        <w:t>of the camera</w:t>
      </w:r>
      <w:r w:rsidR="00470AD6">
        <w:t xml:space="preserve">, the point in space we are looking to, and the </w:t>
      </w:r>
      <w:r w:rsidR="00171D6C">
        <w:t>angle of our field of view.</w:t>
      </w:r>
      <w:r w:rsidR="00AE13EF">
        <w:t xml:space="preserve"> In other </w:t>
      </w:r>
      <w:r w:rsidR="004D4F3B">
        <w:t>words,</w:t>
      </w:r>
      <w:r w:rsidR="00AE13EF">
        <w:t xml:space="preserve"> the </w:t>
      </w:r>
      <w:r w:rsidR="00AE13EF" w:rsidRPr="00AE13EF">
        <w:rPr>
          <w:i/>
          <w:iCs/>
        </w:rPr>
        <w:t>view</w:t>
      </w:r>
      <w:r w:rsidR="00AE13EF">
        <w:t xml:space="preserve"> and </w:t>
      </w:r>
      <w:r w:rsidR="00AE13EF" w:rsidRPr="00AE13EF">
        <w:rPr>
          <w:i/>
          <w:iCs/>
        </w:rPr>
        <w:t>camera</w:t>
      </w:r>
      <w:r w:rsidR="00AE13EF">
        <w:t xml:space="preserve"> matrices.</w:t>
      </w:r>
      <w:r w:rsidR="003D00AE">
        <w:t xml:space="preserve"> </w:t>
      </w:r>
      <w:r w:rsidR="005A6528">
        <w:t xml:space="preserve">We should note here that we </w:t>
      </w:r>
      <w:r w:rsidR="004D4F3B">
        <w:t>removed</w:t>
      </w:r>
      <w:r w:rsidR="00E74905">
        <w:t xml:space="preserve"> the positioning part from the camera matrix. This is done </w:t>
      </w:r>
      <w:r w:rsidR="00F67C5B">
        <w:t>because we are placing our viewer in the center of the cube</w:t>
      </w:r>
      <w:r w:rsidR="002C4468">
        <w:t xml:space="preserve">, which is supposed to be </w:t>
      </w:r>
      <w:r w:rsidR="00D85FFA">
        <w:t>big</w:t>
      </w:r>
      <w:r w:rsidR="00332F28">
        <w:t>.</w:t>
      </w:r>
    </w:p>
    <w:p w14:paraId="2A094FF1" w14:textId="4F54671C" w:rsidR="00332F28" w:rsidRDefault="00332F28" w:rsidP="00AF2414">
      <w:r>
        <w:t xml:space="preserve">The </w:t>
      </w:r>
      <w:r w:rsidR="0013708C">
        <w:t xml:space="preserve">viewer matrix </w:t>
      </w:r>
      <w:r w:rsidR="00D85FFA">
        <w:t>defines</w:t>
      </w:r>
      <w:r w:rsidR="0013708C">
        <w:t xml:space="preserve"> the view vector which is used </w:t>
      </w:r>
      <w:r w:rsidR="008E7B52">
        <w:t xml:space="preserve">by OpenGL to determine the fragment of the </w:t>
      </w:r>
      <w:r w:rsidR="00A63CCD">
        <w:t>texture to render. It will automatically select the image or layer to use</w:t>
      </w:r>
      <w:r w:rsidR="00160A33">
        <w:t xml:space="preserve"> and apply all the necessary transformations</w:t>
      </w:r>
      <w:r w:rsidR="00430BF6">
        <w:t xml:space="preserve">. The shader code is </w:t>
      </w:r>
      <w:r w:rsidR="00AF0478">
        <w:t xml:space="preserve">in the </w:t>
      </w:r>
      <w:r w:rsidR="00AF0478">
        <w:rPr>
          <w:i/>
          <w:iCs/>
        </w:rPr>
        <w:t>cg_skybox.cpp</w:t>
      </w:r>
      <w:r w:rsidR="00AF0478">
        <w:t xml:space="preserve"> file for easier </w:t>
      </w:r>
      <w:r w:rsidR="00DC4CEF">
        <w:t xml:space="preserve">installation of the </w:t>
      </w:r>
      <w:r w:rsidR="00C821BA">
        <w:t>engine and the samples.</w:t>
      </w:r>
    </w:p>
    <w:p w14:paraId="0D9EE823" w14:textId="5AD664BC" w:rsidR="00C821BA" w:rsidRDefault="00C821BA" w:rsidP="00AF2414">
      <w:r>
        <w:rPr>
          <w:noProof/>
        </w:rPr>
        <mc:AlternateContent>
          <mc:Choice Requires="wps">
            <w:drawing>
              <wp:inline distT="0" distB="0" distL="0" distR="0" wp14:anchorId="6DE35CFB" wp14:editId="0E940A3E">
                <wp:extent cx="6170295" cy="1404620"/>
                <wp:effectExtent l="0" t="0" r="20955" b="19685"/>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125022BC" w14:textId="3725623E" w:rsidR="00BC2685" w:rsidRDefault="00BC2685"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8000"/>
                                <w:sz w:val="18"/>
                                <w:szCs w:val="18"/>
                              </w:rPr>
                              <w:t>//</w:t>
                            </w:r>
                            <w:r>
                              <w:rPr>
                                <w:rFonts w:ascii="Consolas" w:hAnsi="Consolas" w:cs="Consolas"/>
                                <w:color w:val="008000"/>
                                <w:sz w:val="18"/>
                                <w:szCs w:val="18"/>
                              </w:rPr>
                              <w:t xml:space="preserve"> the skybox vertex shader</w:t>
                            </w:r>
                          </w:p>
                          <w:p w14:paraId="0947F71A" w14:textId="779B0D0A"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#version 330 core</w:t>
                            </w:r>
                          </w:p>
                          <w:p w14:paraId="28DF5040"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1A167CBF"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layout(location = 0) </w:t>
                            </w:r>
                            <w:r w:rsidRPr="0046561E">
                              <w:rPr>
                                <w:rFonts w:ascii="Consolas" w:hAnsi="Consolas" w:cs="Consolas"/>
                                <w:color w:val="0000FF"/>
                                <w:sz w:val="18"/>
                                <w:szCs w:val="18"/>
                              </w:rPr>
                              <w:t>in</w:t>
                            </w:r>
                            <w:r w:rsidRPr="0046561E">
                              <w:rPr>
                                <w:rFonts w:ascii="Consolas" w:hAnsi="Consolas" w:cs="Consolas"/>
                                <w:color w:val="000000"/>
                                <w:sz w:val="18"/>
                                <w:szCs w:val="18"/>
                              </w:rPr>
                              <w:t xml:space="preserve"> vec3 </w:t>
                            </w:r>
                            <w:proofErr w:type="gramStart"/>
                            <w:r w:rsidRPr="0046561E">
                              <w:rPr>
                                <w:rFonts w:ascii="Consolas" w:hAnsi="Consolas" w:cs="Consolas"/>
                                <w:color w:val="000000"/>
                                <w:sz w:val="18"/>
                                <w:szCs w:val="18"/>
                              </w:rPr>
                              <w:t>aPos;</w:t>
                            </w:r>
                            <w:proofErr w:type="gramEnd"/>
                          </w:p>
                          <w:p w14:paraId="6BBC6887"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uniform</w:t>
                            </w:r>
                            <w:r w:rsidRPr="0046561E">
                              <w:rPr>
                                <w:rFonts w:ascii="Consolas" w:hAnsi="Consolas" w:cs="Consolas"/>
                                <w:color w:val="000000"/>
                                <w:sz w:val="18"/>
                                <w:szCs w:val="18"/>
                              </w:rPr>
                              <w:t xml:space="preserve"> mat4 </w:t>
                            </w:r>
                            <w:proofErr w:type="gramStart"/>
                            <w:r w:rsidRPr="0046561E">
                              <w:rPr>
                                <w:rFonts w:ascii="Consolas" w:hAnsi="Consolas" w:cs="Consolas"/>
                                <w:color w:val="000000"/>
                                <w:sz w:val="18"/>
                                <w:szCs w:val="18"/>
                              </w:rPr>
                              <w:t>view;</w:t>
                            </w:r>
                            <w:proofErr w:type="gramEnd"/>
                          </w:p>
                          <w:p w14:paraId="3602E546"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28228D5E"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out</w:t>
                            </w:r>
                            <w:r w:rsidRPr="0046561E">
                              <w:rPr>
                                <w:rFonts w:ascii="Consolas" w:hAnsi="Consolas" w:cs="Consolas"/>
                                <w:color w:val="000000"/>
                                <w:sz w:val="18"/>
                                <w:szCs w:val="18"/>
                              </w:rPr>
                              <w:t xml:space="preserve"> vec3 </w:t>
                            </w:r>
                            <w:proofErr w:type="gramStart"/>
                            <w:r w:rsidRPr="0046561E">
                              <w:rPr>
                                <w:rFonts w:ascii="Consolas" w:hAnsi="Consolas" w:cs="Consolas"/>
                                <w:color w:val="000000"/>
                                <w:sz w:val="18"/>
                                <w:szCs w:val="18"/>
                              </w:rPr>
                              <w:t>texCoords;</w:t>
                            </w:r>
                            <w:proofErr w:type="gramEnd"/>
                          </w:p>
                          <w:p w14:paraId="509607F2"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26BB9C9E"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void</w:t>
                            </w:r>
                            <w:r w:rsidRPr="0046561E">
                              <w:rPr>
                                <w:rFonts w:ascii="Consolas" w:hAnsi="Consolas" w:cs="Consolas"/>
                                <w:color w:val="000000"/>
                                <w:sz w:val="18"/>
                                <w:szCs w:val="18"/>
                              </w:rPr>
                              <w:t xml:space="preserve"> main()</w:t>
                            </w:r>
                          </w:p>
                          <w:p w14:paraId="06741ABD"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w:t>
                            </w:r>
                          </w:p>
                          <w:p w14:paraId="2F32871F"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w:t>
                            </w:r>
                            <w:r w:rsidRPr="0046561E">
                              <w:rPr>
                                <w:rFonts w:ascii="Consolas" w:hAnsi="Consolas" w:cs="Consolas"/>
                                <w:color w:val="008000"/>
                                <w:sz w:val="18"/>
                                <w:szCs w:val="18"/>
                              </w:rPr>
                              <w:t>// vertex coordinates are used for texture coordinates</w:t>
                            </w:r>
                          </w:p>
                          <w:p w14:paraId="40768E86"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texCoords = </w:t>
                            </w:r>
                            <w:proofErr w:type="gramStart"/>
                            <w:r w:rsidRPr="0046561E">
                              <w:rPr>
                                <w:rFonts w:ascii="Consolas" w:hAnsi="Consolas" w:cs="Consolas"/>
                                <w:color w:val="000000"/>
                                <w:sz w:val="18"/>
                                <w:szCs w:val="18"/>
                              </w:rPr>
                              <w:t>aPos;</w:t>
                            </w:r>
                            <w:proofErr w:type="gramEnd"/>
                          </w:p>
                          <w:p w14:paraId="1F46717D"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vec4 pos = view * vec4(aPos, 1.0</w:t>
                            </w:r>
                            <w:proofErr w:type="gramStart"/>
                            <w:r w:rsidRPr="0046561E">
                              <w:rPr>
                                <w:rFonts w:ascii="Consolas" w:hAnsi="Consolas" w:cs="Consolas"/>
                                <w:color w:val="000000"/>
                                <w:sz w:val="18"/>
                                <w:szCs w:val="18"/>
                              </w:rPr>
                              <w:t>);</w:t>
                            </w:r>
                            <w:proofErr w:type="gramEnd"/>
                          </w:p>
                          <w:p w14:paraId="6C7C94D6"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gl_Position = pos.</w:t>
                            </w:r>
                            <w:proofErr w:type="gramStart"/>
                            <w:r w:rsidRPr="0046561E">
                              <w:rPr>
                                <w:rFonts w:ascii="Consolas" w:hAnsi="Consolas" w:cs="Consolas"/>
                                <w:color w:val="000000"/>
                                <w:sz w:val="18"/>
                                <w:szCs w:val="18"/>
                              </w:rPr>
                              <w:t>xyww;</w:t>
                            </w:r>
                            <w:proofErr w:type="gramEnd"/>
                          </w:p>
                          <w:p w14:paraId="0266BA13"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w:t>
                            </w:r>
                          </w:p>
                          <w:p w14:paraId="39FD26C5" w14:textId="3036AF87" w:rsidR="0046561E" w:rsidRDefault="0046561E" w:rsidP="0046561E">
                            <w:pPr>
                              <w:autoSpaceDE w:val="0"/>
                              <w:autoSpaceDN w:val="0"/>
                              <w:adjustRightInd w:val="0"/>
                              <w:spacing w:after="0" w:line="240" w:lineRule="auto"/>
                              <w:rPr>
                                <w:rFonts w:ascii="Consolas" w:hAnsi="Consolas" w:cs="Consolas"/>
                                <w:color w:val="000000"/>
                                <w:sz w:val="18"/>
                                <w:szCs w:val="18"/>
                              </w:rPr>
                            </w:pPr>
                          </w:p>
                          <w:p w14:paraId="3CF8A110" w14:textId="70E67B24" w:rsidR="00BC2685" w:rsidRPr="0046561E" w:rsidRDefault="00BC2685"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8000"/>
                                <w:sz w:val="18"/>
                                <w:szCs w:val="18"/>
                              </w:rPr>
                              <w:t>//</w:t>
                            </w:r>
                            <w:r>
                              <w:rPr>
                                <w:rFonts w:ascii="Consolas" w:hAnsi="Consolas" w:cs="Consolas"/>
                                <w:color w:val="008000"/>
                                <w:sz w:val="18"/>
                                <w:szCs w:val="18"/>
                              </w:rPr>
                              <w:t xml:space="preserve"> the skybox fragment shader</w:t>
                            </w:r>
                          </w:p>
                          <w:p w14:paraId="3FC5326E"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#version 330 core</w:t>
                            </w:r>
                          </w:p>
                          <w:p w14:paraId="0B2C6ECB"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42A32A80"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in</w:t>
                            </w:r>
                            <w:r w:rsidRPr="0046561E">
                              <w:rPr>
                                <w:rFonts w:ascii="Consolas" w:hAnsi="Consolas" w:cs="Consolas"/>
                                <w:color w:val="000000"/>
                                <w:sz w:val="18"/>
                                <w:szCs w:val="18"/>
                              </w:rPr>
                              <w:t xml:space="preserve"> vec3 </w:t>
                            </w:r>
                            <w:proofErr w:type="gramStart"/>
                            <w:r w:rsidRPr="0046561E">
                              <w:rPr>
                                <w:rFonts w:ascii="Consolas" w:hAnsi="Consolas" w:cs="Consolas"/>
                                <w:color w:val="000000"/>
                                <w:sz w:val="18"/>
                                <w:szCs w:val="18"/>
                              </w:rPr>
                              <w:t>texCoords;</w:t>
                            </w:r>
                            <w:proofErr w:type="gramEnd"/>
                          </w:p>
                          <w:p w14:paraId="08A258A7"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uniform</w:t>
                            </w:r>
                            <w:r w:rsidRPr="0046561E">
                              <w:rPr>
                                <w:rFonts w:ascii="Consolas" w:hAnsi="Consolas" w:cs="Consolas"/>
                                <w:color w:val="000000"/>
                                <w:sz w:val="18"/>
                                <w:szCs w:val="18"/>
                              </w:rPr>
                              <w:t xml:space="preserve"> samplerCube cg_</w:t>
                            </w:r>
                            <w:proofErr w:type="gramStart"/>
                            <w:r w:rsidRPr="0046561E">
                              <w:rPr>
                                <w:rFonts w:ascii="Consolas" w:hAnsi="Consolas" w:cs="Consolas"/>
                                <w:color w:val="000000"/>
                                <w:sz w:val="18"/>
                                <w:szCs w:val="18"/>
                              </w:rPr>
                              <w:t>skybox;</w:t>
                            </w:r>
                            <w:proofErr w:type="gramEnd"/>
                          </w:p>
                          <w:p w14:paraId="572FC493"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5E95274C"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out</w:t>
                            </w:r>
                            <w:r w:rsidRPr="0046561E">
                              <w:rPr>
                                <w:rFonts w:ascii="Consolas" w:hAnsi="Consolas" w:cs="Consolas"/>
                                <w:color w:val="000000"/>
                                <w:sz w:val="18"/>
                                <w:szCs w:val="18"/>
                              </w:rPr>
                              <w:t xml:space="preserve"> vec4 </w:t>
                            </w:r>
                            <w:proofErr w:type="gramStart"/>
                            <w:r w:rsidRPr="0046561E">
                              <w:rPr>
                                <w:rFonts w:ascii="Consolas" w:hAnsi="Consolas" w:cs="Consolas"/>
                                <w:color w:val="000000"/>
                                <w:sz w:val="18"/>
                                <w:szCs w:val="18"/>
                              </w:rPr>
                              <w:t>color;</w:t>
                            </w:r>
                            <w:proofErr w:type="gramEnd"/>
                          </w:p>
                          <w:p w14:paraId="1B117E08"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091CB035"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void</w:t>
                            </w:r>
                            <w:r w:rsidRPr="0046561E">
                              <w:rPr>
                                <w:rFonts w:ascii="Consolas" w:hAnsi="Consolas" w:cs="Consolas"/>
                                <w:color w:val="000000"/>
                                <w:sz w:val="18"/>
                                <w:szCs w:val="18"/>
                              </w:rPr>
                              <w:t xml:space="preserve"> main()</w:t>
                            </w:r>
                          </w:p>
                          <w:p w14:paraId="2CA096AE"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w:t>
                            </w:r>
                          </w:p>
                          <w:p w14:paraId="27C1583F"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color = </w:t>
                            </w:r>
                            <w:r w:rsidRPr="0046561E">
                              <w:rPr>
                                <w:rFonts w:ascii="Consolas" w:hAnsi="Consolas" w:cs="Consolas"/>
                                <w:color w:val="0000FF"/>
                                <w:sz w:val="18"/>
                                <w:szCs w:val="18"/>
                              </w:rPr>
                              <w:t>texture</w:t>
                            </w:r>
                            <w:r w:rsidRPr="0046561E">
                              <w:rPr>
                                <w:rFonts w:ascii="Consolas" w:hAnsi="Consolas" w:cs="Consolas"/>
                                <w:color w:val="000000"/>
                                <w:sz w:val="18"/>
                                <w:szCs w:val="18"/>
                              </w:rPr>
                              <w:t>(cg_skybox, texCoords</w:t>
                            </w:r>
                            <w:proofErr w:type="gramStart"/>
                            <w:r w:rsidRPr="0046561E">
                              <w:rPr>
                                <w:rFonts w:ascii="Consolas" w:hAnsi="Consolas" w:cs="Consolas"/>
                                <w:color w:val="000000"/>
                                <w:sz w:val="18"/>
                                <w:szCs w:val="18"/>
                              </w:rPr>
                              <w:t>);</w:t>
                            </w:r>
                            <w:proofErr w:type="gramEnd"/>
                          </w:p>
                          <w:p w14:paraId="64437D1F" w14:textId="1FB3419F" w:rsidR="00C821BA"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6DE35CFB" id="_x0000_s1094"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gRNg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I103gaBgiQV1CcUxcJoenyk&#10;uGnB/qKkR8OX1P08MCsoUZ80CrvK5vPwQuJhvrhBFYi9zlTXGaY5QiGflIzbrY+vKlJu7tEAOxml&#10;eelk6hmNHEmcHl14Kdfn+NXLr2HzGw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mp6YETYCAABiBAAADgAAAAAAAAAAAAAA&#10;AAAuAgAAZHJzL2Uyb0RvYy54bWxQSwECLQAUAAYACAAAACEAsCuTKd0AAAAFAQAADwAAAAAAAAAA&#10;AAAAAACQBAAAZHJzL2Rvd25yZXYueG1sUEsFBgAAAAAEAAQA8wAAAJoFAAAAAA==&#10;" fillcolor="#d5dce4 [671]">
                <v:textbox style="mso-fit-shape-to-text:t">
                  <w:txbxContent>
                    <w:p w14:paraId="125022BC" w14:textId="3725623E" w:rsidR="00BC2685" w:rsidRDefault="00BC2685"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8000"/>
                          <w:sz w:val="18"/>
                          <w:szCs w:val="18"/>
                        </w:rPr>
                        <w:t>//</w:t>
                      </w:r>
                      <w:r>
                        <w:rPr>
                          <w:rFonts w:ascii="Consolas" w:hAnsi="Consolas" w:cs="Consolas"/>
                          <w:color w:val="008000"/>
                          <w:sz w:val="18"/>
                          <w:szCs w:val="18"/>
                        </w:rPr>
                        <w:t xml:space="preserve"> the skybox vertex shader</w:t>
                      </w:r>
                    </w:p>
                    <w:p w14:paraId="0947F71A" w14:textId="779B0D0A"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#version 330 core</w:t>
                      </w:r>
                    </w:p>
                    <w:p w14:paraId="28DF5040"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1A167CBF"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layout(location = 0) </w:t>
                      </w:r>
                      <w:r w:rsidRPr="0046561E">
                        <w:rPr>
                          <w:rFonts w:ascii="Consolas" w:hAnsi="Consolas" w:cs="Consolas"/>
                          <w:color w:val="0000FF"/>
                          <w:sz w:val="18"/>
                          <w:szCs w:val="18"/>
                        </w:rPr>
                        <w:t>in</w:t>
                      </w:r>
                      <w:r w:rsidRPr="0046561E">
                        <w:rPr>
                          <w:rFonts w:ascii="Consolas" w:hAnsi="Consolas" w:cs="Consolas"/>
                          <w:color w:val="000000"/>
                          <w:sz w:val="18"/>
                          <w:szCs w:val="18"/>
                        </w:rPr>
                        <w:t xml:space="preserve"> vec3 </w:t>
                      </w:r>
                      <w:proofErr w:type="gramStart"/>
                      <w:r w:rsidRPr="0046561E">
                        <w:rPr>
                          <w:rFonts w:ascii="Consolas" w:hAnsi="Consolas" w:cs="Consolas"/>
                          <w:color w:val="000000"/>
                          <w:sz w:val="18"/>
                          <w:szCs w:val="18"/>
                        </w:rPr>
                        <w:t>aPos;</w:t>
                      </w:r>
                      <w:proofErr w:type="gramEnd"/>
                    </w:p>
                    <w:p w14:paraId="6BBC6887"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uniform</w:t>
                      </w:r>
                      <w:r w:rsidRPr="0046561E">
                        <w:rPr>
                          <w:rFonts w:ascii="Consolas" w:hAnsi="Consolas" w:cs="Consolas"/>
                          <w:color w:val="000000"/>
                          <w:sz w:val="18"/>
                          <w:szCs w:val="18"/>
                        </w:rPr>
                        <w:t xml:space="preserve"> mat4 </w:t>
                      </w:r>
                      <w:proofErr w:type="gramStart"/>
                      <w:r w:rsidRPr="0046561E">
                        <w:rPr>
                          <w:rFonts w:ascii="Consolas" w:hAnsi="Consolas" w:cs="Consolas"/>
                          <w:color w:val="000000"/>
                          <w:sz w:val="18"/>
                          <w:szCs w:val="18"/>
                        </w:rPr>
                        <w:t>view;</w:t>
                      </w:r>
                      <w:proofErr w:type="gramEnd"/>
                    </w:p>
                    <w:p w14:paraId="3602E546"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28228D5E"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out</w:t>
                      </w:r>
                      <w:r w:rsidRPr="0046561E">
                        <w:rPr>
                          <w:rFonts w:ascii="Consolas" w:hAnsi="Consolas" w:cs="Consolas"/>
                          <w:color w:val="000000"/>
                          <w:sz w:val="18"/>
                          <w:szCs w:val="18"/>
                        </w:rPr>
                        <w:t xml:space="preserve"> vec3 </w:t>
                      </w:r>
                      <w:proofErr w:type="gramStart"/>
                      <w:r w:rsidRPr="0046561E">
                        <w:rPr>
                          <w:rFonts w:ascii="Consolas" w:hAnsi="Consolas" w:cs="Consolas"/>
                          <w:color w:val="000000"/>
                          <w:sz w:val="18"/>
                          <w:szCs w:val="18"/>
                        </w:rPr>
                        <w:t>texCoords;</w:t>
                      </w:r>
                      <w:proofErr w:type="gramEnd"/>
                    </w:p>
                    <w:p w14:paraId="509607F2"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26BB9C9E"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void</w:t>
                      </w:r>
                      <w:r w:rsidRPr="0046561E">
                        <w:rPr>
                          <w:rFonts w:ascii="Consolas" w:hAnsi="Consolas" w:cs="Consolas"/>
                          <w:color w:val="000000"/>
                          <w:sz w:val="18"/>
                          <w:szCs w:val="18"/>
                        </w:rPr>
                        <w:t xml:space="preserve"> main()</w:t>
                      </w:r>
                    </w:p>
                    <w:p w14:paraId="06741ABD"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w:t>
                      </w:r>
                    </w:p>
                    <w:p w14:paraId="2F32871F"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w:t>
                      </w:r>
                      <w:r w:rsidRPr="0046561E">
                        <w:rPr>
                          <w:rFonts w:ascii="Consolas" w:hAnsi="Consolas" w:cs="Consolas"/>
                          <w:color w:val="008000"/>
                          <w:sz w:val="18"/>
                          <w:szCs w:val="18"/>
                        </w:rPr>
                        <w:t>// vertex coordinates are used for texture coordinates</w:t>
                      </w:r>
                    </w:p>
                    <w:p w14:paraId="40768E86"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texCoords = </w:t>
                      </w:r>
                      <w:proofErr w:type="gramStart"/>
                      <w:r w:rsidRPr="0046561E">
                        <w:rPr>
                          <w:rFonts w:ascii="Consolas" w:hAnsi="Consolas" w:cs="Consolas"/>
                          <w:color w:val="000000"/>
                          <w:sz w:val="18"/>
                          <w:szCs w:val="18"/>
                        </w:rPr>
                        <w:t>aPos;</w:t>
                      </w:r>
                      <w:proofErr w:type="gramEnd"/>
                    </w:p>
                    <w:p w14:paraId="1F46717D"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vec4 pos = view * vec4(aPos, 1.0</w:t>
                      </w:r>
                      <w:proofErr w:type="gramStart"/>
                      <w:r w:rsidRPr="0046561E">
                        <w:rPr>
                          <w:rFonts w:ascii="Consolas" w:hAnsi="Consolas" w:cs="Consolas"/>
                          <w:color w:val="000000"/>
                          <w:sz w:val="18"/>
                          <w:szCs w:val="18"/>
                        </w:rPr>
                        <w:t>);</w:t>
                      </w:r>
                      <w:proofErr w:type="gramEnd"/>
                    </w:p>
                    <w:p w14:paraId="6C7C94D6"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gl_Position = pos.</w:t>
                      </w:r>
                      <w:proofErr w:type="gramStart"/>
                      <w:r w:rsidRPr="0046561E">
                        <w:rPr>
                          <w:rFonts w:ascii="Consolas" w:hAnsi="Consolas" w:cs="Consolas"/>
                          <w:color w:val="000000"/>
                          <w:sz w:val="18"/>
                          <w:szCs w:val="18"/>
                        </w:rPr>
                        <w:t>xyww;</w:t>
                      </w:r>
                      <w:proofErr w:type="gramEnd"/>
                    </w:p>
                    <w:p w14:paraId="0266BA13"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w:t>
                      </w:r>
                    </w:p>
                    <w:p w14:paraId="39FD26C5" w14:textId="3036AF87" w:rsidR="0046561E" w:rsidRDefault="0046561E" w:rsidP="0046561E">
                      <w:pPr>
                        <w:autoSpaceDE w:val="0"/>
                        <w:autoSpaceDN w:val="0"/>
                        <w:adjustRightInd w:val="0"/>
                        <w:spacing w:after="0" w:line="240" w:lineRule="auto"/>
                        <w:rPr>
                          <w:rFonts w:ascii="Consolas" w:hAnsi="Consolas" w:cs="Consolas"/>
                          <w:color w:val="000000"/>
                          <w:sz w:val="18"/>
                          <w:szCs w:val="18"/>
                        </w:rPr>
                      </w:pPr>
                    </w:p>
                    <w:p w14:paraId="3CF8A110" w14:textId="70E67B24" w:rsidR="00BC2685" w:rsidRPr="0046561E" w:rsidRDefault="00BC2685"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8000"/>
                          <w:sz w:val="18"/>
                          <w:szCs w:val="18"/>
                        </w:rPr>
                        <w:t>//</w:t>
                      </w:r>
                      <w:r>
                        <w:rPr>
                          <w:rFonts w:ascii="Consolas" w:hAnsi="Consolas" w:cs="Consolas"/>
                          <w:color w:val="008000"/>
                          <w:sz w:val="18"/>
                          <w:szCs w:val="18"/>
                        </w:rPr>
                        <w:t xml:space="preserve"> the skybox fragment shader</w:t>
                      </w:r>
                    </w:p>
                    <w:p w14:paraId="3FC5326E"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#version 330 core</w:t>
                      </w:r>
                    </w:p>
                    <w:p w14:paraId="0B2C6ECB"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42A32A80"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in</w:t>
                      </w:r>
                      <w:r w:rsidRPr="0046561E">
                        <w:rPr>
                          <w:rFonts w:ascii="Consolas" w:hAnsi="Consolas" w:cs="Consolas"/>
                          <w:color w:val="000000"/>
                          <w:sz w:val="18"/>
                          <w:szCs w:val="18"/>
                        </w:rPr>
                        <w:t xml:space="preserve"> vec3 </w:t>
                      </w:r>
                      <w:proofErr w:type="gramStart"/>
                      <w:r w:rsidRPr="0046561E">
                        <w:rPr>
                          <w:rFonts w:ascii="Consolas" w:hAnsi="Consolas" w:cs="Consolas"/>
                          <w:color w:val="000000"/>
                          <w:sz w:val="18"/>
                          <w:szCs w:val="18"/>
                        </w:rPr>
                        <w:t>texCoords;</w:t>
                      </w:r>
                      <w:proofErr w:type="gramEnd"/>
                    </w:p>
                    <w:p w14:paraId="08A258A7"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uniform</w:t>
                      </w:r>
                      <w:r w:rsidRPr="0046561E">
                        <w:rPr>
                          <w:rFonts w:ascii="Consolas" w:hAnsi="Consolas" w:cs="Consolas"/>
                          <w:color w:val="000000"/>
                          <w:sz w:val="18"/>
                          <w:szCs w:val="18"/>
                        </w:rPr>
                        <w:t xml:space="preserve"> samplerCube cg_</w:t>
                      </w:r>
                      <w:proofErr w:type="gramStart"/>
                      <w:r w:rsidRPr="0046561E">
                        <w:rPr>
                          <w:rFonts w:ascii="Consolas" w:hAnsi="Consolas" w:cs="Consolas"/>
                          <w:color w:val="000000"/>
                          <w:sz w:val="18"/>
                          <w:szCs w:val="18"/>
                        </w:rPr>
                        <w:t>skybox;</w:t>
                      </w:r>
                      <w:proofErr w:type="gramEnd"/>
                    </w:p>
                    <w:p w14:paraId="572FC493"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5E95274C"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out</w:t>
                      </w:r>
                      <w:r w:rsidRPr="0046561E">
                        <w:rPr>
                          <w:rFonts w:ascii="Consolas" w:hAnsi="Consolas" w:cs="Consolas"/>
                          <w:color w:val="000000"/>
                          <w:sz w:val="18"/>
                          <w:szCs w:val="18"/>
                        </w:rPr>
                        <w:t xml:space="preserve"> vec4 </w:t>
                      </w:r>
                      <w:proofErr w:type="gramStart"/>
                      <w:r w:rsidRPr="0046561E">
                        <w:rPr>
                          <w:rFonts w:ascii="Consolas" w:hAnsi="Consolas" w:cs="Consolas"/>
                          <w:color w:val="000000"/>
                          <w:sz w:val="18"/>
                          <w:szCs w:val="18"/>
                        </w:rPr>
                        <w:t>color;</w:t>
                      </w:r>
                      <w:proofErr w:type="gramEnd"/>
                    </w:p>
                    <w:p w14:paraId="1B117E08"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p>
                    <w:p w14:paraId="091CB035"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FF"/>
                          <w:sz w:val="18"/>
                          <w:szCs w:val="18"/>
                        </w:rPr>
                        <w:t>void</w:t>
                      </w:r>
                      <w:r w:rsidRPr="0046561E">
                        <w:rPr>
                          <w:rFonts w:ascii="Consolas" w:hAnsi="Consolas" w:cs="Consolas"/>
                          <w:color w:val="000000"/>
                          <w:sz w:val="18"/>
                          <w:szCs w:val="18"/>
                        </w:rPr>
                        <w:t xml:space="preserve"> main()</w:t>
                      </w:r>
                    </w:p>
                    <w:p w14:paraId="2CA096AE"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w:t>
                      </w:r>
                    </w:p>
                    <w:p w14:paraId="27C1583F" w14:textId="77777777" w:rsidR="0046561E"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 xml:space="preserve">    color = </w:t>
                      </w:r>
                      <w:r w:rsidRPr="0046561E">
                        <w:rPr>
                          <w:rFonts w:ascii="Consolas" w:hAnsi="Consolas" w:cs="Consolas"/>
                          <w:color w:val="0000FF"/>
                          <w:sz w:val="18"/>
                          <w:szCs w:val="18"/>
                        </w:rPr>
                        <w:t>texture</w:t>
                      </w:r>
                      <w:r w:rsidRPr="0046561E">
                        <w:rPr>
                          <w:rFonts w:ascii="Consolas" w:hAnsi="Consolas" w:cs="Consolas"/>
                          <w:color w:val="000000"/>
                          <w:sz w:val="18"/>
                          <w:szCs w:val="18"/>
                        </w:rPr>
                        <w:t>(cg_skybox, texCoords</w:t>
                      </w:r>
                      <w:proofErr w:type="gramStart"/>
                      <w:r w:rsidRPr="0046561E">
                        <w:rPr>
                          <w:rFonts w:ascii="Consolas" w:hAnsi="Consolas" w:cs="Consolas"/>
                          <w:color w:val="000000"/>
                          <w:sz w:val="18"/>
                          <w:szCs w:val="18"/>
                        </w:rPr>
                        <w:t>);</w:t>
                      </w:r>
                      <w:proofErr w:type="gramEnd"/>
                    </w:p>
                    <w:p w14:paraId="64437D1F" w14:textId="1FB3419F" w:rsidR="00C821BA" w:rsidRPr="0046561E" w:rsidRDefault="0046561E" w:rsidP="0046561E">
                      <w:pPr>
                        <w:autoSpaceDE w:val="0"/>
                        <w:autoSpaceDN w:val="0"/>
                        <w:adjustRightInd w:val="0"/>
                        <w:spacing w:after="0" w:line="240" w:lineRule="auto"/>
                        <w:rPr>
                          <w:rFonts w:ascii="Consolas" w:hAnsi="Consolas" w:cs="Consolas"/>
                          <w:color w:val="000000"/>
                          <w:sz w:val="18"/>
                          <w:szCs w:val="18"/>
                        </w:rPr>
                      </w:pPr>
                      <w:r w:rsidRPr="0046561E">
                        <w:rPr>
                          <w:rFonts w:ascii="Consolas" w:hAnsi="Consolas" w:cs="Consolas"/>
                          <w:color w:val="000000"/>
                          <w:sz w:val="18"/>
                          <w:szCs w:val="18"/>
                        </w:rPr>
                        <w:t>}</w:t>
                      </w:r>
                    </w:p>
                  </w:txbxContent>
                </v:textbox>
                <w10:anchorlock/>
              </v:shape>
            </w:pict>
          </mc:Fallback>
        </mc:AlternateContent>
      </w:r>
    </w:p>
    <w:p w14:paraId="35913B79" w14:textId="1FA36A59" w:rsidR="00C821BA" w:rsidRDefault="00C821BA" w:rsidP="00AF2414"/>
    <w:p w14:paraId="6D899873" w14:textId="0E914203" w:rsidR="00427E23" w:rsidRDefault="00427E23" w:rsidP="00427E23">
      <w:pPr>
        <w:pStyle w:val="Heading3"/>
      </w:pPr>
      <w:r>
        <w:lastRenderedPageBreak/>
        <w:t>Environment mapping</w:t>
      </w:r>
    </w:p>
    <w:p w14:paraId="2ECD9F6B" w14:textId="69E944AD" w:rsidR="00283DFD" w:rsidRDefault="00283DFD" w:rsidP="003B66D0">
      <w:r>
        <w:t xml:space="preserve">We can dramatically improve </w:t>
      </w:r>
      <w:r w:rsidR="00CB2BA9">
        <w:t xml:space="preserve">our drawing and make it more realistic if we </w:t>
      </w:r>
      <w:r w:rsidR="00592112">
        <w:t xml:space="preserve">calculate the reflections of the environment onto the surfaces of our objects. </w:t>
      </w:r>
      <w:r w:rsidR="00A27C7A">
        <w:t xml:space="preserve">The technique is called </w:t>
      </w:r>
      <w:r w:rsidR="00D85FFA">
        <w:rPr>
          <w:i/>
          <w:iCs/>
        </w:rPr>
        <w:t>raytracing,</w:t>
      </w:r>
      <w:r w:rsidR="00A27C7A">
        <w:t xml:space="preserve"> </w:t>
      </w:r>
      <w:r w:rsidR="00711555">
        <w:t xml:space="preserve">and it is a simulation of whatever </w:t>
      </w:r>
      <w:r w:rsidR="00D85FFA">
        <w:t>happens</w:t>
      </w:r>
      <w:r w:rsidR="00D93CB4">
        <w:t xml:space="preserve"> in nature.</w:t>
      </w:r>
    </w:p>
    <w:p w14:paraId="3B49F33C" w14:textId="7FBC61E5" w:rsidR="00D93CB4" w:rsidRPr="00A27C7A" w:rsidRDefault="004D4F3B" w:rsidP="003B66D0">
      <w:r>
        <w:t>Unfortunately,</w:t>
      </w:r>
      <w:r w:rsidR="00D93CB4">
        <w:t xml:space="preserve"> this is a very </w:t>
      </w:r>
      <w:r w:rsidR="00362B1D">
        <w:t xml:space="preserve">computationally </w:t>
      </w:r>
      <w:r w:rsidR="00D93CB4">
        <w:t>in</w:t>
      </w:r>
      <w:r w:rsidR="000B3050">
        <w:t>tensive technique</w:t>
      </w:r>
      <w:r w:rsidR="00AD059E">
        <w:t>,</w:t>
      </w:r>
      <w:r w:rsidR="000B3050">
        <w:t xml:space="preserve"> </w:t>
      </w:r>
      <w:r w:rsidR="00943942">
        <w:t>and complex scenes take too long to render</w:t>
      </w:r>
      <w:r w:rsidR="00DC5A89">
        <w:t xml:space="preserve">. </w:t>
      </w:r>
      <w:r w:rsidR="00E67D3C">
        <w:t xml:space="preserve">Even with </w:t>
      </w:r>
      <w:r w:rsidR="00D85FFA">
        <w:t>state-of-the-art</w:t>
      </w:r>
      <w:r w:rsidR="00B270C2">
        <w:t xml:space="preserve"> hardware, the </w:t>
      </w:r>
      <w:r w:rsidR="00B94370">
        <w:t xml:space="preserve">rendering speed </w:t>
      </w:r>
      <w:r w:rsidR="001A14D8">
        <w:t>is not good for gaming or any other real-time application.</w:t>
      </w:r>
    </w:p>
    <w:p w14:paraId="759E2D27" w14:textId="7D37D787" w:rsidR="003B66D0" w:rsidRDefault="002143A3" w:rsidP="003B66D0">
      <w:r>
        <w:t xml:space="preserve">One technique to help us achieve </w:t>
      </w:r>
      <w:r w:rsidR="008D70AD">
        <w:t>equally great results</w:t>
      </w:r>
      <w:r w:rsidR="00BA6887">
        <w:t xml:space="preserve"> is </w:t>
      </w:r>
      <w:r w:rsidR="00BA6887">
        <w:rPr>
          <w:i/>
          <w:iCs/>
        </w:rPr>
        <w:t>Environment mapping.</w:t>
      </w:r>
      <w:r w:rsidR="00BA6887">
        <w:t xml:space="preserve"> </w:t>
      </w:r>
      <w:r w:rsidR="00BD7EA2">
        <w:t xml:space="preserve">In this we create reflections of </w:t>
      </w:r>
      <w:r w:rsidR="00AA0669">
        <w:t xml:space="preserve">texture images on the surfaces we want. </w:t>
      </w:r>
      <w:r w:rsidR="00C045A0">
        <w:t xml:space="preserve">This is very efficient since all the light effects are precalculated </w:t>
      </w:r>
      <w:r w:rsidR="005468F7">
        <w:t>and encoded in the texture image.</w:t>
      </w:r>
    </w:p>
    <w:p w14:paraId="51A2FFF8" w14:textId="77777777" w:rsidR="008C4829" w:rsidRDefault="004B2EF4" w:rsidP="003B66D0">
      <w:r>
        <w:t xml:space="preserve">This technique complements the skybox </w:t>
      </w:r>
      <w:r w:rsidR="00DD372C">
        <w:t xml:space="preserve">we saw before. </w:t>
      </w:r>
      <w:r w:rsidR="005E5334">
        <w:t xml:space="preserve">Instead of </w:t>
      </w:r>
      <w:r w:rsidR="00F74F6E">
        <w:t>rendering the images on the surrounding cube, we render th</w:t>
      </w:r>
      <w:r w:rsidR="00DB48D5">
        <w:t xml:space="preserve">eir reflections on the objects in the scene. The reflections </w:t>
      </w:r>
      <w:r w:rsidR="00DB0227">
        <w:t xml:space="preserve">can be rendered </w:t>
      </w:r>
      <w:r w:rsidR="00BA313D">
        <w:t>even if we do not draw the skybox.</w:t>
      </w:r>
      <w:r w:rsidR="00FE0D67">
        <w:t xml:space="preserve"> </w:t>
      </w:r>
    </w:p>
    <w:p w14:paraId="6254448F" w14:textId="72E5C824" w:rsidR="004B2EF4" w:rsidRDefault="00FE0D67" w:rsidP="003B66D0">
      <w:r>
        <w:t xml:space="preserve">We just </w:t>
      </w:r>
      <w:r w:rsidR="00D85FFA">
        <w:t>set up</w:t>
      </w:r>
      <w:r>
        <w:t xml:space="preserve"> the texture as we do in the skybox</w:t>
      </w:r>
      <w:r w:rsidR="00334BC5">
        <w:t xml:space="preserve"> and then with the help of our shaders we calculate the reflections on the objects</w:t>
      </w:r>
      <w:r w:rsidR="008C4829">
        <w:t xml:space="preserve">. In the sample code </w:t>
      </w:r>
      <w:r w:rsidR="006552DB">
        <w:t xml:space="preserve">(chapter27c.cpp) </w:t>
      </w:r>
      <w:r w:rsidR="00E75BFF">
        <w:t xml:space="preserve">you can comment </w:t>
      </w:r>
      <w:proofErr w:type="gramStart"/>
      <w:r w:rsidR="00E75BFF">
        <w:t>out</w:t>
      </w:r>
      <w:proofErr w:type="gramEnd"/>
      <w:r w:rsidR="00E75BFF">
        <w:t xml:space="preserve"> the rendering of the skybox and still see it rendered on the objects.</w:t>
      </w:r>
    </w:p>
    <w:p w14:paraId="7B8687AB" w14:textId="1E04B6AD" w:rsidR="009239E0" w:rsidRDefault="009C1686" w:rsidP="003B66D0">
      <w:r>
        <w:t xml:space="preserve">To use </w:t>
      </w:r>
      <w:r>
        <w:rPr>
          <w:i/>
          <w:iCs/>
        </w:rPr>
        <w:t>environment mapping</w:t>
      </w:r>
      <w:r>
        <w:t xml:space="preserve"> we </w:t>
      </w:r>
      <w:r w:rsidR="00316C51">
        <w:t xml:space="preserve">create a skybox and use its </w:t>
      </w:r>
      <w:r w:rsidR="00277734">
        <w:t xml:space="preserve">texture. </w:t>
      </w:r>
      <w:r w:rsidR="00480E53">
        <w:t xml:space="preserve">The skybox class </w:t>
      </w:r>
      <w:r w:rsidR="00542C2B">
        <w:t xml:space="preserve">contains all the </w:t>
      </w:r>
      <w:r w:rsidR="00CB2636">
        <w:t xml:space="preserve">code required to </w:t>
      </w:r>
      <w:r w:rsidR="00480E53">
        <w:t>load the texture</w:t>
      </w:r>
      <w:r w:rsidR="00DB7EB1">
        <w:t xml:space="preserve"> images and then </w:t>
      </w:r>
      <w:r w:rsidR="00C82514">
        <w:t>use</w:t>
      </w:r>
      <w:r w:rsidR="00DB7EB1">
        <w:t xml:space="preserve"> them </w:t>
      </w:r>
      <w:r w:rsidR="00C82514">
        <w:t>to generate OpenGL textures</w:t>
      </w:r>
      <w:r w:rsidR="001B00A2">
        <w:t>.</w:t>
      </w:r>
    </w:p>
    <w:p w14:paraId="35E0C8AA" w14:textId="6AD02E3C" w:rsidR="002B528C" w:rsidRDefault="00BA67B6" w:rsidP="003B66D0">
      <w:r>
        <w:t xml:space="preserve">All the </w:t>
      </w:r>
      <w:r w:rsidR="007A4093">
        <w:t xml:space="preserve">work is done in the shader and more precisely in the </w:t>
      </w:r>
      <w:r w:rsidR="007A4093">
        <w:rPr>
          <w:i/>
          <w:iCs/>
        </w:rPr>
        <w:t>fragment shader</w:t>
      </w:r>
      <w:r w:rsidR="007A4093">
        <w:t>.</w:t>
      </w:r>
      <w:r w:rsidR="003136BC">
        <w:t xml:space="preserve"> In the </w:t>
      </w:r>
      <w:r w:rsidR="003136BC">
        <w:rPr>
          <w:i/>
          <w:iCs/>
        </w:rPr>
        <w:t>vertex shader</w:t>
      </w:r>
      <w:r w:rsidR="003136BC">
        <w:t xml:space="preserve"> we perform </w:t>
      </w:r>
      <w:r w:rsidR="00796751">
        <w:t xml:space="preserve">the usual calculations we did in </w:t>
      </w:r>
      <w:r w:rsidR="003B7F22">
        <w:t>when we had to apply light and texture</w:t>
      </w:r>
      <w:r w:rsidR="00211011">
        <w:t>:</w:t>
      </w:r>
    </w:p>
    <w:p w14:paraId="4F8A9AD3" w14:textId="07F1CC58" w:rsidR="00211011" w:rsidRDefault="00211011" w:rsidP="003B66D0">
      <w:r>
        <w:rPr>
          <w:noProof/>
        </w:rPr>
        <mc:AlternateContent>
          <mc:Choice Requires="wps">
            <w:drawing>
              <wp:inline distT="0" distB="0" distL="0" distR="0" wp14:anchorId="55D5E8FB" wp14:editId="2CD72D5C">
                <wp:extent cx="6170295" cy="1404620"/>
                <wp:effectExtent l="0" t="0" r="20955" b="24130"/>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E194E2B" w14:textId="7D5557CA"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8000"/>
                                <w:sz w:val="18"/>
                                <w:szCs w:val="18"/>
                              </w:rPr>
                              <w:t>// vertex shader</w:t>
                            </w:r>
                          </w:p>
                          <w:p w14:paraId="2BD8C773"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#version 330 core</w:t>
                            </w:r>
                          </w:p>
                          <w:p w14:paraId="5CA2E6D4"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layout(location = 0) </w:t>
                            </w:r>
                            <w:r w:rsidRPr="00C921F0">
                              <w:rPr>
                                <w:rFonts w:ascii="Consolas" w:hAnsi="Consolas" w:cs="Consolas"/>
                                <w:color w:val="0000FF"/>
                                <w:sz w:val="18"/>
                                <w:szCs w:val="18"/>
                              </w:rPr>
                              <w:t>in</w:t>
                            </w:r>
                            <w:r w:rsidRPr="00C921F0">
                              <w:rPr>
                                <w:rFonts w:ascii="Consolas" w:hAnsi="Consolas" w:cs="Consolas"/>
                                <w:color w:val="000000"/>
                                <w:sz w:val="18"/>
                                <w:szCs w:val="18"/>
                              </w:rPr>
                              <w:t xml:space="preserve"> vec3 </w:t>
                            </w:r>
                            <w:proofErr w:type="gramStart"/>
                            <w:r w:rsidRPr="00C921F0">
                              <w:rPr>
                                <w:rFonts w:ascii="Consolas" w:hAnsi="Consolas" w:cs="Consolas"/>
                                <w:color w:val="000000"/>
                                <w:sz w:val="18"/>
                                <w:szCs w:val="18"/>
                              </w:rPr>
                              <w:t>aPos;</w:t>
                            </w:r>
                            <w:proofErr w:type="gramEnd"/>
                          </w:p>
                          <w:p w14:paraId="707E3D7C"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layout(location = 1) </w:t>
                            </w:r>
                            <w:r w:rsidRPr="00C921F0">
                              <w:rPr>
                                <w:rFonts w:ascii="Consolas" w:hAnsi="Consolas" w:cs="Consolas"/>
                                <w:color w:val="0000FF"/>
                                <w:sz w:val="18"/>
                                <w:szCs w:val="18"/>
                              </w:rPr>
                              <w:t>in</w:t>
                            </w:r>
                            <w:r w:rsidRPr="00C921F0">
                              <w:rPr>
                                <w:rFonts w:ascii="Consolas" w:hAnsi="Consolas" w:cs="Consolas"/>
                                <w:color w:val="000000"/>
                                <w:sz w:val="18"/>
                                <w:szCs w:val="18"/>
                              </w:rPr>
                              <w:t xml:space="preserve"> vec3 </w:t>
                            </w:r>
                            <w:proofErr w:type="gramStart"/>
                            <w:r w:rsidRPr="00C921F0">
                              <w:rPr>
                                <w:rFonts w:ascii="Consolas" w:hAnsi="Consolas" w:cs="Consolas"/>
                                <w:color w:val="000000"/>
                                <w:sz w:val="18"/>
                                <w:szCs w:val="18"/>
                              </w:rPr>
                              <w:t>aNormal;</w:t>
                            </w:r>
                            <w:proofErr w:type="gramEnd"/>
                          </w:p>
                          <w:p w14:paraId="3609C285"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layout(location = 2) </w:t>
                            </w:r>
                            <w:r w:rsidRPr="00C921F0">
                              <w:rPr>
                                <w:rFonts w:ascii="Consolas" w:hAnsi="Consolas" w:cs="Consolas"/>
                                <w:color w:val="0000FF"/>
                                <w:sz w:val="18"/>
                                <w:szCs w:val="18"/>
                              </w:rPr>
                              <w:t>in</w:t>
                            </w:r>
                            <w:r w:rsidRPr="00C921F0">
                              <w:rPr>
                                <w:rFonts w:ascii="Consolas" w:hAnsi="Consolas" w:cs="Consolas"/>
                                <w:color w:val="000000"/>
                                <w:sz w:val="18"/>
                                <w:szCs w:val="18"/>
                              </w:rPr>
                              <w:t xml:space="preserve"> vec2 </w:t>
                            </w:r>
                            <w:proofErr w:type="gramStart"/>
                            <w:r w:rsidRPr="00C921F0">
                              <w:rPr>
                                <w:rFonts w:ascii="Consolas" w:hAnsi="Consolas" w:cs="Consolas"/>
                                <w:color w:val="000000"/>
                                <w:sz w:val="18"/>
                                <w:szCs w:val="18"/>
                              </w:rPr>
                              <w:t>aTexCoord;</w:t>
                            </w:r>
                            <w:proofErr w:type="gramEnd"/>
                          </w:p>
                          <w:p w14:paraId="345DC0E5" w14:textId="448A476D"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uniform</w:t>
                            </w:r>
                            <w:r w:rsidRPr="00C921F0">
                              <w:rPr>
                                <w:rFonts w:ascii="Consolas" w:hAnsi="Consolas" w:cs="Consolas"/>
                                <w:color w:val="000000"/>
                                <w:sz w:val="18"/>
                                <w:szCs w:val="18"/>
                              </w:rPr>
                              <w:t xml:space="preserve"> mat4 </w:t>
                            </w:r>
                            <w:proofErr w:type="gramStart"/>
                            <w:r w:rsidRPr="00C921F0">
                              <w:rPr>
                                <w:rFonts w:ascii="Consolas" w:hAnsi="Consolas" w:cs="Consolas"/>
                                <w:color w:val="000000"/>
                                <w:sz w:val="18"/>
                                <w:szCs w:val="18"/>
                              </w:rPr>
                              <w:t>camera;</w:t>
                            </w:r>
                            <w:proofErr w:type="gramEnd"/>
                          </w:p>
                          <w:p w14:paraId="0BBDCE69"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uniform</w:t>
                            </w:r>
                            <w:r w:rsidRPr="00C921F0">
                              <w:rPr>
                                <w:rFonts w:ascii="Consolas" w:hAnsi="Consolas" w:cs="Consolas"/>
                                <w:color w:val="000000"/>
                                <w:sz w:val="18"/>
                                <w:szCs w:val="18"/>
                              </w:rPr>
                              <w:t xml:space="preserve"> mat4 </w:t>
                            </w:r>
                            <w:proofErr w:type="gramStart"/>
                            <w:r w:rsidRPr="00C921F0">
                              <w:rPr>
                                <w:rFonts w:ascii="Consolas" w:hAnsi="Consolas" w:cs="Consolas"/>
                                <w:color w:val="000000"/>
                                <w:sz w:val="18"/>
                                <w:szCs w:val="18"/>
                              </w:rPr>
                              <w:t>model;</w:t>
                            </w:r>
                            <w:proofErr w:type="gramEnd"/>
                          </w:p>
                          <w:p w14:paraId="45A825F8" w14:textId="77777777" w:rsidR="009B6303" w:rsidRDefault="009B6303" w:rsidP="00C921F0">
                            <w:pPr>
                              <w:autoSpaceDE w:val="0"/>
                              <w:autoSpaceDN w:val="0"/>
                              <w:adjustRightInd w:val="0"/>
                              <w:spacing w:after="0" w:line="240" w:lineRule="auto"/>
                              <w:rPr>
                                <w:rFonts w:ascii="Consolas" w:hAnsi="Consolas" w:cs="Consolas"/>
                                <w:color w:val="0000FF"/>
                                <w:sz w:val="18"/>
                                <w:szCs w:val="18"/>
                              </w:rPr>
                            </w:pPr>
                          </w:p>
                          <w:p w14:paraId="3A5CFBEC" w14:textId="5CEE866F"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out</w:t>
                            </w:r>
                            <w:r w:rsidRPr="00C921F0">
                              <w:rPr>
                                <w:rFonts w:ascii="Consolas" w:hAnsi="Consolas" w:cs="Consolas"/>
                                <w:color w:val="000000"/>
                                <w:sz w:val="18"/>
                                <w:szCs w:val="18"/>
                              </w:rPr>
                              <w:t xml:space="preserve"> vec3 </w:t>
                            </w:r>
                            <w:proofErr w:type="gramStart"/>
                            <w:r w:rsidRPr="00C921F0">
                              <w:rPr>
                                <w:rFonts w:ascii="Consolas" w:hAnsi="Consolas" w:cs="Consolas"/>
                                <w:color w:val="000000"/>
                                <w:sz w:val="18"/>
                                <w:szCs w:val="18"/>
                              </w:rPr>
                              <w:t>Normal;</w:t>
                            </w:r>
                            <w:proofErr w:type="gramEnd"/>
                          </w:p>
                          <w:p w14:paraId="1C39654D"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out</w:t>
                            </w:r>
                            <w:r w:rsidRPr="00C921F0">
                              <w:rPr>
                                <w:rFonts w:ascii="Consolas" w:hAnsi="Consolas" w:cs="Consolas"/>
                                <w:color w:val="000000"/>
                                <w:sz w:val="18"/>
                                <w:szCs w:val="18"/>
                              </w:rPr>
                              <w:t xml:space="preserve"> vec3 </w:t>
                            </w:r>
                            <w:proofErr w:type="gramStart"/>
                            <w:r w:rsidRPr="00C921F0">
                              <w:rPr>
                                <w:rFonts w:ascii="Consolas" w:hAnsi="Consolas" w:cs="Consolas"/>
                                <w:color w:val="000000"/>
                                <w:sz w:val="18"/>
                                <w:szCs w:val="18"/>
                              </w:rPr>
                              <w:t>pos;</w:t>
                            </w:r>
                            <w:proofErr w:type="gramEnd"/>
                          </w:p>
                          <w:p w14:paraId="60F00945"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out</w:t>
                            </w:r>
                            <w:r w:rsidRPr="00C921F0">
                              <w:rPr>
                                <w:rFonts w:ascii="Consolas" w:hAnsi="Consolas" w:cs="Consolas"/>
                                <w:color w:val="000000"/>
                                <w:sz w:val="18"/>
                                <w:szCs w:val="18"/>
                              </w:rPr>
                              <w:t xml:space="preserve"> vec2 </w:t>
                            </w:r>
                            <w:proofErr w:type="gramStart"/>
                            <w:r w:rsidRPr="00C921F0">
                              <w:rPr>
                                <w:rFonts w:ascii="Consolas" w:hAnsi="Consolas" w:cs="Consolas"/>
                                <w:color w:val="000000"/>
                                <w:sz w:val="18"/>
                                <w:szCs w:val="18"/>
                              </w:rPr>
                              <w:t>texCoord;</w:t>
                            </w:r>
                            <w:proofErr w:type="gramEnd"/>
                          </w:p>
                          <w:p w14:paraId="73A09526"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p>
                          <w:p w14:paraId="7286C105"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8000"/>
                                <w:sz w:val="18"/>
                                <w:szCs w:val="18"/>
                              </w:rPr>
                              <w:t>// nothing unusual in the vertex shader</w:t>
                            </w:r>
                          </w:p>
                          <w:p w14:paraId="36A7E483"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void</w:t>
                            </w:r>
                            <w:r w:rsidRPr="00C921F0">
                              <w:rPr>
                                <w:rFonts w:ascii="Consolas" w:hAnsi="Consolas" w:cs="Consolas"/>
                                <w:color w:val="000000"/>
                                <w:sz w:val="18"/>
                                <w:szCs w:val="18"/>
                              </w:rPr>
                              <w:t xml:space="preserve"> main() {</w:t>
                            </w:r>
                          </w:p>
                          <w:p w14:paraId="61F64DA1"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    gl_Position = camera * model * vec4(aPos, 1</w:t>
                            </w:r>
                            <w:proofErr w:type="gramStart"/>
                            <w:r w:rsidRPr="00C921F0">
                              <w:rPr>
                                <w:rFonts w:ascii="Consolas" w:hAnsi="Consolas" w:cs="Consolas"/>
                                <w:color w:val="000000"/>
                                <w:sz w:val="18"/>
                                <w:szCs w:val="18"/>
                              </w:rPr>
                              <w:t>);</w:t>
                            </w:r>
                            <w:proofErr w:type="gramEnd"/>
                          </w:p>
                          <w:p w14:paraId="410D03BD"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    pos = vec3(model * vec4(aPos, 1)</w:t>
                            </w:r>
                            <w:proofErr w:type="gramStart"/>
                            <w:r w:rsidRPr="00C921F0">
                              <w:rPr>
                                <w:rFonts w:ascii="Consolas" w:hAnsi="Consolas" w:cs="Consolas"/>
                                <w:color w:val="000000"/>
                                <w:sz w:val="18"/>
                                <w:szCs w:val="18"/>
                              </w:rPr>
                              <w:t>);</w:t>
                            </w:r>
                            <w:proofErr w:type="gramEnd"/>
                          </w:p>
                          <w:p w14:paraId="2B5532DE"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    Normal = mat3(transpose(inverse(model))) * </w:t>
                            </w:r>
                            <w:proofErr w:type="gramStart"/>
                            <w:r w:rsidRPr="00C921F0">
                              <w:rPr>
                                <w:rFonts w:ascii="Consolas" w:hAnsi="Consolas" w:cs="Consolas"/>
                                <w:color w:val="000000"/>
                                <w:sz w:val="18"/>
                                <w:szCs w:val="18"/>
                              </w:rPr>
                              <w:t>aNormal;</w:t>
                            </w:r>
                            <w:proofErr w:type="gramEnd"/>
                          </w:p>
                          <w:p w14:paraId="7E8D33E1"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    texCoord = </w:t>
                            </w:r>
                            <w:proofErr w:type="gramStart"/>
                            <w:r w:rsidRPr="00C921F0">
                              <w:rPr>
                                <w:rFonts w:ascii="Consolas" w:hAnsi="Consolas" w:cs="Consolas"/>
                                <w:color w:val="000000"/>
                                <w:sz w:val="18"/>
                                <w:szCs w:val="18"/>
                              </w:rPr>
                              <w:t>aTexCoord;</w:t>
                            </w:r>
                            <w:proofErr w:type="gramEnd"/>
                          </w:p>
                          <w:p w14:paraId="3CBC0DB7" w14:textId="0AB0F28E" w:rsidR="00211011"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55D5E8FB" id="_x0000_s1095"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bnNg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I10roJAQZIK6hOKYmE0PT5S&#10;3LRgf1HSo+FL6n4emBWUqE8ahV1l83l4IfEwX9ygCsReZ6rrDNMcoZBPSsbt1sdXFSk392iAnYzS&#10;vHQy9YxGjiROjy68lOtz/Orl17D5DQ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SCn25zYCAABiBAAADgAAAAAAAAAAAAAA&#10;AAAuAgAAZHJzL2Uyb0RvYy54bWxQSwECLQAUAAYACAAAACEAsCuTKd0AAAAFAQAADwAAAAAAAAAA&#10;AAAAAACQBAAAZHJzL2Rvd25yZXYueG1sUEsFBgAAAAAEAAQA8wAAAJoFAAAAAA==&#10;" fillcolor="#d5dce4 [671]">
                <v:textbox style="mso-fit-shape-to-text:t">
                  <w:txbxContent>
                    <w:p w14:paraId="7E194E2B" w14:textId="7D5557CA"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8000"/>
                          <w:sz w:val="18"/>
                          <w:szCs w:val="18"/>
                        </w:rPr>
                        <w:t>// vertex shader</w:t>
                      </w:r>
                    </w:p>
                    <w:p w14:paraId="2BD8C773"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#version 330 core</w:t>
                      </w:r>
                    </w:p>
                    <w:p w14:paraId="5CA2E6D4"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layout(location = 0) </w:t>
                      </w:r>
                      <w:r w:rsidRPr="00C921F0">
                        <w:rPr>
                          <w:rFonts w:ascii="Consolas" w:hAnsi="Consolas" w:cs="Consolas"/>
                          <w:color w:val="0000FF"/>
                          <w:sz w:val="18"/>
                          <w:szCs w:val="18"/>
                        </w:rPr>
                        <w:t>in</w:t>
                      </w:r>
                      <w:r w:rsidRPr="00C921F0">
                        <w:rPr>
                          <w:rFonts w:ascii="Consolas" w:hAnsi="Consolas" w:cs="Consolas"/>
                          <w:color w:val="000000"/>
                          <w:sz w:val="18"/>
                          <w:szCs w:val="18"/>
                        </w:rPr>
                        <w:t xml:space="preserve"> vec3 </w:t>
                      </w:r>
                      <w:proofErr w:type="gramStart"/>
                      <w:r w:rsidRPr="00C921F0">
                        <w:rPr>
                          <w:rFonts w:ascii="Consolas" w:hAnsi="Consolas" w:cs="Consolas"/>
                          <w:color w:val="000000"/>
                          <w:sz w:val="18"/>
                          <w:szCs w:val="18"/>
                        </w:rPr>
                        <w:t>aPos;</w:t>
                      </w:r>
                      <w:proofErr w:type="gramEnd"/>
                    </w:p>
                    <w:p w14:paraId="707E3D7C"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layout(location = 1) </w:t>
                      </w:r>
                      <w:r w:rsidRPr="00C921F0">
                        <w:rPr>
                          <w:rFonts w:ascii="Consolas" w:hAnsi="Consolas" w:cs="Consolas"/>
                          <w:color w:val="0000FF"/>
                          <w:sz w:val="18"/>
                          <w:szCs w:val="18"/>
                        </w:rPr>
                        <w:t>in</w:t>
                      </w:r>
                      <w:r w:rsidRPr="00C921F0">
                        <w:rPr>
                          <w:rFonts w:ascii="Consolas" w:hAnsi="Consolas" w:cs="Consolas"/>
                          <w:color w:val="000000"/>
                          <w:sz w:val="18"/>
                          <w:szCs w:val="18"/>
                        </w:rPr>
                        <w:t xml:space="preserve"> vec3 </w:t>
                      </w:r>
                      <w:proofErr w:type="gramStart"/>
                      <w:r w:rsidRPr="00C921F0">
                        <w:rPr>
                          <w:rFonts w:ascii="Consolas" w:hAnsi="Consolas" w:cs="Consolas"/>
                          <w:color w:val="000000"/>
                          <w:sz w:val="18"/>
                          <w:szCs w:val="18"/>
                        </w:rPr>
                        <w:t>aNormal;</w:t>
                      </w:r>
                      <w:proofErr w:type="gramEnd"/>
                    </w:p>
                    <w:p w14:paraId="3609C285"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layout(location = 2) </w:t>
                      </w:r>
                      <w:r w:rsidRPr="00C921F0">
                        <w:rPr>
                          <w:rFonts w:ascii="Consolas" w:hAnsi="Consolas" w:cs="Consolas"/>
                          <w:color w:val="0000FF"/>
                          <w:sz w:val="18"/>
                          <w:szCs w:val="18"/>
                        </w:rPr>
                        <w:t>in</w:t>
                      </w:r>
                      <w:r w:rsidRPr="00C921F0">
                        <w:rPr>
                          <w:rFonts w:ascii="Consolas" w:hAnsi="Consolas" w:cs="Consolas"/>
                          <w:color w:val="000000"/>
                          <w:sz w:val="18"/>
                          <w:szCs w:val="18"/>
                        </w:rPr>
                        <w:t xml:space="preserve"> vec2 </w:t>
                      </w:r>
                      <w:proofErr w:type="gramStart"/>
                      <w:r w:rsidRPr="00C921F0">
                        <w:rPr>
                          <w:rFonts w:ascii="Consolas" w:hAnsi="Consolas" w:cs="Consolas"/>
                          <w:color w:val="000000"/>
                          <w:sz w:val="18"/>
                          <w:szCs w:val="18"/>
                        </w:rPr>
                        <w:t>aTexCoord;</w:t>
                      </w:r>
                      <w:proofErr w:type="gramEnd"/>
                    </w:p>
                    <w:p w14:paraId="345DC0E5" w14:textId="448A476D"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uniform</w:t>
                      </w:r>
                      <w:r w:rsidRPr="00C921F0">
                        <w:rPr>
                          <w:rFonts w:ascii="Consolas" w:hAnsi="Consolas" w:cs="Consolas"/>
                          <w:color w:val="000000"/>
                          <w:sz w:val="18"/>
                          <w:szCs w:val="18"/>
                        </w:rPr>
                        <w:t xml:space="preserve"> mat4 </w:t>
                      </w:r>
                      <w:proofErr w:type="gramStart"/>
                      <w:r w:rsidRPr="00C921F0">
                        <w:rPr>
                          <w:rFonts w:ascii="Consolas" w:hAnsi="Consolas" w:cs="Consolas"/>
                          <w:color w:val="000000"/>
                          <w:sz w:val="18"/>
                          <w:szCs w:val="18"/>
                        </w:rPr>
                        <w:t>camera;</w:t>
                      </w:r>
                      <w:proofErr w:type="gramEnd"/>
                    </w:p>
                    <w:p w14:paraId="0BBDCE69"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uniform</w:t>
                      </w:r>
                      <w:r w:rsidRPr="00C921F0">
                        <w:rPr>
                          <w:rFonts w:ascii="Consolas" w:hAnsi="Consolas" w:cs="Consolas"/>
                          <w:color w:val="000000"/>
                          <w:sz w:val="18"/>
                          <w:szCs w:val="18"/>
                        </w:rPr>
                        <w:t xml:space="preserve"> mat4 </w:t>
                      </w:r>
                      <w:proofErr w:type="gramStart"/>
                      <w:r w:rsidRPr="00C921F0">
                        <w:rPr>
                          <w:rFonts w:ascii="Consolas" w:hAnsi="Consolas" w:cs="Consolas"/>
                          <w:color w:val="000000"/>
                          <w:sz w:val="18"/>
                          <w:szCs w:val="18"/>
                        </w:rPr>
                        <w:t>model;</w:t>
                      </w:r>
                      <w:proofErr w:type="gramEnd"/>
                    </w:p>
                    <w:p w14:paraId="45A825F8" w14:textId="77777777" w:rsidR="009B6303" w:rsidRDefault="009B6303" w:rsidP="00C921F0">
                      <w:pPr>
                        <w:autoSpaceDE w:val="0"/>
                        <w:autoSpaceDN w:val="0"/>
                        <w:adjustRightInd w:val="0"/>
                        <w:spacing w:after="0" w:line="240" w:lineRule="auto"/>
                        <w:rPr>
                          <w:rFonts w:ascii="Consolas" w:hAnsi="Consolas" w:cs="Consolas"/>
                          <w:color w:val="0000FF"/>
                          <w:sz w:val="18"/>
                          <w:szCs w:val="18"/>
                        </w:rPr>
                      </w:pPr>
                    </w:p>
                    <w:p w14:paraId="3A5CFBEC" w14:textId="5CEE866F"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out</w:t>
                      </w:r>
                      <w:r w:rsidRPr="00C921F0">
                        <w:rPr>
                          <w:rFonts w:ascii="Consolas" w:hAnsi="Consolas" w:cs="Consolas"/>
                          <w:color w:val="000000"/>
                          <w:sz w:val="18"/>
                          <w:szCs w:val="18"/>
                        </w:rPr>
                        <w:t xml:space="preserve"> vec3 </w:t>
                      </w:r>
                      <w:proofErr w:type="gramStart"/>
                      <w:r w:rsidRPr="00C921F0">
                        <w:rPr>
                          <w:rFonts w:ascii="Consolas" w:hAnsi="Consolas" w:cs="Consolas"/>
                          <w:color w:val="000000"/>
                          <w:sz w:val="18"/>
                          <w:szCs w:val="18"/>
                        </w:rPr>
                        <w:t>Normal;</w:t>
                      </w:r>
                      <w:proofErr w:type="gramEnd"/>
                    </w:p>
                    <w:p w14:paraId="1C39654D"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out</w:t>
                      </w:r>
                      <w:r w:rsidRPr="00C921F0">
                        <w:rPr>
                          <w:rFonts w:ascii="Consolas" w:hAnsi="Consolas" w:cs="Consolas"/>
                          <w:color w:val="000000"/>
                          <w:sz w:val="18"/>
                          <w:szCs w:val="18"/>
                        </w:rPr>
                        <w:t xml:space="preserve"> vec3 </w:t>
                      </w:r>
                      <w:proofErr w:type="gramStart"/>
                      <w:r w:rsidRPr="00C921F0">
                        <w:rPr>
                          <w:rFonts w:ascii="Consolas" w:hAnsi="Consolas" w:cs="Consolas"/>
                          <w:color w:val="000000"/>
                          <w:sz w:val="18"/>
                          <w:szCs w:val="18"/>
                        </w:rPr>
                        <w:t>pos;</w:t>
                      </w:r>
                      <w:proofErr w:type="gramEnd"/>
                    </w:p>
                    <w:p w14:paraId="60F00945"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out</w:t>
                      </w:r>
                      <w:r w:rsidRPr="00C921F0">
                        <w:rPr>
                          <w:rFonts w:ascii="Consolas" w:hAnsi="Consolas" w:cs="Consolas"/>
                          <w:color w:val="000000"/>
                          <w:sz w:val="18"/>
                          <w:szCs w:val="18"/>
                        </w:rPr>
                        <w:t xml:space="preserve"> vec2 </w:t>
                      </w:r>
                      <w:proofErr w:type="gramStart"/>
                      <w:r w:rsidRPr="00C921F0">
                        <w:rPr>
                          <w:rFonts w:ascii="Consolas" w:hAnsi="Consolas" w:cs="Consolas"/>
                          <w:color w:val="000000"/>
                          <w:sz w:val="18"/>
                          <w:szCs w:val="18"/>
                        </w:rPr>
                        <w:t>texCoord;</w:t>
                      </w:r>
                      <w:proofErr w:type="gramEnd"/>
                    </w:p>
                    <w:p w14:paraId="73A09526"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p>
                    <w:p w14:paraId="7286C105"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8000"/>
                          <w:sz w:val="18"/>
                          <w:szCs w:val="18"/>
                        </w:rPr>
                        <w:t>// nothing unusual in the vertex shader</w:t>
                      </w:r>
                    </w:p>
                    <w:p w14:paraId="36A7E483"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FF"/>
                          <w:sz w:val="18"/>
                          <w:szCs w:val="18"/>
                        </w:rPr>
                        <w:t>void</w:t>
                      </w:r>
                      <w:r w:rsidRPr="00C921F0">
                        <w:rPr>
                          <w:rFonts w:ascii="Consolas" w:hAnsi="Consolas" w:cs="Consolas"/>
                          <w:color w:val="000000"/>
                          <w:sz w:val="18"/>
                          <w:szCs w:val="18"/>
                        </w:rPr>
                        <w:t xml:space="preserve"> main() {</w:t>
                      </w:r>
                    </w:p>
                    <w:p w14:paraId="61F64DA1"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    gl_Position = camera * model * vec4(aPos, 1</w:t>
                      </w:r>
                      <w:proofErr w:type="gramStart"/>
                      <w:r w:rsidRPr="00C921F0">
                        <w:rPr>
                          <w:rFonts w:ascii="Consolas" w:hAnsi="Consolas" w:cs="Consolas"/>
                          <w:color w:val="000000"/>
                          <w:sz w:val="18"/>
                          <w:szCs w:val="18"/>
                        </w:rPr>
                        <w:t>);</w:t>
                      </w:r>
                      <w:proofErr w:type="gramEnd"/>
                    </w:p>
                    <w:p w14:paraId="410D03BD"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    pos = vec3(model * vec4(aPos, 1)</w:t>
                      </w:r>
                      <w:proofErr w:type="gramStart"/>
                      <w:r w:rsidRPr="00C921F0">
                        <w:rPr>
                          <w:rFonts w:ascii="Consolas" w:hAnsi="Consolas" w:cs="Consolas"/>
                          <w:color w:val="000000"/>
                          <w:sz w:val="18"/>
                          <w:szCs w:val="18"/>
                        </w:rPr>
                        <w:t>);</w:t>
                      </w:r>
                      <w:proofErr w:type="gramEnd"/>
                    </w:p>
                    <w:p w14:paraId="2B5532DE"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    Normal = mat3(transpose(inverse(model))) * </w:t>
                      </w:r>
                      <w:proofErr w:type="gramStart"/>
                      <w:r w:rsidRPr="00C921F0">
                        <w:rPr>
                          <w:rFonts w:ascii="Consolas" w:hAnsi="Consolas" w:cs="Consolas"/>
                          <w:color w:val="000000"/>
                          <w:sz w:val="18"/>
                          <w:szCs w:val="18"/>
                        </w:rPr>
                        <w:t>aNormal;</w:t>
                      </w:r>
                      <w:proofErr w:type="gramEnd"/>
                    </w:p>
                    <w:p w14:paraId="7E8D33E1" w14:textId="77777777" w:rsidR="00C921F0"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 xml:space="preserve">    texCoord = </w:t>
                      </w:r>
                      <w:proofErr w:type="gramStart"/>
                      <w:r w:rsidRPr="00C921F0">
                        <w:rPr>
                          <w:rFonts w:ascii="Consolas" w:hAnsi="Consolas" w:cs="Consolas"/>
                          <w:color w:val="000000"/>
                          <w:sz w:val="18"/>
                          <w:szCs w:val="18"/>
                        </w:rPr>
                        <w:t>aTexCoord;</w:t>
                      </w:r>
                      <w:proofErr w:type="gramEnd"/>
                    </w:p>
                    <w:p w14:paraId="3CBC0DB7" w14:textId="0AB0F28E" w:rsidR="00211011" w:rsidRPr="00C921F0" w:rsidRDefault="00C921F0" w:rsidP="00C921F0">
                      <w:pPr>
                        <w:autoSpaceDE w:val="0"/>
                        <w:autoSpaceDN w:val="0"/>
                        <w:adjustRightInd w:val="0"/>
                        <w:spacing w:after="0" w:line="240" w:lineRule="auto"/>
                        <w:rPr>
                          <w:rFonts w:ascii="Consolas" w:hAnsi="Consolas" w:cs="Consolas"/>
                          <w:color w:val="000000"/>
                          <w:sz w:val="18"/>
                          <w:szCs w:val="18"/>
                        </w:rPr>
                      </w:pPr>
                      <w:r w:rsidRPr="00C921F0">
                        <w:rPr>
                          <w:rFonts w:ascii="Consolas" w:hAnsi="Consolas" w:cs="Consolas"/>
                          <w:color w:val="000000"/>
                          <w:sz w:val="18"/>
                          <w:szCs w:val="18"/>
                        </w:rPr>
                        <w:t>}</w:t>
                      </w:r>
                    </w:p>
                  </w:txbxContent>
                </v:textbox>
                <w10:anchorlock/>
              </v:shape>
            </w:pict>
          </mc:Fallback>
        </mc:AlternateContent>
      </w:r>
    </w:p>
    <w:p w14:paraId="6238FDDF" w14:textId="599F9B0F" w:rsidR="0086155F" w:rsidRDefault="006D7BFC" w:rsidP="003B66D0">
      <w:r>
        <w:t xml:space="preserve">In the </w:t>
      </w:r>
      <w:r>
        <w:rPr>
          <w:i/>
          <w:iCs/>
        </w:rPr>
        <w:t>fragment shader</w:t>
      </w:r>
      <w:r>
        <w:t xml:space="preserve"> on the other </w:t>
      </w:r>
      <w:r w:rsidR="004D4F3B">
        <w:t>hand,</w:t>
      </w:r>
      <w:r>
        <w:t xml:space="preserve"> </w:t>
      </w:r>
      <w:r w:rsidR="00684F2E">
        <w:t xml:space="preserve">we calculate the vector </w:t>
      </w:r>
      <w:r w:rsidR="00EB2C2F">
        <w:t xml:space="preserve">from the </w:t>
      </w:r>
      <w:r w:rsidR="00F152C3">
        <w:t xml:space="preserve">camera position to </w:t>
      </w:r>
      <w:r w:rsidR="00EB2C2F">
        <w:t xml:space="preserve">fragment </w:t>
      </w:r>
      <w:r w:rsidR="00F152C3">
        <w:t xml:space="preserve">position and calculate its reflection on the surface </w:t>
      </w:r>
      <w:r w:rsidR="00880AFA">
        <w:t xml:space="preserve">with the help of the normal vector. The reflected vector </w:t>
      </w:r>
      <w:r w:rsidR="00331675">
        <w:t xml:space="preserve">points to the location on the </w:t>
      </w:r>
      <w:r w:rsidR="00331675">
        <w:rPr>
          <w:i/>
          <w:iCs/>
        </w:rPr>
        <w:t>skybox</w:t>
      </w:r>
      <w:r w:rsidR="00331675">
        <w:t xml:space="preserve"> </w:t>
      </w:r>
      <w:r w:rsidR="00982884">
        <w:t>and that is where we get the color to render.</w:t>
      </w:r>
    </w:p>
    <w:p w14:paraId="7003360E" w14:textId="0E8DCC87" w:rsidR="0068419F" w:rsidRDefault="007022B3" w:rsidP="003B66D0">
      <w:r>
        <w:rPr>
          <w:noProof/>
        </w:rPr>
        <w:lastRenderedPageBreak/>
        <mc:AlternateContent>
          <mc:Choice Requires="wps">
            <w:drawing>
              <wp:inline distT="0" distB="0" distL="0" distR="0" wp14:anchorId="242E031A" wp14:editId="1DDA5071">
                <wp:extent cx="6170295" cy="1404620"/>
                <wp:effectExtent l="0" t="0" r="20955" b="18415"/>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273B0BBE" w14:textId="2AFB850A"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8000"/>
                                <w:sz w:val="18"/>
                                <w:szCs w:val="18"/>
                              </w:rPr>
                              <w:t>// fragment shader</w:t>
                            </w:r>
                          </w:p>
                          <w:p w14:paraId="1F3E4367"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#version 330 core</w:t>
                            </w:r>
                          </w:p>
                          <w:p w14:paraId="32AC95EB"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p>
                          <w:p w14:paraId="2200277F"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uniform</w:t>
                            </w:r>
                            <w:r w:rsidRPr="00877FAD">
                              <w:rPr>
                                <w:rFonts w:ascii="Consolas" w:hAnsi="Consolas" w:cs="Consolas"/>
                                <w:color w:val="000000"/>
                                <w:sz w:val="18"/>
                                <w:szCs w:val="18"/>
                              </w:rPr>
                              <w:t xml:space="preserve"> </w:t>
                            </w:r>
                            <w:r w:rsidRPr="00877FAD">
                              <w:rPr>
                                <w:rFonts w:ascii="Consolas" w:hAnsi="Consolas" w:cs="Consolas"/>
                                <w:color w:val="0000FF"/>
                                <w:sz w:val="18"/>
                                <w:szCs w:val="18"/>
                              </w:rPr>
                              <w:t>int</w:t>
                            </w:r>
                            <w:r w:rsidRPr="00877FAD">
                              <w:rPr>
                                <w:rFonts w:ascii="Consolas" w:hAnsi="Consolas" w:cs="Consolas"/>
                                <w:color w:val="000000"/>
                                <w:sz w:val="18"/>
                                <w:szCs w:val="18"/>
                              </w:rPr>
                              <w:t xml:space="preserve"> useColor;       </w:t>
                            </w:r>
                            <w:r w:rsidRPr="00877FAD">
                              <w:rPr>
                                <w:rFonts w:ascii="Consolas" w:hAnsi="Consolas" w:cs="Consolas"/>
                                <w:color w:val="008000"/>
                                <w:sz w:val="18"/>
                                <w:szCs w:val="18"/>
                              </w:rPr>
                              <w:t>// use color=1 or texture=0</w:t>
                            </w:r>
                          </w:p>
                          <w:p w14:paraId="7AF805C8"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uniform</w:t>
                            </w:r>
                            <w:r w:rsidRPr="00877FAD">
                              <w:rPr>
                                <w:rFonts w:ascii="Consolas" w:hAnsi="Consolas" w:cs="Consolas"/>
                                <w:color w:val="000000"/>
                                <w:sz w:val="18"/>
                                <w:szCs w:val="18"/>
                              </w:rPr>
                              <w:t xml:space="preserve"> vec4 objectColor;   </w:t>
                            </w:r>
                            <w:r w:rsidRPr="00877FAD">
                              <w:rPr>
                                <w:rFonts w:ascii="Consolas" w:hAnsi="Consolas" w:cs="Consolas"/>
                                <w:color w:val="008000"/>
                                <w:sz w:val="18"/>
                                <w:szCs w:val="18"/>
                              </w:rPr>
                              <w:t xml:space="preserve">// object color to </w:t>
                            </w:r>
                            <w:proofErr w:type="gramStart"/>
                            <w:r w:rsidRPr="00877FAD">
                              <w:rPr>
                                <w:rFonts w:ascii="Consolas" w:hAnsi="Consolas" w:cs="Consolas"/>
                                <w:color w:val="008000"/>
                                <w:sz w:val="18"/>
                                <w:szCs w:val="18"/>
                              </w:rPr>
                              <w:t>use</w:t>
                            </w:r>
                            <w:proofErr w:type="gramEnd"/>
                          </w:p>
                          <w:p w14:paraId="1802B0E9"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uniform</w:t>
                            </w:r>
                            <w:r w:rsidRPr="00877FAD">
                              <w:rPr>
                                <w:rFonts w:ascii="Consolas" w:hAnsi="Consolas" w:cs="Consolas"/>
                                <w:color w:val="000000"/>
                                <w:sz w:val="18"/>
                                <w:szCs w:val="18"/>
                              </w:rPr>
                              <w:t xml:space="preserve"> vec3 cameraPos;     </w:t>
                            </w:r>
                            <w:r w:rsidRPr="00877FAD">
                              <w:rPr>
                                <w:rFonts w:ascii="Consolas" w:hAnsi="Consolas" w:cs="Consolas"/>
                                <w:color w:val="008000"/>
                                <w:sz w:val="18"/>
                                <w:szCs w:val="18"/>
                              </w:rPr>
                              <w:t>// viewer location</w:t>
                            </w:r>
                          </w:p>
                          <w:p w14:paraId="3A4999CF"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uniform</w:t>
                            </w:r>
                            <w:r w:rsidRPr="00877FAD">
                              <w:rPr>
                                <w:rFonts w:ascii="Consolas" w:hAnsi="Consolas" w:cs="Consolas"/>
                                <w:color w:val="000000"/>
                                <w:sz w:val="18"/>
                                <w:szCs w:val="18"/>
                              </w:rPr>
                              <w:t xml:space="preserve"> samplerCube skybox; </w:t>
                            </w:r>
                            <w:r w:rsidRPr="00877FAD">
                              <w:rPr>
                                <w:rFonts w:ascii="Consolas" w:hAnsi="Consolas" w:cs="Consolas"/>
                                <w:color w:val="008000"/>
                                <w:sz w:val="18"/>
                                <w:szCs w:val="18"/>
                              </w:rPr>
                              <w:t>// skybox texture</w:t>
                            </w:r>
                          </w:p>
                          <w:p w14:paraId="349E78C2"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p>
                          <w:p w14:paraId="3E8B8D28"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in</w:t>
                            </w:r>
                            <w:r w:rsidRPr="00877FAD">
                              <w:rPr>
                                <w:rFonts w:ascii="Consolas" w:hAnsi="Consolas" w:cs="Consolas"/>
                                <w:color w:val="000000"/>
                                <w:sz w:val="18"/>
                                <w:szCs w:val="18"/>
                              </w:rPr>
                              <w:t xml:space="preserve"> vec3 Normal;             </w:t>
                            </w:r>
                            <w:r w:rsidRPr="00877FAD">
                              <w:rPr>
                                <w:rFonts w:ascii="Consolas" w:hAnsi="Consolas" w:cs="Consolas"/>
                                <w:color w:val="008000"/>
                                <w:sz w:val="18"/>
                                <w:szCs w:val="18"/>
                              </w:rPr>
                              <w:t>// surface normal</w:t>
                            </w:r>
                          </w:p>
                          <w:p w14:paraId="0AB319D7"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in</w:t>
                            </w:r>
                            <w:r w:rsidRPr="00877FAD">
                              <w:rPr>
                                <w:rFonts w:ascii="Consolas" w:hAnsi="Consolas" w:cs="Consolas"/>
                                <w:color w:val="000000"/>
                                <w:sz w:val="18"/>
                                <w:szCs w:val="18"/>
                              </w:rPr>
                              <w:t xml:space="preserve"> vec3 pos;                </w:t>
                            </w:r>
                            <w:r w:rsidRPr="00877FAD">
                              <w:rPr>
                                <w:rFonts w:ascii="Consolas" w:hAnsi="Consolas" w:cs="Consolas"/>
                                <w:color w:val="008000"/>
                                <w:sz w:val="18"/>
                                <w:szCs w:val="18"/>
                              </w:rPr>
                              <w:t>// drawing position</w:t>
                            </w:r>
                          </w:p>
                          <w:p w14:paraId="13F30C93"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p>
                          <w:p w14:paraId="6E36111B"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out</w:t>
                            </w:r>
                            <w:r w:rsidRPr="00877FAD">
                              <w:rPr>
                                <w:rFonts w:ascii="Consolas" w:hAnsi="Consolas" w:cs="Consolas"/>
                                <w:color w:val="000000"/>
                                <w:sz w:val="18"/>
                                <w:szCs w:val="18"/>
                              </w:rPr>
                              <w:t xml:space="preserve"> vec4 color;             </w:t>
                            </w:r>
                            <w:r w:rsidRPr="00877FAD">
                              <w:rPr>
                                <w:rFonts w:ascii="Consolas" w:hAnsi="Consolas" w:cs="Consolas"/>
                                <w:color w:val="008000"/>
                                <w:sz w:val="18"/>
                                <w:szCs w:val="18"/>
                              </w:rPr>
                              <w:t xml:space="preserve">// resulting drawing </w:t>
                            </w:r>
                            <w:proofErr w:type="gramStart"/>
                            <w:r w:rsidRPr="00877FAD">
                              <w:rPr>
                                <w:rFonts w:ascii="Consolas" w:hAnsi="Consolas" w:cs="Consolas"/>
                                <w:color w:val="008000"/>
                                <w:sz w:val="18"/>
                                <w:szCs w:val="18"/>
                              </w:rPr>
                              <w:t>color</w:t>
                            </w:r>
                            <w:proofErr w:type="gramEnd"/>
                          </w:p>
                          <w:p w14:paraId="2B3B315F"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p>
                          <w:p w14:paraId="18E1C708"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void</w:t>
                            </w:r>
                            <w:r w:rsidRPr="00877FAD">
                              <w:rPr>
                                <w:rFonts w:ascii="Consolas" w:hAnsi="Consolas" w:cs="Consolas"/>
                                <w:color w:val="000000"/>
                                <w:sz w:val="18"/>
                                <w:szCs w:val="18"/>
                              </w:rPr>
                              <w:t xml:space="preserve"> main() {</w:t>
                            </w:r>
                          </w:p>
                          <w:p w14:paraId="289D3641"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used when drawing text</w:t>
                            </w:r>
                          </w:p>
                          <w:p w14:paraId="323725DE"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00FF"/>
                                <w:sz w:val="18"/>
                                <w:szCs w:val="18"/>
                              </w:rPr>
                              <w:t>if</w:t>
                            </w:r>
                            <w:r w:rsidRPr="00877FAD">
                              <w:rPr>
                                <w:rFonts w:ascii="Consolas" w:hAnsi="Consolas" w:cs="Consolas"/>
                                <w:color w:val="000000"/>
                                <w:sz w:val="18"/>
                                <w:szCs w:val="18"/>
                              </w:rPr>
                              <w:t xml:space="preserve"> (useColor == 1)</w:t>
                            </w:r>
                          </w:p>
                          <w:p w14:paraId="08B48FB7"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p>
                          <w:p w14:paraId="11FA1FB2"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color = </w:t>
                            </w:r>
                            <w:proofErr w:type="gramStart"/>
                            <w:r w:rsidRPr="00877FAD">
                              <w:rPr>
                                <w:rFonts w:ascii="Consolas" w:hAnsi="Consolas" w:cs="Consolas"/>
                                <w:color w:val="000000"/>
                                <w:sz w:val="18"/>
                                <w:szCs w:val="18"/>
                              </w:rPr>
                              <w:t>objectColor;</w:t>
                            </w:r>
                            <w:proofErr w:type="gramEnd"/>
                          </w:p>
                          <w:p w14:paraId="439EBCB1"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p>
                          <w:p w14:paraId="3BB9A1A7"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used for textured objects</w:t>
                            </w:r>
                          </w:p>
                          <w:p w14:paraId="5B7B44DB"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00FF"/>
                                <w:sz w:val="18"/>
                                <w:szCs w:val="18"/>
                              </w:rPr>
                              <w:t>else</w:t>
                            </w:r>
                          </w:p>
                          <w:p w14:paraId="230D6073"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p>
                          <w:p w14:paraId="5339DBEA"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calculate reflection and not direct view</w:t>
                            </w:r>
                          </w:p>
                          <w:p w14:paraId="6DB68C6D"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vec3 view = normalize(pos - cameraPos</w:t>
                            </w:r>
                            <w:proofErr w:type="gramStart"/>
                            <w:r w:rsidRPr="00877FAD">
                              <w:rPr>
                                <w:rFonts w:ascii="Consolas" w:hAnsi="Consolas" w:cs="Consolas"/>
                                <w:color w:val="000000"/>
                                <w:sz w:val="18"/>
                                <w:szCs w:val="18"/>
                              </w:rPr>
                              <w:t>);</w:t>
                            </w:r>
                            <w:proofErr w:type="gramEnd"/>
                          </w:p>
                          <w:p w14:paraId="0F362B6F" w14:textId="236EBF6D"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xml:space="preserve">// reflect is a </w:t>
                            </w:r>
                            <w:r w:rsidR="00D436E0" w:rsidRPr="00877FAD">
                              <w:rPr>
                                <w:rFonts w:ascii="Consolas" w:hAnsi="Consolas" w:cs="Consolas"/>
                                <w:color w:val="008000"/>
                                <w:sz w:val="18"/>
                                <w:szCs w:val="18"/>
                              </w:rPr>
                              <w:t>built</w:t>
                            </w:r>
                            <w:r w:rsidR="00D436E0">
                              <w:rPr>
                                <w:rFonts w:ascii="Consolas" w:hAnsi="Consolas" w:cs="Consolas"/>
                                <w:color w:val="008000"/>
                                <w:sz w:val="18"/>
                                <w:szCs w:val="18"/>
                              </w:rPr>
                              <w:t>-in</w:t>
                            </w:r>
                            <w:r w:rsidRPr="00877FAD">
                              <w:rPr>
                                <w:rFonts w:ascii="Consolas" w:hAnsi="Consolas" w:cs="Consolas"/>
                                <w:color w:val="008000"/>
                                <w:sz w:val="18"/>
                                <w:szCs w:val="18"/>
                              </w:rPr>
                              <w:t xml:space="preserve"> function in GLSL</w:t>
                            </w:r>
                          </w:p>
                          <w:p w14:paraId="2C2D024A"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vec3 reflection = reflect(view, normalize(Normal)</w:t>
                            </w:r>
                            <w:proofErr w:type="gramStart"/>
                            <w:r w:rsidRPr="00877FAD">
                              <w:rPr>
                                <w:rFonts w:ascii="Consolas" w:hAnsi="Consolas" w:cs="Consolas"/>
                                <w:color w:val="000000"/>
                                <w:sz w:val="18"/>
                                <w:szCs w:val="18"/>
                              </w:rPr>
                              <w:t>);</w:t>
                            </w:r>
                            <w:proofErr w:type="gramEnd"/>
                          </w:p>
                          <w:p w14:paraId="55BD96DD"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the reflection vector determines the output color</w:t>
                            </w:r>
                          </w:p>
                          <w:p w14:paraId="65518F26"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color = vec4(</w:t>
                            </w:r>
                            <w:r w:rsidRPr="00877FAD">
                              <w:rPr>
                                <w:rFonts w:ascii="Consolas" w:hAnsi="Consolas" w:cs="Consolas"/>
                                <w:color w:val="0000FF"/>
                                <w:sz w:val="18"/>
                                <w:szCs w:val="18"/>
                              </w:rPr>
                              <w:t>texture</w:t>
                            </w:r>
                            <w:r w:rsidRPr="00877FAD">
                              <w:rPr>
                                <w:rFonts w:ascii="Consolas" w:hAnsi="Consolas" w:cs="Consolas"/>
                                <w:color w:val="000000"/>
                                <w:sz w:val="18"/>
                                <w:szCs w:val="18"/>
                              </w:rPr>
                              <w:t>(skybox, reflection).rgb, 1.0</w:t>
                            </w:r>
                            <w:proofErr w:type="gramStart"/>
                            <w:r w:rsidRPr="00877FAD">
                              <w:rPr>
                                <w:rFonts w:ascii="Consolas" w:hAnsi="Consolas" w:cs="Consolas"/>
                                <w:color w:val="000000"/>
                                <w:sz w:val="18"/>
                                <w:szCs w:val="18"/>
                              </w:rPr>
                              <w:t>);</w:t>
                            </w:r>
                            <w:proofErr w:type="gramEnd"/>
                          </w:p>
                          <w:p w14:paraId="04ED901B"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p>
                          <w:p w14:paraId="6BB785A6" w14:textId="26E3F338" w:rsidR="007022B3" w:rsidRPr="00877FAD" w:rsidRDefault="007022B3" w:rsidP="00877FAD">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242E031A" id="_x0000_s1096"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QeQCpzYCAABiBAAADgAAAAAAAAAAAAAA&#10;AAAuAgAAZHJzL2Uyb0RvYy54bWxQSwECLQAUAAYACAAAACEAsCuTKd0AAAAFAQAADwAAAAAAAAAA&#10;AAAAAACQBAAAZHJzL2Rvd25yZXYueG1sUEsFBgAAAAAEAAQA8wAAAJoFAAAAAA==&#10;" fillcolor="#d5dce4 [671]">
                <v:textbox style="mso-fit-shape-to-text:t">
                  <w:txbxContent>
                    <w:p w14:paraId="273B0BBE" w14:textId="2AFB850A"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8000"/>
                          <w:sz w:val="18"/>
                          <w:szCs w:val="18"/>
                        </w:rPr>
                        <w:t>// fragment shader</w:t>
                      </w:r>
                    </w:p>
                    <w:p w14:paraId="1F3E4367"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#version 330 core</w:t>
                      </w:r>
                    </w:p>
                    <w:p w14:paraId="32AC95EB"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p>
                    <w:p w14:paraId="2200277F"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uniform</w:t>
                      </w:r>
                      <w:r w:rsidRPr="00877FAD">
                        <w:rPr>
                          <w:rFonts w:ascii="Consolas" w:hAnsi="Consolas" w:cs="Consolas"/>
                          <w:color w:val="000000"/>
                          <w:sz w:val="18"/>
                          <w:szCs w:val="18"/>
                        </w:rPr>
                        <w:t xml:space="preserve"> </w:t>
                      </w:r>
                      <w:r w:rsidRPr="00877FAD">
                        <w:rPr>
                          <w:rFonts w:ascii="Consolas" w:hAnsi="Consolas" w:cs="Consolas"/>
                          <w:color w:val="0000FF"/>
                          <w:sz w:val="18"/>
                          <w:szCs w:val="18"/>
                        </w:rPr>
                        <w:t>int</w:t>
                      </w:r>
                      <w:r w:rsidRPr="00877FAD">
                        <w:rPr>
                          <w:rFonts w:ascii="Consolas" w:hAnsi="Consolas" w:cs="Consolas"/>
                          <w:color w:val="000000"/>
                          <w:sz w:val="18"/>
                          <w:szCs w:val="18"/>
                        </w:rPr>
                        <w:t xml:space="preserve"> useColor;       </w:t>
                      </w:r>
                      <w:r w:rsidRPr="00877FAD">
                        <w:rPr>
                          <w:rFonts w:ascii="Consolas" w:hAnsi="Consolas" w:cs="Consolas"/>
                          <w:color w:val="008000"/>
                          <w:sz w:val="18"/>
                          <w:szCs w:val="18"/>
                        </w:rPr>
                        <w:t>// use color=1 or texture=0</w:t>
                      </w:r>
                    </w:p>
                    <w:p w14:paraId="7AF805C8"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uniform</w:t>
                      </w:r>
                      <w:r w:rsidRPr="00877FAD">
                        <w:rPr>
                          <w:rFonts w:ascii="Consolas" w:hAnsi="Consolas" w:cs="Consolas"/>
                          <w:color w:val="000000"/>
                          <w:sz w:val="18"/>
                          <w:szCs w:val="18"/>
                        </w:rPr>
                        <w:t xml:space="preserve"> vec4 objectColor;   </w:t>
                      </w:r>
                      <w:r w:rsidRPr="00877FAD">
                        <w:rPr>
                          <w:rFonts w:ascii="Consolas" w:hAnsi="Consolas" w:cs="Consolas"/>
                          <w:color w:val="008000"/>
                          <w:sz w:val="18"/>
                          <w:szCs w:val="18"/>
                        </w:rPr>
                        <w:t xml:space="preserve">// object color to </w:t>
                      </w:r>
                      <w:proofErr w:type="gramStart"/>
                      <w:r w:rsidRPr="00877FAD">
                        <w:rPr>
                          <w:rFonts w:ascii="Consolas" w:hAnsi="Consolas" w:cs="Consolas"/>
                          <w:color w:val="008000"/>
                          <w:sz w:val="18"/>
                          <w:szCs w:val="18"/>
                        </w:rPr>
                        <w:t>use</w:t>
                      </w:r>
                      <w:proofErr w:type="gramEnd"/>
                    </w:p>
                    <w:p w14:paraId="1802B0E9"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uniform</w:t>
                      </w:r>
                      <w:r w:rsidRPr="00877FAD">
                        <w:rPr>
                          <w:rFonts w:ascii="Consolas" w:hAnsi="Consolas" w:cs="Consolas"/>
                          <w:color w:val="000000"/>
                          <w:sz w:val="18"/>
                          <w:szCs w:val="18"/>
                        </w:rPr>
                        <w:t xml:space="preserve"> vec3 cameraPos;     </w:t>
                      </w:r>
                      <w:r w:rsidRPr="00877FAD">
                        <w:rPr>
                          <w:rFonts w:ascii="Consolas" w:hAnsi="Consolas" w:cs="Consolas"/>
                          <w:color w:val="008000"/>
                          <w:sz w:val="18"/>
                          <w:szCs w:val="18"/>
                        </w:rPr>
                        <w:t>// viewer location</w:t>
                      </w:r>
                    </w:p>
                    <w:p w14:paraId="3A4999CF"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uniform</w:t>
                      </w:r>
                      <w:r w:rsidRPr="00877FAD">
                        <w:rPr>
                          <w:rFonts w:ascii="Consolas" w:hAnsi="Consolas" w:cs="Consolas"/>
                          <w:color w:val="000000"/>
                          <w:sz w:val="18"/>
                          <w:szCs w:val="18"/>
                        </w:rPr>
                        <w:t xml:space="preserve"> samplerCube skybox; </w:t>
                      </w:r>
                      <w:r w:rsidRPr="00877FAD">
                        <w:rPr>
                          <w:rFonts w:ascii="Consolas" w:hAnsi="Consolas" w:cs="Consolas"/>
                          <w:color w:val="008000"/>
                          <w:sz w:val="18"/>
                          <w:szCs w:val="18"/>
                        </w:rPr>
                        <w:t>// skybox texture</w:t>
                      </w:r>
                    </w:p>
                    <w:p w14:paraId="349E78C2"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p>
                    <w:p w14:paraId="3E8B8D28"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in</w:t>
                      </w:r>
                      <w:r w:rsidRPr="00877FAD">
                        <w:rPr>
                          <w:rFonts w:ascii="Consolas" w:hAnsi="Consolas" w:cs="Consolas"/>
                          <w:color w:val="000000"/>
                          <w:sz w:val="18"/>
                          <w:szCs w:val="18"/>
                        </w:rPr>
                        <w:t xml:space="preserve"> vec3 Normal;             </w:t>
                      </w:r>
                      <w:r w:rsidRPr="00877FAD">
                        <w:rPr>
                          <w:rFonts w:ascii="Consolas" w:hAnsi="Consolas" w:cs="Consolas"/>
                          <w:color w:val="008000"/>
                          <w:sz w:val="18"/>
                          <w:szCs w:val="18"/>
                        </w:rPr>
                        <w:t>// surface normal</w:t>
                      </w:r>
                    </w:p>
                    <w:p w14:paraId="0AB319D7"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in</w:t>
                      </w:r>
                      <w:r w:rsidRPr="00877FAD">
                        <w:rPr>
                          <w:rFonts w:ascii="Consolas" w:hAnsi="Consolas" w:cs="Consolas"/>
                          <w:color w:val="000000"/>
                          <w:sz w:val="18"/>
                          <w:szCs w:val="18"/>
                        </w:rPr>
                        <w:t xml:space="preserve"> vec3 pos;                </w:t>
                      </w:r>
                      <w:r w:rsidRPr="00877FAD">
                        <w:rPr>
                          <w:rFonts w:ascii="Consolas" w:hAnsi="Consolas" w:cs="Consolas"/>
                          <w:color w:val="008000"/>
                          <w:sz w:val="18"/>
                          <w:szCs w:val="18"/>
                        </w:rPr>
                        <w:t>// drawing position</w:t>
                      </w:r>
                    </w:p>
                    <w:p w14:paraId="13F30C93"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p>
                    <w:p w14:paraId="6E36111B"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out</w:t>
                      </w:r>
                      <w:r w:rsidRPr="00877FAD">
                        <w:rPr>
                          <w:rFonts w:ascii="Consolas" w:hAnsi="Consolas" w:cs="Consolas"/>
                          <w:color w:val="000000"/>
                          <w:sz w:val="18"/>
                          <w:szCs w:val="18"/>
                        </w:rPr>
                        <w:t xml:space="preserve"> vec4 color;             </w:t>
                      </w:r>
                      <w:r w:rsidRPr="00877FAD">
                        <w:rPr>
                          <w:rFonts w:ascii="Consolas" w:hAnsi="Consolas" w:cs="Consolas"/>
                          <w:color w:val="008000"/>
                          <w:sz w:val="18"/>
                          <w:szCs w:val="18"/>
                        </w:rPr>
                        <w:t xml:space="preserve">// resulting drawing </w:t>
                      </w:r>
                      <w:proofErr w:type="gramStart"/>
                      <w:r w:rsidRPr="00877FAD">
                        <w:rPr>
                          <w:rFonts w:ascii="Consolas" w:hAnsi="Consolas" w:cs="Consolas"/>
                          <w:color w:val="008000"/>
                          <w:sz w:val="18"/>
                          <w:szCs w:val="18"/>
                        </w:rPr>
                        <w:t>color</w:t>
                      </w:r>
                      <w:proofErr w:type="gramEnd"/>
                    </w:p>
                    <w:p w14:paraId="2B3B315F"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p>
                    <w:p w14:paraId="18E1C708"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FF"/>
                          <w:sz w:val="18"/>
                          <w:szCs w:val="18"/>
                        </w:rPr>
                        <w:t>void</w:t>
                      </w:r>
                      <w:r w:rsidRPr="00877FAD">
                        <w:rPr>
                          <w:rFonts w:ascii="Consolas" w:hAnsi="Consolas" w:cs="Consolas"/>
                          <w:color w:val="000000"/>
                          <w:sz w:val="18"/>
                          <w:szCs w:val="18"/>
                        </w:rPr>
                        <w:t xml:space="preserve"> main() {</w:t>
                      </w:r>
                    </w:p>
                    <w:p w14:paraId="289D3641"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used when drawing text</w:t>
                      </w:r>
                    </w:p>
                    <w:p w14:paraId="323725DE"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00FF"/>
                          <w:sz w:val="18"/>
                          <w:szCs w:val="18"/>
                        </w:rPr>
                        <w:t>if</w:t>
                      </w:r>
                      <w:r w:rsidRPr="00877FAD">
                        <w:rPr>
                          <w:rFonts w:ascii="Consolas" w:hAnsi="Consolas" w:cs="Consolas"/>
                          <w:color w:val="000000"/>
                          <w:sz w:val="18"/>
                          <w:szCs w:val="18"/>
                        </w:rPr>
                        <w:t xml:space="preserve"> (useColor == 1)</w:t>
                      </w:r>
                    </w:p>
                    <w:p w14:paraId="08B48FB7"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p>
                    <w:p w14:paraId="11FA1FB2"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color = </w:t>
                      </w:r>
                      <w:proofErr w:type="gramStart"/>
                      <w:r w:rsidRPr="00877FAD">
                        <w:rPr>
                          <w:rFonts w:ascii="Consolas" w:hAnsi="Consolas" w:cs="Consolas"/>
                          <w:color w:val="000000"/>
                          <w:sz w:val="18"/>
                          <w:szCs w:val="18"/>
                        </w:rPr>
                        <w:t>objectColor;</w:t>
                      </w:r>
                      <w:proofErr w:type="gramEnd"/>
                    </w:p>
                    <w:p w14:paraId="439EBCB1"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p>
                    <w:p w14:paraId="3BB9A1A7"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used for textured objects</w:t>
                      </w:r>
                    </w:p>
                    <w:p w14:paraId="5B7B44DB"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00FF"/>
                          <w:sz w:val="18"/>
                          <w:szCs w:val="18"/>
                        </w:rPr>
                        <w:t>else</w:t>
                      </w:r>
                    </w:p>
                    <w:p w14:paraId="230D6073"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p>
                    <w:p w14:paraId="5339DBEA"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calculate reflection and not direct view</w:t>
                      </w:r>
                    </w:p>
                    <w:p w14:paraId="6DB68C6D"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vec3 view = normalize(pos - cameraPos</w:t>
                      </w:r>
                      <w:proofErr w:type="gramStart"/>
                      <w:r w:rsidRPr="00877FAD">
                        <w:rPr>
                          <w:rFonts w:ascii="Consolas" w:hAnsi="Consolas" w:cs="Consolas"/>
                          <w:color w:val="000000"/>
                          <w:sz w:val="18"/>
                          <w:szCs w:val="18"/>
                        </w:rPr>
                        <w:t>);</w:t>
                      </w:r>
                      <w:proofErr w:type="gramEnd"/>
                    </w:p>
                    <w:p w14:paraId="0F362B6F" w14:textId="236EBF6D"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xml:space="preserve">// reflect is a </w:t>
                      </w:r>
                      <w:r w:rsidR="00D436E0" w:rsidRPr="00877FAD">
                        <w:rPr>
                          <w:rFonts w:ascii="Consolas" w:hAnsi="Consolas" w:cs="Consolas"/>
                          <w:color w:val="008000"/>
                          <w:sz w:val="18"/>
                          <w:szCs w:val="18"/>
                        </w:rPr>
                        <w:t>built</w:t>
                      </w:r>
                      <w:r w:rsidR="00D436E0">
                        <w:rPr>
                          <w:rFonts w:ascii="Consolas" w:hAnsi="Consolas" w:cs="Consolas"/>
                          <w:color w:val="008000"/>
                          <w:sz w:val="18"/>
                          <w:szCs w:val="18"/>
                        </w:rPr>
                        <w:t>-in</w:t>
                      </w:r>
                      <w:r w:rsidRPr="00877FAD">
                        <w:rPr>
                          <w:rFonts w:ascii="Consolas" w:hAnsi="Consolas" w:cs="Consolas"/>
                          <w:color w:val="008000"/>
                          <w:sz w:val="18"/>
                          <w:szCs w:val="18"/>
                        </w:rPr>
                        <w:t xml:space="preserve"> function in GLSL</w:t>
                      </w:r>
                    </w:p>
                    <w:p w14:paraId="2C2D024A"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vec3 reflection = reflect(view, normalize(Normal)</w:t>
                      </w:r>
                      <w:proofErr w:type="gramStart"/>
                      <w:r w:rsidRPr="00877FAD">
                        <w:rPr>
                          <w:rFonts w:ascii="Consolas" w:hAnsi="Consolas" w:cs="Consolas"/>
                          <w:color w:val="000000"/>
                          <w:sz w:val="18"/>
                          <w:szCs w:val="18"/>
                        </w:rPr>
                        <w:t>);</w:t>
                      </w:r>
                      <w:proofErr w:type="gramEnd"/>
                    </w:p>
                    <w:p w14:paraId="55BD96DD"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r w:rsidRPr="00877FAD">
                        <w:rPr>
                          <w:rFonts w:ascii="Consolas" w:hAnsi="Consolas" w:cs="Consolas"/>
                          <w:color w:val="008000"/>
                          <w:sz w:val="18"/>
                          <w:szCs w:val="18"/>
                        </w:rPr>
                        <w:t>// the reflection vector determines the output color</w:t>
                      </w:r>
                    </w:p>
                    <w:p w14:paraId="65518F26"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color = vec4(</w:t>
                      </w:r>
                      <w:r w:rsidRPr="00877FAD">
                        <w:rPr>
                          <w:rFonts w:ascii="Consolas" w:hAnsi="Consolas" w:cs="Consolas"/>
                          <w:color w:val="0000FF"/>
                          <w:sz w:val="18"/>
                          <w:szCs w:val="18"/>
                        </w:rPr>
                        <w:t>texture</w:t>
                      </w:r>
                      <w:r w:rsidRPr="00877FAD">
                        <w:rPr>
                          <w:rFonts w:ascii="Consolas" w:hAnsi="Consolas" w:cs="Consolas"/>
                          <w:color w:val="000000"/>
                          <w:sz w:val="18"/>
                          <w:szCs w:val="18"/>
                        </w:rPr>
                        <w:t>(skybox, reflection).rgb, 1.0</w:t>
                      </w:r>
                      <w:proofErr w:type="gramStart"/>
                      <w:r w:rsidRPr="00877FAD">
                        <w:rPr>
                          <w:rFonts w:ascii="Consolas" w:hAnsi="Consolas" w:cs="Consolas"/>
                          <w:color w:val="000000"/>
                          <w:sz w:val="18"/>
                          <w:szCs w:val="18"/>
                        </w:rPr>
                        <w:t>);</w:t>
                      </w:r>
                      <w:proofErr w:type="gramEnd"/>
                    </w:p>
                    <w:p w14:paraId="04ED901B" w14:textId="77777777" w:rsidR="007022B3" w:rsidRPr="00877FAD" w:rsidRDefault="007022B3" w:rsidP="007022B3">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 xml:space="preserve">    }</w:t>
                      </w:r>
                    </w:p>
                    <w:p w14:paraId="6BB785A6" w14:textId="26E3F338" w:rsidR="007022B3" w:rsidRPr="00877FAD" w:rsidRDefault="007022B3" w:rsidP="00877FAD">
                      <w:pPr>
                        <w:autoSpaceDE w:val="0"/>
                        <w:autoSpaceDN w:val="0"/>
                        <w:adjustRightInd w:val="0"/>
                        <w:spacing w:after="0" w:line="240" w:lineRule="auto"/>
                        <w:rPr>
                          <w:rFonts w:ascii="Consolas" w:hAnsi="Consolas" w:cs="Consolas"/>
                          <w:color w:val="000000"/>
                          <w:sz w:val="18"/>
                          <w:szCs w:val="18"/>
                        </w:rPr>
                      </w:pPr>
                      <w:r w:rsidRPr="00877FAD">
                        <w:rPr>
                          <w:rFonts w:ascii="Consolas" w:hAnsi="Consolas" w:cs="Consolas"/>
                          <w:color w:val="000000"/>
                          <w:sz w:val="18"/>
                          <w:szCs w:val="18"/>
                        </w:rPr>
                        <w:t>}</w:t>
                      </w:r>
                    </w:p>
                  </w:txbxContent>
                </v:textbox>
                <w10:anchorlock/>
              </v:shape>
            </w:pict>
          </mc:Fallback>
        </mc:AlternateContent>
      </w:r>
    </w:p>
    <w:p w14:paraId="70EBFD07" w14:textId="2F2AB169" w:rsidR="005E2416" w:rsidRDefault="00D23372" w:rsidP="003B66D0">
      <w:r>
        <w:t xml:space="preserve">The reflection is calculated by the </w:t>
      </w:r>
      <w:r>
        <w:rPr>
          <w:i/>
          <w:iCs/>
        </w:rPr>
        <w:t>reflect</w:t>
      </w:r>
      <w:r>
        <w:t xml:space="preserve"> function which is </w:t>
      </w:r>
      <w:r w:rsidR="00B90805">
        <w:t xml:space="preserve">a </w:t>
      </w:r>
      <w:r>
        <w:t xml:space="preserve">built-in </w:t>
      </w:r>
      <w:r w:rsidR="00B90805">
        <w:t xml:space="preserve">function in GLSL. It takes two arguments, the vector </w:t>
      </w:r>
      <w:r w:rsidR="00FC6AEE">
        <w:t xml:space="preserve">to be reflected and the normal vector of the surface at the </w:t>
      </w:r>
      <w:r w:rsidR="006704CB">
        <w:t>reflection point.</w:t>
      </w:r>
    </w:p>
    <w:p w14:paraId="13E4E59C" w14:textId="4F494AB1" w:rsidR="00311891" w:rsidRDefault="00311891" w:rsidP="003B66D0"/>
    <w:p w14:paraId="49C34AE8" w14:textId="1509A834" w:rsidR="00311891" w:rsidRDefault="00870E9E" w:rsidP="00870E9E">
      <w:pPr>
        <w:pStyle w:val="Heading3"/>
      </w:pPr>
      <w:r>
        <w:t xml:space="preserve">Frame </w:t>
      </w:r>
      <w:r w:rsidR="004D4F3B">
        <w:t>buffers.</w:t>
      </w:r>
    </w:p>
    <w:p w14:paraId="5DAFE563" w14:textId="353FCD61" w:rsidR="002B745A" w:rsidRDefault="00424844" w:rsidP="002B745A">
      <w:r>
        <w:t>According to the official definition, a</w:t>
      </w:r>
      <w:r w:rsidR="00E35386">
        <w:t xml:space="preserve"> </w:t>
      </w:r>
      <w:r w:rsidR="00E35386">
        <w:rPr>
          <w:i/>
          <w:iCs/>
        </w:rPr>
        <w:t>Frame buffer</w:t>
      </w:r>
      <w:r w:rsidR="00E35386">
        <w:t xml:space="preserve"> in OpenGL </w:t>
      </w:r>
      <w:r w:rsidR="005C77EC">
        <w:t xml:space="preserve">is a buffer that can </w:t>
      </w:r>
      <w:r w:rsidR="003769CC">
        <w:t xml:space="preserve">be used as the destination for rendering. </w:t>
      </w:r>
      <w:r w:rsidR="00C62181">
        <w:t xml:space="preserve">There are two types of frame buffers. </w:t>
      </w:r>
      <w:r w:rsidR="0079731C">
        <w:t>First is the default frame buffer</w:t>
      </w:r>
      <w:r w:rsidR="00582FD6">
        <w:t>,</w:t>
      </w:r>
      <w:r w:rsidR="0079731C">
        <w:t xml:space="preserve"> </w:t>
      </w:r>
      <w:r w:rsidR="00582FD6">
        <w:t xml:space="preserve">which we have used so far for rendering, and the user-created </w:t>
      </w:r>
      <w:r w:rsidR="00BF6941">
        <w:t>frame buffer which is usually called Frame B</w:t>
      </w:r>
      <w:r w:rsidR="008A2523">
        <w:t>u</w:t>
      </w:r>
      <w:r w:rsidR="00BF6941">
        <w:t>ffer Object</w:t>
      </w:r>
      <w:r w:rsidR="008A2523">
        <w:t xml:space="preserve"> of FBO for short.</w:t>
      </w:r>
    </w:p>
    <w:p w14:paraId="048BF4ED" w14:textId="2CA081BD" w:rsidR="006721E5" w:rsidRDefault="00DD1E15" w:rsidP="002B745A">
      <w:r>
        <w:t xml:space="preserve">You may wonder </w:t>
      </w:r>
      <w:r w:rsidR="007C2246">
        <w:t xml:space="preserve">why we need frame buffers and what </w:t>
      </w:r>
      <w:r w:rsidR="00D85FFA">
        <w:t>we can</w:t>
      </w:r>
      <w:r w:rsidR="007C2246">
        <w:t xml:space="preserve"> do with them. </w:t>
      </w:r>
      <w:r w:rsidR="004D4F3B">
        <w:t>Well,</w:t>
      </w:r>
      <w:r w:rsidR="00D97B10">
        <w:t xml:space="preserve"> consider the following situation. </w:t>
      </w:r>
      <w:r w:rsidR="009D038E">
        <w:t xml:space="preserve">Somewhere in your game scene </w:t>
      </w:r>
      <w:r w:rsidR="00B157E1">
        <w:t>there is a television which is on</w:t>
      </w:r>
      <w:r w:rsidR="003A2CB0">
        <w:t>,</w:t>
      </w:r>
      <w:r w:rsidR="00B157E1">
        <w:t xml:space="preserve"> </w:t>
      </w:r>
      <w:r w:rsidR="00C3776D">
        <w:t xml:space="preserve">playing </w:t>
      </w:r>
      <w:proofErr w:type="gramStart"/>
      <w:r w:rsidR="00C3776D">
        <w:t>some</w:t>
      </w:r>
      <w:proofErr w:type="gramEnd"/>
      <w:r w:rsidR="00C3776D">
        <w:t xml:space="preserve"> animation.</w:t>
      </w:r>
      <w:r w:rsidR="003A2CB0">
        <w:t xml:space="preserve"> </w:t>
      </w:r>
      <w:r w:rsidR="00EB5B91">
        <w:t xml:space="preserve">Using a frame buffer can help you </w:t>
      </w:r>
      <w:r w:rsidR="009A0618">
        <w:t xml:space="preserve">create that effect. You can </w:t>
      </w:r>
      <w:r w:rsidR="00BD2621">
        <w:t>render the animation using a frame buffer and then use that buffer as a texture for the television screen</w:t>
      </w:r>
      <w:r w:rsidR="0084589A">
        <w:t xml:space="preserve"> when rendering the main scene</w:t>
      </w:r>
      <w:r w:rsidR="00BD2621">
        <w:t>.</w:t>
      </w:r>
    </w:p>
    <w:p w14:paraId="6BB6DDE0" w14:textId="5AC5E8DD" w:rsidR="00DD1E15" w:rsidRDefault="00186FF0" w:rsidP="002B745A">
      <w:r>
        <w:t xml:space="preserve"> </w:t>
      </w:r>
      <w:r w:rsidR="00891187">
        <w:t xml:space="preserve">As is the case with all the OpenGL </w:t>
      </w:r>
      <w:r w:rsidR="00BD1783">
        <w:t xml:space="preserve">tools we have seen so far, a frame buffer </w:t>
      </w:r>
      <w:r w:rsidR="00D85FFA">
        <w:t>must</w:t>
      </w:r>
      <w:r w:rsidR="00BD1783">
        <w:t xml:space="preserve"> be created</w:t>
      </w:r>
      <w:r w:rsidR="005F0832">
        <w:t xml:space="preserve"> before we can start using it. </w:t>
      </w:r>
      <w:r w:rsidR="004D4F3B">
        <w:t>You</w:t>
      </w:r>
      <w:r w:rsidR="005F0832">
        <w:t xml:space="preserve"> can view the frame buffer as a painter’s canvas </w:t>
      </w:r>
      <w:r w:rsidR="00C84C8A">
        <w:t xml:space="preserve">on which we can draw and then </w:t>
      </w:r>
      <w:r w:rsidR="00510711">
        <w:t>hang it on our wall as a piece of art that decorates our sce</w:t>
      </w:r>
      <w:r w:rsidR="006C341E">
        <w:t>ne.</w:t>
      </w:r>
    </w:p>
    <w:p w14:paraId="135851A2" w14:textId="2D03B059" w:rsidR="00C45918" w:rsidRDefault="00421ECB" w:rsidP="002B745A">
      <w:r>
        <w:t>Here is the code that creates the frame buffer</w:t>
      </w:r>
      <w:r w:rsidR="0072227D">
        <w:t>.</w:t>
      </w:r>
    </w:p>
    <w:p w14:paraId="01911469" w14:textId="7BCD1F0A" w:rsidR="0072227D" w:rsidRDefault="0072227D" w:rsidP="002B745A">
      <w:r>
        <w:rPr>
          <w:noProof/>
        </w:rPr>
        <w:lastRenderedPageBreak/>
        <mc:AlternateContent>
          <mc:Choice Requires="wps">
            <w:drawing>
              <wp:inline distT="0" distB="0" distL="0" distR="0" wp14:anchorId="747E3CCA" wp14:editId="3BF73D2D">
                <wp:extent cx="6170295" cy="1404620"/>
                <wp:effectExtent l="0" t="0" r="20955" b="26035"/>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2AFABB3B" w14:textId="3E947936"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FF"/>
                                <w:sz w:val="18"/>
                                <w:szCs w:val="18"/>
                              </w:rPr>
                              <w:t>unsigned</w:t>
                            </w:r>
                            <w:r w:rsidRPr="0072227D">
                              <w:rPr>
                                <w:rFonts w:ascii="Consolas" w:hAnsi="Consolas" w:cs="Consolas"/>
                                <w:color w:val="000000"/>
                                <w:sz w:val="18"/>
                                <w:szCs w:val="18"/>
                              </w:rPr>
                              <w:t xml:space="preserve"> </w:t>
                            </w:r>
                            <w:r w:rsidRPr="0072227D">
                              <w:rPr>
                                <w:rFonts w:ascii="Consolas" w:hAnsi="Consolas" w:cs="Consolas"/>
                                <w:color w:val="0000FF"/>
                                <w:sz w:val="18"/>
                                <w:szCs w:val="18"/>
                              </w:rPr>
                              <w:t>int</w:t>
                            </w:r>
                            <w:r w:rsidRPr="0072227D">
                              <w:rPr>
                                <w:rFonts w:ascii="Consolas" w:hAnsi="Consolas" w:cs="Consolas"/>
                                <w:color w:val="000000"/>
                                <w:sz w:val="18"/>
                                <w:szCs w:val="18"/>
                              </w:rPr>
                              <w:t xml:space="preserve"> </w:t>
                            </w:r>
                            <w:r w:rsidRPr="0072227D">
                              <w:rPr>
                                <w:rFonts w:ascii="Consolas" w:hAnsi="Consolas" w:cs="Consolas"/>
                                <w:color w:val="2B91AF"/>
                                <w:sz w:val="18"/>
                                <w:szCs w:val="18"/>
                              </w:rPr>
                              <w:t>cg_texture_buffer</w:t>
                            </w:r>
                            <w:r w:rsidRPr="0072227D">
                              <w:rPr>
                                <w:rFonts w:ascii="Consolas" w:hAnsi="Consolas" w:cs="Consolas"/>
                                <w:color w:val="000000"/>
                                <w:sz w:val="18"/>
                                <w:szCs w:val="18"/>
                              </w:rPr>
                              <w:t>::create(</w:t>
                            </w:r>
                            <w:r w:rsidRPr="0072227D">
                              <w:rPr>
                                <w:rFonts w:ascii="Consolas" w:hAnsi="Consolas" w:cs="Consolas"/>
                                <w:color w:val="0000FF"/>
                                <w:sz w:val="18"/>
                                <w:szCs w:val="18"/>
                              </w:rPr>
                              <w:t>int</w:t>
                            </w:r>
                            <w:r w:rsidRPr="0072227D">
                              <w:rPr>
                                <w:rFonts w:ascii="Consolas" w:hAnsi="Consolas" w:cs="Consolas"/>
                                <w:color w:val="000000"/>
                                <w:sz w:val="18"/>
                                <w:szCs w:val="18"/>
                              </w:rPr>
                              <w:t xml:space="preserve"> </w:t>
                            </w:r>
                            <w:r w:rsidRPr="0072227D">
                              <w:rPr>
                                <w:rFonts w:ascii="Consolas" w:hAnsi="Consolas" w:cs="Consolas"/>
                                <w:color w:val="808080"/>
                                <w:sz w:val="18"/>
                                <w:szCs w:val="18"/>
                              </w:rPr>
                              <w:t>w</w:t>
                            </w:r>
                            <w:r w:rsidRPr="0072227D">
                              <w:rPr>
                                <w:rFonts w:ascii="Consolas" w:hAnsi="Consolas" w:cs="Consolas"/>
                                <w:color w:val="000000"/>
                                <w:sz w:val="18"/>
                                <w:szCs w:val="18"/>
                              </w:rPr>
                              <w:t xml:space="preserve">, </w:t>
                            </w:r>
                            <w:r w:rsidRPr="0072227D">
                              <w:rPr>
                                <w:rFonts w:ascii="Consolas" w:hAnsi="Consolas" w:cs="Consolas"/>
                                <w:color w:val="0000FF"/>
                                <w:sz w:val="18"/>
                                <w:szCs w:val="18"/>
                              </w:rPr>
                              <w:t>int</w:t>
                            </w:r>
                            <w:r w:rsidRPr="0072227D">
                              <w:rPr>
                                <w:rFonts w:ascii="Consolas" w:hAnsi="Consolas" w:cs="Consolas"/>
                                <w:color w:val="000000"/>
                                <w:sz w:val="18"/>
                                <w:szCs w:val="18"/>
                              </w:rPr>
                              <w:t xml:space="preserve"> </w:t>
                            </w:r>
                            <w:r w:rsidRPr="0072227D">
                              <w:rPr>
                                <w:rFonts w:ascii="Consolas" w:hAnsi="Consolas" w:cs="Consolas"/>
                                <w:color w:val="808080"/>
                                <w:sz w:val="18"/>
                                <w:szCs w:val="18"/>
                              </w:rPr>
                              <w:t>h</w:t>
                            </w:r>
                            <w:r w:rsidRPr="0072227D">
                              <w:rPr>
                                <w:rFonts w:ascii="Consolas" w:hAnsi="Consolas" w:cs="Consolas"/>
                                <w:color w:val="000000"/>
                                <w:sz w:val="18"/>
                                <w:szCs w:val="18"/>
                              </w:rPr>
                              <w:t>)</w:t>
                            </w:r>
                          </w:p>
                          <w:p w14:paraId="6FED87D8"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w:t>
                            </w:r>
                          </w:p>
                          <w:p w14:paraId="06815944"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6F008A"/>
                                <w:sz w:val="18"/>
                                <w:szCs w:val="18"/>
                              </w:rPr>
                              <w:t>glGenFramebuffers</w:t>
                            </w:r>
                            <w:r w:rsidRPr="0072227D">
                              <w:rPr>
                                <w:rFonts w:ascii="Consolas" w:hAnsi="Consolas" w:cs="Consolas"/>
                                <w:color w:val="000000"/>
                                <w:sz w:val="18"/>
                                <w:szCs w:val="18"/>
                              </w:rPr>
                              <w:t>(1, &amp;m_buffer</w:t>
                            </w:r>
                            <w:proofErr w:type="gramStart"/>
                            <w:r w:rsidRPr="0072227D">
                              <w:rPr>
                                <w:rFonts w:ascii="Consolas" w:hAnsi="Consolas" w:cs="Consolas"/>
                                <w:color w:val="000000"/>
                                <w:sz w:val="18"/>
                                <w:szCs w:val="18"/>
                              </w:rPr>
                              <w:t>);</w:t>
                            </w:r>
                            <w:proofErr w:type="gramEnd"/>
                          </w:p>
                          <w:p w14:paraId="2B4A397B"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6F008A"/>
                                <w:sz w:val="18"/>
                                <w:szCs w:val="18"/>
                              </w:rPr>
                              <w:t>glBindFramebuffer</w:t>
                            </w:r>
                            <w:r w:rsidRPr="0072227D">
                              <w:rPr>
                                <w:rFonts w:ascii="Consolas" w:hAnsi="Consolas" w:cs="Consolas"/>
                                <w:color w:val="000000"/>
                                <w:sz w:val="18"/>
                                <w:szCs w:val="18"/>
                              </w:rPr>
                              <w:t>(</w:t>
                            </w:r>
                            <w:r w:rsidRPr="0072227D">
                              <w:rPr>
                                <w:rFonts w:ascii="Consolas" w:hAnsi="Consolas" w:cs="Consolas"/>
                                <w:color w:val="6F008A"/>
                                <w:sz w:val="18"/>
                                <w:szCs w:val="18"/>
                              </w:rPr>
                              <w:t>GL_FRAMEBUFFER</w:t>
                            </w:r>
                            <w:r w:rsidRPr="0072227D">
                              <w:rPr>
                                <w:rFonts w:ascii="Consolas" w:hAnsi="Consolas" w:cs="Consolas"/>
                                <w:color w:val="000000"/>
                                <w:sz w:val="18"/>
                                <w:szCs w:val="18"/>
                              </w:rPr>
                              <w:t>, m_buffer</w:t>
                            </w:r>
                            <w:proofErr w:type="gramStart"/>
                            <w:r w:rsidRPr="0072227D">
                              <w:rPr>
                                <w:rFonts w:ascii="Consolas" w:hAnsi="Consolas" w:cs="Consolas"/>
                                <w:color w:val="000000"/>
                                <w:sz w:val="18"/>
                                <w:szCs w:val="18"/>
                              </w:rPr>
                              <w:t>);</w:t>
                            </w:r>
                            <w:proofErr w:type="gramEnd"/>
                          </w:p>
                          <w:p w14:paraId="598BEADD"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008000"/>
                                <w:sz w:val="18"/>
                                <w:szCs w:val="18"/>
                              </w:rPr>
                              <w:t>// create a color attachment texture</w:t>
                            </w:r>
                          </w:p>
                          <w:p w14:paraId="67BE0F8D"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glGenTextures(1, &amp;m_texture</w:t>
                            </w:r>
                            <w:proofErr w:type="gramStart"/>
                            <w:r w:rsidRPr="0072227D">
                              <w:rPr>
                                <w:rFonts w:ascii="Consolas" w:hAnsi="Consolas" w:cs="Consolas"/>
                                <w:color w:val="000000"/>
                                <w:sz w:val="18"/>
                                <w:szCs w:val="18"/>
                              </w:rPr>
                              <w:t>);</w:t>
                            </w:r>
                            <w:proofErr w:type="gramEnd"/>
                          </w:p>
                          <w:p w14:paraId="01678A50"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glBindTexture(</w:t>
                            </w:r>
                            <w:r w:rsidRPr="0072227D">
                              <w:rPr>
                                <w:rFonts w:ascii="Consolas" w:hAnsi="Consolas" w:cs="Consolas"/>
                                <w:color w:val="6F008A"/>
                                <w:sz w:val="18"/>
                                <w:szCs w:val="18"/>
                              </w:rPr>
                              <w:t>GL_TEXTURE_2D</w:t>
                            </w:r>
                            <w:r w:rsidRPr="0072227D">
                              <w:rPr>
                                <w:rFonts w:ascii="Consolas" w:hAnsi="Consolas" w:cs="Consolas"/>
                                <w:color w:val="000000"/>
                                <w:sz w:val="18"/>
                                <w:szCs w:val="18"/>
                              </w:rPr>
                              <w:t>, m_texture</w:t>
                            </w:r>
                            <w:proofErr w:type="gramStart"/>
                            <w:r w:rsidRPr="0072227D">
                              <w:rPr>
                                <w:rFonts w:ascii="Consolas" w:hAnsi="Consolas" w:cs="Consolas"/>
                                <w:color w:val="000000"/>
                                <w:sz w:val="18"/>
                                <w:szCs w:val="18"/>
                              </w:rPr>
                              <w:t>);</w:t>
                            </w:r>
                            <w:proofErr w:type="gramEnd"/>
                          </w:p>
                          <w:p w14:paraId="6F17CBF7" w14:textId="77777777" w:rsidR="003D5EF1"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glTexImage2D(</w:t>
                            </w:r>
                            <w:r w:rsidRPr="0072227D">
                              <w:rPr>
                                <w:rFonts w:ascii="Consolas" w:hAnsi="Consolas" w:cs="Consolas"/>
                                <w:color w:val="6F008A"/>
                                <w:sz w:val="18"/>
                                <w:szCs w:val="18"/>
                              </w:rPr>
                              <w:t>GL_TEXTURE_2D</w:t>
                            </w:r>
                            <w:r w:rsidRPr="0072227D">
                              <w:rPr>
                                <w:rFonts w:ascii="Consolas" w:hAnsi="Consolas" w:cs="Consolas"/>
                                <w:color w:val="000000"/>
                                <w:sz w:val="18"/>
                                <w:szCs w:val="18"/>
                              </w:rPr>
                              <w:t xml:space="preserve">, 0, </w:t>
                            </w:r>
                            <w:r w:rsidRPr="0072227D">
                              <w:rPr>
                                <w:rFonts w:ascii="Consolas" w:hAnsi="Consolas" w:cs="Consolas"/>
                                <w:color w:val="6F008A"/>
                                <w:sz w:val="18"/>
                                <w:szCs w:val="18"/>
                              </w:rPr>
                              <w:t>GL_RGB</w:t>
                            </w:r>
                            <w:r w:rsidRPr="0072227D">
                              <w:rPr>
                                <w:rFonts w:ascii="Consolas" w:hAnsi="Consolas" w:cs="Consolas"/>
                                <w:color w:val="000000"/>
                                <w:sz w:val="18"/>
                                <w:szCs w:val="18"/>
                              </w:rPr>
                              <w:t xml:space="preserve">, </w:t>
                            </w:r>
                            <w:r w:rsidRPr="0072227D">
                              <w:rPr>
                                <w:rFonts w:ascii="Consolas" w:hAnsi="Consolas" w:cs="Consolas"/>
                                <w:color w:val="808080"/>
                                <w:sz w:val="18"/>
                                <w:szCs w:val="18"/>
                              </w:rPr>
                              <w:t>w</w:t>
                            </w:r>
                            <w:r w:rsidRPr="0072227D">
                              <w:rPr>
                                <w:rFonts w:ascii="Consolas" w:hAnsi="Consolas" w:cs="Consolas"/>
                                <w:color w:val="000000"/>
                                <w:sz w:val="18"/>
                                <w:szCs w:val="18"/>
                              </w:rPr>
                              <w:t xml:space="preserve">, </w:t>
                            </w:r>
                            <w:r w:rsidRPr="0072227D">
                              <w:rPr>
                                <w:rFonts w:ascii="Consolas" w:hAnsi="Consolas" w:cs="Consolas"/>
                                <w:color w:val="808080"/>
                                <w:sz w:val="18"/>
                                <w:szCs w:val="18"/>
                              </w:rPr>
                              <w:t>h</w:t>
                            </w:r>
                            <w:r w:rsidRPr="0072227D">
                              <w:rPr>
                                <w:rFonts w:ascii="Consolas" w:hAnsi="Consolas" w:cs="Consolas"/>
                                <w:color w:val="000000"/>
                                <w:sz w:val="18"/>
                                <w:szCs w:val="18"/>
                              </w:rPr>
                              <w:t xml:space="preserve">, 0, </w:t>
                            </w:r>
                          </w:p>
                          <w:p w14:paraId="7C31DCBA" w14:textId="3D23EE26" w:rsidR="0072227D" w:rsidRPr="0072227D" w:rsidRDefault="003D5EF1" w:rsidP="003D5EF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72227D" w:rsidRPr="0072227D">
                              <w:rPr>
                                <w:rFonts w:ascii="Consolas" w:hAnsi="Consolas" w:cs="Consolas"/>
                                <w:color w:val="6F008A"/>
                                <w:sz w:val="18"/>
                                <w:szCs w:val="18"/>
                              </w:rPr>
                              <w:t>GL_RGB</w:t>
                            </w:r>
                            <w:r w:rsidR="0072227D" w:rsidRPr="0072227D">
                              <w:rPr>
                                <w:rFonts w:ascii="Consolas" w:hAnsi="Consolas" w:cs="Consolas"/>
                                <w:color w:val="000000"/>
                                <w:sz w:val="18"/>
                                <w:szCs w:val="18"/>
                              </w:rPr>
                              <w:t xml:space="preserve">, </w:t>
                            </w:r>
                            <w:r w:rsidR="0072227D" w:rsidRPr="0072227D">
                              <w:rPr>
                                <w:rFonts w:ascii="Consolas" w:hAnsi="Consolas" w:cs="Consolas"/>
                                <w:color w:val="6F008A"/>
                                <w:sz w:val="18"/>
                                <w:szCs w:val="18"/>
                              </w:rPr>
                              <w:t>GL_UNSIGNED_BYTE</w:t>
                            </w:r>
                            <w:r w:rsidR="0072227D" w:rsidRPr="0072227D">
                              <w:rPr>
                                <w:rFonts w:ascii="Consolas" w:hAnsi="Consolas" w:cs="Consolas"/>
                                <w:color w:val="000000"/>
                                <w:sz w:val="18"/>
                                <w:szCs w:val="18"/>
                              </w:rPr>
                              <w:t xml:space="preserve">, </w:t>
                            </w:r>
                            <w:r w:rsidR="0072227D" w:rsidRPr="0072227D">
                              <w:rPr>
                                <w:rFonts w:ascii="Consolas" w:hAnsi="Consolas" w:cs="Consolas"/>
                                <w:color w:val="6F008A"/>
                                <w:sz w:val="18"/>
                                <w:szCs w:val="18"/>
                              </w:rPr>
                              <w:t>NULL</w:t>
                            </w:r>
                            <w:proofErr w:type="gramStart"/>
                            <w:r w:rsidR="0072227D" w:rsidRPr="0072227D">
                              <w:rPr>
                                <w:rFonts w:ascii="Consolas" w:hAnsi="Consolas" w:cs="Consolas"/>
                                <w:color w:val="000000"/>
                                <w:sz w:val="18"/>
                                <w:szCs w:val="18"/>
                              </w:rPr>
                              <w:t>);</w:t>
                            </w:r>
                            <w:proofErr w:type="gramEnd"/>
                          </w:p>
                          <w:p w14:paraId="1FEDB838"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glTexParameteri(</w:t>
                            </w:r>
                            <w:r w:rsidRPr="0072227D">
                              <w:rPr>
                                <w:rFonts w:ascii="Consolas" w:hAnsi="Consolas" w:cs="Consolas"/>
                                <w:color w:val="6F008A"/>
                                <w:sz w:val="18"/>
                                <w:szCs w:val="18"/>
                              </w:rPr>
                              <w:t>GL_TEXTURE_2D</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GL_TEXTURE_MIN_FILTER</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GL_LINEAR</w:t>
                            </w:r>
                            <w:proofErr w:type="gramStart"/>
                            <w:r w:rsidRPr="0072227D">
                              <w:rPr>
                                <w:rFonts w:ascii="Consolas" w:hAnsi="Consolas" w:cs="Consolas"/>
                                <w:color w:val="000000"/>
                                <w:sz w:val="18"/>
                                <w:szCs w:val="18"/>
                              </w:rPr>
                              <w:t>);</w:t>
                            </w:r>
                            <w:proofErr w:type="gramEnd"/>
                          </w:p>
                          <w:p w14:paraId="7DC109E4"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glTexParameteri(</w:t>
                            </w:r>
                            <w:r w:rsidRPr="0072227D">
                              <w:rPr>
                                <w:rFonts w:ascii="Consolas" w:hAnsi="Consolas" w:cs="Consolas"/>
                                <w:color w:val="6F008A"/>
                                <w:sz w:val="18"/>
                                <w:szCs w:val="18"/>
                              </w:rPr>
                              <w:t>GL_TEXTURE_2D</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GL_TEXTURE_MAG_FILTER</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GL_LINEAR</w:t>
                            </w:r>
                            <w:proofErr w:type="gramStart"/>
                            <w:r w:rsidRPr="0072227D">
                              <w:rPr>
                                <w:rFonts w:ascii="Consolas" w:hAnsi="Consolas" w:cs="Consolas"/>
                                <w:color w:val="000000"/>
                                <w:sz w:val="18"/>
                                <w:szCs w:val="18"/>
                              </w:rPr>
                              <w:t>);</w:t>
                            </w:r>
                            <w:proofErr w:type="gramEnd"/>
                          </w:p>
                          <w:p w14:paraId="71A56FF4"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6F008A"/>
                                <w:sz w:val="18"/>
                                <w:szCs w:val="18"/>
                              </w:rPr>
                              <w:t>glFramebufferTexture2D</w:t>
                            </w:r>
                            <w:r w:rsidRPr="0072227D">
                              <w:rPr>
                                <w:rFonts w:ascii="Consolas" w:hAnsi="Consolas" w:cs="Consolas"/>
                                <w:color w:val="000000"/>
                                <w:sz w:val="18"/>
                                <w:szCs w:val="18"/>
                              </w:rPr>
                              <w:t>(</w:t>
                            </w:r>
                            <w:r w:rsidRPr="0072227D">
                              <w:rPr>
                                <w:rFonts w:ascii="Consolas" w:hAnsi="Consolas" w:cs="Consolas"/>
                                <w:color w:val="6F008A"/>
                                <w:sz w:val="18"/>
                                <w:szCs w:val="18"/>
                              </w:rPr>
                              <w:t>GL_FRAMEBUFFER</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GL_COLOR_ATTACHMENT0</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GL_TEXTURE_2D</w:t>
                            </w:r>
                            <w:r w:rsidRPr="0072227D">
                              <w:rPr>
                                <w:rFonts w:ascii="Consolas" w:hAnsi="Consolas" w:cs="Consolas"/>
                                <w:color w:val="000000"/>
                                <w:sz w:val="18"/>
                                <w:szCs w:val="18"/>
                              </w:rPr>
                              <w:t>, m_texture, 0</w:t>
                            </w:r>
                            <w:proofErr w:type="gramStart"/>
                            <w:r w:rsidRPr="0072227D">
                              <w:rPr>
                                <w:rFonts w:ascii="Consolas" w:hAnsi="Consolas" w:cs="Consolas"/>
                                <w:color w:val="000000"/>
                                <w:sz w:val="18"/>
                                <w:szCs w:val="18"/>
                              </w:rPr>
                              <w:t>);</w:t>
                            </w:r>
                            <w:proofErr w:type="gramEnd"/>
                          </w:p>
                          <w:p w14:paraId="72C4D4DB"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6F008A"/>
                                <w:sz w:val="18"/>
                                <w:szCs w:val="18"/>
                              </w:rPr>
                              <w:t>glBindFramebuffer</w:t>
                            </w:r>
                            <w:r w:rsidRPr="0072227D">
                              <w:rPr>
                                <w:rFonts w:ascii="Consolas" w:hAnsi="Consolas" w:cs="Consolas"/>
                                <w:color w:val="000000"/>
                                <w:sz w:val="18"/>
                                <w:szCs w:val="18"/>
                              </w:rPr>
                              <w:t>(</w:t>
                            </w:r>
                            <w:r w:rsidRPr="0072227D">
                              <w:rPr>
                                <w:rFonts w:ascii="Consolas" w:hAnsi="Consolas" w:cs="Consolas"/>
                                <w:color w:val="6F008A"/>
                                <w:sz w:val="18"/>
                                <w:szCs w:val="18"/>
                              </w:rPr>
                              <w:t>GL_FRAMEBUFFER</w:t>
                            </w:r>
                            <w:r w:rsidRPr="0072227D">
                              <w:rPr>
                                <w:rFonts w:ascii="Consolas" w:hAnsi="Consolas" w:cs="Consolas"/>
                                <w:color w:val="000000"/>
                                <w:sz w:val="18"/>
                                <w:szCs w:val="18"/>
                              </w:rPr>
                              <w:t>, 0</w:t>
                            </w:r>
                            <w:proofErr w:type="gramStart"/>
                            <w:r w:rsidRPr="0072227D">
                              <w:rPr>
                                <w:rFonts w:ascii="Consolas" w:hAnsi="Consolas" w:cs="Consolas"/>
                                <w:color w:val="000000"/>
                                <w:sz w:val="18"/>
                                <w:szCs w:val="18"/>
                              </w:rPr>
                              <w:t>);</w:t>
                            </w:r>
                            <w:proofErr w:type="gramEnd"/>
                          </w:p>
                          <w:p w14:paraId="0426C116"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0000FF"/>
                                <w:sz w:val="18"/>
                                <w:szCs w:val="18"/>
                              </w:rPr>
                              <w:t>return</w:t>
                            </w:r>
                            <w:r w:rsidRPr="0072227D">
                              <w:rPr>
                                <w:rFonts w:ascii="Consolas" w:hAnsi="Consolas" w:cs="Consolas"/>
                                <w:color w:val="000000"/>
                                <w:sz w:val="18"/>
                                <w:szCs w:val="18"/>
                              </w:rPr>
                              <w:t xml:space="preserve"> m_</w:t>
                            </w:r>
                            <w:proofErr w:type="gramStart"/>
                            <w:r w:rsidRPr="0072227D">
                              <w:rPr>
                                <w:rFonts w:ascii="Consolas" w:hAnsi="Consolas" w:cs="Consolas"/>
                                <w:color w:val="000000"/>
                                <w:sz w:val="18"/>
                                <w:szCs w:val="18"/>
                              </w:rPr>
                              <w:t>buffer;</w:t>
                            </w:r>
                            <w:proofErr w:type="gramEnd"/>
                          </w:p>
                          <w:p w14:paraId="36191170" w14:textId="3D856303"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747E3CCA" id="_x0000_s1097"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xRNg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i7pKgoUJKmgfkZRLIymx0eK&#10;mxbsL0p6NHxJ3c8js4IS9UmjsOtsPg8vJB7mixWqQOx1prrOMM0RCvmkZNzufHxVkXJzhwbYyyjN&#10;SydTz2jkSOL06MJLuT7Hr15+DdvfAA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k1NsUTYCAABiBAAADgAAAAAAAAAAAAAA&#10;AAAuAgAAZHJzL2Uyb0RvYy54bWxQSwECLQAUAAYACAAAACEAsCuTKd0AAAAFAQAADwAAAAAAAAAA&#10;AAAAAACQBAAAZHJzL2Rvd25yZXYueG1sUEsFBgAAAAAEAAQA8wAAAJoFAAAAAA==&#10;" fillcolor="#d5dce4 [671]">
                <v:textbox style="mso-fit-shape-to-text:t">
                  <w:txbxContent>
                    <w:p w14:paraId="2AFABB3B" w14:textId="3E947936"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FF"/>
                          <w:sz w:val="18"/>
                          <w:szCs w:val="18"/>
                        </w:rPr>
                        <w:t>unsigned</w:t>
                      </w:r>
                      <w:r w:rsidRPr="0072227D">
                        <w:rPr>
                          <w:rFonts w:ascii="Consolas" w:hAnsi="Consolas" w:cs="Consolas"/>
                          <w:color w:val="000000"/>
                          <w:sz w:val="18"/>
                          <w:szCs w:val="18"/>
                        </w:rPr>
                        <w:t xml:space="preserve"> </w:t>
                      </w:r>
                      <w:r w:rsidRPr="0072227D">
                        <w:rPr>
                          <w:rFonts w:ascii="Consolas" w:hAnsi="Consolas" w:cs="Consolas"/>
                          <w:color w:val="0000FF"/>
                          <w:sz w:val="18"/>
                          <w:szCs w:val="18"/>
                        </w:rPr>
                        <w:t>int</w:t>
                      </w:r>
                      <w:r w:rsidRPr="0072227D">
                        <w:rPr>
                          <w:rFonts w:ascii="Consolas" w:hAnsi="Consolas" w:cs="Consolas"/>
                          <w:color w:val="000000"/>
                          <w:sz w:val="18"/>
                          <w:szCs w:val="18"/>
                        </w:rPr>
                        <w:t xml:space="preserve"> </w:t>
                      </w:r>
                      <w:r w:rsidRPr="0072227D">
                        <w:rPr>
                          <w:rFonts w:ascii="Consolas" w:hAnsi="Consolas" w:cs="Consolas"/>
                          <w:color w:val="2B91AF"/>
                          <w:sz w:val="18"/>
                          <w:szCs w:val="18"/>
                        </w:rPr>
                        <w:t>cg_texture_buffer</w:t>
                      </w:r>
                      <w:r w:rsidRPr="0072227D">
                        <w:rPr>
                          <w:rFonts w:ascii="Consolas" w:hAnsi="Consolas" w:cs="Consolas"/>
                          <w:color w:val="000000"/>
                          <w:sz w:val="18"/>
                          <w:szCs w:val="18"/>
                        </w:rPr>
                        <w:t>::create(</w:t>
                      </w:r>
                      <w:r w:rsidRPr="0072227D">
                        <w:rPr>
                          <w:rFonts w:ascii="Consolas" w:hAnsi="Consolas" w:cs="Consolas"/>
                          <w:color w:val="0000FF"/>
                          <w:sz w:val="18"/>
                          <w:szCs w:val="18"/>
                        </w:rPr>
                        <w:t>int</w:t>
                      </w:r>
                      <w:r w:rsidRPr="0072227D">
                        <w:rPr>
                          <w:rFonts w:ascii="Consolas" w:hAnsi="Consolas" w:cs="Consolas"/>
                          <w:color w:val="000000"/>
                          <w:sz w:val="18"/>
                          <w:szCs w:val="18"/>
                        </w:rPr>
                        <w:t xml:space="preserve"> </w:t>
                      </w:r>
                      <w:r w:rsidRPr="0072227D">
                        <w:rPr>
                          <w:rFonts w:ascii="Consolas" w:hAnsi="Consolas" w:cs="Consolas"/>
                          <w:color w:val="808080"/>
                          <w:sz w:val="18"/>
                          <w:szCs w:val="18"/>
                        </w:rPr>
                        <w:t>w</w:t>
                      </w:r>
                      <w:r w:rsidRPr="0072227D">
                        <w:rPr>
                          <w:rFonts w:ascii="Consolas" w:hAnsi="Consolas" w:cs="Consolas"/>
                          <w:color w:val="000000"/>
                          <w:sz w:val="18"/>
                          <w:szCs w:val="18"/>
                        </w:rPr>
                        <w:t xml:space="preserve">, </w:t>
                      </w:r>
                      <w:r w:rsidRPr="0072227D">
                        <w:rPr>
                          <w:rFonts w:ascii="Consolas" w:hAnsi="Consolas" w:cs="Consolas"/>
                          <w:color w:val="0000FF"/>
                          <w:sz w:val="18"/>
                          <w:szCs w:val="18"/>
                        </w:rPr>
                        <w:t>int</w:t>
                      </w:r>
                      <w:r w:rsidRPr="0072227D">
                        <w:rPr>
                          <w:rFonts w:ascii="Consolas" w:hAnsi="Consolas" w:cs="Consolas"/>
                          <w:color w:val="000000"/>
                          <w:sz w:val="18"/>
                          <w:szCs w:val="18"/>
                        </w:rPr>
                        <w:t xml:space="preserve"> </w:t>
                      </w:r>
                      <w:r w:rsidRPr="0072227D">
                        <w:rPr>
                          <w:rFonts w:ascii="Consolas" w:hAnsi="Consolas" w:cs="Consolas"/>
                          <w:color w:val="808080"/>
                          <w:sz w:val="18"/>
                          <w:szCs w:val="18"/>
                        </w:rPr>
                        <w:t>h</w:t>
                      </w:r>
                      <w:r w:rsidRPr="0072227D">
                        <w:rPr>
                          <w:rFonts w:ascii="Consolas" w:hAnsi="Consolas" w:cs="Consolas"/>
                          <w:color w:val="000000"/>
                          <w:sz w:val="18"/>
                          <w:szCs w:val="18"/>
                        </w:rPr>
                        <w:t>)</w:t>
                      </w:r>
                    </w:p>
                    <w:p w14:paraId="6FED87D8"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w:t>
                      </w:r>
                    </w:p>
                    <w:p w14:paraId="06815944"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6F008A"/>
                          <w:sz w:val="18"/>
                          <w:szCs w:val="18"/>
                        </w:rPr>
                        <w:t>glGenFramebuffers</w:t>
                      </w:r>
                      <w:r w:rsidRPr="0072227D">
                        <w:rPr>
                          <w:rFonts w:ascii="Consolas" w:hAnsi="Consolas" w:cs="Consolas"/>
                          <w:color w:val="000000"/>
                          <w:sz w:val="18"/>
                          <w:szCs w:val="18"/>
                        </w:rPr>
                        <w:t>(1, &amp;m_buffer</w:t>
                      </w:r>
                      <w:proofErr w:type="gramStart"/>
                      <w:r w:rsidRPr="0072227D">
                        <w:rPr>
                          <w:rFonts w:ascii="Consolas" w:hAnsi="Consolas" w:cs="Consolas"/>
                          <w:color w:val="000000"/>
                          <w:sz w:val="18"/>
                          <w:szCs w:val="18"/>
                        </w:rPr>
                        <w:t>);</w:t>
                      </w:r>
                      <w:proofErr w:type="gramEnd"/>
                    </w:p>
                    <w:p w14:paraId="2B4A397B"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6F008A"/>
                          <w:sz w:val="18"/>
                          <w:szCs w:val="18"/>
                        </w:rPr>
                        <w:t>glBindFramebuffer</w:t>
                      </w:r>
                      <w:r w:rsidRPr="0072227D">
                        <w:rPr>
                          <w:rFonts w:ascii="Consolas" w:hAnsi="Consolas" w:cs="Consolas"/>
                          <w:color w:val="000000"/>
                          <w:sz w:val="18"/>
                          <w:szCs w:val="18"/>
                        </w:rPr>
                        <w:t>(</w:t>
                      </w:r>
                      <w:r w:rsidRPr="0072227D">
                        <w:rPr>
                          <w:rFonts w:ascii="Consolas" w:hAnsi="Consolas" w:cs="Consolas"/>
                          <w:color w:val="6F008A"/>
                          <w:sz w:val="18"/>
                          <w:szCs w:val="18"/>
                        </w:rPr>
                        <w:t>GL_FRAMEBUFFER</w:t>
                      </w:r>
                      <w:r w:rsidRPr="0072227D">
                        <w:rPr>
                          <w:rFonts w:ascii="Consolas" w:hAnsi="Consolas" w:cs="Consolas"/>
                          <w:color w:val="000000"/>
                          <w:sz w:val="18"/>
                          <w:szCs w:val="18"/>
                        </w:rPr>
                        <w:t>, m_buffer</w:t>
                      </w:r>
                      <w:proofErr w:type="gramStart"/>
                      <w:r w:rsidRPr="0072227D">
                        <w:rPr>
                          <w:rFonts w:ascii="Consolas" w:hAnsi="Consolas" w:cs="Consolas"/>
                          <w:color w:val="000000"/>
                          <w:sz w:val="18"/>
                          <w:szCs w:val="18"/>
                        </w:rPr>
                        <w:t>);</w:t>
                      </w:r>
                      <w:proofErr w:type="gramEnd"/>
                    </w:p>
                    <w:p w14:paraId="598BEADD"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008000"/>
                          <w:sz w:val="18"/>
                          <w:szCs w:val="18"/>
                        </w:rPr>
                        <w:t>// create a color attachment texture</w:t>
                      </w:r>
                    </w:p>
                    <w:p w14:paraId="67BE0F8D"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glGenTextures(1, &amp;m_texture</w:t>
                      </w:r>
                      <w:proofErr w:type="gramStart"/>
                      <w:r w:rsidRPr="0072227D">
                        <w:rPr>
                          <w:rFonts w:ascii="Consolas" w:hAnsi="Consolas" w:cs="Consolas"/>
                          <w:color w:val="000000"/>
                          <w:sz w:val="18"/>
                          <w:szCs w:val="18"/>
                        </w:rPr>
                        <w:t>);</w:t>
                      </w:r>
                      <w:proofErr w:type="gramEnd"/>
                    </w:p>
                    <w:p w14:paraId="01678A50"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glBindTexture(</w:t>
                      </w:r>
                      <w:r w:rsidRPr="0072227D">
                        <w:rPr>
                          <w:rFonts w:ascii="Consolas" w:hAnsi="Consolas" w:cs="Consolas"/>
                          <w:color w:val="6F008A"/>
                          <w:sz w:val="18"/>
                          <w:szCs w:val="18"/>
                        </w:rPr>
                        <w:t>GL_TEXTURE_2D</w:t>
                      </w:r>
                      <w:r w:rsidRPr="0072227D">
                        <w:rPr>
                          <w:rFonts w:ascii="Consolas" w:hAnsi="Consolas" w:cs="Consolas"/>
                          <w:color w:val="000000"/>
                          <w:sz w:val="18"/>
                          <w:szCs w:val="18"/>
                        </w:rPr>
                        <w:t>, m_texture</w:t>
                      </w:r>
                      <w:proofErr w:type="gramStart"/>
                      <w:r w:rsidRPr="0072227D">
                        <w:rPr>
                          <w:rFonts w:ascii="Consolas" w:hAnsi="Consolas" w:cs="Consolas"/>
                          <w:color w:val="000000"/>
                          <w:sz w:val="18"/>
                          <w:szCs w:val="18"/>
                        </w:rPr>
                        <w:t>);</w:t>
                      </w:r>
                      <w:proofErr w:type="gramEnd"/>
                    </w:p>
                    <w:p w14:paraId="6F17CBF7" w14:textId="77777777" w:rsidR="003D5EF1"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glTexImage2D(</w:t>
                      </w:r>
                      <w:r w:rsidRPr="0072227D">
                        <w:rPr>
                          <w:rFonts w:ascii="Consolas" w:hAnsi="Consolas" w:cs="Consolas"/>
                          <w:color w:val="6F008A"/>
                          <w:sz w:val="18"/>
                          <w:szCs w:val="18"/>
                        </w:rPr>
                        <w:t>GL_TEXTURE_2D</w:t>
                      </w:r>
                      <w:r w:rsidRPr="0072227D">
                        <w:rPr>
                          <w:rFonts w:ascii="Consolas" w:hAnsi="Consolas" w:cs="Consolas"/>
                          <w:color w:val="000000"/>
                          <w:sz w:val="18"/>
                          <w:szCs w:val="18"/>
                        </w:rPr>
                        <w:t xml:space="preserve">, 0, </w:t>
                      </w:r>
                      <w:r w:rsidRPr="0072227D">
                        <w:rPr>
                          <w:rFonts w:ascii="Consolas" w:hAnsi="Consolas" w:cs="Consolas"/>
                          <w:color w:val="6F008A"/>
                          <w:sz w:val="18"/>
                          <w:szCs w:val="18"/>
                        </w:rPr>
                        <w:t>GL_RGB</w:t>
                      </w:r>
                      <w:r w:rsidRPr="0072227D">
                        <w:rPr>
                          <w:rFonts w:ascii="Consolas" w:hAnsi="Consolas" w:cs="Consolas"/>
                          <w:color w:val="000000"/>
                          <w:sz w:val="18"/>
                          <w:szCs w:val="18"/>
                        </w:rPr>
                        <w:t xml:space="preserve">, </w:t>
                      </w:r>
                      <w:r w:rsidRPr="0072227D">
                        <w:rPr>
                          <w:rFonts w:ascii="Consolas" w:hAnsi="Consolas" w:cs="Consolas"/>
                          <w:color w:val="808080"/>
                          <w:sz w:val="18"/>
                          <w:szCs w:val="18"/>
                        </w:rPr>
                        <w:t>w</w:t>
                      </w:r>
                      <w:r w:rsidRPr="0072227D">
                        <w:rPr>
                          <w:rFonts w:ascii="Consolas" w:hAnsi="Consolas" w:cs="Consolas"/>
                          <w:color w:val="000000"/>
                          <w:sz w:val="18"/>
                          <w:szCs w:val="18"/>
                        </w:rPr>
                        <w:t xml:space="preserve">, </w:t>
                      </w:r>
                      <w:r w:rsidRPr="0072227D">
                        <w:rPr>
                          <w:rFonts w:ascii="Consolas" w:hAnsi="Consolas" w:cs="Consolas"/>
                          <w:color w:val="808080"/>
                          <w:sz w:val="18"/>
                          <w:szCs w:val="18"/>
                        </w:rPr>
                        <w:t>h</w:t>
                      </w:r>
                      <w:r w:rsidRPr="0072227D">
                        <w:rPr>
                          <w:rFonts w:ascii="Consolas" w:hAnsi="Consolas" w:cs="Consolas"/>
                          <w:color w:val="000000"/>
                          <w:sz w:val="18"/>
                          <w:szCs w:val="18"/>
                        </w:rPr>
                        <w:t xml:space="preserve">, 0, </w:t>
                      </w:r>
                    </w:p>
                    <w:p w14:paraId="7C31DCBA" w14:textId="3D23EE26" w:rsidR="0072227D" w:rsidRPr="0072227D" w:rsidRDefault="003D5EF1" w:rsidP="003D5EF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72227D" w:rsidRPr="0072227D">
                        <w:rPr>
                          <w:rFonts w:ascii="Consolas" w:hAnsi="Consolas" w:cs="Consolas"/>
                          <w:color w:val="6F008A"/>
                          <w:sz w:val="18"/>
                          <w:szCs w:val="18"/>
                        </w:rPr>
                        <w:t>GL_RGB</w:t>
                      </w:r>
                      <w:r w:rsidR="0072227D" w:rsidRPr="0072227D">
                        <w:rPr>
                          <w:rFonts w:ascii="Consolas" w:hAnsi="Consolas" w:cs="Consolas"/>
                          <w:color w:val="000000"/>
                          <w:sz w:val="18"/>
                          <w:szCs w:val="18"/>
                        </w:rPr>
                        <w:t xml:space="preserve">, </w:t>
                      </w:r>
                      <w:r w:rsidR="0072227D" w:rsidRPr="0072227D">
                        <w:rPr>
                          <w:rFonts w:ascii="Consolas" w:hAnsi="Consolas" w:cs="Consolas"/>
                          <w:color w:val="6F008A"/>
                          <w:sz w:val="18"/>
                          <w:szCs w:val="18"/>
                        </w:rPr>
                        <w:t>GL_UNSIGNED_BYTE</w:t>
                      </w:r>
                      <w:r w:rsidR="0072227D" w:rsidRPr="0072227D">
                        <w:rPr>
                          <w:rFonts w:ascii="Consolas" w:hAnsi="Consolas" w:cs="Consolas"/>
                          <w:color w:val="000000"/>
                          <w:sz w:val="18"/>
                          <w:szCs w:val="18"/>
                        </w:rPr>
                        <w:t xml:space="preserve">, </w:t>
                      </w:r>
                      <w:r w:rsidR="0072227D" w:rsidRPr="0072227D">
                        <w:rPr>
                          <w:rFonts w:ascii="Consolas" w:hAnsi="Consolas" w:cs="Consolas"/>
                          <w:color w:val="6F008A"/>
                          <w:sz w:val="18"/>
                          <w:szCs w:val="18"/>
                        </w:rPr>
                        <w:t>NULL</w:t>
                      </w:r>
                      <w:proofErr w:type="gramStart"/>
                      <w:r w:rsidR="0072227D" w:rsidRPr="0072227D">
                        <w:rPr>
                          <w:rFonts w:ascii="Consolas" w:hAnsi="Consolas" w:cs="Consolas"/>
                          <w:color w:val="000000"/>
                          <w:sz w:val="18"/>
                          <w:szCs w:val="18"/>
                        </w:rPr>
                        <w:t>);</w:t>
                      </w:r>
                      <w:proofErr w:type="gramEnd"/>
                    </w:p>
                    <w:p w14:paraId="1FEDB838"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glTexParameteri(</w:t>
                      </w:r>
                      <w:r w:rsidRPr="0072227D">
                        <w:rPr>
                          <w:rFonts w:ascii="Consolas" w:hAnsi="Consolas" w:cs="Consolas"/>
                          <w:color w:val="6F008A"/>
                          <w:sz w:val="18"/>
                          <w:szCs w:val="18"/>
                        </w:rPr>
                        <w:t>GL_TEXTURE_2D</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GL_TEXTURE_MIN_FILTER</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GL_LINEAR</w:t>
                      </w:r>
                      <w:proofErr w:type="gramStart"/>
                      <w:r w:rsidRPr="0072227D">
                        <w:rPr>
                          <w:rFonts w:ascii="Consolas" w:hAnsi="Consolas" w:cs="Consolas"/>
                          <w:color w:val="000000"/>
                          <w:sz w:val="18"/>
                          <w:szCs w:val="18"/>
                        </w:rPr>
                        <w:t>);</w:t>
                      </w:r>
                      <w:proofErr w:type="gramEnd"/>
                    </w:p>
                    <w:p w14:paraId="7DC109E4"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glTexParameteri(</w:t>
                      </w:r>
                      <w:r w:rsidRPr="0072227D">
                        <w:rPr>
                          <w:rFonts w:ascii="Consolas" w:hAnsi="Consolas" w:cs="Consolas"/>
                          <w:color w:val="6F008A"/>
                          <w:sz w:val="18"/>
                          <w:szCs w:val="18"/>
                        </w:rPr>
                        <w:t>GL_TEXTURE_2D</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GL_TEXTURE_MAG_FILTER</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GL_LINEAR</w:t>
                      </w:r>
                      <w:proofErr w:type="gramStart"/>
                      <w:r w:rsidRPr="0072227D">
                        <w:rPr>
                          <w:rFonts w:ascii="Consolas" w:hAnsi="Consolas" w:cs="Consolas"/>
                          <w:color w:val="000000"/>
                          <w:sz w:val="18"/>
                          <w:szCs w:val="18"/>
                        </w:rPr>
                        <w:t>);</w:t>
                      </w:r>
                      <w:proofErr w:type="gramEnd"/>
                    </w:p>
                    <w:p w14:paraId="71A56FF4"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6F008A"/>
                          <w:sz w:val="18"/>
                          <w:szCs w:val="18"/>
                        </w:rPr>
                        <w:t>glFramebufferTexture2D</w:t>
                      </w:r>
                      <w:r w:rsidRPr="0072227D">
                        <w:rPr>
                          <w:rFonts w:ascii="Consolas" w:hAnsi="Consolas" w:cs="Consolas"/>
                          <w:color w:val="000000"/>
                          <w:sz w:val="18"/>
                          <w:szCs w:val="18"/>
                        </w:rPr>
                        <w:t>(</w:t>
                      </w:r>
                      <w:r w:rsidRPr="0072227D">
                        <w:rPr>
                          <w:rFonts w:ascii="Consolas" w:hAnsi="Consolas" w:cs="Consolas"/>
                          <w:color w:val="6F008A"/>
                          <w:sz w:val="18"/>
                          <w:szCs w:val="18"/>
                        </w:rPr>
                        <w:t>GL_FRAMEBUFFER</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GL_COLOR_ATTACHMENT0</w:t>
                      </w:r>
                      <w:r w:rsidRPr="0072227D">
                        <w:rPr>
                          <w:rFonts w:ascii="Consolas" w:hAnsi="Consolas" w:cs="Consolas"/>
                          <w:color w:val="000000"/>
                          <w:sz w:val="18"/>
                          <w:szCs w:val="18"/>
                        </w:rPr>
                        <w:t xml:space="preserve">, </w:t>
                      </w:r>
                      <w:r w:rsidRPr="0072227D">
                        <w:rPr>
                          <w:rFonts w:ascii="Consolas" w:hAnsi="Consolas" w:cs="Consolas"/>
                          <w:color w:val="6F008A"/>
                          <w:sz w:val="18"/>
                          <w:szCs w:val="18"/>
                        </w:rPr>
                        <w:t>GL_TEXTURE_2D</w:t>
                      </w:r>
                      <w:r w:rsidRPr="0072227D">
                        <w:rPr>
                          <w:rFonts w:ascii="Consolas" w:hAnsi="Consolas" w:cs="Consolas"/>
                          <w:color w:val="000000"/>
                          <w:sz w:val="18"/>
                          <w:szCs w:val="18"/>
                        </w:rPr>
                        <w:t>, m_texture, 0</w:t>
                      </w:r>
                      <w:proofErr w:type="gramStart"/>
                      <w:r w:rsidRPr="0072227D">
                        <w:rPr>
                          <w:rFonts w:ascii="Consolas" w:hAnsi="Consolas" w:cs="Consolas"/>
                          <w:color w:val="000000"/>
                          <w:sz w:val="18"/>
                          <w:szCs w:val="18"/>
                        </w:rPr>
                        <w:t>);</w:t>
                      </w:r>
                      <w:proofErr w:type="gramEnd"/>
                    </w:p>
                    <w:p w14:paraId="72C4D4DB"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6F008A"/>
                          <w:sz w:val="18"/>
                          <w:szCs w:val="18"/>
                        </w:rPr>
                        <w:t>glBindFramebuffer</w:t>
                      </w:r>
                      <w:r w:rsidRPr="0072227D">
                        <w:rPr>
                          <w:rFonts w:ascii="Consolas" w:hAnsi="Consolas" w:cs="Consolas"/>
                          <w:color w:val="000000"/>
                          <w:sz w:val="18"/>
                          <w:szCs w:val="18"/>
                        </w:rPr>
                        <w:t>(</w:t>
                      </w:r>
                      <w:r w:rsidRPr="0072227D">
                        <w:rPr>
                          <w:rFonts w:ascii="Consolas" w:hAnsi="Consolas" w:cs="Consolas"/>
                          <w:color w:val="6F008A"/>
                          <w:sz w:val="18"/>
                          <w:szCs w:val="18"/>
                        </w:rPr>
                        <w:t>GL_FRAMEBUFFER</w:t>
                      </w:r>
                      <w:r w:rsidRPr="0072227D">
                        <w:rPr>
                          <w:rFonts w:ascii="Consolas" w:hAnsi="Consolas" w:cs="Consolas"/>
                          <w:color w:val="000000"/>
                          <w:sz w:val="18"/>
                          <w:szCs w:val="18"/>
                        </w:rPr>
                        <w:t>, 0</w:t>
                      </w:r>
                      <w:proofErr w:type="gramStart"/>
                      <w:r w:rsidRPr="0072227D">
                        <w:rPr>
                          <w:rFonts w:ascii="Consolas" w:hAnsi="Consolas" w:cs="Consolas"/>
                          <w:color w:val="000000"/>
                          <w:sz w:val="18"/>
                          <w:szCs w:val="18"/>
                        </w:rPr>
                        <w:t>);</w:t>
                      </w:r>
                      <w:proofErr w:type="gramEnd"/>
                    </w:p>
                    <w:p w14:paraId="0426C116" w14:textId="77777777"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 xml:space="preserve">    </w:t>
                      </w:r>
                      <w:r w:rsidRPr="0072227D">
                        <w:rPr>
                          <w:rFonts w:ascii="Consolas" w:hAnsi="Consolas" w:cs="Consolas"/>
                          <w:color w:val="0000FF"/>
                          <w:sz w:val="18"/>
                          <w:szCs w:val="18"/>
                        </w:rPr>
                        <w:t>return</w:t>
                      </w:r>
                      <w:r w:rsidRPr="0072227D">
                        <w:rPr>
                          <w:rFonts w:ascii="Consolas" w:hAnsi="Consolas" w:cs="Consolas"/>
                          <w:color w:val="000000"/>
                          <w:sz w:val="18"/>
                          <w:szCs w:val="18"/>
                        </w:rPr>
                        <w:t xml:space="preserve"> m_</w:t>
                      </w:r>
                      <w:proofErr w:type="gramStart"/>
                      <w:r w:rsidRPr="0072227D">
                        <w:rPr>
                          <w:rFonts w:ascii="Consolas" w:hAnsi="Consolas" w:cs="Consolas"/>
                          <w:color w:val="000000"/>
                          <w:sz w:val="18"/>
                          <w:szCs w:val="18"/>
                        </w:rPr>
                        <w:t>buffer;</w:t>
                      </w:r>
                      <w:proofErr w:type="gramEnd"/>
                    </w:p>
                    <w:p w14:paraId="36191170" w14:textId="3D856303" w:rsidR="0072227D" w:rsidRPr="0072227D" w:rsidRDefault="0072227D" w:rsidP="0072227D">
                      <w:pPr>
                        <w:autoSpaceDE w:val="0"/>
                        <w:autoSpaceDN w:val="0"/>
                        <w:adjustRightInd w:val="0"/>
                        <w:spacing w:after="0" w:line="240" w:lineRule="auto"/>
                        <w:rPr>
                          <w:rFonts w:ascii="Consolas" w:hAnsi="Consolas" w:cs="Consolas"/>
                          <w:color w:val="000000"/>
                          <w:sz w:val="18"/>
                          <w:szCs w:val="18"/>
                        </w:rPr>
                      </w:pPr>
                      <w:r w:rsidRPr="0072227D">
                        <w:rPr>
                          <w:rFonts w:ascii="Consolas" w:hAnsi="Consolas" w:cs="Consolas"/>
                          <w:color w:val="000000"/>
                          <w:sz w:val="18"/>
                          <w:szCs w:val="18"/>
                        </w:rPr>
                        <w:t>}</w:t>
                      </w:r>
                    </w:p>
                  </w:txbxContent>
                </v:textbox>
                <w10:anchorlock/>
              </v:shape>
            </w:pict>
          </mc:Fallback>
        </mc:AlternateContent>
      </w:r>
    </w:p>
    <w:p w14:paraId="072CB2A8" w14:textId="6281ADD9" w:rsidR="00E10FEC" w:rsidRDefault="00E10FEC" w:rsidP="002B745A">
      <w:r>
        <w:t xml:space="preserve">You will notice the great resemblance between this and the creation of </w:t>
      </w:r>
      <w:r w:rsidR="00CC1319">
        <w:t xml:space="preserve">other objects we have seen so far. In this case </w:t>
      </w:r>
      <w:r w:rsidR="008A6414">
        <w:t xml:space="preserve">we create a frame buffer and then we create a texture </w:t>
      </w:r>
      <w:r w:rsidR="005A2F2F">
        <w:t xml:space="preserve">which we attach to the frame buffer. </w:t>
      </w:r>
      <w:r w:rsidR="005F2EE7">
        <w:t xml:space="preserve">Something like </w:t>
      </w:r>
      <w:r w:rsidR="00AE4982">
        <w:t>setting a frame and a canvas.</w:t>
      </w:r>
    </w:p>
    <w:p w14:paraId="23F7417D" w14:textId="0F0937B6" w:rsidR="006730E8" w:rsidRDefault="006730E8" w:rsidP="002B745A">
      <w:r>
        <w:t>After its creation we can leave the frame buffer until we need to draw o</w:t>
      </w:r>
      <w:r w:rsidR="00F769BC">
        <w:t xml:space="preserve">n it. When that time comes we must call the </w:t>
      </w:r>
      <w:r w:rsidR="00C93122">
        <w:rPr>
          <w:rFonts w:ascii="Consolas" w:hAnsi="Consolas" w:cs="Consolas"/>
          <w:color w:val="6F008A"/>
          <w:sz w:val="19"/>
          <w:szCs w:val="19"/>
        </w:rPr>
        <w:t xml:space="preserve">glBindFramebuffer </w:t>
      </w:r>
      <w:r w:rsidR="00C93122">
        <w:t>function</w:t>
      </w:r>
      <w:r w:rsidR="00535231">
        <w:t xml:space="preserve"> </w:t>
      </w:r>
      <w:r w:rsidR="002F13B9">
        <w:t xml:space="preserve">passing the buffer ID </w:t>
      </w:r>
      <w:r w:rsidR="00535231">
        <w:t>like this:</w:t>
      </w:r>
    </w:p>
    <w:p w14:paraId="21A00427" w14:textId="2F94F1D7" w:rsidR="00535231" w:rsidRDefault="00535231" w:rsidP="002B745A">
      <w:r>
        <w:rPr>
          <w:noProof/>
        </w:rPr>
        <mc:AlternateContent>
          <mc:Choice Requires="wps">
            <w:drawing>
              <wp:inline distT="0" distB="0" distL="0" distR="0" wp14:anchorId="1E7C1274" wp14:editId="0992D721">
                <wp:extent cx="6170295" cy="1404620"/>
                <wp:effectExtent l="0" t="0" r="20955" b="22225"/>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375E6647" w14:textId="0170D836" w:rsidR="00535231" w:rsidRPr="00535231" w:rsidRDefault="00535231" w:rsidP="00535231">
                            <w:pPr>
                              <w:spacing w:after="0"/>
                              <w:rPr>
                                <w:sz w:val="18"/>
                                <w:szCs w:val="18"/>
                              </w:rPr>
                            </w:pPr>
                            <w:r w:rsidRPr="00535231">
                              <w:rPr>
                                <w:rFonts w:ascii="Consolas" w:hAnsi="Consolas" w:cs="Consolas"/>
                                <w:color w:val="6F008A"/>
                                <w:sz w:val="18"/>
                                <w:szCs w:val="18"/>
                              </w:rPr>
                              <w:t>glBindFramebuffer</w:t>
                            </w:r>
                            <w:r w:rsidRPr="00535231">
                              <w:rPr>
                                <w:rFonts w:ascii="Consolas" w:hAnsi="Consolas" w:cs="Consolas"/>
                                <w:color w:val="000000"/>
                                <w:sz w:val="18"/>
                                <w:szCs w:val="18"/>
                              </w:rPr>
                              <w:t>(</w:t>
                            </w:r>
                            <w:r w:rsidRPr="00535231">
                              <w:rPr>
                                <w:rFonts w:ascii="Consolas" w:hAnsi="Consolas" w:cs="Consolas"/>
                                <w:color w:val="6F008A"/>
                                <w:sz w:val="18"/>
                                <w:szCs w:val="18"/>
                              </w:rPr>
                              <w:t>GL_FRAMEBUFFER</w:t>
                            </w:r>
                            <w:r w:rsidRPr="00535231">
                              <w:rPr>
                                <w:rFonts w:ascii="Consolas" w:hAnsi="Consolas" w:cs="Consolas"/>
                                <w:color w:val="000000"/>
                                <w:sz w:val="18"/>
                                <w:szCs w:val="18"/>
                              </w:rPr>
                              <w:t>, m_buffer</w:t>
                            </w:r>
                            <w:proofErr w:type="gramStart"/>
                            <w:r w:rsidRPr="00535231">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1E7C1274" id="_x0000_s1098"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6QNw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i7pKg8CBUkqqJ9RFAuj6fGR&#10;4qYF+4uSHg1fUvfzyKygRH3SKOw6m8/DC4mH+WKFKhB7namuM0xzhEI+KRm3Ox9fVaTc3KEB9jJK&#10;89LJ1DMaOZI4PbrwUq7P8auXX8P2N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KSNrpA3AgAAYgQAAA4AAAAAAAAAAAAA&#10;AAAALgIAAGRycy9lMm9Eb2MueG1sUEsBAi0AFAAGAAgAAAAhALArkyndAAAABQEAAA8AAAAAAAAA&#10;AAAAAAAAkQQAAGRycy9kb3ducmV2LnhtbFBLBQYAAAAABAAEAPMAAACbBQAAAAA=&#10;" fillcolor="#d5dce4 [671]">
                <v:textbox style="mso-fit-shape-to-text:t">
                  <w:txbxContent>
                    <w:p w14:paraId="375E6647" w14:textId="0170D836" w:rsidR="00535231" w:rsidRPr="00535231" w:rsidRDefault="00535231" w:rsidP="00535231">
                      <w:pPr>
                        <w:spacing w:after="0"/>
                        <w:rPr>
                          <w:sz w:val="18"/>
                          <w:szCs w:val="18"/>
                        </w:rPr>
                      </w:pPr>
                      <w:r w:rsidRPr="00535231">
                        <w:rPr>
                          <w:rFonts w:ascii="Consolas" w:hAnsi="Consolas" w:cs="Consolas"/>
                          <w:color w:val="6F008A"/>
                          <w:sz w:val="18"/>
                          <w:szCs w:val="18"/>
                        </w:rPr>
                        <w:t>glBindFramebuffer</w:t>
                      </w:r>
                      <w:r w:rsidRPr="00535231">
                        <w:rPr>
                          <w:rFonts w:ascii="Consolas" w:hAnsi="Consolas" w:cs="Consolas"/>
                          <w:color w:val="000000"/>
                          <w:sz w:val="18"/>
                          <w:szCs w:val="18"/>
                        </w:rPr>
                        <w:t>(</w:t>
                      </w:r>
                      <w:r w:rsidRPr="00535231">
                        <w:rPr>
                          <w:rFonts w:ascii="Consolas" w:hAnsi="Consolas" w:cs="Consolas"/>
                          <w:color w:val="6F008A"/>
                          <w:sz w:val="18"/>
                          <w:szCs w:val="18"/>
                        </w:rPr>
                        <w:t>GL_FRAMEBUFFER</w:t>
                      </w:r>
                      <w:r w:rsidRPr="00535231">
                        <w:rPr>
                          <w:rFonts w:ascii="Consolas" w:hAnsi="Consolas" w:cs="Consolas"/>
                          <w:color w:val="000000"/>
                          <w:sz w:val="18"/>
                          <w:szCs w:val="18"/>
                        </w:rPr>
                        <w:t>, m_buffer</w:t>
                      </w:r>
                      <w:proofErr w:type="gramStart"/>
                      <w:r w:rsidRPr="00535231">
                        <w:rPr>
                          <w:rFonts w:ascii="Consolas" w:hAnsi="Consolas" w:cs="Consolas"/>
                          <w:color w:val="000000"/>
                          <w:sz w:val="18"/>
                          <w:szCs w:val="18"/>
                        </w:rPr>
                        <w:t>);</w:t>
                      </w:r>
                      <w:proofErr w:type="gramEnd"/>
                    </w:p>
                  </w:txbxContent>
                </v:textbox>
                <w10:anchorlock/>
              </v:shape>
            </w:pict>
          </mc:Fallback>
        </mc:AlternateContent>
      </w:r>
    </w:p>
    <w:p w14:paraId="000E96B5" w14:textId="65C45E5A" w:rsidR="009817CC" w:rsidRDefault="002F13B9" w:rsidP="002B745A">
      <w:r>
        <w:t xml:space="preserve">From that point on </w:t>
      </w:r>
      <w:r w:rsidR="00B2337F">
        <w:t xml:space="preserve">all our </w:t>
      </w:r>
      <w:proofErr w:type="gramStart"/>
      <w:r w:rsidR="00B2337F">
        <w:t>drawing is</w:t>
      </w:r>
      <w:proofErr w:type="gramEnd"/>
      <w:r w:rsidR="00B2337F">
        <w:t xml:space="preserve"> redirected to the frame buffer</w:t>
      </w:r>
      <w:r w:rsidR="001C7AD7">
        <w:t xml:space="preserve">. </w:t>
      </w:r>
      <w:r w:rsidR="002650EF">
        <w:t xml:space="preserve">To stop the </w:t>
      </w:r>
      <w:r w:rsidR="004D4F3B">
        <w:t>redirection,</w:t>
      </w:r>
      <w:r w:rsidR="002650EF">
        <w:t xml:space="preserve"> we call the same function </w:t>
      </w:r>
      <w:r w:rsidR="00785369">
        <w:t xml:space="preserve">with a value of 0 as a frame buffer ID. </w:t>
      </w:r>
      <w:r w:rsidR="005A2D4F">
        <w:t xml:space="preserve">Now the frame buffer contains an image that </w:t>
      </w:r>
      <w:r w:rsidR="00320A67">
        <w:t xml:space="preserve">can be used for anything we want. </w:t>
      </w:r>
      <w:r w:rsidR="00EB5A24">
        <w:t xml:space="preserve">The most common use is as a texture image </w:t>
      </w:r>
      <w:r w:rsidR="00437593">
        <w:t>somewhere in our program.</w:t>
      </w:r>
    </w:p>
    <w:p w14:paraId="417A3D12" w14:textId="74C06856" w:rsidR="00D37DB6" w:rsidRDefault="00D37DB6" w:rsidP="002B745A">
      <w:r>
        <w:t xml:space="preserve">The texture object </w:t>
      </w:r>
      <w:r w:rsidR="007225B2">
        <w:t>inside</w:t>
      </w:r>
      <w:r>
        <w:t xml:space="preserve"> the frame </w:t>
      </w:r>
      <w:r w:rsidR="007225B2">
        <w:t xml:space="preserve">buffer class is just like any other </w:t>
      </w:r>
      <w:r w:rsidR="00DD151C">
        <w:t xml:space="preserve">image </w:t>
      </w:r>
      <w:r w:rsidR="007225B2">
        <w:t xml:space="preserve">texture </w:t>
      </w:r>
      <w:r w:rsidR="00DD151C">
        <w:t xml:space="preserve">we have used so far. All we </w:t>
      </w:r>
      <w:r w:rsidR="00D85FFA">
        <w:t>must</w:t>
      </w:r>
      <w:r w:rsidR="00DD151C">
        <w:t xml:space="preserve"> do is bind </w:t>
      </w:r>
      <w:r w:rsidR="009F2FC2">
        <w:t xml:space="preserve">and use it in our drawing. </w:t>
      </w:r>
    </w:p>
    <w:p w14:paraId="444BD688" w14:textId="232711CC" w:rsidR="001703F5" w:rsidRDefault="001703F5" w:rsidP="002B745A">
      <w:r>
        <w:t xml:space="preserve">In the example </w:t>
      </w:r>
      <w:proofErr w:type="gramStart"/>
      <w:r>
        <w:rPr>
          <w:i/>
          <w:iCs/>
        </w:rPr>
        <w:t>chapter27d</w:t>
      </w:r>
      <w:proofErr w:type="gramEnd"/>
      <w:r>
        <w:t xml:space="preserve"> </w:t>
      </w:r>
      <w:r w:rsidR="002D3F20">
        <w:t xml:space="preserve">I use two different shaders, one while rendering in the frame buffer and one while </w:t>
      </w:r>
      <w:r w:rsidR="006E68C3">
        <w:t xml:space="preserve">rendering the actual scene. A close look at the shader code </w:t>
      </w:r>
      <w:r w:rsidR="004D7F1A">
        <w:t xml:space="preserve">will make clear that the only reason for this is to demonstrate </w:t>
      </w:r>
      <w:r w:rsidR="00C5386A">
        <w:t>that they can be two completely different scenes.</w:t>
      </w:r>
    </w:p>
    <w:p w14:paraId="2CE27CB4" w14:textId="72EF0620" w:rsidR="002C30D2" w:rsidRDefault="00231246" w:rsidP="002B745A">
      <w:r>
        <w:t xml:space="preserve">In the first part of the rendering </w:t>
      </w:r>
      <w:r w:rsidR="004D4F3B">
        <w:t>function,</w:t>
      </w:r>
      <w:r>
        <w:t xml:space="preserve"> we draw in the frame buffer a rotating cube</w:t>
      </w:r>
      <w:r w:rsidR="001829A0">
        <w:t xml:space="preserve">. Then in the second part we use that image as a texture for </w:t>
      </w:r>
      <w:r w:rsidR="0036194E">
        <w:t xml:space="preserve">a </w:t>
      </w:r>
      <w:r w:rsidR="001829A0">
        <w:t xml:space="preserve">rotating </w:t>
      </w:r>
      <w:r w:rsidR="0036194E">
        <w:t>sphere</w:t>
      </w:r>
      <w:r w:rsidR="00863205">
        <w:t>.</w:t>
      </w:r>
    </w:p>
    <w:p w14:paraId="2C9FA7A0" w14:textId="4519CB99" w:rsidR="008B0452" w:rsidRDefault="00B8004B" w:rsidP="00B8004B">
      <w:pPr>
        <w:pStyle w:val="Heading3"/>
      </w:pPr>
      <w:r>
        <w:t>Shadows</w:t>
      </w:r>
    </w:p>
    <w:p w14:paraId="09A489DF" w14:textId="45209A83" w:rsidR="00B8004B" w:rsidRDefault="00130BF3" w:rsidP="00B8004B">
      <w:r>
        <w:t>We are all familiar with shadows in our everyday life</w:t>
      </w:r>
      <w:r w:rsidR="00702488">
        <w:t xml:space="preserve">. So far we have learned how to deal with light </w:t>
      </w:r>
      <w:r w:rsidR="00945307">
        <w:t>in our games. We have learned how it reflects on the surfaces of objects</w:t>
      </w:r>
      <w:r w:rsidR="008A4B49">
        <w:t xml:space="preserve"> and creates all the n</w:t>
      </w:r>
      <w:r w:rsidR="00EB1B99">
        <w:t>ice</w:t>
      </w:r>
      <w:r w:rsidR="007065FB">
        <w:t xml:space="preserve"> effects</w:t>
      </w:r>
      <w:r w:rsidR="003F639F">
        <w:t xml:space="preserve">. </w:t>
      </w:r>
      <w:r w:rsidR="004D4F3B">
        <w:t>However,</w:t>
      </w:r>
      <w:r w:rsidR="003F639F">
        <w:t xml:space="preserve"> our scenes seem</w:t>
      </w:r>
      <w:r w:rsidR="002B3607">
        <w:t xml:space="preserve"> </w:t>
      </w:r>
      <w:r w:rsidR="003F639F">
        <w:t>empty</w:t>
      </w:r>
      <w:r w:rsidR="005E3911">
        <w:t xml:space="preserve">. Our brain expects </w:t>
      </w:r>
      <w:r w:rsidR="00BD08FB">
        <w:t xml:space="preserve">the light to cast </w:t>
      </w:r>
      <w:r w:rsidR="005E3911">
        <w:t xml:space="preserve">shadows </w:t>
      </w:r>
      <w:r w:rsidR="00A9412D">
        <w:t xml:space="preserve">and </w:t>
      </w:r>
      <w:r w:rsidR="00C42C4A">
        <w:t>when we do not see them we get that strange feeling.</w:t>
      </w:r>
    </w:p>
    <w:p w14:paraId="54940DF5" w14:textId="1462F8E4" w:rsidR="00BA4831" w:rsidRDefault="009A4E10" w:rsidP="00C90A3F">
      <w:r>
        <w:t xml:space="preserve">According to the dictionary </w:t>
      </w:r>
      <w:r w:rsidR="00F61FC1">
        <w:t xml:space="preserve">shadow is </w:t>
      </w:r>
      <w:r w:rsidR="00F61FC1" w:rsidRPr="00F61FC1">
        <w:rPr>
          <w:i/>
          <w:iCs/>
        </w:rPr>
        <w:t>the dark figure cast upon a surface by a body intercepting the rays from a source of light</w:t>
      </w:r>
      <w:r w:rsidR="00F61FC1">
        <w:t xml:space="preserve">. </w:t>
      </w:r>
      <w:r w:rsidR="00D8462F">
        <w:t xml:space="preserve">This definition </w:t>
      </w:r>
      <w:r w:rsidR="004D4F3B">
        <w:t>really shows</w:t>
      </w:r>
      <w:r w:rsidR="000914F4">
        <w:t xml:space="preserve"> us what to do </w:t>
      </w:r>
      <w:r w:rsidR="00FA0760">
        <w:t xml:space="preserve">to get </w:t>
      </w:r>
      <w:proofErr w:type="gramStart"/>
      <w:r w:rsidR="00FA0760">
        <w:t>some</w:t>
      </w:r>
      <w:proofErr w:type="gramEnd"/>
      <w:r w:rsidR="00FA0760">
        <w:t xml:space="preserve"> realistic renderings </w:t>
      </w:r>
      <w:r w:rsidR="00E37CEE">
        <w:t xml:space="preserve">with shadows. </w:t>
      </w:r>
    </w:p>
    <w:p w14:paraId="3CB0C9F0" w14:textId="040F4C4C" w:rsidR="00314ED3" w:rsidRDefault="000633B7" w:rsidP="00C90A3F">
      <w:r>
        <w:t xml:space="preserve">The best way to calculate shadows is the technique called </w:t>
      </w:r>
      <w:r w:rsidR="00D85FFA" w:rsidRPr="000633B7">
        <w:rPr>
          <w:i/>
          <w:iCs/>
        </w:rPr>
        <w:t>raytracing</w:t>
      </w:r>
      <w:r w:rsidR="002833AB">
        <w:t>.</w:t>
      </w:r>
      <w:r w:rsidR="00EC30FD">
        <w:t xml:space="preserve"> In this method we </w:t>
      </w:r>
      <w:r w:rsidR="0094767E">
        <w:t>trace the rays of light</w:t>
      </w:r>
      <w:r w:rsidR="00DF46CA">
        <w:t xml:space="preserve"> and simulate the effect they have when </w:t>
      </w:r>
      <w:r w:rsidR="00D85FFA">
        <w:t>they</w:t>
      </w:r>
      <w:r w:rsidR="00DF46CA">
        <w:t xml:space="preserve"> hit an object. This way we can generate all </w:t>
      </w:r>
      <w:r w:rsidR="00185AC4">
        <w:t>the shininess and reflection we have seen so far</w:t>
      </w:r>
      <w:r w:rsidR="00906B81">
        <w:t>. This automatically generates shadows since the areas the light cannot reach remain unlit.</w:t>
      </w:r>
    </w:p>
    <w:p w14:paraId="1D21492F" w14:textId="43AE9FB6" w:rsidR="00E05D24" w:rsidRDefault="00D85FFA" w:rsidP="00C90A3F">
      <w:r>
        <w:t>Raytracing</w:t>
      </w:r>
      <w:r w:rsidR="001A45B6">
        <w:t xml:space="preserve"> </w:t>
      </w:r>
      <w:r w:rsidR="00E165ED">
        <w:t xml:space="preserve">is the method of choice for high quality rendering </w:t>
      </w:r>
      <w:r w:rsidR="00472966">
        <w:t xml:space="preserve">and modern graphic cards provide specialized </w:t>
      </w:r>
      <w:r w:rsidR="00D91D08">
        <w:t>hardware to assist calculations.</w:t>
      </w:r>
      <w:r w:rsidR="00136D07">
        <w:t xml:space="preserve"> </w:t>
      </w:r>
      <w:r w:rsidR="004D4F3B">
        <w:t>However,</w:t>
      </w:r>
      <w:r w:rsidR="00963F15">
        <w:t xml:space="preserve"> </w:t>
      </w:r>
      <w:r w:rsidR="006240C8">
        <w:t xml:space="preserve">it is still far from becoming the mainstream technique for </w:t>
      </w:r>
      <w:r w:rsidR="00622557">
        <w:t xml:space="preserve">games. </w:t>
      </w:r>
      <w:r w:rsidR="00622557">
        <w:lastRenderedPageBreak/>
        <w:t>You see ray-tracing algorithms are ver</w:t>
      </w:r>
      <w:r w:rsidR="00D97FA4">
        <w:t>y intensive and the time needed for a scene is too lo</w:t>
      </w:r>
      <w:r w:rsidR="00AA33A3">
        <w:t>ng compared to the time available when playing a game.</w:t>
      </w:r>
    </w:p>
    <w:p w14:paraId="2533A52F" w14:textId="4887E8DD" w:rsidR="001A45B6" w:rsidRDefault="00601400" w:rsidP="00C90A3F">
      <w:r>
        <w:rPr>
          <w:noProof/>
        </w:rPr>
        <w:drawing>
          <wp:anchor distT="0" distB="0" distL="114300" distR="114300" simplePos="0" relativeHeight="251687936" behindDoc="0" locked="0" layoutInCell="1" allowOverlap="1" wp14:anchorId="410AB1AC" wp14:editId="0771E023">
            <wp:simplePos x="0" y="0"/>
            <wp:positionH relativeFrom="column">
              <wp:posOffset>3198495</wp:posOffset>
            </wp:positionH>
            <wp:positionV relativeFrom="paragraph">
              <wp:posOffset>104775</wp:posOffset>
            </wp:positionV>
            <wp:extent cx="2857500" cy="1861820"/>
            <wp:effectExtent l="0" t="0" r="0" b="0"/>
            <wp:wrapSquare wrapText="bothSides"/>
            <wp:docPr id="252" name="Graphic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Graphic 252"/>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857500" cy="1861820"/>
                    </a:xfrm>
                    <a:prstGeom prst="rect">
                      <a:avLst/>
                    </a:prstGeom>
                  </pic:spPr>
                </pic:pic>
              </a:graphicData>
            </a:graphic>
            <wp14:sizeRelH relativeFrom="margin">
              <wp14:pctWidth>0</wp14:pctWidth>
            </wp14:sizeRelH>
            <wp14:sizeRelV relativeFrom="margin">
              <wp14:pctHeight>0</wp14:pctHeight>
            </wp14:sizeRelV>
          </wp:anchor>
        </w:drawing>
      </w:r>
      <w:r w:rsidR="004A585E">
        <w:t>To overcome th</w:t>
      </w:r>
      <w:r w:rsidR="001E239B">
        <w:t xml:space="preserve">e speed problem and still </w:t>
      </w:r>
      <w:r w:rsidR="00D43BB6">
        <w:t>have</w:t>
      </w:r>
      <w:r w:rsidR="001E239B">
        <w:t xml:space="preserve"> </w:t>
      </w:r>
      <w:r w:rsidR="00D85FFA">
        <w:t>realistic</w:t>
      </w:r>
      <w:r w:rsidR="00D43BB6">
        <w:t xml:space="preserve"> scenes other techniques have been proposed and are used </w:t>
      </w:r>
      <w:r w:rsidR="000131D3">
        <w:t>by game developers</w:t>
      </w:r>
      <w:r w:rsidR="00EB04F8">
        <w:t xml:space="preserve">. </w:t>
      </w:r>
      <w:r w:rsidR="00B75DF4">
        <w:t xml:space="preserve">The technique used </w:t>
      </w:r>
      <w:r w:rsidR="0008372F">
        <w:t xml:space="preserve">by the most video games is </w:t>
      </w:r>
      <w:r w:rsidR="0008372F">
        <w:rPr>
          <w:i/>
          <w:iCs/>
        </w:rPr>
        <w:t>shadow mapping</w:t>
      </w:r>
      <w:r w:rsidR="0008372F">
        <w:t>.</w:t>
      </w:r>
      <w:r w:rsidR="006B58A7">
        <w:t xml:space="preserve"> This is an easy to understand and implement technique</w:t>
      </w:r>
      <w:r w:rsidR="00630C0C">
        <w:t>, as well as fast</w:t>
      </w:r>
      <w:r w:rsidR="00B87005">
        <w:t xml:space="preserve"> with great results. </w:t>
      </w:r>
      <w:r w:rsidR="00AE78FE">
        <w:t xml:space="preserve">All these </w:t>
      </w:r>
      <w:r w:rsidR="006F6648">
        <w:t>make it an excellent choice for video games</w:t>
      </w:r>
      <w:r w:rsidR="00CA55D5">
        <w:t>.</w:t>
      </w:r>
    </w:p>
    <w:p w14:paraId="57A46ECA" w14:textId="2E312C54" w:rsidR="00F71880" w:rsidRDefault="00601400" w:rsidP="00C90A3F">
      <w:r>
        <w:rPr>
          <w:noProof/>
        </w:rPr>
        <mc:AlternateContent>
          <mc:Choice Requires="wps">
            <w:drawing>
              <wp:anchor distT="0" distB="0" distL="114300" distR="114300" simplePos="0" relativeHeight="251689984" behindDoc="0" locked="0" layoutInCell="1" allowOverlap="1" wp14:anchorId="69490497" wp14:editId="512ED140">
                <wp:simplePos x="0" y="0"/>
                <wp:positionH relativeFrom="column">
                  <wp:posOffset>3312795</wp:posOffset>
                </wp:positionH>
                <wp:positionV relativeFrom="paragraph">
                  <wp:posOffset>652780</wp:posOffset>
                </wp:positionV>
                <wp:extent cx="2857500" cy="635"/>
                <wp:effectExtent l="0" t="0" r="0" b="0"/>
                <wp:wrapSquare wrapText="bothSides"/>
                <wp:docPr id="253" name="Text Box 25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7B33E76" w14:textId="52B3AEC0" w:rsidR="00437F90" w:rsidRPr="00070C02" w:rsidRDefault="00437F90" w:rsidP="00DE78D4">
                            <w:pPr>
                              <w:pStyle w:val="Caption"/>
                              <w:spacing w:after="40"/>
                              <w:rPr>
                                <w:noProof/>
                              </w:rPr>
                            </w:pPr>
                            <w:bookmarkStart w:id="14" w:name="_Ref72684781"/>
                            <w:r>
                              <w:t xml:space="preserve">Figure </w:t>
                            </w:r>
                            <w:r w:rsidR="00000000">
                              <w:fldChar w:fldCharType="begin"/>
                            </w:r>
                            <w:r w:rsidR="00000000">
                              <w:instrText xml:space="preserve"> SEQ Figure \* ARABIC </w:instrText>
                            </w:r>
                            <w:r w:rsidR="00000000">
                              <w:fldChar w:fldCharType="separate"/>
                            </w:r>
                            <w:r w:rsidR="00A509E6">
                              <w:rPr>
                                <w:noProof/>
                              </w:rPr>
                              <w:t>12</w:t>
                            </w:r>
                            <w:r w:rsidR="00000000">
                              <w:rPr>
                                <w:noProof/>
                              </w:rPr>
                              <w:fldChar w:fldCharType="end"/>
                            </w:r>
                            <w:bookmarkEnd w:id="14"/>
                            <w:r>
                              <w:t xml:space="preserve">: Objects in the </w:t>
                            </w:r>
                            <w:proofErr w:type="gramStart"/>
                            <w:r>
                              <w:t>shadow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90497" id="Text Box 253" o:spid="_x0000_s1099" type="#_x0000_t202" style="position:absolute;margin-left:260.85pt;margin-top:51.4pt;width:2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Q2eGwIAAEA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" stroked="f">
                <v:textbox style="mso-fit-shape-to-text:t" inset="0,0,0,0">
                  <w:txbxContent>
                    <w:p w14:paraId="17B33E76" w14:textId="52B3AEC0" w:rsidR="00437F90" w:rsidRPr="00070C02" w:rsidRDefault="00437F90" w:rsidP="00DE78D4">
                      <w:pPr>
                        <w:pStyle w:val="Caption"/>
                        <w:spacing w:after="40"/>
                        <w:rPr>
                          <w:noProof/>
                        </w:rPr>
                      </w:pPr>
                      <w:bookmarkStart w:id="15" w:name="_Ref72684781"/>
                      <w:r>
                        <w:t xml:space="preserve">Figure </w:t>
                      </w:r>
                      <w:r w:rsidR="00000000">
                        <w:fldChar w:fldCharType="begin"/>
                      </w:r>
                      <w:r w:rsidR="00000000">
                        <w:instrText xml:space="preserve"> SEQ Figure \* ARABIC </w:instrText>
                      </w:r>
                      <w:r w:rsidR="00000000">
                        <w:fldChar w:fldCharType="separate"/>
                      </w:r>
                      <w:r w:rsidR="00A509E6">
                        <w:rPr>
                          <w:noProof/>
                        </w:rPr>
                        <w:t>12</w:t>
                      </w:r>
                      <w:r w:rsidR="00000000">
                        <w:rPr>
                          <w:noProof/>
                        </w:rPr>
                        <w:fldChar w:fldCharType="end"/>
                      </w:r>
                      <w:bookmarkEnd w:id="15"/>
                      <w:r>
                        <w:t xml:space="preserve">: Objects in the </w:t>
                      </w:r>
                      <w:proofErr w:type="gramStart"/>
                      <w:r>
                        <w:t>shadow</w:t>
                      </w:r>
                      <w:proofErr w:type="gramEnd"/>
                    </w:p>
                  </w:txbxContent>
                </v:textbox>
                <w10:wrap type="square"/>
              </v:shape>
            </w:pict>
          </mc:Fallback>
        </mc:AlternateContent>
      </w:r>
      <w:r w:rsidR="002E3D1D">
        <w:t xml:space="preserve">We will start by </w:t>
      </w:r>
      <w:r w:rsidR="005A23AF">
        <w:t xml:space="preserve">explaining </w:t>
      </w:r>
      <w:r w:rsidR="00F71880">
        <w:t>the idea behind shadow mapping.</w:t>
      </w:r>
      <w:r w:rsidR="00FA264D">
        <w:t xml:space="preserve"> First </w:t>
      </w:r>
      <w:r w:rsidR="00D85FFA">
        <w:t>look</w:t>
      </w:r>
      <w:r w:rsidR="00FA264D">
        <w:t xml:space="preserve"> at </w:t>
      </w:r>
      <w:r w:rsidR="00491CEE">
        <w:fldChar w:fldCharType="begin"/>
      </w:r>
      <w:r w:rsidR="00491CEE">
        <w:instrText xml:space="preserve"> REF _Ref72684781 \h </w:instrText>
      </w:r>
      <w:r w:rsidR="00491CEE">
        <w:fldChar w:fldCharType="separate"/>
      </w:r>
      <w:r w:rsidR="00A509E6">
        <w:t xml:space="preserve">Figure </w:t>
      </w:r>
      <w:r w:rsidR="00A509E6">
        <w:rPr>
          <w:noProof/>
        </w:rPr>
        <w:t>12</w:t>
      </w:r>
      <w:r w:rsidR="00491CEE">
        <w:fldChar w:fldCharType="end"/>
      </w:r>
      <w:r w:rsidR="008053DE">
        <w:t>. The areas marked in red are in the way of light</w:t>
      </w:r>
      <w:r w:rsidR="00662D04">
        <w:t xml:space="preserve"> and </w:t>
      </w:r>
      <w:r w:rsidR="00FB2D13">
        <w:t xml:space="preserve">their color can be calculated as we have seen before. The rest of the surfaces </w:t>
      </w:r>
      <w:r w:rsidR="00A63B97">
        <w:t>are not lit directly</w:t>
      </w:r>
      <w:r w:rsidR="00653688">
        <w:t xml:space="preserve"> because the light is obscured.</w:t>
      </w:r>
    </w:p>
    <w:p w14:paraId="0F4A5D28" w14:textId="6B97C934" w:rsidR="008450D6" w:rsidRDefault="008450D6" w:rsidP="00C90A3F">
      <w:r>
        <w:t>A closer look at this image reveals</w:t>
      </w:r>
      <w:r w:rsidR="00EF3668">
        <w:t xml:space="preserve"> the actual algorithm </w:t>
      </w:r>
      <w:r w:rsidR="00B92BCA">
        <w:t>on which shadow mapping is based.</w:t>
      </w:r>
    </w:p>
    <w:p w14:paraId="56A02B75" w14:textId="1D5B487F" w:rsidR="00B92BCA" w:rsidRDefault="00E4427C" w:rsidP="00C90A3F">
      <w:r>
        <w:t>In this algorithm we create an image from the light point of view. We imagine our camera</w:t>
      </w:r>
      <w:r w:rsidR="00C96676">
        <w:t xml:space="preserve"> is </w:t>
      </w:r>
      <w:r w:rsidR="004D4F3B">
        <w:t>in</w:t>
      </w:r>
      <w:r w:rsidR="00C96676">
        <w:t xml:space="preserve"> the position of the light source and it is looking </w:t>
      </w:r>
      <w:proofErr w:type="gramStart"/>
      <w:r w:rsidR="00DF1EEF">
        <w:t>to</w:t>
      </w:r>
      <w:proofErr w:type="gramEnd"/>
      <w:r w:rsidR="00DF1EEF">
        <w:t xml:space="preserve"> the direction the light points.</w:t>
      </w:r>
    </w:p>
    <w:p w14:paraId="669DCEB4" w14:textId="2F39501D" w:rsidR="00DF1EEF" w:rsidRDefault="00DF1EEF" w:rsidP="00C90A3F">
      <w:r>
        <w:t xml:space="preserve">This approach </w:t>
      </w:r>
      <w:r w:rsidR="00774124">
        <w:t xml:space="preserve">reveals the </w:t>
      </w:r>
      <w:r w:rsidR="00B578F1">
        <w:t xml:space="preserve">fragments of the scene that receive direct light. </w:t>
      </w:r>
      <w:r w:rsidR="00BE637E">
        <w:t xml:space="preserve">Here </w:t>
      </w:r>
      <w:r w:rsidR="004D4F3B">
        <w:t>comes</w:t>
      </w:r>
      <w:r w:rsidR="00BE637E">
        <w:t xml:space="preserve"> the real trick. In the frame buffer we store the distance of the </w:t>
      </w:r>
      <w:r w:rsidR="003414D8">
        <w:t>fragment from the light source, or our imaginary camera</w:t>
      </w:r>
      <w:r w:rsidR="004A5610">
        <w:t>. Every other fragment in that direction</w:t>
      </w:r>
      <w:r w:rsidR="00817150">
        <w:t xml:space="preserve"> is </w:t>
      </w:r>
      <w:r w:rsidR="00D85FFA">
        <w:t>in</w:t>
      </w:r>
      <w:r w:rsidR="00817150">
        <w:t xml:space="preserve"> the shadow</w:t>
      </w:r>
      <w:r w:rsidR="00E86CA4">
        <w:t>.</w:t>
      </w:r>
    </w:p>
    <w:p w14:paraId="43AF504D" w14:textId="29D000F7" w:rsidR="00E86CA4" w:rsidRDefault="00E86CA4" w:rsidP="00C90A3F">
      <w:r>
        <w:t xml:space="preserve">In the next step we render our scene as normal based on our </w:t>
      </w:r>
      <w:r w:rsidR="00A0605B">
        <w:t>camera.</w:t>
      </w:r>
      <w:r w:rsidR="00EE77DF">
        <w:t xml:space="preserve"> Before deciding </w:t>
      </w:r>
      <w:r w:rsidR="009E4533">
        <w:t xml:space="preserve">the final color of a </w:t>
      </w:r>
      <w:r w:rsidR="004D4F3B">
        <w:t>fragment,</w:t>
      </w:r>
      <w:r w:rsidR="00E24D2C">
        <w:t xml:space="preserve"> we calculate its distance from the light source and compare it with the distance stored in the </w:t>
      </w:r>
      <w:r w:rsidR="00D269A7">
        <w:t xml:space="preserve">shadow buffer. If the distance calculated is greater than the distance </w:t>
      </w:r>
      <w:r w:rsidR="004B4F9F">
        <w:t>s</w:t>
      </w:r>
      <w:r w:rsidR="00944E30">
        <w:t>t</w:t>
      </w:r>
      <w:r w:rsidR="004B4F9F">
        <w:t>ored then the fragment i</w:t>
      </w:r>
      <w:r w:rsidR="00944E30">
        <w:t>s</w:t>
      </w:r>
      <w:r w:rsidR="004B4F9F">
        <w:t xml:space="preserve"> i</w:t>
      </w:r>
      <w:r w:rsidR="00944E30">
        <w:t>n</w:t>
      </w:r>
      <w:r w:rsidR="004B4F9F">
        <w:t xml:space="preserve"> the shadow and should be treated appropriately</w:t>
      </w:r>
      <w:r w:rsidR="00585DB5">
        <w:t>.</w:t>
      </w:r>
    </w:p>
    <w:p w14:paraId="797BC465" w14:textId="075CB13B" w:rsidR="001D4ED4" w:rsidRDefault="001D4ED4" w:rsidP="00C90A3F">
      <w:r>
        <w:t xml:space="preserve">The </w:t>
      </w:r>
      <w:r w:rsidR="003E7C9F">
        <w:t xml:space="preserve">approach presented here is a simple one and the light is treated as </w:t>
      </w:r>
      <w:r w:rsidR="00431818">
        <w:t xml:space="preserve">directional light. This means that we treat all light </w:t>
      </w:r>
      <w:r w:rsidR="00320994">
        <w:t xml:space="preserve">rays as parallel </w:t>
      </w:r>
      <w:r w:rsidR="00E1510C">
        <w:t>as</w:t>
      </w:r>
      <w:r w:rsidR="00320994">
        <w:t xml:space="preserve"> the light rays from a very distant light source like the sun and not as </w:t>
      </w:r>
      <w:r w:rsidR="00496C12">
        <w:t xml:space="preserve">rays from a small </w:t>
      </w:r>
      <w:r w:rsidR="00C77AF9">
        <w:t xml:space="preserve">source nearby where the rays </w:t>
      </w:r>
      <w:r w:rsidR="00644466">
        <w:t>are radial.</w:t>
      </w:r>
    </w:p>
    <w:p w14:paraId="0FB0FF72" w14:textId="45DFACE9" w:rsidR="005820F9" w:rsidRDefault="005820F9" w:rsidP="00C90A3F">
      <w:r>
        <w:t xml:space="preserve">The added complexity </w:t>
      </w:r>
      <w:r w:rsidR="00595CC2">
        <w:t xml:space="preserve">required for accurate </w:t>
      </w:r>
      <w:r w:rsidR="00B20684">
        <w:t xml:space="preserve">shadow calculations </w:t>
      </w:r>
      <w:r w:rsidR="00B204E8">
        <w:t xml:space="preserve">for point light and especially when there </w:t>
      </w:r>
      <w:r w:rsidR="004D4F3B">
        <w:t>is</w:t>
      </w:r>
      <w:r w:rsidR="00B204E8">
        <w:t xml:space="preserve"> more than one light </w:t>
      </w:r>
      <w:r w:rsidR="00D85FFA">
        <w:t>source</w:t>
      </w:r>
      <w:r w:rsidR="00B204E8">
        <w:t xml:space="preserve"> </w:t>
      </w:r>
      <w:r w:rsidR="00F007DA">
        <w:t>belongs in an OpenGL focused book</w:t>
      </w:r>
      <w:r w:rsidR="003236A9">
        <w:t>.</w:t>
      </w:r>
    </w:p>
    <w:p w14:paraId="358B11BC" w14:textId="3AEDD9AE" w:rsidR="00337008" w:rsidRDefault="00130CAA" w:rsidP="00C90A3F">
      <w:r>
        <w:t xml:space="preserve">Now let us see the details of shadow mapping. As we said </w:t>
      </w:r>
      <w:r w:rsidR="00341B30">
        <w:t xml:space="preserve">first we render our scene in an off-screen </w:t>
      </w:r>
      <w:r w:rsidR="00EB13C2">
        <w:t xml:space="preserve">buffer. OpenGL provides </w:t>
      </w:r>
      <w:r w:rsidR="00037CBA">
        <w:t>the type of buffer we need for this purpose</w:t>
      </w:r>
      <w:r w:rsidR="0048068B">
        <w:t xml:space="preserve">. </w:t>
      </w:r>
      <w:r w:rsidR="00D85FFA">
        <w:t>We</w:t>
      </w:r>
      <w:r w:rsidR="0048068B">
        <w:t xml:space="preserve"> </w:t>
      </w:r>
      <w:r w:rsidR="004D4F3B">
        <w:t>created</w:t>
      </w:r>
      <w:r w:rsidR="0048068B">
        <w:t xml:space="preserve"> a </w:t>
      </w:r>
      <w:r w:rsidR="00C14948">
        <w:rPr>
          <w:rFonts w:ascii="Consolas" w:hAnsi="Consolas" w:cs="Consolas"/>
          <w:color w:val="6F008A"/>
          <w:sz w:val="19"/>
          <w:szCs w:val="19"/>
        </w:rPr>
        <w:t xml:space="preserve">GL_FRAMEBUFFER </w:t>
      </w:r>
      <w:r w:rsidR="00C14948">
        <w:t>like we used in the previous section</w:t>
      </w:r>
      <w:r w:rsidR="00077987">
        <w:t xml:space="preserve">. This time the texture we attach to it has the </w:t>
      </w:r>
      <w:r w:rsidR="00A948FD">
        <w:rPr>
          <w:rFonts w:ascii="Consolas" w:hAnsi="Consolas" w:cs="Consolas"/>
          <w:color w:val="6F008A"/>
          <w:sz w:val="19"/>
          <w:szCs w:val="19"/>
        </w:rPr>
        <w:t>GL_DEPTH_ATTACHMENT</w:t>
      </w:r>
      <w:r w:rsidR="00A948FD">
        <w:t xml:space="preserve"> attribute. This instructs OpenGL that we will store </w:t>
      </w:r>
      <w:r w:rsidR="00373D95">
        <w:t>distances and not colors.</w:t>
      </w:r>
      <w:r w:rsidR="00CE1089">
        <w:t xml:space="preserve"> Our game engine has a class called </w:t>
      </w:r>
      <w:r w:rsidR="00CE1089" w:rsidRPr="00CE1089">
        <w:rPr>
          <w:i/>
          <w:iCs/>
        </w:rPr>
        <w:t>cg_depth_</w:t>
      </w:r>
      <w:r w:rsidR="004D4F3B" w:rsidRPr="00CE1089">
        <w:rPr>
          <w:i/>
          <w:iCs/>
        </w:rPr>
        <w:t>buffer</w:t>
      </w:r>
      <w:r w:rsidR="004D4F3B">
        <w:rPr>
          <w:i/>
          <w:iCs/>
        </w:rPr>
        <w:t xml:space="preserve"> </w:t>
      </w:r>
      <w:r w:rsidR="004D4F3B">
        <w:t>which</w:t>
      </w:r>
      <w:r w:rsidR="0020086E">
        <w:t xml:space="preserve"> takes care of the trivial tasks. </w:t>
      </w:r>
      <w:r w:rsidR="00F906C8">
        <w:t xml:space="preserve">For our </w:t>
      </w:r>
      <w:r w:rsidR="004D4F3B">
        <w:t>needs,</w:t>
      </w:r>
      <w:r w:rsidR="00F906C8">
        <w:t xml:space="preserve"> a 1024x1024 pixel </w:t>
      </w:r>
      <w:r w:rsidR="00E300DC">
        <w:t>buffer is enough. Here is how we create the bu</w:t>
      </w:r>
      <w:r w:rsidR="000142CB">
        <w:t>ffer:</w:t>
      </w:r>
    </w:p>
    <w:p w14:paraId="57C4D2F4" w14:textId="5874AF27" w:rsidR="000142CB" w:rsidRDefault="000142CB" w:rsidP="00C90A3F">
      <w:r>
        <w:rPr>
          <w:noProof/>
        </w:rPr>
        <w:lastRenderedPageBreak/>
        <mc:AlternateContent>
          <mc:Choice Requires="wps">
            <w:drawing>
              <wp:inline distT="0" distB="0" distL="0" distR="0" wp14:anchorId="18BE88DC" wp14:editId="757134A7">
                <wp:extent cx="6170295" cy="1404620"/>
                <wp:effectExtent l="0" t="0" r="20955" b="20955"/>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0CB773B7" w14:textId="2CE82CEB"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FF"/>
                                <w:sz w:val="18"/>
                                <w:szCs w:val="18"/>
                              </w:rPr>
                              <w:t>unsigned</w:t>
                            </w:r>
                            <w:r w:rsidRPr="000142CB">
                              <w:rPr>
                                <w:rFonts w:ascii="Consolas" w:hAnsi="Consolas" w:cs="Consolas"/>
                                <w:color w:val="000000"/>
                                <w:sz w:val="18"/>
                                <w:szCs w:val="18"/>
                              </w:rPr>
                              <w:t xml:space="preserve"> </w:t>
                            </w:r>
                            <w:r w:rsidRPr="000142CB">
                              <w:rPr>
                                <w:rFonts w:ascii="Consolas" w:hAnsi="Consolas" w:cs="Consolas"/>
                                <w:color w:val="0000FF"/>
                                <w:sz w:val="18"/>
                                <w:szCs w:val="18"/>
                              </w:rPr>
                              <w:t>int</w:t>
                            </w:r>
                            <w:r w:rsidRPr="000142CB">
                              <w:rPr>
                                <w:rFonts w:ascii="Consolas" w:hAnsi="Consolas" w:cs="Consolas"/>
                                <w:color w:val="000000"/>
                                <w:sz w:val="18"/>
                                <w:szCs w:val="18"/>
                              </w:rPr>
                              <w:t xml:space="preserve"> </w:t>
                            </w:r>
                            <w:r w:rsidRPr="000142CB">
                              <w:rPr>
                                <w:rFonts w:ascii="Consolas" w:hAnsi="Consolas" w:cs="Consolas"/>
                                <w:color w:val="2B91AF"/>
                                <w:sz w:val="18"/>
                                <w:szCs w:val="18"/>
                              </w:rPr>
                              <w:t>cg_depth_buffer</w:t>
                            </w:r>
                            <w:r w:rsidRPr="000142CB">
                              <w:rPr>
                                <w:rFonts w:ascii="Consolas" w:hAnsi="Consolas" w:cs="Consolas"/>
                                <w:color w:val="000000"/>
                                <w:sz w:val="18"/>
                                <w:szCs w:val="18"/>
                              </w:rPr>
                              <w:t>::create(</w:t>
                            </w:r>
                            <w:r w:rsidRPr="000142CB">
                              <w:rPr>
                                <w:rFonts w:ascii="Consolas" w:hAnsi="Consolas" w:cs="Consolas"/>
                                <w:color w:val="0000FF"/>
                                <w:sz w:val="18"/>
                                <w:szCs w:val="18"/>
                              </w:rPr>
                              <w:t>int</w:t>
                            </w:r>
                            <w:r w:rsidRPr="000142CB">
                              <w:rPr>
                                <w:rFonts w:ascii="Consolas" w:hAnsi="Consolas" w:cs="Consolas"/>
                                <w:color w:val="000000"/>
                                <w:sz w:val="18"/>
                                <w:szCs w:val="18"/>
                              </w:rPr>
                              <w:t xml:space="preserve"> </w:t>
                            </w:r>
                            <w:r w:rsidRPr="000142CB">
                              <w:rPr>
                                <w:rFonts w:ascii="Consolas" w:hAnsi="Consolas" w:cs="Consolas"/>
                                <w:color w:val="808080"/>
                                <w:sz w:val="18"/>
                                <w:szCs w:val="18"/>
                              </w:rPr>
                              <w:t>w</w:t>
                            </w:r>
                            <w:r w:rsidRPr="000142CB">
                              <w:rPr>
                                <w:rFonts w:ascii="Consolas" w:hAnsi="Consolas" w:cs="Consolas"/>
                                <w:color w:val="000000"/>
                                <w:sz w:val="18"/>
                                <w:szCs w:val="18"/>
                              </w:rPr>
                              <w:t xml:space="preserve">, </w:t>
                            </w:r>
                            <w:r w:rsidRPr="000142CB">
                              <w:rPr>
                                <w:rFonts w:ascii="Consolas" w:hAnsi="Consolas" w:cs="Consolas"/>
                                <w:color w:val="0000FF"/>
                                <w:sz w:val="18"/>
                                <w:szCs w:val="18"/>
                              </w:rPr>
                              <w:t>int</w:t>
                            </w:r>
                            <w:r w:rsidRPr="000142CB">
                              <w:rPr>
                                <w:rFonts w:ascii="Consolas" w:hAnsi="Consolas" w:cs="Consolas"/>
                                <w:color w:val="000000"/>
                                <w:sz w:val="18"/>
                                <w:szCs w:val="18"/>
                              </w:rPr>
                              <w:t xml:space="preserve"> </w:t>
                            </w:r>
                            <w:r w:rsidRPr="000142CB">
                              <w:rPr>
                                <w:rFonts w:ascii="Consolas" w:hAnsi="Consolas" w:cs="Consolas"/>
                                <w:color w:val="808080"/>
                                <w:sz w:val="18"/>
                                <w:szCs w:val="18"/>
                              </w:rPr>
                              <w:t>h</w:t>
                            </w:r>
                            <w:r w:rsidRPr="000142CB">
                              <w:rPr>
                                <w:rFonts w:ascii="Consolas" w:hAnsi="Consolas" w:cs="Consolas"/>
                                <w:color w:val="000000"/>
                                <w:sz w:val="18"/>
                                <w:szCs w:val="18"/>
                              </w:rPr>
                              <w:t>)</w:t>
                            </w:r>
                          </w:p>
                          <w:p w14:paraId="74DEEE12"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w:t>
                            </w:r>
                          </w:p>
                          <w:p w14:paraId="27602A64"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8000"/>
                                <w:sz w:val="18"/>
                                <w:szCs w:val="18"/>
                              </w:rPr>
                              <w:t>// configure depth map FBO</w:t>
                            </w:r>
                          </w:p>
                          <w:p w14:paraId="2F470FED"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6F008A"/>
                                <w:sz w:val="18"/>
                                <w:szCs w:val="18"/>
                              </w:rPr>
                              <w:t>glGenFramebuffers</w:t>
                            </w:r>
                            <w:r w:rsidRPr="000142CB">
                              <w:rPr>
                                <w:rFonts w:ascii="Consolas" w:hAnsi="Consolas" w:cs="Consolas"/>
                                <w:color w:val="000000"/>
                                <w:sz w:val="18"/>
                                <w:szCs w:val="18"/>
                              </w:rPr>
                              <w:t>(1, &amp;m_buffer</w:t>
                            </w:r>
                            <w:proofErr w:type="gramStart"/>
                            <w:r w:rsidRPr="000142CB">
                              <w:rPr>
                                <w:rFonts w:ascii="Consolas" w:hAnsi="Consolas" w:cs="Consolas"/>
                                <w:color w:val="000000"/>
                                <w:sz w:val="18"/>
                                <w:szCs w:val="18"/>
                              </w:rPr>
                              <w:t>);</w:t>
                            </w:r>
                            <w:proofErr w:type="gramEnd"/>
                          </w:p>
                          <w:p w14:paraId="543AC985"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6F008A"/>
                                <w:sz w:val="18"/>
                                <w:szCs w:val="18"/>
                              </w:rPr>
                              <w:t>glBindFramebuffer</w:t>
                            </w:r>
                            <w:r w:rsidRPr="000142CB">
                              <w:rPr>
                                <w:rFonts w:ascii="Consolas" w:hAnsi="Consolas" w:cs="Consolas"/>
                                <w:color w:val="000000"/>
                                <w:sz w:val="18"/>
                                <w:szCs w:val="18"/>
                              </w:rPr>
                              <w:t>(</w:t>
                            </w:r>
                            <w:r w:rsidRPr="000142CB">
                              <w:rPr>
                                <w:rFonts w:ascii="Consolas" w:hAnsi="Consolas" w:cs="Consolas"/>
                                <w:color w:val="6F008A"/>
                                <w:sz w:val="18"/>
                                <w:szCs w:val="18"/>
                              </w:rPr>
                              <w:t>GL_FRAMEBUFFER</w:t>
                            </w:r>
                            <w:r w:rsidRPr="000142CB">
                              <w:rPr>
                                <w:rFonts w:ascii="Consolas" w:hAnsi="Consolas" w:cs="Consolas"/>
                                <w:color w:val="000000"/>
                                <w:sz w:val="18"/>
                                <w:szCs w:val="18"/>
                              </w:rPr>
                              <w:t>, m_buffer</w:t>
                            </w:r>
                            <w:proofErr w:type="gramStart"/>
                            <w:r w:rsidRPr="000142CB">
                              <w:rPr>
                                <w:rFonts w:ascii="Consolas" w:hAnsi="Consolas" w:cs="Consolas"/>
                                <w:color w:val="000000"/>
                                <w:sz w:val="18"/>
                                <w:szCs w:val="18"/>
                              </w:rPr>
                              <w:t>);</w:t>
                            </w:r>
                            <w:proofErr w:type="gramEnd"/>
                          </w:p>
                          <w:p w14:paraId="6E51C5A9"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p>
                          <w:p w14:paraId="5218D623"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8000"/>
                                <w:sz w:val="18"/>
                                <w:szCs w:val="18"/>
                              </w:rPr>
                              <w:t>// create depth texture</w:t>
                            </w:r>
                          </w:p>
                          <w:p w14:paraId="1DDBCC5E"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glGenTextures(1, &amp;m_texture</w:t>
                            </w:r>
                            <w:proofErr w:type="gramStart"/>
                            <w:r w:rsidRPr="000142CB">
                              <w:rPr>
                                <w:rFonts w:ascii="Consolas" w:hAnsi="Consolas" w:cs="Consolas"/>
                                <w:color w:val="000000"/>
                                <w:sz w:val="18"/>
                                <w:szCs w:val="18"/>
                              </w:rPr>
                              <w:t>);</w:t>
                            </w:r>
                            <w:proofErr w:type="gramEnd"/>
                          </w:p>
                          <w:p w14:paraId="143BE8D9"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glBindTexture(</w:t>
                            </w:r>
                            <w:r w:rsidRPr="000142CB">
                              <w:rPr>
                                <w:rFonts w:ascii="Consolas" w:hAnsi="Consolas" w:cs="Consolas"/>
                                <w:color w:val="6F008A"/>
                                <w:sz w:val="18"/>
                                <w:szCs w:val="18"/>
                              </w:rPr>
                              <w:t>GL_TEXTURE_2D</w:t>
                            </w:r>
                            <w:r w:rsidRPr="000142CB">
                              <w:rPr>
                                <w:rFonts w:ascii="Consolas" w:hAnsi="Consolas" w:cs="Consolas"/>
                                <w:color w:val="000000"/>
                                <w:sz w:val="18"/>
                                <w:szCs w:val="18"/>
                              </w:rPr>
                              <w:t>, m_texture</w:t>
                            </w:r>
                            <w:proofErr w:type="gramStart"/>
                            <w:r w:rsidRPr="000142CB">
                              <w:rPr>
                                <w:rFonts w:ascii="Consolas" w:hAnsi="Consolas" w:cs="Consolas"/>
                                <w:color w:val="000000"/>
                                <w:sz w:val="18"/>
                                <w:szCs w:val="18"/>
                              </w:rPr>
                              <w:t>);</w:t>
                            </w:r>
                            <w:proofErr w:type="gramEnd"/>
                          </w:p>
                          <w:p w14:paraId="77A3C634" w14:textId="77777777" w:rsid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glTexImage2D(</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0, </w:t>
                            </w:r>
                            <w:r w:rsidRPr="000142CB">
                              <w:rPr>
                                <w:rFonts w:ascii="Consolas" w:hAnsi="Consolas" w:cs="Consolas"/>
                                <w:color w:val="6F008A"/>
                                <w:sz w:val="18"/>
                                <w:szCs w:val="18"/>
                              </w:rPr>
                              <w:t>GL_DEPTH_COMPONENT</w:t>
                            </w:r>
                            <w:r w:rsidRPr="000142CB">
                              <w:rPr>
                                <w:rFonts w:ascii="Consolas" w:hAnsi="Consolas" w:cs="Consolas"/>
                                <w:color w:val="000000"/>
                                <w:sz w:val="18"/>
                                <w:szCs w:val="18"/>
                              </w:rPr>
                              <w:t xml:space="preserve">, </w:t>
                            </w:r>
                            <w:r w:rsidRPr="000142CB">
                              <w:rPr>
                                <w:rFonts w:ascii="Consolas" w:hAnsi="Consolas" w:cs="Consolas"/>
                                <w:color w:val="808080"/>
                                <w:sz w:val="18"/>
                                <w:szCs w:val="18"/>
                              </w:rPr>
                              <w:t>w</w:t>
                            </w:r>
                            <w:r w:rsidRPr="000142CB">
                              <w:rPr>
                                <w:rFonts w:ascii="Consolas" w:hAnsi="Consolas" w:cs="Consolas"/>
                                <w:color w:val="000000"/>
                                <w:sz w:val="18"/>
                                <w:szCs w:val="18"/>
                              </w:rPr>
                              <w:t xml:space="preserve">, </w:t>
                            </w:r>
                            <w:r w:rsidRPr="000142CB">
                              <w:rPr>
                                <w:rFonts w:ascii="Consolas" w:hAnsi="Consolas" w:cs="Consolas"/>
                                <w:color w:val="808080"/>
                                <w:sz w:val="18"/>
                                <w:szCs w:val="18"/>
                              </w:rPr>
                              <w:t>h</w:t>
                            </w:r>
                            <w:r w:rsidRPr="000142CB">
                              <w:rPr>
                                <w:rFonts w:ascii="Consolas" w:hAnsi="Consolas" w:cs="Consolas"/>
                                <w:color w:val="000000"/>
                                <w:sz w:val="18"/>
                                <w:szCs w:val="18"/>
                              </w:rPr>
                              <w:t>, 0,</w:t>
                            </w:r>
                          </w:p>
                          <w:p w14:paraId="5960973C" w14:textId="59F07566"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Pr="000142CB">
                              <w:rPr>
                                <w:rFonts w:ascii="Consolas" w:hAnsi="Consolas" w:cs="Consolas"/>
                                <w:color w:val="6F008A"/>
                                <w:sz w:val="18"/>
                                <w:szCs w:val="18"/>
                              </w:rPr>
                              <w:t>GL_DEPTH_COMPONENT</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GL_FLOAT</w:t>
                            </w:r>
                            <w:r w:rsidRPr="000142CB">
                              <w:rPr>
                                <w:rFonts w:ascii="Consolas" w:hAnsi="Consolas" w:cs="Consolas"/>
                                <w:color w:val="000000"/>
                                <w:sz w:val="18"/>
                                <w:szCs w:val="18"/>
                              </w:rPr>
                              <w:t xml:space="preserve">, </w:t>
                            </w:r>
                            <w:r w:rsidRPr="000142CB">
                              <w:rPr>
                                <w:rFonts w:ascii="Consolas" w:hAnsi="Consolas" w:cs="Consolas"/>
                                <w:color w:val="6F008A"/>
                                <w:sz w:val="18"/>
                                <w:szCs w:val="18"/>
                              </w:rPr>
                              <w:t>NULL</w:t>
                            </w:r>
                            <w:proofErr w:type="gramStart"/>
                            <w:r w:rsidRPr="000142CB">
                              <w:rPr>
                                <w:rFonts w:ascii="Consolas" w:hAnsi="Consolas" w:cs="Consolas"/>
                                <w:color w:val="000000"/>
                                <w:sz w:val="18"/>
                                <w:szCs w:val="18"/>
                              </w:rPr>
                              <w:t>);</w:t>
                            </w:r>
                            <w:proofErr w:type="gramEnd"/>
                          </w:p>
                          <w:p w14:paraId="6996C0CC"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glTexParameteri(</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GL_TEXTURE_MAG_FILTER</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GL_NEAREST</w:t>
                            </w:r>
                            <w:proofErr w:type="gramStart"/>
                            <w:r w:rsidRPr="000142CB">
                              <w:rPr>
                                <w:rFonts w:ascii="Consolas" w:hAnsi="Consolas" w:cs="Consolas"/>
                                <w:color w:val="000000"/>
                                <w:sz w:val="18"/>
                                <w:szCs w:val="18"/>
                              </w:rPr>
                              <w:t>);</w:t>
                            </w:r>
                            <w:proofErr w:type="gramEnd"/>
                          </w:p>
                          <w:p w14:paraId="576F3071"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glTexParameteri(</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GL_TEXTURE_MIN_FILTER</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GL_NEAREST</w:t>
                            </w:r>
                            <w:proofErr w:type="gramStart"/>
                            <w:r w:rsidRPr="000142CB">
                              <w:rPr>
                                <w:rFonts w:ascii="Consolas" w:hAnsi="Consolas" w:cs="Consolas"/>
                                <w:color w:val="000000"/>
                                <w:sz w:val="18"/>
                                <w:szCs w:val="18"/>
                              </w:rPr>
                              <w:t>);</w:t>
                            </w:r>
                            <w:proofErr w:type="gramEnd"/>
                          </w:p>
                          <w:p w14:paraId="5FA25330"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glTexParameteri(</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GL_TEXTURE_WRAP_S</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GL_CLAMP_TO_EDGE</w:t>
                            </w:r>
                            <w:proofErr w:type="gramStart"/>
                            <w:r w:rsidRPr="000142CB">
                              <w:rPr>
                                <w:rFonts w:ascii="Consolas" w:hAnsi="Consolas" w:cs="Consolas"/>
                                <w:color w:val="000000"/>
                                <w:sz w:val="18"/>
                                <w:szCs w:val="18"/>
                              </w:rPr>
                              <w:t>);</w:t>
                            </w:r>
                            <w:proofErr w:type="gramEnd"/>
                          </w:p>
                          <w:p w14:paraId="715E471B"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glTexParameteri(</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GL_TEXTURE_WRAP_T</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GL_CLAMP_TO_EDGE</w:t>
                            </w:r>
                            <w:proofErr w:type="gramStart"/>
                            <w:r w:rsidRPr="000142CB">
                              <w:rPr>
                                <w:rFonts w:ascii="Consolas" w:hAnsi="Consolas" w:cs="Consolas"/>
                                <w:color w:val="000000"/>
                                <w:sz w:val="18"/>
                                <w:szCs w:val="18"/>
                              </w:rPr>
                              <w:t>);</w:t>
                            </w:r>
                            <w:proofErr w:type="gramEnd"/>
                          </w:p>
                          <w:p w14:paraId="48DABB83"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8000"/>
                                <w:sz w:val="18"/>
                                <w:szCs w:val="18"/>
                              </w:rPr>
                              <w:t>// attach depth texture as FBO's depth buffer</w:t>
                            </w:r>
                          </w:p>
                          <w:p w14:paraId="4B635854" w14:textId="77777777" w:rsid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6F008A"/>
                                <w:sz w:val="18"/>
                                <w:szCs w:val="18"/>
                              </w:rPr>
                              <w:t>glFramebufferTexture2D</w:t>
                            </w:r>
                            <w:r w:rsidRPr="000142CB">
                              <w:rPr>
                                <w:rFonts w:ascii="Consolas" w:hAnsi="Consolas" w:cs="Consolas"/>
                                <w:color w:val="000000"/>
                                <w:sz w:val="18"/>
                                <w:szCs w:val="18"/>
                              </w:rPr>
                              <w:t>(</w:t>
                            </w:r>
                            <w:r w:rsidRPr="000142CB">
                              <w:rPr>
                                <w:rFonts w:ascii="Consolas" w:hAnsi="Consolas" w:cs="Consolas"/>
                                <w:color w:val="6F008A"/>
                                <w:sz w:val="18"/>
                                <w:szCs w:val="18"/>
                              </w:rPr>
                              <w:t>GL_FRAMEBUFFER</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GL_DEPTH_ATTACHMENT</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GL_TEXTURE_2D</w:t>
                            </w:r>
                            <w:r w:rsidRPr="000142CB">
                              <w:rPr>
                                <w:rFonts w:ascii="Consolas" w:hAnsi="Consolas" w:cs="Consolas"/>
                                <w:color w:val="000000"/>
                                <w:sz w:val="18"/>
                                <w:szCs w:val="18"/>
                              </w:rPr>
                              <w:t>,</w:t>
                            </w:r>
                          </w:p>
                          <w:p w14:paraId="0A586F3A" w14:textId="50C51A6B"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0142CB">
                              <w:rPr>
                                <w:rFonts w:ascii="Consolas" w:hAnsi="Consolas" w:cs="Consolas"/>
                                <w:color w:val="000000"/>
                                <w:sz w:val="18"/>
                                <w:szCs w:val="18"/>
                              </w:rPr>
                              <w:t>m_texture, 0</w:t>
                            </w:r>
                            <w:proofErr w:type="gramStart"/>
                            <w:r w:rsidRPr="000142CB">
                              <w:rPr>
                                <w:rFonts w:ascii="Consolas" w:hAnsi="Consolas" w:cs="Consolas"/>
                                <w:color w:val="000000"/>
                                <w:sz w:val="18"/>
                                <w:szCs w:val="18"/>
                              </w:rPr>
                              <w:t>);</w:t>
                            </w:r>
                            <w:proofErr w:type="gramEnd"/>
                          </w:p>
                          <w:p w14:paraId="7DAFC75A"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glDrawBuffer(</w:t>
                            </w:r>
                            <w:r w:rsidRPr="000142CB">
                              <w:rPr>
                                <w:rFonts w:ascii="Consolas" w:hAnsi="Consolas" w:cs="Consolas"/>
                                <w:color w:val="6F008A"/>
                                <w:sz w:val="18"/>
                                <w:szCs w:val="18"/>
                              </w:rPr>
                              <w:t>GL_NONE</w:t>
                            </w:r>
                            <w:proofErr w:type="gramStart"/>
                            <w:r w:rsidRPr="000142CB">
                              <w:rPr>
                                <w:rFonts w:ascii="Consolas" w:hAnsi="Consolas" w:cs="Consolas"/>
                                <w:color w:val="000000"/>
                                <w:sz w:val="18"/>
                                <w:szCs w:val="18"/>
                              </w:rPr>
                              <w:t>);</w:t>
                            </w:r>
                            <w:proofErr w:type="gramEnd"/>
                          </w:p>
                          <w:p w14:paraId="5B7FCC3E"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glReadBuffer(</w:t>
                            </w:r>
                            <w:r w:rsidRPr="000142CB">
                              <w:rPr>
                                <w:rFonts w:ascii="Consolas" w:hAnsi="Consolas" w:cs="Consolas"/>
                                <w:color w:val="6F008A"/>
                                <w:sz w:val="18"/>
                                <w:szCs w:val="18"/>
                              </w:rPr>
                              <w:t>GL_NONE</w:t>
                            </w:r>
                            <w:proofErr w:type="gramStart"/>
                            <w:r w:rsidRPr="000142CB">
                              <w:rPr>
                                <w:rFonts w:ascii="Consolas" w:hAnsi="Consolas" w:cs="Consolas"/>
                                <w:color w:val="000000"/>
                                <w:sz w:val="18"/>
                                <w:szCs w:val="18"/>
                              </w:rPr>
                              <w:t>);</w:t>
                            </w:r>
                            <w:proofErr w:type="gramEnd"/>
                          </w:p>
                          <w:p w14:paraId="50CB4CCD"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00FF"/>
                                <w:sz w:val="18"/>
                                <w:szCs w:val="18"/>
                              </w:rPr>
                              <w:t>if</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glCheckFramebufferStatus</w:t>
                            </w:r>
                            <w:r w:rsidRPr="000142CB">
                              <w:rPr>
                                <w:rFonts w:ascii="Consolas" w:hAnsi="Consolas" w:cs="Consolas"/>
                                <w:color w:val="000000"/>
                                <w:sz w:val="18"/>
                                <w:szCs w:val="18"/>
                              </w:rPr>
                              <w:t>(</w:t>
                            </w:r>
                            <w:r w:rsidRPr="000142CB">
                              <w:rPr>
                                <w:rFonts w:ascii="Consolas" w:hAnsi="Consolas" w:cs="Consolas"/>
                                <w:color w:val="6F008A"/>
                                <w:sz w:val="18"/>
                                <w:szCs w:val="18"/>
                              </w:rPr>
                              <w:t>GL_FRAMEBUFFER</w:t>
                            </w:r>
                            <w:r w:rsidRPr="000142CB">
                              <w:rPr>
                                <w:rFonts w:ascii="Consolas" w:hAnsi="Consolas" w:cs="Consolas"/>
                                <w:color w:val="000000"/>
                                <w:sz w:val="18"/>
                                <w:szCs w:val="18"/>
                              </w:rPr>
                              <w:t xml:space="preserve">) != </w:t>
                            </w:r>
                            <w:r w:rsidRPr="000142CB">
                              <w:rPr>
                                <w:rFonts w:ascii="Consolas" w:hAnsi="Consolas" w:cs="Consolas"/>
                                <w:color w:val="6F008A"/>
                                <w:sz w:val="18"/>
                                <w:szCs w:val="18"/>
                              </w:rPr>
                              <w:t>GL_FRAMEBUFFER_COMPLETE</w:t>
                            </w:r>
                            <w:r w:rsidRPr="000142CB">
                              <w:rPr>
                                <w:rFonts w:ascii="Consolas" w:hAnsi="Consolas" w:cs="Consolas"/>
                                <w:color w:val="000000"/>
                                <w:sz w:val="18"/>
                                <w:szCs w:val="18"/>
                              </w:rPr>
                              <w:t>)</w:t>
                            </w:r>
                          </w:p>
                          <w:p w14:paraId="224E2BFE"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m_buffer = </w:t>
                            </w:r>
                            <w:proofErr w:type="gramStart"/>
                            <w:r w:rsidRPr="000142CB">
                              <w:rPr>
                                <w:rFonts w:ascii="Consolas" w:hAnsi="Consolas" w:cs="Consolas"/>
                                <w:color w:val="000000"/>
                                <w:sz w:val="18"/>
                                <w:szCs w:val="18"/>
                              </w:rPr>
                              <w:t>0;</w:t>
                            </w:r>
                            <w:proofErr w:type="gramEnd"/>
                          </w:p>
                          <w:p w14:paraId="2BFA68BF"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6F008A"/>
                                <w:sz w:val="18"/>
                                <w:szCs w:val="18"/>
                              </w:rPr>
                              <w:t>glBindFramebuffer</w:t>
                            </w:r>
                            <w:r w:rsidRPr="000142CB">
                              <w:rPr>
                                <w:rFonts w:ascii="Consolas" w:hAnsi="Consolas" w:cs="Consolas"/>
                                <w:color w:val="000000"/>
                                <w:sz w:val="18"/>
                                <w:szCs w:val="18"/>
                              </w:rPr>
                              <w:t>(</w:t>
                            </w:r>
                            <w:r w:rsidRPr="000142CB">
                              <w:rPr>
                                <w:rFonts w:ascii="Consolas" w:hAnsi="Consolas" w:cs="Consolas"/>
                                <w:color w:val="6F008A"/>
                                <w:sz w:val="18"/>
                                <w:szCs w:val="18"/>
                              </w:rPr>
                              <w:t>GL_FRAMEBUFFER</w:t>
                            </w:r>
                            <w:r w:rsidRPr="000142CB">
                              <w:rPr>
                                <w:rFonts w:ascii="Consolas" w:hAnsi="Consolas" w:cs="Consolas"/>
                                <w:color w:val="000000"/>
                                <w:sz w:val="18"/>
                                <w:szCs w:val="18"/>
                              </w:rPr>
                              <w:t>, 0</w:t>
                            </w:r>
                            <w:proofErr w:type="gramStart"/>
                            <w:r w:rsidRPr="000142CB">
                              <w:rPr>
                                <w:rFonts w:ascii="Consolas" w:hAnsi="Consolas" w:cs="Consolas"/>
                                <w:color w:val="000000"/>
                                <w:sz w:val="18"/>
                                <w:szCs w:val="18"/>
                              </w:rPr>
                              <w:t>);</w:t>
                            </w:r>
                            <w:proofErr w:type="gramEnd"/>
                          </w:p>
                          <w:p w14:paraId="4A6CF077" w14:textId="0040116A"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00FF"/>
                                <w:sz w:val="18"/>
                                <w:szCs w:val="18"/>
                              </w:rPr>
                              <w:t>return</w:t>
                            </w:r>
                            <w:r w:rsidRPr="000142CB">
                              <w:rPr>
                                <w:rFonts w:ascii="Consolas" w:hAnsi="Consolas" w:cs="Consolas"/>
                                <w:color w:val="000000"/>
                                <w:sz w:val="18"/>
                                <w:szCs w:val="18"/>
                              </w:rPr>
                              <w:t xml:space="preserve"> m_</w:t>
                            </w:r>
                            <w:proofErr w:type="gramStart"/>
                            <w:r w:rsidRPr="000142CB">
                              <w:rPr>
                                <w:rFonts w:ascii="Consolas" w:hAnsi="Consolas" w:cs="Consolas"/>
                                <w:color w:val="000000"/>
                                <w:sz w:val="18"/>
                                <w:szCs w:val="18"/>
                              </w:rPr>
                              <w:t>buffer;</w:t>
                            </w:r>
                            <w:proofErr w:type="gramEnd"/>
                          </w:p>
                          <w:p w14:paraId="34E8BDBD" w14:textId="5FC3D845"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18BE88DC" id="_x0000_s1100"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1rINw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i7pah4ECpJUUD+jKBZG0+Mj&#10;xU0L9hclPRq+pO7nkVlBifqkUdh1Np+HFxIP88UKVSD2OlNdZ5jmCIV8UjJudz6+qki5uUMD7GWU&#10;5qWTqWc0ciRxenThpVyf41cvv4btb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Is3Wsg3AgAAYgQAAA4AAAAAAAAAAAAA&#10;AAAALgIAAGRycy9lMm9Eb2MueG1sUEsBAi0AFAAGAAgAAAAhALArkyndAAAABQEAAA8AAAAAAAAA&#10;AAAAAAAAkQQAAGRycy9kb3ducmV2LnhtbFBLBQYAAAAABAAEAPMAAACbBQAAAAA=&#10;" fillcolor="#d5dce4 [671]">
                <v:textbox style="mso-fit-shape-to-text:t">
                  <w:txbxContent>
                    <w:p w14:paraId="0CB773B7" w14:textId="2CE82CEB"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FF"/>
                          <w:sz w:val="18"/>
                          <w:szCs w:val="18"/>
                        </w:rPr>
                        <w:t>unsigned</w:t>
                      </w:r>
                      <w:r w:rsidRPr="000142CB">
                        <w:rPr>
                          <w:rFonts w:ascii="Consolas" w:hAnsi="Consolas" w:cs="Consolas"/>
                          <w:color w:val="000000"/>
                          <w:sz w:val="18"/>
                          <w:szCs w:val="18"/>
                        </w:rPr>
                        <w:t xml:space="preserve"> </w:t>
                      </w:r>
                      <w:r w:rsidRPr="000142CB">
                        <w:rPr>
                          <w:rFonts w:ascii="Consolas" w:hAnsi="Consolas" w:cs="Consolas"/>
                          <w:color w:val="0000FF"/>
                          <w:sz w:val="18"/>
                          <w:szCs w:val="18"/>
                        </w:rPr>
                        <w:t>int</w:t>
                      </w:r>
                      <w:r w:rsidRPr="000142CB">
                        <w:rPr>
                          <w:rFonts w:ascii="Consolas" w:hAnsi="Consolas" w:cs="Consolas"/>
                          <w:color w:val="000000"/>
                          <w:sz w:val="18"/>
                          <w:szCs w:val="18"/>
                        </w:rPr>
                        <w:t xml:space="preserve"> </w:t>
                      </w:r>
                      <w:r w:rsidRPr="000142CB">
                        <w:rPr>
                          <w:rFonts w:ascii="Consolas" w:hAnsi="Consolas" w:cs="Consolas"/>
                          <w:color w:val="2B91AF"/>
                          <w:sz w:val="18"/>
                          <w:szCs w:val="18"/>
                        </w:rPr>
                        <w:t>cg_depth_buffer</w:t>
                      </w:r>
                      <w:r w:rsidRPr="000142CB">
                        <w:rPr>
                          <w:rFonts w:ascii="Consolas" w:hAnsi="Consolas" w:cs="Consolas"/>
                          <w:color w:val="000000"/>
                          <w:sz w:val="18"/>
                          <w:szCs w:val="18"/>
                        </w:rPr>
                        <w:t>::create(</w:t>
                      </w:r>
                      <w:r w:rsidRPr="000142CB">
                        <w:rPr>
                          <w:rFonts w:ascii="Consolas" w:hAnsi="Consolas" w:cs="Consolas"/>
                          <w:color w:val="0000FF"/>
                          <w:sz w:val="18"/>
                          <w:szCs w:val="18"/>
                        </w:rPr>
                        <w:t>int</w:t>
                      </w:r>
                      <w:r w:rsidRPr="000142CB">
                        <w:rPr>
                          <w:rFonts w:ascii="Consolas" w:hAnsi="Consolas" w:cs="Consolas"/>
                          <w:color w:val="000000"/>
                          <w:sz w:val="18"/>
                          <w:szCs w:val="18"/>
                        </w:rPr>
                        <w:t xml:space="preserve"> </w:t>
                      </w:r>
                      <w:r w:rsidRPr="000142CB">
                        <w:rPr>
                          <w:rFonts w:ascii="Consolas" w:hAnsi="Consolas" w:cs="Consolas"/>
                          <w:color w:val="808080"/>
                          <w:sz w:val="18"/>
                          <w:szCs w:val="18"/>
                        </w:rPr>
                        <w:t>w</w:t>
                      </w:r>
                      <w:r w:rsidRPr="000142CB">
                        <w:rPr>
                          <w:rFonts w:ascii="Consolas" w:hAnsi="Consolas" w:cs="Consolas"/>
                          <w:color w:val="000000"/>
                          <w:sz w:val="18"/>
                          <w:szCs w:val="18"/>
                        </w:rPr>
                        <w:t xml:space="preserve">, </w:t>
                      </w:r>
                      <w:r w:rsidRPr="000142CB">
                        <w:rPr>
                          <w:rFonts w:ascii="Consolas" w:hAnsi="Consolas" w:cs="Consolas"/>
                          <w:color w:val="0000FF"/>
                          <w:sz w:val="18"/>
                          <w:szCs w:val="18"/>
                        </w:rPr>
                        <w:t>int</w:t>
                      </w:r>
                      <w:r w:rsidRPr="000142CB">
                        <w:rPr>
                          <w:rFonts w:ascii="Consolas" w:hAnsi="Consolas" w:cs="Consolas"/>
                          <w:color w:val="000000"/>
                          <w:sz w:val="18"/>
                          <w:szCs w:val="18"/>
                        </w:rPr>
                        <w:t xml:space="preserve"> </w:t>
                      </w:r>
                      <w:r w:rsidRPr="000142CB">
                        <w:rPr>
                          <w:rFonts w:ascii="Consolas" w:hAnsi="Consolas" w:cs="Consolas"/>
                          <w:color w:val="808080"/>
                          <w:sz w:val="18"/>
                          <w:szCs w:val="18"/>
                        </w:rPr>
                        <w:t>h</w:t>
                      </w:r>
                      <w:r w:rsidRPr="000142CB">
                        <w:rPr>
                          <w:rFonts w:ascii="Consolas" w:hAnsi="Consolas" w:cs="Consolas"/>
                          <w:color w:val="000000"/>
                          <w:sz w:val="18"/>
                          <w:szCs w:val="18"/>
                        </w:rPr>
                        <w:t>)</w:t>
                      </w:r>
                    </w:p>
                    <w:p w14:paraId="74DEEE12"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w:t>
                      </w:r>
                    </w:p>
                    <w:p w14:paraId="27602A64"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8000"/>
                          <w:sz w:val="18"/>
                          <w:szCs w:val="18"/>
                        </w:rPr>
                        <w:t>// configure depth map FBO</w:t>
                      </w:r>
                    </w:p>
                    <w:p w14:paraId="2F470FED"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6F008A"/>
                          <w:sz w:val="18"/>
                          <w:szCs w:val="18"/>
                        </w:rPr>
                        <w:t>glGenFramebuffers</w:t>
                      </w:r>
                      <w:r w:rsidRPr="000142CB">
                        <w:rPr>
                          <w:rFonts w:ascii="Consolas" w:hAnsi="Consolas" w:cs="Consolas"/>
                          <w:color w:val="000000"/>
                          <w:sz w:val="18"/>
                          <w:szCs w:val="18"/>
                        </w:rPr>
                        <w:t>(1, &amp;m_buffer</w:t>
                      </w:r>
                      <w:proofErr w:type="gramStart"/>
                      <w:r w:rsidRPr="000142CB">
                        <w:rPr>
                          <w:rFonts w:ascii="Consolas" w:hAnsi="Consolas" w:cs="Consolas"/>
                          <w:color w:val="000000"/>
                          <w:sz w:val="18"/>
                          <w:szCs w:val="18"/>
                        </w:rPr>
                        <w:t>);</w:t>
                      </w:r>
                      <w:proofErr w:type="gramEnd"/>
                    </w:p>
                    <w:p w14:paraId="543AC985"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6F008A"/>
                          <w:sz w:val="18"/>
                          <w:szCs w:val="18"/>
                        </w:rPr>
                        <w:t>glBindFramebuffer</w:t>
                      </w:r>
                      <w:r w:rsidRPr="000142CB">
                        <w:rPr>
                          <w:rFonts w:ascii="Consolas" w:hAnsi="Consolas" w:cs="Consolas"/>
                          <w:color w:val="000000"/>
                          <w:sz w:val="18"/>
                          <w:szCs w:val="18"/>
                        </w:rPr>
                        <w:t>(</w:t>
                      </w:r>
                      <w:r w:rsidRPr="000142CB">
                        <w:rPr>
                          <w:rFonts w:ascii="Consolas" w:hAnsi="Consolas" w:cs="Consolas"/>
                          <w:color w:val="6F008A"/>
                          <w:sz w:val="18"/>
                          <w:szCs w:val="18"/>
                        </w:rPr>
                        <w:t>GL_FRAMEBUFFER</w:t>
                      </w:r>
                      <w:r w:rsidRPr="000142CB">
                        <w:rPr>
                          <w:rFonts w:ascii="Consolas" w:hAnsi="Consolas" w:cs="Consolas"/>
                          <w:color w:val="000000"/>
                          <w:sz w:val="18"/>
                          <w:szCs w:val="18"/>
                        </w:rPr>
                        <w:t>, m_buffer</w:t>
                      </w:r>
                      <w:proofErr w:type="gramStart"/>
                      <w:r w:rsidRPr="000142CB">
                        <w:rPr>
                          <w:rFonts w:ascii="Consolas" w:hAnsi="Consolas" w:cs="Consolas"/>
                          <w:color w:val="000000"/>
                          <w:sz w:val="18"/>
                          <w:szCs w:val="18"/>
                        </w:rPr>
                        <w:t>);</w:t>
                      </w:r>
                      <w:proofErr w:type="gramEnd"/>
                    </w:p>
                    <w:p w14:paraId="6E51C5A9"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p>
                    <w:p w14:paraId="5218D623"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8000"/>
                          <w:sz w:val="18"/>
                          <w:szCs w:val="18"/>
                        </w:rPr>
                        <w:t>// create depth texture</w:t>
                      </w:r>
                    </w:p>
                    <w:p w14:paraId="1DDBCC5E"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glGenTextures(1, &amp;m_texture</w:t>
                      </w:r>
                      <w:proofErr w:type="gramStart"/>
                      <w:r w:rsidRPr="000142CB">
                        <w:rPr>
                          <w:rFonts w:ascii="Consolas" w:hAnsi="Consolas" w:cs="Consolas"/>
                          <w:color w:val="000000"/>
                          <w:sz w:val="18"/>
                          <w:szCs w:val="18"/>
                        </w:rPr>
                        <w:t>);</w:t>
                      </w:r>
                      <w:proofErr w:type="gramEnd"/>
                    </w:p>
                    <w:p w14:paraId="143BE8D9"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glBindTexture(</w:t>
                      </w:r>
                      <w:r w:rsidRPr="000142CB">
                        <w:rPr>
                          <w:rFonts w:ascii="Consolas" w:hAnsi="Consolas" w:cs="Consolas"/>
                          <w:color w:val="6F008A"/>
                          <w:sz w:val="18"/>
                          <w:szCs w:val="18"/>
                        </w:rPr>
                        <w:t>GL_TEXTURE_2D</w:t>
                      </w:r>
                      <w:r w:rsidRPr="000142CB">
                        <w:rPr>
                          <w:rFonts w:ascii="Consolas" w:hAnsi="Consolas" w:cs="Consolas"/>
                          <w:color w:val="000000"/>
                          <w:sz w:val="18"/>
                          <w:szCs w:val="18"/>
                        </w:rPr>
                        <w:t>, m_texture</w:t>
                      </w:r>
                      <w:proofErr w:type="gramStart"/>
                      <w:r w:rsidRPr="000142CB">
                        <w:rPr>
                          <w:rFonts w:ascii="Consolas" w:hAnsi="Consolas" w:cs="Consolas"/>
                          <w:color w:val="000000"/>
                          <w:sz w:val="18"/>
                          <w:szCs w:val="18"/>
                        </w:rPr>
                        <w:t>);</w:t>
                      </w:r>
                      <w:proofErr w:type="gramEnd"/>
                    </w:p>
                    <w:p w14:paraId="77A3C634" w14:textId="77777777" w:rsid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glTexImage2D(</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0, </w:t>
                      </w:r>
                      <w:r w:rsidRPr="000142CB">
                        <w:rPr>
                          <w:rFonts w:ascii="Consolas" w:hAnsi="Consolas" w:cs="Consolas"/>
                          <w:color w:val="6F008A"/>
                          <w:sz w:val="18"/>
                          <w:szCs w:val="18"/>
                        </w:rPr>
                        <w:t>GL_DEPTH_COMPONENT</w:t>
                      </w:r>
                      <w:r w:rsidRPr="000142CB">
                        <w:rPr>
                          <w:rFonts w:ascii="Consolas" w:hAnsi="Consolas" w:cs="Consolas"/>
                          <w:color w:val="000000"/>
                          <w:sz w:val="18"/>
                          <w:szCs w:val="18"/>
                        </w:rPr>
                        <w:t xml:space="preserve">, </w:t>
                      </w:r>
                      <w:r w:rsidRPr="000142CB">
                        <w:rPr>
                          <w:rFonts w:ascii="Consolas" w:hAnsi="Consolas" w:cs="Consolas"/>
                          <w:color w:val="808080"/>
                          <w:sz w:val="18"/>
                          <w:szCs w:val="18"/>
                        </w:rPr>
                        <w:t>w</w:t>
                      </w:r>
                      <w:r w:rsidRPr="000142CB">
                        <w:rPr>
                          <w:rFonts w:ascii="Consolas" w:hAnsi="Consolas" w:cs="Consolas"/>
                          <w:color w:val="000000"/>
                          <w:sz w:val="18"/>
                          <w:szCs w:val="18"/>
                        </w:rPr>
                        <w:t xml:space="preserve">, </w:t>
                      </w:r>
                      <w:r w:rsidRPr="000142CB">
                        <w:rPr>
                          <w:rFonts w:ascii="Consolas" w:hAnsi="Consolas" w:cs="Consolas"/>
                          <w:color w:val="808080"/>
                          <w:sz w:val="18"/>
                          <w:szCs w:val="18"/>
                        </w:rPr>
                        <w:t>h</w:t>
                      </w:r>
                      <w:r w:rsidRPr="000142CB">
                        <w:rPr>
                          <w:rFonts w:ascii="Consolas" w:hAnsi="Consolas" w:cs="Consolas"/>
                          <w:color w:val="000000"/>
                          <w:sz w:val="18"/>
                          <w:szCs w:val="18"/>
                        </w:rPr>
                        <w:t>, 0,</w:t>
                      </w:r>
                    </w:p>
                    <w:p w14:paraId="5960973C" w14:textId="59F07566"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Pr="000142CB">
                        <w:rPr>
                          <w:rFonts w:ascii="Consolas" w:hAnsi="Consolas" w:cs="Consolas"/>
                          <w:color w:val="6F008A"/>
                          <w:sz w:val="18"/>
                          <w:szCs w:val="18"/>
                        </w:rPr>
                        <w:t>GL_DEPTH_COMPONENT</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GL_FLOAT</w:t>
                      </w:r>
                      <w:r w:rsidRPr="000142CB">
                        <w:rPr>
                          <w:rFonts w:ascii="Consolas" w:hAnsi="Consolas" w:cs="Consolas"/>
                          <w:color w:val="000000"/>
                          <w:sz w:val="18"/>
                          <w:szCs w:val="18"/>
                        </w:rPr>
                        <w:t xml:space="preserve">, </w:t>
                      </w:r>
                      <w:r w:rsidRPr="000142CB">
                        <w:rPr>
                          <w:rFonts w:ascii="Consolas" w:hAnsi="Consolas" w:cs="Consolas"/>
                          <w:color w:val="6F008A"/>
                          <w:sz w:val="18"/>
                          <w:szCs w:val="18"/>
                        </w:rPr>
                        <w:t>NULL</w:t>
                      </w:r>
                      <w:proofErr w:type="gramStart"/>
                      <w:r w:rsidRPr="000142CB">
                        <w:rPr>
                          <w:rFonts w:ascii="Consolas" w:hAnsi="Consolas" w:cs="Consolas"/>
                          <w:color w:val="000000"/>
                          <w:sz w:val="18"/>
                          <w:szCs w:val="18"/>
                        </w:rPr>
                        <w:t>);</w:t>
                      </w:r>
                      <w:proofErr w:type="gramEnd"/>
                    </w:p>
                    <w:p w14:paraId="6996C0CC"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glTexParameteri(</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GL_TEXTURE_MAG_FILTER</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GL_NEAREST</w:t>
                      </w:r>
                      <w:proofErr w:type="gramStart"/>
                      <w:r w:rsidRPr="000142CB">
                        <w:rPr>
                          <w:rFonts w:ascii="Consolas" w:hAnsi="Consolas" w:cs="Consolas"/>
                          <w:color w:val="000000"/>
                          <w:sz w:val="18"/>
                          <w:szCs w:val="18"/>
                        </w:rPr>
                        <w:t>);</w:t>
                      </w:r>
                      <w:proofErr w:type="gramEnd"/>
                    </w:p>
                    <w:p w14:paraId="576F3071"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glTexParameteri(</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GL_TEXTURE_MIN_FILTER</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GL_NEAREST</w:t>
                      </w:r>
                      <w:proofErr w:type="gramStart"/>
                      <w:r w:rsidRPr="000142CB">
                        <w:rPr>
                          <w:rFonts w:ascii="Consolas" w:hAnsi="Consolas" w:cs="Consolas"/>
                          <w:color w:val="000000"/>
                          <w:sz w:val="18"/>
                          <w:szCs w:val="18"/>
                        </w:rPr>
                        <w:t>);</w:t>
                      </w:r>
                      <w:proofErr w:type="gramEnd"/>
                    </w:p>
                    <w:p w14:paraId="5FA25330"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glTexParameteri(</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GL_TEXTURE_WRAP_S</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GL_CLAMP_TO_EDGE</w:t>
                      </w:r>
                      <w:proofErr w:type="gramStart"/>
                      <w:r w:rsidRPr="000142CB">
                        <w:rPr>
                          <w:rFonts w:ascii="Consolas" w:hAnsi="Consolas" w:cs="Consolas"/>
                          <w:color w:val="000000"/>
                          <w:sz w:val="18"/>
                          <w:szCs w:val="18"/>
                        </w:rPr>
                        <w:t>);</w:t>
                      </w:r>
                      <w:proofErr w:type="gramEnd"/>
                    </w:p>
                    <w:p w14:paraId="715E471B"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glTexParameteri(</w:t>
                      </w:r>
                      <w:r w:rsidRPr="000142CB">
                        <w:rPr>
                          <w:rFonts w:ascii="Consolas" w:hAnsi="Consolas" w:cs="Consolas"/>
                          <w:color w:val="6F008A"/>
                          <w:sz w:val="18"/>
                          <w:szCs w:val="18"/>
                        </w:rPr>
                        <w:t>GL_TEXTURE_2D</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GL_TEXTURE_WRAP_T</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GL_CLAMP_TO_EDGE</w:t>
                      </w:r>
                      <w:proofErr w:type="gramStart"/>
                      <w:r w:rsidRPr="000142CB">
                        <w:rPr>
                          <w:rFonts w:ascii="Consolas" w:hAnsi="Consolas" w:cs="Consolas"/>
                          <w:color w:val="000000"/>
                          <w:sz w:val="18"/>
                          <w:szCs w:val="18"/>
                        </w:rPr>
                        <w:t>);</w:t>
                      </w:r>
                      <w:proofErr w:type="gramEnd"/>
                    </w:p>
                    <w:p w14:paraId="48DABB83"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8000"/>
                          <w:sz w:val="18"/>
                          <w:szCs w:val="18"/>
                        </w:rPr>
                        <w:t>// attach depth texture as FBO's depth buffer</w:t>
                      </w:r>
                    </w:p>
                    <w:p w14:paraId="4B635854" w14:textId="77777777" w:rsid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6F008A"/>
                          <w:sz w:val="18"/>
                          <w:szCs w:val="18"/>
                        </w:rPr>
                        <w:t>glFramebufferTexture2D</w:t>
                      </w:r>
                      <w:r w:rsidRPr="000142CB">
                        <w:rPr>
                          <w:rFonts w:ascii="Consolas" w:hAnsi="Consolas" w:cs="Consolas"/>
                          <w:color w:val="000000"/>
                          <w:sz w:val="18"/>
                          <w:szCs w:val="18"/>
                        </w:rPr>
                        <w:t>(</w:t>
                      </w:r>
                      <w:r w:rsidRPr="000142CB">
                        <w:rPr>
                          <w:rFonts w:ascii="Consolas" w:hAnsi="Consolas" w:cs="Consolas"/>
                          <w:color w:val="6F008A"/>
                          <w:sz w:val="18"/>
                          <w:szCs w:val="18"/>
                        </w:rPr>
                        <w:t>GL_FRAMEBUFFER</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GL_DEPTH_ATTACHMENT</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GL_TEXTURE_2D</w:t>
                      </w:r>
                      <w:r w:rsidRPr="000142CB">
                        <w:rPr>
                          <w:rFonts w:ascii="Consolas" w:hAnsi="Consolas" w:cs="Consolas"/>
                          <w:color w:val="000000"/>
                          <w:sz w:val="18"/>
                          <w:szCs w:val="18"/>
                        </w:rPr>
                        <w:t>,</w:t>
                      </w:r>
                    </w:p>
                    <w:p w14:paraId="0A586F3A" w14:textId="50C51A6B"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0142CB">
                        <w:rPr>
                          <w:rFonts w:ascii="Consolas" w:hAnsi="Consolas" w:cs="Consolas"/>
                          <w:color w:val="000000"/>
                          <w:sz w:val="18"/>
                          <w:szCs w:val="18"/>
                        </w:rPr>
                        <w:t>m_texture, 0</w:t>
                      </w:r>
                      <w:proofErr w:type="gramStart"/>
                      <w:r w:rsidRPr="000142CB">
                        <w:rPr>
                          <w:rFonts w:ascii="Consolas" w:hAnsi="Consolas" w:cs="Consolas"/>
                          <w:color w:val="000000"/>
                          <w:sz w:val="18"/>
                          <w:szCs w:val="18"/>
                        </w:rPr>
                        <w:t>);</w:t>
                      </w:r>
                      <w:proofErr w:type="gramEnd"/>
                    </w:p>
                    <w:p w14:paraId="7DAFC75A"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glDrawBuffer(</w:t>
                      </w:r>
                      <w:r w:rsidRPr="000142CB">
                        <w:rPr>
                          <w:rFonts w:ascii="Consolas" w:hAnsi="Consolas" w:cs="Consolas"/>
                          <w:color w:val="6F008A"/>
                          <w:sz w:val="18"/>
                          <w:szCs w:val="18"/>
                        </w:rPr>
                        <w:t>GL_NONE</w:t>
                      </w:r>
                      <w:proofErr w:type="gramStart"/>
                      <w:r w:rsidRPr="000142CB">
                        <w:rPr>
                          <w:rFonts w:ascii="Consolas" w:hAnsi="Consolas" w:cs="Consolas"/>
                          <w:color w:val="000000"/>
                          <w:sz w:val="18"/>
                          <w:szCs w:val="18"/>
                        </w:rPr>
                        <w:t>);</w:t>
                      </w:r>
                      <w:proofErr w:type="gramEnd"/>
                    </w:p>
                    <w:p w14:paraId="5B7FCC3E"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glReadBuffer(</w:t>
                      </w:r>
                      <w:r w:rsidRPr="000142CB">
                        <w:rPr>
                          <w:rFonts w:ascii="Consolas" w:hAnsi="Consolas" w:cs="Consolas"/>
                          <w:color w:val="6F008A"/>
                          <w:sz w:val="18"/>
                          <w:szCs w:val="18"/>
                        </w:rPr>
                        <w:t>GL_NONE</w:t>
                      </w:r>
                      <w:proofErr w:type="gramStart"/>
                      <w:r w:rsidRPr="000142CB">
                        <w:rPr>
                          <w:rFonts w:ascii="Consolas" w:hAnsi="Consolas" w:cs="Consolas"/>
                          <w:color w:val="000000"/>
                          <w:sz w:val="18"/>
                          <w:szCs w:val="18"/>
                        </w:rPr>
                        <w:t>);</w:t>
                      </w:r>
                      <w:proofErr w:type="gramEnd"/>
                    </w:p>
                    <w:p w14:paraId="50CB4CCD"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00FF"/>
                          <w:sz w:val="18"/>
                          <w:szCs w:val="18"/>
                        </w:rPr>
                        <w:t>if</w:t>
                      </w:r>
                      <w:r w:rsidRPr="000142CB">
                        <w:rPr>
                          <w:rFonts w:ascii="Consolas" w:hAnsi="Consolas" w:cs="Consolas"/>
                          <w:color w:val="000000"/>
                          <w:sz w:val="18"/>
                          <w:szCs w:val="18"/>
                        </w:rPr>
                        <w:t xml:space="preserve"> (</w:t>
                      </w:r>
                      <w:r w:rsidRPr="000142CB">
                        <w:rPr>
                          <w:rFonts w:ascii="Consolas" w:hAnsi="Consolas" w:cs="Consolas"/>
                          <w:color w:val="6F008A"/>
                          <w:sz w:val="18"/>
                          <w:szCs w:val="18"/>
                        </w:rPr>
                        <w:t>glCheckFramebufferStatus</w:t>
                      </w:r>
                      <w:r w:rsidRPr="000142CB">
                        <w:rPr>
                          <w:rFonts w:ascii="Consolas" w:hAnsi="Consolas" w:cs="Consolas"/>
                          <w:color w:val="000000"/>
                          <w:sz w:val="18"/>
                          <w:szCs w:val="18"/>
                        </w:rPr>
                        <w:t>(</w:t>
                      </w:r>
                      <w:r w:rsidRPr="000142CB">
                        <w:rPr>
                          <w:rFonts w:ascii="Consolas" w:hAnsi="Consolas" w:cs="Consolas"/>
                          <w:color w:val="6F008A"/>
                          <w:sz w:val="18"/>
                          <w:szCs w:val="18"/>
                        </w:rPr>
                        <w:t>GL_FRAMEBUFFER</w:t>
                      </w:r>
                      <w:r w:rsidRPr="000142CB">
                        <w:rPr>
                          <w:rFonts w:ascii="Consolas" w:hAnsi="Consolas" w:cs="Consolas"/>
                          <w:color w:val="000000"/>
                          <w:sz w:val="18"/>
                          <w:szCs w:val="18"/>
                        </w:rPr>
                        <w:t xml:space="preserve">) != </w:t>
                      </w:r>
                      <w:r w:rsidRPr="000142CB">
                        <w:rPr>
                          <w:rFonts w:ascii="Consolas" w:hAnsi="Consolas" w:cs="Consolas"/>
                          <w:color w:val="6F008A"/>
                          <w:sz w:val="18"/>
                          <w:szCs w:val="18"/>
                        </w:rPr>
                        <w:t>GL_FRAMEBUFFER_COMPLETE</w:t>
                      </w:r>
                      <w:r w:rsidRPr="000142CB">
                        <w:rPr>
                          <w:rFonts w:ascii="Consolas" w:hAnsi="Consolas" w:cs="Consolas"/>
                          <w:color w:val="000000"/>
                          <w:sz w:val="18"/>
                          <w:szCs w:val="18"/>
                        </w:rPr>
                        <w:t>)</w:t>
                      </w:r>
                    </w:p>
                    <w:p w14:paraId="224E2BFE"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m_buffer = </w:t>
                      </w:r>
                      <w:proofErr w:type="gramStart"/>
                      <w:r w:rsidRPr="000142CB">
                        <w:rPr>
                          <w:rFonts w:ascii="Consolas" w:hAnsi="Consolas" w:cs="Consolas"/>
                          <w:color w:val="000000"/>
                          <w:sz w:val="18"/>
                          <w:szCs w:val="18"/>
                        </w:rPr>
                        <w:t>0;</w:t>
                      </w:r>
                      <w:proofErr w:type="gramEnd"/>
                    </w:p>
                    <w:p w14:paraId="2BFA68BF" w14:textId="77777777"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6F008A"/>
                          <w:sz w:val="18"/>
                          <w:szCs w:val="18"/>
                        </w:rPr>
                        <w:t>glBindFramebuffer</w:t>
                      </w:r>
                      <w:r w:rsidRPr="000142CB">
                        <w:rPr>
                          <w:rFonts w:ascii="Consolas" w:hAnsi="Consolas" w:cs="Consolas"/>
                          <w:color w:val="000000"/>
                          <w:sz w:val="18"/>
                          <w:szCs w:val="18"/>
                        </w:rPr>
                        <w:t>(</w:t>
                      </w:r>
                      <w:r w:rsidRPr="000142CB">
                        <w:rPr>
                          <w:rFonts w:ascii="Consolas" w:hAnsi="Consolas" w:cs="Consolas"/>
                          <w:color w:val="6F008A"/>
                          <w:sz w:val="18"/>
                          <w:szCs w:val="18"/>
                        </w:rPr>
                        <w:t>GL_FRAMEBUFFER</w:t>
                      </w:r>
                      <w:r w:rsidRPr="000142CB">
                        <w:rPr>
                          <w:rFonts w:ascii="Consolas" w:hAnsi="Consolas" w:cs="Consolas"/>
                          <w:color w:val="000000"/>
                          <w:sz w:val="18"/>
                          <w:szCs w:val="18"/>
                        </w:rPr>
                        <w:t>, 0</w:t>
                      </w:r>
                      <w:proofErr w:type="gramStart"/>
                      <w:r w:rsidRPr="000142CB">
                        <w:rPr>
                          <w:rFonts w:ascii="Consolas" w:hAnsi="Consolas" w:cs="Consolas"/>
                          <w:color w:val="000000"/>
                          <w:sz w:val="18"/>
                          <w:szCs w:val="18"/>
                        </w:rPr>
                        <w:t>);</w:t>
                      </w:r>
                      <w:proofErr w:type="gramEnd"/>
                    </w:p>
                    <w:p w14:paraId="4A6CF077" w14:textId="0040116A"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 xml:space="preserve">    </w:t>
                      </w:r>
                      <w:r w:rsidRPr="000142CB">
                        <w:rPr>
                          <w:rFonts w:ascii="Consolas" w:hAnsi="Consolas" w:cs="Consolas"/>
                          <w:color w:val="0000FF"/>
                          <w:sz w:val="18"/>
                          <w:szCs w:val="18"/>
                        </w:rPr>
                        <w:t>return</w:t>
                      </w:r>
                      <w:r w:rsidRPr="000142CB">
                        <w:rPr>
                          <w:rFonts w:ascii="Consolas" w:hAnsi="Consolas" w:cs="Consolas"/>
                          <w:color w:val="000000"/>
                          <w:sz w:val="18"/>
                          <w:szCs w:val="18"/>
                        </w:rPr>
                        <w:t xml:space="preserve"> m_</w:t>
                      </w:r>
                      <w:proofErr w:type="gramStart"/>
                      <w:r w:rsidRPr="000142CB">
                        <w:rPr>
                          <w:rFonts w:ascii="Consolas" w:hAnsi="Consolas" w:cs="Consolas"/>
                          <w:color w:val="000000"/>
                          <w:sz w:val="18"/>
                          <w:szCs w:val="18"/>
                        </w:rPr>
                        <w:t>buffer;</w:t>
                      </w:r>
                      <w:proofErr w:type="gramEnd"/>
                    </w:p>
                    <w:p w14:paraId="34E8BDBD" w14:textId="5FC3D845" w:rsidR="000142CB" w:rsidRPr="000142CB" w:rsidRDefault="000142CB" w:rsidP="000142CB">
                      <w:pPr>
                        <w:autoSpaceDE w:val="0"/>
                        <w:autoSpaceDN w:val="0"/>
                        <w:adjustRightInd w:val="0"/>
                        <w:spacing w:after="0" w:line="240" w:lineRule="auto"/>
                        <w:rPr>
                          <w:rFonts w:ascii="Consolas" w:hAnsi="Consolas" w:cs="Consolas"/>
                          <w:color w:val="000000"/>
                          <w:sz w:val="18"/>
                          <w:szCs w:val="18"/>
                        </w:rPr>
                      </w:pPr>
                      <w:r w:rsidRPr="000142CB">
                        <w:rPr>
                          <w:rFonts w:ascii="Consolas" w:hAnsi="Consolas" w:cs="Consolas"/>
                          <w:color w:val="000000"/>
                          <w:sz w:val="18"/>
                          <w:szCs w:val="18"/>
                        </w:rPr>
                        <w:t>}</w:t>
                      </w:r>
                    </w:p>
                  </w:txbxContent>
                </v:textbox>
                <w10:anchorlock/>
              </v:shape>
            </w:pict>
          </mc:Fallback>
        </mc:AlternateContent>
      </w:r>
    </w:p>
    <w:p w14:paraId="487F8A08" w14:textId="53C28D1F" w:rsidR="002A5951" w:rsidRDefault="00601400" w:rsidP="00C90A3F">
      <w:r>
        <w:rPr>
          <w:noProof/>
        </w:rPr>
        <w:lastRenderedPageBreak/>
        <mc:AlternateContent>
          <mc:Choice Requires="wps">
            <w:drawing>
              <wp:inline distT="0" distB="0" distL="0" distR="0" wp14:anchorId="366964D4" wp14:editId="6BA1BBCB">
                <wp:extent cx="6170295" cy="1404620"/>
                <wp:effectExtent l="0" t="0" r="20955" b="28575"/>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5725D8BE" w14:textId="19861120"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FF"/>
                                <w:sz w:val="18"/>
                                <w:szCs w:val="18"/>
                              </w:rPr>
                              <w:t>virtual</w:t>
                            </w:r>
                            <w:r w:rsidRPr="00224884">
                              <w:rPr>
                                <w:rFonts w:ascii="Consolas" w:hAnsi="Consolas" w:cs="Consolas"/>
                                <w:color w:val="000000"/>
                                <w:sz w:val="18"/>
                                <w:szCs w:val="18"/>
                              </w:rPr>
                              <w:t xml:space="preserve"> </w:t>
                            </w:r>
                            <w:r w:rsidRPr="00224884">
                              <w:rPr>
                                <w:rFonts w:ascii="Consolas" w:hAnsi="Consolas" w:cs="Consolas"/>
                                <w:color w:val="0000FF"/>
                                <w:sz w:val="18"/>
                                <w:szCs w:val="18"/>
                              </w:rPr>
                              <w:t>void</w:t>
                            </w:r>
                            <w:r w:rsidRPr="00224884">
                              <w:rPr>
                                <w:rFonts w:ascii="Consolas" w:hAnsi="Consolas" w:cs="Consolas"/>
                                <w:color w:val="000000"/>
                                <w:sz w:val="18"/>
                                <w:szCs w:val="18"/>
                              </w:rPr>
                              <w:t xml:space="preserve"> frame_render()</w:t>
                            </w:r>
                          </w:p>
                          <w:p w14:paraId="61F8DCB2"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w:t>
                            </w:r>
                          </w:p>
                          <w:p w14:paraId="2337732E" w14:textId="60DC7015"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xml:space="preserve">// create the depth buffer </w:t>
                            </w:r>
                            <w:r w:rsidR="00B020FF">
                              <w:rPr>
                                <w:rFonts w:ascii="Consolas" w:hAnsi="Consolas" w:cs="Consolas"/>
                                <w:color w:val="008000"/>
                                <w:sz w:val="18"/>
                                <w:szCs w:val="18"/>
                              </w:rPr>
                              <w:t>from the light point of view</w:t>
                            </w:r>
                          </w:p>
                          <w:p w14:paraId="214A6F60"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l_projection(ortho(-10, 10, -10, 10, 0.1f, 70.f)</w:t>
                            </w:r>
                            <w:proofErr w:type="gramStart"/>
                            <w:r w:rsidRPr="00224884">
                              <w:rPr>
                                <w:rFonts w:ascii="Consolas" w:hAnsi="Consolas" w:cs="Consolas"/>
                                <w:color w:val="000000"/>
                                <w:sz w:val="18"/>
                                <w:szCs w:val="18"/>
                              </w:rPr>
                              <w:t>);</w:t>
                            </w:r>
                            <w:proofErr w:type="gramEnd"/>
                          </w:p>
                          <w:p w14:paraId="3F9F6A2D" w14:textId="1D7A213D"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l_view(lookAt(m_light-&gt;get_position(),</w:t>
                            </w:r>
                            <w:r w:rsidRPr="00224884">
                              <w:rPr>
                                <w:rFonts w:ascii="Consolas" w:hAnsi="Consolas" w:cs="Consolas"/>
                                <w:color w:val="2B91AF"/>
                                <w:sz w:val="18"/>
                                <w:szCs w:val="18"/>
                              </w:rPr>
                              <w:t>vec3</w:t>
                            </w:r>
                            <w:r w:rsidRPr="00224884">
                              <w:rPr>
                                <w:rFonts w:ascii="Consolas" w:hAnsi="Consolas" w:cs="Consolas"/>
                                <w:color w:val="000000"/>
                                <w:sz w:val="18"/>
                                <w:szCs w:val="18"/>
                              </w:rPr>
                              <w:t>(0.0f),</w:t>
                            </w:r>
                            <w:r w:rsidRPr="00224884">
                              <w:rPr>
                                <w:rFonts w:ascii="Consolas" w:hAnsi="Consolas" w:cs="Consolas"/>
                                <w:color w:val="2B91AF"/>
                                <w:sz w:val="18"/>
                                <w:szCs w:val="18"/>
                              </w:rPr>
                              <w:t>vec3</w:t>
                            </w:r>
                            <w:r w:rsidRPr="00224884">
                              <w:rPr>
                                <w:rFonts w:ascii="Consolas" w:hAnsi="Consolas" w:cs="Consolas"/>
                                <w:color w:val="000000"/>
                                <w:sz w:val="18"/>
                                <w:szCs w:val="18"/>
                              </w:rPr>
                              <w:t>(0.0,1.0,0.0))</w:t>
                            </w:r>
                            <w:proofErr w:type="gramStart"/>
                            <w:r w:rsidRPr="00224884">
                              <w:rPr>
                                <w:rFonts w:ascii="Consolas" w:hAnsi="Consolas" w:cs="Consolas"/>
                                <w:color w:val="000000"/>
                                <w:sz w:val="18"/>
                                <w:szCs w:val="18"/>
                              </w:rPr>
                              <w:t>);</w:t>
                            </w:r>
                            <w:proofErr w:type="gramEnd"/>
                          </w:p>
                          <w:p w14:paraId="61B911F1"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lightSpaceMatrix(l_projection </w:t>
                            </w:r>
                            <w:r w:rsidRPr="00224884">
                              <w:rPr>
                                <w:rFonts w:ascii="Consolas" w:hAnsi="Consolas" w:cs="Consolas"/>
                                <w:color w:val="008080"/>
                                <w:sz w:val="18"/>
                                <w:szCs w:val="18"/>
                              </w:rPr>
                              <w:t>*</w:t>
                            </w:r>
                            <w:r w:rsidRPr="00224884">
                              <w:rPr>
                                <w:rFonts w:ascii="Consolas" w:hAnsi="Consolas" w:cs="Consolas"/>
                                <w:color w:val="000000"/>
                                <w:sz w:val="18"/>
                                <w:szCs w:val="18"/>
                              </w:rPr>
                              <w:t xml:space="preserve"> l_view</w:t>
                            </w:r>
                            <w:proofErr w:type="gramStart"/>
                            <w:r w:rsidRPr="00224884">
                              <w:rPr>
                                <w:rFonts w:ascii="Consolas" w:hAnsi="Consolas" w:cs="Consolas"/>
                                <w:color w:val="000000"/>
                                <w:sz w:val="18"/>
                                <w:szCs w:val="18"/>
                              </w:rPr>
                              <w:t>);</w:t>
                            </w:r>
                            <w:proofErr w:type="gramEnd"/>
                          </w:p>
                          <w:p w14:paraId="13F24357"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render scene from light's point of view</w:t>
                            </w:r>
                          </w:p>
                          <w:p w14:paraId="500E0C96" w14:textId="69FC8F1A" w:rsid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depth_shader-&gt;use(</w:t>
                            </w:r>
                            <w:proofErr w:type="gramStart"/>
                            <w:r w:rsidRPr="00224884">
                              <w:rPr>
                                <w:rFonts w:ascii="Consolas" w:hAnsi="Consolas" w:cs="Consolas"/>
                                <w:color w:val="000000"/>
                                <w:sz w:val="18"/>
                                <w:szCs w:val="18"/>
                              </w:rPr>
                              <w:t>);</w:t>
                            </w:r>
                            <w:proofErr w:type="gramEnd"/>
                          </w:p>
                          <w:p w14:paraId="190AC625" w14:textId="5A750114" w:rsidR="00F879B7" w:rsidRPr="00224884" w:rsidRDefault="00F879B7" w:rsidP="0022488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224884">
                              <w:rPr>
                                <w:rFonts w:ascii="Consolas" w:hAnsi="Consolas" w:cs="Consolas"/>
                                <w:color w:val="008000"/>
                                <w:sz w:val="18"/>
                                <w:szCs w:val="18"/>
                              </w:rPr>
                              <w:t xml:space="preserve">// </w:t>
                            </w:r>
                            <w:r w:rsidR="00FF2E8E">
                              <w:rPr>
                                <w:rFonts w:ascii="Consolas" w:hAnsi="Consolas" w:cs="Consolas"/>
                                <w:color w:val="008000"/>
                                <w:sz w:val="18"/>
                                <w:szCs w:val="18"/>
                              </w:rPr>
                              <w:t xml:space="preserve">the projection matrix in </w:t>
                            </w:r>
                            <w:r w:rsidR="00007455">
                              <w:rPr>
                                <w:rFonts w:ascii="Consolas" w:hAnsi="Consolas" w:cs="Consolas"/>
                                <w:color w:val="008000"/>
                                <w:sz w:val="18"/>
                                <w:szCs w:val="18"/>
                              </w:rPr>
                              <w:t>l</w:t>
                            </w:r>
                            <w:r w:rsidR="00FF2E8E">
                              <w:rPr>
                                <w:rFonts w:ascii="Consolas" w:hAnsi="Consolas" w:cs="Consolas"/>
                                <w:color w:val="008000"/>
                                <w:sz w:val="18"/>
                                <w:szCs w:val="18"/>
                              </w:rPr>
                              <w:t>ight space</w:t>
                            </w:r>
                          </w:p>
                          <w:p w14:paraId="4605C83C"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depth_shader-&gt;set_mat4(</w:t>
                            </w:r>
                            <w:r w:rsidRPr="00224884">
                              <w:rPr>
                                <w:rFonts w:ascii="Consolas" w:hAnsi="Consolas" w:cs="Consolas"/>
                                <w:color w:val="A31515"/>
                                <w:sz w:val="18"/>
                                <w:szCs w:val="18"/>
                              </w:rPr>
                              <w:t>"lightSpaceMatrix"</w:t>
                            </w:r>
                            <w:r w:rsidRPr="00224884">
                              <w:rPr>
                                <w:rFonts w:ascii="Consolas" w:hAnsi="Consolas" w:cs="Consolas"/>
                                <w:color w:val="000000"/>
                                <w:sz w:val="18"/>
                                <w:szCs w:val="18"/>
                              </w:rPr>
                              <w:t>, lightSpaceMatrix</w:t>
                            </w:r>
                            <w:proofErr w:type="gramStart"/>
                            <w:r w:rsidRPr="00224884">
                              <w:rPr>
                                <w:rFonts w:ascii="Consolas" w:hAnsi="Consolas" w:cs="Consolas"/>
                                <w:color w:val="000000"/>
                                <w:sz w:val="18"/>
                                <w:szCs w:val="18"/>
                              </w:rPr>
                              <w:t>);</w:t>
                            </w:r>
                            <w:proofErr w:type="gramEnd"/>
                          </w:p>
                          <w:p w14:paraId="66DF754B"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glViewport(0, 0, 1024, 1024</w:t>
                            </w:r>
                            <w:proofErr w:type="gramStart"/>
                            <w:r w:rsidRPr="00224884">
                              <w:rPr>
                                <w:rFonts w:ascii="Consolas" w:hAnsi="Consolas" w:cs="Consolas"/>
                                <w:color w:val="000000"/>
                                <w:sz w:val="18"/>
                                <w:szCs w:val="18"/>
                              </w:rPr>
                              <w:t>);</w:t>
                            </w:r>
                            <w:proofErr w:type="gramEnd"/>
                          </w:p>
                          <w:p w14:paraId="25A3B3BC"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d_buffer-&gt;bind(</w:t>
                            </w:r>
                            <w:proofErr w:type="gramStart"/>
                            <w:r w:rsidRPr="00224884">
                              <w:rPr>
                                <w:rFonts w:ascii="Consolas" w:hAnsi="Consolas" w:cs="Consolas"/>
                                <w:color w:val="000000"/>
                                <w:sz w:val="18"/>
                                <w:szCs w:val="18"/>
                              </w:rPr>
                              <w:t>);</w:t>
                            </w:r>
                            <w:proofErr w:type="gramEnd"/>
                          </w:p>
                          <w:p w14:paraId="143305F2"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glClear(</w:t>
                            </w:r>
                            <w:r w:rsidRPr="00224884">
                              <w:rPr>
                                <w:rFonts w:ascii="Consolas" w:hAnsi="Consolas" w:cs="Consolas"/>
                                <w:color w:val="6F008A"/>
                                <w:sz w:val="18"/>
                                <w:szCs w:val="18"/>
                              </w:rPr>
                              <w:t>GL_DEPTH_BUFFER_BIT</w:t>
                            </w:r>
                            <w:proofErr w:type="gramStart"/>
                            <w:r w:rsidRPr="00224884">
                              <w:rPr>
                                <w:rFonts w:ascii="Consolas" w:hAnsi="Consolas" w:cs="Consolas"/>
                                <w:color w:val="000000"/>
                                <w:sz w:val="18"/>
                                <w:szCs w:val="18"/>
                              </w:rPr>
                              <w:t>);</w:t>
                            </w:r>
                            <w:proofErr w:type="gramEnd"/>
                          </w:p>
                          <w:p w14:paraId="0477D5CE" w14:textId="40CFD017" w:rsid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glCullFace(</w:t>
                            </w:r>
                            <w:r w:rsidRPr="00224884">
                              <w:rPr>
                                <w:rFonts w:ascii="Consolas" w:hAnsi="Consolas" w:cs="Consolas"/>
                                <w:color w:val="6F008A"/>
                                <w:sz w:val="18"/>
                                <w:szCs w:val="18"/>
                              </w:rPr>
                              <w:t>GL_FRONT</w:t>
                            </w:r>
                            <w:proofErr w:type="gramStart"/>
                            <w:r w:rsidRPr="00224884">
                              <w:rPr>
                                <w:rFonts w:ascii="Consolas" w:hAnsi="Consolas" w:cs="Consolas"/>
                                <w:color w:val="000000"/>
                                <w:sz w:val="18"/>
                                <w:szCs w:val="18"/>
                              </w:rPr>
                              <w:t>);</w:t>
                            </w:r>
                            <w:proofErr w:type="gramEnd"/>
                          </w:p>
                          <w:p w14:paraId="7F6ECBDB" w14:textId="49D85A17" w:rsidR="00CF278F" w:rsidRPr="00224884" w:rsidRDefault="00CF278F" w:rsidP="0022488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224884">
                              <w:rPr>
                                <w:rFonts w:ascii="Consolas" w:hAnsi="Consolas" w:cs="Consolas"/>
                                <w:color w:val="008000"/>
                                <w:sz w:val="18"/>
                                <w:szCs w:val="18"/>
                              </w:rPr>
                              <w:t xml:space="preserve">// </w:t>
                            </w:r>
                            <w:r w:rsidR="00B8161D">
                              <w:rPr>
                                <w:rFonts w:ascii="Consolas" w:hAnsi="Consolas" w:cs="Consolas"/>
                                <w:color w:val="008000"/>
                                <w:sz w:val="18"/>
                                <w:szCs w:val="18"/>
                              </w:rPr>
                              <w:t>render our scene</w:t>
                            </w:r>
                          </w:p>
                          <w:p w14:paraId="0451FEDB"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render_scene(depth_shader</w:t>
                            </w:r>
                            <w:proofErr w:type="gramStart"/>
                            <w:r w:rsidRPr="00224884">
                              <w:rPr>
                                <w:rFonts w:ascii="Consolas" w:hAnsi="Consolas" w:cs="Consolas"/>
                                <w:color w:val="000000"/>
                                <w:sz w:val="18"/>
                                <w:szCs w:val="18"/>
                              </w:rPr>
                              <w:t>);</w:t>
                            </w:r>
                            <w:proofErr w:type="gramEnd"/>
                          </w:p>
                          <w:p w14:paraId="58AAC1D1"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glCullFace(</w:t>
                            </w:r>
                            <w:r w:rsidRPr="00224884">
                              <w:rPr>
                                <w:rFonts w:ascii="Consolas" w:hAnsi="Consolas" w:cs="Consolas"/>
                                <w:color w:val="6F008A"/>
                                <w:sz w:val="18"/>
                                <w:szCs w:val="18"/>
                              </w:rPr>
                              <w:t>GL_BACK</w:t>
                            </w:r>
                            <w:proofErr w:type="gramStart"/>
                            <w:r w:rsidRPr="00224884">
                              <w:rPr>
                                <w:rFonts w:ascii="Consolas" w:hAnsi="Consolas" w:cs="Consolas"/>
                                <w:color w:val="000000"/>
                                <w:sz w:val="18"/>
                                <w:szCs w:val="18"/>
                              </w:rPr>
                              <w:t>);</w:t>
                            </w:r>
                            <w:proofErr w:type="gramEnd"/>
                          </w:p>
                          <w:p w14:paraId="29DA59DA"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d_buffer-&gt;release(</w:t>
                            </w:r>
                            <w:proofErr w:type="gramStart"/>
                            <w:r w:rsidRPr="00224884">
                              <w:rPr>
                                <w:rFonts w:ascii="Consolas" w:hAnsi="Consolas" w:cs="Consolas"/>
                                <w:color w:val="000000"/>
                                <w:sz w:val="18"/>
                                <w:szCs w:val="18"/>
                              </w:rPr>
                              <w:t>);</w:t>
                            </w:r>
                            <w:proofErr w:type="gramEnd"/>
                          </w:p>
                          <w:p w14:paraId="38B5BB64"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2EE2B1D6" w14:textId="537994C8"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w:t>
                            </w:r>
                            <w:r w:rsidR="00C3151B">
                              <w:rPr>
                                <w:rFonts w:ascii="Consolas" w:hAnsi="Consolas" w:cs="Consolas"/>
                                <w:color w:val="008000"/>
                                <w:sz w:val="18"/>
                                <w:szCs w:val="18"/>
                              </w:rPr>
                              <w:t>------------------</w:t>
                            </w:r>
                            <w:r w:rsidRPr="00224884">
                              <w:rPr>
                                <w:rFonts w:ascii="Consolas" w:hAnsi="Consolas" w:cs="Consolas"/>
                                <w:color w:val="008000"/>
                                <w:sz w:val="18"/>
                                <w:szCs w:val="18"/>
                              </w:rPr>
                              <w:t>------------------------</w:t>
                            </w:r>
                          </w:p>
                          <w:p w14:paraId="49CD35A9"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set the viewport to the whole window</w:t>
                            </w:r>
                          </w:p>
                          <w:p w14:paraId="609062D8"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m_view-&gt;set_viewport(</w:t>
                            </w:r>
                            <w:proofErr w:type="gramStart"/>
                            <w:r w:rsidRPr="00224884">
                              <w:rPr>
                                <w:rFonts w:ascii="Consolas" w:hAnsi="Consolas" w:cs="Consolas"/>
                                <w:color w:val="000000"/>
                                <w:sz w:val="18"/>
                                <w:szCs w:val="18"/>
                              </w:rPr>
                              <w:t>);</w:t>
                            </w:r>
                            <w:proofErr w:type="gramEnd"/>
                          </w:p>
                          <w:p w14:paraId="1E2CD921"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glClearColor(0.2f, 0.2f, 0.2f, 1</w:t>
                            </w:r>
                            <w:proofErr w:type="gramStart"/>
                            <w:r w:rsidRPr="00224884">
                              <w:rPr>
                                <w:rFonts w:ascii="Consolas" w:hAnsi="Consolas" w:cs="Consolas"/>
                                <w:color w:val="000000"/>
                                <w:sz w:val="18"/>
                                <w:szCs w:val="18"/>
                              </w:rPr>
                              <w:t>);</w:t>
                            </w:r>
                            <w:proofErr w:type="gramEnd"/>
                          </w:p>
                          <w:p w14:paraId="3992869A"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glClear(</w:t>
                            </w:r>
                            <w:r w:rsidRPr="00224884">
                              <w:rPr>
                                <w:rFonts w:ascii="Consolas" w:hAnsi="Consolas" w:cs="Consolas"/>
                                <w:color w:val="6F008A"/>
                                <w:sz w:val="18"/>
                                <w:szCs w:val="18"/>
                              </w:rPr>
                              <w:t>GL_COLOR_BUFFER_BIT</w:t>
                            </w:r>
                            <w:r w:rsidRPr="00224884">
                              <w:rPr>
                                <w:rFonts w:ascii="Consolas" w:hAnsi="Consolas" w:cs="Consolas"/>
                                <w:color w:val="000000"/>
                                <w:sz w:val="18"/>
                                <w:szCs w:val="18"/>
                              </w:rPr>
                              <w:t xml:space="preserve"> | </w:t>
                            </w:r>
                            <w:r w:rsidRPr="00224884">
                              <w:rPr>
                                <w:rFonts w:ascii="Consolas" w:hAnsi="Consolas" w:cs="Consolas"/>
                                <w:color w:val="6F008A"/>
                                <w:sz w:val="18"/>
                                <w:szCs w:val="18"/>
                              </w:rPr>
                              <w:t>GL_DEPTH_BUFFER_BIT</w:t>
                            </w:r>
                            <w:proofErr w:type="gramStart"/>
                            <w:r w:rsidRPr="00224884">
                              <w:rPr>
                                <w:rFonts w:ascii="Consolas" w:hAnsi="Consolas" w:cs="Consolas"/>
                                <w:color w:val="000000"/>
                                <w:sz w:val="18"/>
                                <w:szCs w:val="18"/>
                              </w:rPr>
                              <w:t>);</w:t>
                            </w:r>
                            <w:proofErr w:type="gramEnd"/>
                          </w:p>
                          <w:p w14:paraId="4542A3F4"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28989199"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m_shader-&gt;use(</w:t>
                            </w:r>
                            <w:proofErr w:type="gramStart"/>
                            <w:r w:rsidRPr="00224884">
                              <w:rPr>
                                <w:rFonts w:ascii="Consolas" w:hAnsi="Consolas" w:cs="Consolas"/>
                                <w:color w:val="000000"/>
                                <w:sz w:val="18"/>
                                <w:szCs w:val="18"/>
                              </w:rPr>
                              <w:t>);</w:t>
                            </w:r>
                            <w:proofErr w:type="gramEnd"/>
                          </w:p>
                          <w:p w14:paraId="001658C7"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m_light-&gt;apply(m_shader</w:t>
                            </w:r>
                            <w:proofErr w:type="gramStart"/>
                            <w:r w:rsidRPr="00224884">
                              <w:rPr>
                                <w:rFonts w:ascii="Consolas" w:hAnsi="Consolas" w:cs="Consolas"/>
                                <w:color w:val="000000"/>
                                <w:sz w:val="18"/>
                                <w:szCs w:val="18"/>
                              </w:rPr>
                              <w:t>);</w:t>
                            </w:r>
                            <w:proofErr w:type="gramEnd"/>
                          </w:p>
                          <w:p w14:paraId="745874A0"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007F1006"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projection = m_view-&gt;perspective(</w:t>
                            </w:r>
                            <w:proofErr w:type="gramStart"/>
                            <w:r w:rsidRPr="00224884">
                              <w:rPr>
                                <w:rFonts w:ascii="Consolas" w:hAnsi="Consolas" w:cs="Consolas"/>
                                <w:color w:val="000000"/>
                                <w:sz w:val="18"/>
                                <w:szCs w:val="18"/>
                              </w:rPr>
                              <w:t>);</w:t>
                            </w:r>
                            <w:proofErr w:type="gramEnd"/>
                          </w:p>
                          <w:p w14:paraId="259654AD"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view = m_cam-&gt;perspective(</w:t>
                            </w:r>
                            <w:proofErr w:type="gramStart"/>
                            <w:r w:rsidRPr="00224884">
                              <w:rPr>
                                <w:rFonts w:ascii="Consolas" w:hAnsi="Consolas" w:cs="Consolas"/>
                                <w:color w:val="000000"/>
                                <w:sz w:val="18"/>
                                <w:szCs w:val="18"/>
                              </w:rPr>
                              <w:t>);</w:t>
                            </w:r>
                            <w:proofErr w:type="gramEnd"/>
                          </w:p>
                          <w:p w14:paraId="133B47EB"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m_shader-&gt;set_mat4(</w:t>
                            </w:r>
                            <w:r w:rsidRPr="00224884">
                              <w:rPr>
                                <w:rFonts w:ascii="Consolas" w:hAnsi="Consolas" w:cs="Consolas"/>
                                <w:color w:val="A31515"/>
                                <w:sz w:val="18"/>
                                <w:szCs w:val="18"/>
                              </w:rPr>
                              <w:t>"projection"</w:t>
                            </w:r>
                            <w:r w:rsidRPr="00224884">
                              <w:rPr>
                                <w:rFonts w:ascii="Consolas" w:hAnsi="Consolas" w:cs="Consolas"/>
                                <w:color w:val="000000"/>
                                <w:sz w:val="18"/>
                                <w:szCs w:val="18"/>
                              </w:rPr>
                              <w:t>, projection</w:t>
                            </w:r>
                            <w:proofErr w:type="gramStart"/>
                            <w:r w:rsidRPr="00224884">
                              <w:rPr>
                                <w:rFonts w:ascii="Consolas" w:hAnsi="Consolas" w:cs="Consolas"/>
                                <w:color w:val="000000"/>
                                <w:sz w:val="18"/>
                                <w:szCs w:val="18"/>
                              </w:rPr>
                              <w:t>);</w:t>
                            </w:r>
                            <w:proofErr w:type="gramEnd"/>
                          </w:p>
                          <w:p w14:paraId="6442C3E5" w14:textId="3C2E9B65" w:rsid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m_shader-&gt;set_mat4(</w:t>
                            </w:r>
                            <w:r w:rsidRPr="00224884">
                              <w:rPr>
                                <w:rFonts w:ascii="Consolas" w:hAnsi="Consolas" w:cs="Consolas"/>
                                <w:color w:val="A31515"/>
                                <w:sz w:val="18"/>
                                <w:szCs w:val="18"/>
                              </w:rPr>
                              <w:t>"view"</w:t>
                            </w:r>
                            <w:r w:rsidRPr="00224884">
                              <w:rPr>
                                <w:rFonts w:ascii="Consolas" w:hAnsi="Consolas" w:cs="Consolas"/>
                                <w:color w:val="000000"/>
                                <w:sz w:val="18"/>
                                <w:szCs w:val="18"/>
                              </w:rPr>
                              <w:t>, view</w:t>
                            </w:r>
                            <w:proofErr w:type="gramStart"/>
                            <w:r w:rsidRPr="00224884">
                              <w:rPr>
                                <w:rFonts w:ascii="Consolas" w:hAnsi="Consolas" w:cs="Consolas"/>
                                <w:color w:val="000000"/>
                                <w:sz w:val="18"/>
                                <w:szCs w:val="18"/>
                              </w:rPr>
                              <w:t>);</w:t>
                            </w:r>
                            <w:proofErr w:type="gramEnd"/>
                          </w:p>
                          <w:p w14:paraId="630C4D41" w14:textId="68F44314" w:rsidR="00F879B7" w:rsidRPr="00224884" w:rsidRDefault="00FF2E8E" w:rsidP="0022488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224884">
                              <w:rPr>
                                <w:rFonts w:ascii="Consolas" w:hAnsi="Consolas" w:cs="Consolas"/>
                                <w:color w:val="008000"/>
                                <w:sz w:val="18"/>
                                <w:szCs w:val="18"/>
                              </w:rPr>
                              <w:t xml:space="preserve">// </w:t>
                            </w:r>
                            <w:r>
                              <w:rPr>
                                <w:rFonts w:ascii="Consolas" w:hAnsi="Consolas" w:cs="Consolas"/>
                                <w:color w:val="008000"/>
                                <w:sz w:val="18"/>
                                <w:szCs w:val="18"/>
                              </w:rPr>
                              <w:t xml:space="preserve">the projection matrix in </w:t>
                            </w:r>
                            <w:r w:rsidR="00007455">
                              <w:rPr>
                                <w:rFonts w:ascii="Consolas" w:hAnsi="Consolas" w:cs="Consolas"/>
                                <w:color w:val="008000"/>
                                <w:sz w:val="18"/>
                                <w:szCs w:val="18"/>
                              </w:rPr>
                              <w:t>l</w:t>
                            </w:r>
                            <w:r>
                              <w:rPr>
                                <w:rFonts w:ascii="Consolas" w:hAnsi="Consolas" w:cs="Consolas"/>
                                <w:color w:val="008000"/>
                                <w:sz w:val="18"/>
                                <w:szCs w:val="18"/>
                              </w:rPr>
                              <w:t>ight space</w:t>
                            </w:r>
                          </w:p>
                          <w:p w14:paraId="70620F41" w14:textId="22D40E20"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m_shader-&gt;set_mat4(</w:t>
                            </w:r>
                            <w:r w:rsidRPr="00224884">
                              <w:rPr>
                                <w:rFonts w:ascii="Consolas" w:hAnsi="Consolas" w:cs="Consolas"/>
                                <w:color w:val="A31515"/>
                                <w:sz w:val="18"/>
                                <w:szCs w:val="18"/>
                              </w:rPr>
                              <w:t>"lightSpaceMatrix"</w:t>
                            </w:r>
                            <w:r w:rsidRPr="00224884">
                              <w:rPr>
                                <w:rFonts w:ascii="Consolas" w:hAnsi="Consolas" w:cs="Consolas"/>
                                <w:color w:val="000000"/>
                                <w:sz w:val="18"/>
                                <w:szCs w:val="18"/>
                              </w:rPr>
                              <w:t>, lightSpaceMatrix</w:t>
                            </w:r>
                            <w:proofErr w:type="gramStart"/>
                            <w:r w:rsidRPr="00224884">
                              <w:rPr>
                                <w:rFonts w:ascii="Consolas" w:hAnsi="Consolas" w:cs="Consolas"/>
                                <w:color w:val="000000"/>
                                <w:sz w:val="18"/>
                                <w:szCs w:val="18"/>
                              </w:rPr>
                              <w:t>);</w:t>
                            </w:r>
                            <w:proofErr w:type="gramEnd"/>
                            <w:r w:rsidRPr="00224884">
                              <w:rPr>
                                <w:rFonts w:ascii="Consolas" w:hAnsi="Consolas" w:cs="Consolas"/>
                                <w:color w:val="000000"/>
                                <w:sz w:val="18"/>
                                <w:szCs w:val="18"/>
                              </w:rPr>
                              <w:t xml:space="preserve"> </w:t>
                            </w:r>
                          </w:p>
                          <w:p w14:paraId="7CF017B6"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21CA9EED"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6F008A"/>
                                <w:sz w:val="18"/>
                                <w:szCs w:val="18"/>
                              </w:rPr>
                              <w:t>glActiveTexture</w:t>
                            </w:r>
                            <w:r w:rsidRPr="00224884">
                              <w:rPr>
                                <w:rFonts w:ascii="Consolas" w:hAnsi="Consolas" w:cs="Consolas"/>
                                <w:color w:val="000000"/>
                                <w:sz w:val="18"/>
                                <w:szCs w:val="18"/>
                              </w:rPr>
                              <w:t>(</w:t>
                            </w:r>
                            <w:r w:rsidRPr="00224884">
                              <w:rPr>
                                <w:rFonts w:ascii="Consolas" w:hAnsi="Consolas" w:cs="Consolas"/>
                                <w:color w:val="6F008A"/>
                                <w:sz w:val="18"/>
                                <w:szCs w:val="18"/>
                              </w:rPr>
                              <w:t>GL_TEXTURE0</w:t>
                            </w:r>
                            <w:proofErr w:type="gramStart"/>
                            <w:r w:rsidRPr="00224884">
                              <w:rPr>
                                <w:rFonts w:ascii="Consolas" w:hAnsi="Consolas" w:cs="Consolas"/>
                                <w:color w:val="000000"/>
                                <w:sz w:val="18"/>
                                <w:szCs w:val="18"/>
                              </w:rPr>
                              <w:t>);</w:t>
                            </w:r>
                            <w:proofErr w:type="gramEnd"/>
                          </w:p>
                          <w:p w14:paraId="753F9CAC"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glBindTexture(</w:t>
                            </w:r>
                            <w:r w:rsidRPr="00224884">
                              <w:rPr>
                                <w:rFonts w:ascii="Consolas" w:hAnsi="Consolas" w:cs="Consolas"/>
                                <w:color w:val="6F008A"/>
                                <w:sz w:val="18"/>
                                <w:szCs w:val="18"/>
                              </w:rPr>
                              <w:t>GL_TEXTURE_2D</w:t>
                            </w:r>
                            <w:r w:rsidRPr="00224884">
                              <w:rPr>
                                <w:rFonts w:ascii="Consolas" w:hAnsi="Consolas" w:cs="Consolas"/>
                                <w:color w:val="000000"/>
                                <w:sz w:val="18"/>
                                <w:szCs w:val="18"/>
                              </w:rPr>
                              <w:t>, d_buffer-&gt;texture()</w:t>
                            </w:r>
                            <w:proofErr w:type="gramStart"/>
                            <w:r w:rsidRPr="00224884">
                              <w:rPr>
                                <w:rFonts w:ascii="Consolas" w:hAnsi="Consolas" w:cs="Consolas"/>
                                <w:color w:val="000000"/>
                                <w:sz w:val="18"/>
                                <w:szCs w:val="18"/>
                              </w:rPr>
                              <w:t>);</w:t>
                            </w:r>
                            <w:proofErr w:type="gramEnd"/>
                          </w:p>
                          <w:p w14:paraId="246A63A1" w14:textId="7326C2CE" w:rsid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m_shader-&gt;set_int(</w:t>
                            </w:r>
                            <w:r w:rsidRPr="00224884">
                              <w:rPr>
                                <w:rFonts w:ascii="Consolas" w:hAnsi="Consolas" w:cs="Consolas"/>
                                <w:color w:val="A31515"/>
                                <w:sz w:val="18"/>
                                <w:szCs w:val="18"/>
                              </w:rPr>
                              <w:t>"shadowMap"</w:t>
                            </w:r>
                            <w:r w:rsidRPr="00224884">
                              <w:rPr>
                                <w:rFonts w:ascii="Consolas" w:hAnsi="Consolas" w:cs="Consolas"/>
                                <w:color w:val="000000"/>
                                <w:sz w:val="18"/>
                                <w:szCs w:val="18"/>
                              </w:rPr>
                              <w:t>, 0</w:t>
                            </w:r>
                            <w:proofErr w:type="gramStart"/>
                            <w:r w:rsidRPr="00224884">
                              <w:rPr>
                                <w:rFonts w:ascii="Consolas" w:hAnsi="Consolas" w:cs="Consolas"/>
                                <w:color w:val="000000"/>
                                <w:sz w:val="18"/>
                                <w:szCs w:val="18"/>
                              </w:rPr>
                              <w:t>);</w:t>
                            </w:r>
                            <w:proofErr w:type="gramEnd"/>
                          </w:p>
                          <w:p w14:paraId="310C402A" w14:textId="2431078F" w:rsidR="00B8161D" w:rsidRPr="00224884" w:rsidRDefault="00B8161D" w:rsidP="0022488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224884">
                              <w:rPr>
                                <w:rFonts w:ascii="Consolas" w:hAnsi="Consolas" w:cs="Consolas"/>
                                <w:color w:val="008000"/>
                                <w:sz w:val="18"/>
                                <w:szCs w:val="18"/>
                              </w:rPr>
                              <w:t xml:space="preserve">// </w:t>
                            </w:r>
                            <w:r>
                              <w:rPr>
                                <w:rFonts w:ascii="Consolas" w:hAnsi="Consolas" w:cs="Consolas"/>
                                <w:color w:val="008000"/>
                                <w:sz w:val="18"/>
                                <w:szCs w:val="18"/>
                              </w:rPr>
                              <w:t>render our scene</w:t>
                            </w:r>
                          </w:p>
                          <w:p w14:paraId="207CD5C2"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render_scene(m_shader</w:t>
                            </w:r>
                            <w:proofErr w:type="gramStart"/>
                            <w:r w:rsidRPr="00224884">
                              <w:rPr>
                                <w:rFonts w:ascii="Consolas" w:hAnsi="Consolas" w:cs="Consolas"/>
                                <w:color w:val="000000"/>
                                <w:sz w:val="18"/>
                                <w:szCs w:val="18"/>
                              </w:rPr>
                              <w:t>);</w:t>
                            </w:r>
                            <w:proofErr w:type="gramEnd"/>
                          </w:p>
                          <w:p w14:paraId="702124C7"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428CD410"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the following will be analyzed in the next chapter</w:t>
                            </w:r>
                          </w:p>
                          <w:p w14:paraId="2FB047B3"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m_shader-&gt;set_vec4(</w:t>
                            </w:r>
                            <w:r w:rsidRPr="00224884">
                              <w:rPr>
                                <w:rFonts w:ascii="Consolas" w:hAnsi="Consolas" w:cs="Consolas"/>
                                <w:color w:val="A31515"/>
                                <w:sz w:val="18"/>
                                <w:szCs w:val="18"/>
                              </w:rPr>
                              <w:t>"objectColor"</w:t>
                            </w:r>
                            <w:r w:rsidRPr="00224884">
                              <w:rPr>
                                <w:rFonts w:ascii="Consolas" w:hAnsi="Consolas" w:cs="Consolas"/>
                                <w:color w:val="000000"/>
                                <w:sz w:val="18"/>
                                <w:szCs w:val="18"/>
                              </w:rPr>
                              <w:t xml:space="preserve">, </w:t>
                            </w:r>
                            <w:r w:rsidRPr="00224884">
                              <w:rPr>
                                <w:rFonts w:ascii="Consolas" w:hAnsi="Consolas" w:cs="Consolas"/>
                                <w:color w:val="2B91AF"/>
                                <w:sz w:val="18"/>
                                <w:szCs w:val="18"/>
                              </w:rPr>
                              <w:t>vec4</w:t>
                            </w:r>
                            <w:r w:rsidRPr="00224884">
                              <w:rPr>
                                <w:rFonts w:ascii="Consolas" w:hAnsi="Consolas" w:cs="Consolas"/>
                                <w:color w:val="000000"/>
                                <w:sz w:val="18"/>
                                <w:szCs w:val="18"/>
                              </w:rPr>
                              <w:t>(.9f, .1f, .1f, 0.5f)</w:t>
                            </w:r>
                            <w:proofErr w:type="gramStart"/>
                            <w:r w:rsidRPr="00224884">
                              <w:rPr>
                                <w:rFonts w:ascii="Consolas" w:hAnsi="Consolas" w:cs="Consolas"/>
                                <w:color w:val="000000"/>
                                <w:sz w:val="18"/>
                                <w:szCs w:val="18"/>
                              </w:rPr>
                              <w:t>);</w:t>
                            </w:r>
                            <w:proofErr w:type="gramEnd"/>
                          </w:p>
                          <w:p w14:paraId="18BB685C"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font2D-&gt;set_position(5, 5</w:t>
                            </w:r>
                            <w:proofErr w:type="gramStart"/>
                            <w:r w:rsidRPr="00224884">
                              <w:rPr>
                                <w:rFonts w:ascii="Consolas" w:hAnsi="Consolas" w:cs="Consolas"/>
                                <w:color w:val="000000"/>
                                <w:sz w:val="18"/>
                                <w:szCs w:val="18"/>
                              </w:rPr>
                              <w:t>);</w:t>
                            </w:r>
                            <w:proofErr w:type="gramEnd"/>
                          </w:p>
                          <w:p w14:paraId="689F4C17"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font2D-&gt;render(m_shader, </w:t>
                            </w:r>
                            <w:r w:rsidRPr="00224884">
                              <w:rPr>
                                <w:rFonts w:ascii="Consolas" w:hAnsi="Consolas" w:cs="Consolas"/>
                                <w:color w:val="A31515"/>
                                <w:sz w:val="18"/>
                                <w:szCs w:val="18"/>
                              </w:rPr>
                              <w:t>"press Esc to exit"</w:t>
                            </w:r>
                            <w:proofErr w:type="gramStart"/>
                            <w:r w:rsidRPr="00224884">
                              <w:rPr>
                                <w:rFonts w:ascii="Consolas" w:hAnsi="Consolas" w:cs="Consolas"/>
                                <w:color w:val="000000"/>
                                <w:sz w:val="18"/>
                                <w:szCs w:val="18"/>
                              </w:rPr>
                              <w:t>);</w:t>
                            </w:r>
                            <w:proofErr w:type="gramEnd"/>
                          </w:p>
                          <w:p w14:paraId="4236F0D0"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50C128F6"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6F008A"/>
                                <w:sz w:val="18"/>
                                <w:szCs w:val="18"/>
                              </w:rPr>
                              <w:t>glUseProgram</w:t>
                            </w:r>
                            <w:r w:rsidRPr="00224884">
                              <w:rPr>
                                <w:rFonts w:ascii="Consolas" w:hAnsi="Consolas" w:cs="Consolas"/>
                                <w:color w:val="000000"/>
                                <w:sz w:val="18"/>
                                <w:szCs w:val="18"/>
                              </w:rPr>
                              <w:t>(0</w:t>
                            </w:r>
                            <w:proofErr w:type="gramStart"/>
                            <w:r w:rsidRPr="00224884">
                              <w:rPr>
                                <w:rFonts w:ascii="Consolas" w:hAnsi="Consolas" w:cs="Consolas"/>
                                <w:color w:val="000000"/>
                                <w:sz w:val="18"/>
                                <w:szCs w:val="18"/>
                              </w:rPr>
                              <w:t>);</w:t>
                            </w:r>
                            <w:proofErr w:type="gramEnd"/>
                          </w:p>
                          <w:p w14:paraId="44001E04" w14:textId="0F053472"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366964D4" id="_x0000_s1101"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Q+Nw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i7pahEECpJUUD+jKBZG0+Mj&#10;xU0L9hclPRq+pO7nkVlBifqkUdh1Np+HFxIP88UKVSD2OlNdZ5jmCIV8UjJudz6+qki5uUMD7GWU&#10;5qWTqWc0ciRxenThpVyf41cvv4btb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FmAND43AgAAYgQAAA4AAAAAAAAAAAAA&#10;AAAALgIAAGRycy9lMm9Eb2MueG1sUEsBAi0AFAAGAAgAAAAhALArkyndAAAABQEAAA8AAAAAAAAA&#10;AAAAAAAAkQQAAGRycy9kb3ducmV2LnhtbFBLBQYAAAAABAAEAPMAAACbBQAAAAA=&#10;" fillcolor="#d5dce4 [671]">
                <v:textbox style="mso-fit-shape-to-text:t">
                  <w:txbxContent>
                    <w:p w14:paraId="5725D8BE" w14:textId="19861120"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FF"/>
                          <w:sz w:val="18"/>
                          <w:szCs w:val="18"/>
                        </w:rPr>
                        <w:t>virtual</w:t>
                      </w:r>
                      <w:r w:rsidRPr="00224884">
                        <w:rPr>
                          <w:rFonts w:ascii="Consolas" w:hAnsi="Consolas" w:cs="Consolas"/>
                          <w:color w:val="000000"/>
                          <w:sz w:val="18"/>
                          <w:szCs w:val="18"/>
                        </w:rPr>
                        <w:t xml:space="preserve"> </w:t>
                      </w:r>
                      <w:r w:rsidRPr="00224884">
                        <w:rPr>
                          <w:rFonts w:ascii="Consolas" w:hAnsi="Consolas" w:cs="Consolas"/>
                          <w:color w:val="0000FF"/>
                          <w:sz w:val="18"/>
                          <w:szCs w:val="18"/>
                        </w:rPr>
                        <w:t>void</w:t>
                      </w:r>
                      <w:r w:rsidRPr="00224884">
                        <w:rPr>
                          <w:rFonts w:ascii="Consolas" w:hAnsi="Consolas" w:cs="Consolas"/>
                          <w:color w:val="000000"/>
                          <w:sz w:val="18"/>
                          <w:szCs w:val="18"/>
                        </w:rPr>
                        <w:t xml:space="preserve"> frame_render()</w:t>
                      </w:r>
                    </w:p>
                    <w:p w14:paraId="61F8DCB2"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w:t>
                      </w:r>
                    </w:p>
                    <w:p w14:paraId="2337732E" w14:textId="60DC7015"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xml:space="preserve">// create the depth buffer </w:t>
                      </w:r>
                      <w:r w:rsidR="00B020FF">
                        <w:rPr>
                          <w:rFonts w:ascii="Consolas" w:hAnsi="Consolas" w:cs="Consolas"/>
                          <w:color w:val="008000"/>
                          <w:sz w:val="18"/>
                          <w:szCs w:val="18"/>
                        </w:rPr>
                        <w:t>from the light point of view</w:t>
                      </w:r>
                    </w:p>
                    <w:p w14:paraId="214A6F60"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l_projection(ortho(-10, 10, -10, 10, 0.1f, 70.f)</w:t>
                      </w:r>
                      <w:proofErr w:type="gramStart"/>
                      <w:r w:rsidRPr="00224884">
                        <w:rPr>
                          <w:rFonts w:ascii="Consolas" w:hAnsi="Consolas" w:cs="Consolas"/>
                          <w:color w:val="000000"/>
                          <w:sz w:val="18"/>
                          <w:szCs w:val="18"/>
                        </w:rPr>
                        <w:t>);</w:t>
                      </w:r>
                      <w:proofErr w:type="gramEnd"/>
                    </w:p>
                    <w:p w14:paraId="3F9F6A2D" w14:textId="1D7A213D"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l_view(lookAt(m_light-&gt;get_position(),</w:t>
                      </w:r>
                      <w:r w:rsidRPr="00224884">
                        <w:rPr>
                          <w:rFonts w:ascii="Consolas" w:hAnsi="Consolas" w:cs="Consolas"/>
                          <w:color w:val="2B91AF"/>
                          <w:sz w:val="18"/>
                          <w:szCs w:val="18"/>
                        </w:rPr>
                        <w:t>vec3</w:t>
                      </w:r>
                      <w:r w:rsidRPr="00224884">
                        <w:rPr>
                          <w:rFonts w:ascii="Consolas" w:hAnsi="Consolas" w:cs="Consolas"/>
                          <w:color w:val="000000"/>
                          <w:sz w:val="18"/>
                          <w:szCs w:val="18"/>
                        </w:rPr>
                        <w:t>(0.0f),</w:t>
                      </w:r>
                      <w:r w:rsidRPr="00224884">
                        <w:rPr>
                          <w:rFonts w:ascii="Consolas" w:hAnsi="Consolas" w:cs="Consolas"/>
                          <w:color w:val="2B91AF"/>
                          <w:sz w:val="18"/>
                          <w:szCs w:val="18"/>
                        </w:rPr>
                        <w:t>vec3</w:t>
                      </w:r>
                      <w:r w:rsidRPr="00224884">
                        <w:rPr>
                          <w:rFonts w:ascii="Consolas" w:hAnsi="Consolas" w:cs="Consolas"/>
                          <w:color w:val="000000"/>
                          <w:sz w:val="18"/>
                          <w:szCs w:val="18"/>
                        </w:rPr>
                        <w:t>(0.0,1.0,0.0))</w:t>
                      </w:r>
                      <w:proofErr w:type="gramStart"/>
                      <w:r w:rsidRPr="00224884">
                        <w:rPr>
                          <w:rFonts w:ascii="Consolas" w:hAnsi="Consolas" w:cs="Consolas"/>
                          <w:color w:val="000000"/>
                          <w:sz w:val="18"/>
                          <w:szCs w:val="18"/>
                        </w:rPr>
                        <w:t>);</w:t>
                      </w:r>
                      <w:proofErr w:type="gramEnd"/>
                    </w:p>
                    <w:p w14:paraId="61B911F1"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lightSpaceMatrix(l_projection </w:t>
                      </w:r>
                      <w:r w:rsidRPr="00224884">
                        <w:rPr>
                          <w:rFonts w:ascii="Consolas" w:hAnsi="Consolas" w:cs="Consolas"/>
                          <w:color w:val="008080"/>
                          <w:sz w:val="18"/>
                          <w:szCs w:val="18"/>
                        </w:rPr>
                        <w:t>*</w:t>
                      </w:r>
                      <w:r w:rsidRPr="00224884">
                        <w:rPr>
                          <w:rFonts w:ascii="Consolas" w:hAnsi="Consolas" w:cs="Consolas"/>
                          <w:color w:val="000000"/>
                          <w:sz w:val="18"/>
                          <w:szCs w:val="18"/>
                        </w:rPr>
                        <w:t xml:space="preserve"> l_view</w:t>
                      </w:r>
                      <w:proofErr w:type="gramStart"/>
                      <w:r w:rsidRPr="00224884">
                        <w:rPr>
                          <w:rFonts w:ascii="Consolas" w:hAnsi="Consolas" w:cs="Consolas"/>
                          <w:color w:val="000000"/>
                          <w:sz w:val="18"/>
                          <w:szCs w:val="18"/>
                        </w:rPr>
                        <w:t>);</w:t>
                      </w:r>
                      <w:proofErr w:type="gramEnd"/>
                    </w:p>
                    <w:p w14:paraId="13F24357"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render scene from light's point of view</w:t>
                      </w:r>
                    </w:p>
                    <w:p w14:paraId="500E0C96" w14:textId="69FC8F1A" w:rsid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depth_shader-&gt;use(</w:t>
                      </w:r>
                      <w:proofErr w:type="gramStart"/>
                      <w:r w:rsidRPr="00224884">
                        <w:rPr>
                          <w:rFonts w:ascii="Consolas" w:hAnsi="Consolas" w:cs="Consolas"/>
                          <w:color w:val="000000"/>
                          <w:sz w:val="18"/>
                          <w:szCs w:val="18"/>
                        </w:rPr>
                        <w:t>);</w:t>
                      </w:r>
                      <w:proofErr w:type="gramEnd"/>
                    </w:p>
                    <w:p w14:paraId="190AC625" w14:textId="5A750114" w:rsidR="00F879B7" w:rsidRPr="00224884" w:rsidRDefault="00F879B7" w:rsidP="0022488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224884">
                        <w:rPr>
                          <w:rFonts w:ascii="Consolas" w:hAnsi="Consolas" w:cs="Consolas"/>
                          <w:color w:val="008000"/>
                          <w:sz w:val="18"/>
                          <w:szCs w:val="18"/>
                        </w:rPr>
                        <w:t xml:space="preserve">// </w:t>
                      </w:r>
                      <w:r w:rsidR="00FF2E8E">
                        <w:rPr>
                          <w:rFonts w:ascii="Consolas" w:hAnsi="Consolas" w:cs="Consolas"/>
                          <w:color w:val="008000"/>
                          <w:sz w:val="18"/>
                          <w:szCs w:val="18"/>
                        </w:rPr>
                        <w:t xml:space="preserve">the projection matrix in </w:t>
                      </w:r>
                      <w:r w:rsidR="00007455">
                        <w:rPr>
                          <w:rFonts w:ascii="Consolas" w:hAnsi="Consolas" w:cs="Consolas"/>
                          <w:color w:val="008000"/>
                          <w:sz w:val="18"/>
                          <w:szCs w:val="18"/>
                        </w:rPr>
                        <w:t>l</w:t>
                      </w:r>
                      <w:r w:rsidR="00FF2E8E">
                        <w:rPr>
                          <w:rFonts w:ascii="Consolas" w:hAnsi="Consolas" w:cs="Consolas"/>
                          <w:color w:val="008000"/>
                          <w:sz w:val="18"/>
                          <w:szCs w:val="18"/>
                        </w:rPr>
                        <w:t>ight space</w:t>
                      </w:r>
                    </w:p>
                    <w:p w14:paraId="4605C83C"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depth_shader-&gt;set_mat4(</w:t>
                      </w:r>
                      <w:r w:rsidRPr="00224884">
                        <w:rPr>
                          <w:rFonts w:ascii="Consolas" w:hAnsi="Consolas" w:cs="Consolas"/>
                          <w:color w:val="A31515"/>
                          <w:sz w:val="18"/>
                          <w:szCs w:val="18"/>
                        </w:rPr>
                        <w:t>"lightSpaceMatrix"</w:t>
                      </w:r>
                      <w:r w:rsidRPr="00224884">
                        <w:rPr>
                          <w:rFonts w:ascii="Consolas" w:hAnsi="Consolas" w:cs="Consolas"/>
                          <w:color w:val="000000"/>
                          <w:sz w:val="18"/>
                          <w:szCs w:val="18"/>
                        </w:rPr>
                        <w:t>, lightSpaceMatrix</w:t>
                      </w:r>
                      <w:proofErr w:type="gramStart"/>
                      <w:r w:rsidRPr="00224884">
                        <w:rPr>
                          <w:rFonts w:ascii="Consolas" w:hAnsi="Consolas" w:cs="Consolas"/>
                          <w:color w:val="000000"/>
                          <w:sz w:val="18"/>
                          <w:szCs w:val="18"/>
                        </w:rPr>
                        <w:t>);</w:t>
                      </w:r>
                      <w:proofErr w:type="gramEnd"/>
                    </w:p>
                    <w:p w14:paraId="66DF754B"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glViewport(0, 0, 1024, 1024</w:t>
                      </w:r>
                      <w:proofErr w:type="gramStart"/>
                      <w:r w:rsidRPr="00224884">
                        <w:rPr>
                          <w:rFonts w:ascii="Consolas" w:hAnsi="Consolas" w:cs="Consolas"/>
                          <w:color w:val="000000"/>
                          <w:sz w:val="18"/>
                          <w:szCs w:val="18"/>
                        </w:rPr>
                        <w:t>);</w:t>
                      </w:r>
                      <w:proofErr w:type="gramEnd"/>
                    </w:p>
                    <w:p w14:paraId="25A3B3BC"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d_buffer-&gt;bind(</w:t>
                      </w:r>
                      <w:proofErr w:type="gramStart"/>
                      <w:r w:rsidRPr="00224884">
                        <w:rPr>
                          <w:rFonts w:ascii="Consolas" w:hAnsi="Consolas" w:cs="Consolas"/>
                          <w:color w:val="000000"/>
                          <w:sz w:val="18"/>
                          <w:szCs w:val="18"/>
                        </w:rPr>
                        <w:t>);</w:t>
                      </w:r>
                      <w:proofErr w:type="gramEnd"/>
                    </w:p>
                    <w:p w14:paraId="143305F2"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glClear(</w:t>
                      </w:r>
                      <w:r w:rsidRPr="00224884">
                        <w:rPr>
                          <w:rFonts w:ascii="Consolas" w:hAnsi="Consolas" w:cs="Consolas"/>
                          <w:color w:val="6F008A"/>
                          <w:sz w:val="18"/>
                          <w:szCs w:val="18"/>
                        </w:rPr>
                        <w:t>GL_DEPTH_BUFFER_BIT</w:t>
                      </w:r>
                      <w:proofErr w:type="gramStart"/>
                      <w:r w:rsidRPr="00224884">
                        <w:rPr>
                          <w:rFonts w:ascii="Consolas" w:hAnsi="Consolas" w:cs="Consolas"/>
                          <w:color w:val="000000"/>
                          <w:sz w:val="18"/>
                          <w:szCs w:val="18"/>
                        </w:rPr>
                        <w:t>);</w:t>
                      </w:r>
                      <w:proofErr w:type="gramEnd"/>
                    </w:p>
                    <w:p w14:paraId="0477D5CE" w14:textId="40CFD017" w:rsid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glCullFace(</w:t>
                      </w:r>
                      <w:r w:rsidRPr="00224884">
                        <w:rPr>
                          <w:rFonts w:ascii="Consolas" w:hAnsi="Consolas" w:cs="Consolas"/>
                          <w:color w:val="6F008A"/>
                          <w:sz w:val="18"/>
                          <w:szCs w:val="18"/>
                        </w:rPr>
                        <w:t>GL_FRONT</w:t>
                      </w:r>
                      <w:proofErr w:type="gramStart"/>
                      <w:r w:rsidRPr="00224884">
                        <w:rPr>
                          <w:rFonts w:ascii="Consolas" w:hAnsi="Consolas" w:cs="Consolas"/>
                          <w:color w:val="000000"/>
                          <w:sz w:val="18"/>
                          <w:szCs w:val="18"/>
                        </w:rPr>
                        <w:t>);</w:t>
                      </w:r>
                      <w:proofErr w:type="gramEnd"/>
                    </w:p>
                    <w:p w14:paraId="7F6ECBDB" w14:textId="49D85A17" w:rsidR="00CF278F" w:rsidRPr="00224884" w:rsidRDefault="00CF278F" w:rsidP="0022488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224884">
                        <w:rPr>
                          <w:rFonts w:ascii="Consolas" w:hAnsi="Consolas" w:cs="Consolas"/>
                          <w:color w:val="008000"/>
                          <w:sz w:val="18"/>
                          <w:szCs w:val="18"/>
                        </w:rPr>
                        <w:t xml:space="preserve">// </w:t>
                      </w:r>
                      <w:r w:rsidR="00B8161D">
                        <w:rPr>
                          <w:rFonts w:ascii="Consolas" w:hAnsi="Consolas" w:cs="Consolas"/>
                          <w:color w:val="008000"/>
                          <w:sz w:val="18"/>
                          <w:szCs w:val="18"/>
                        </w:rPr>
                        <w:t>render our scene</w:t>
                      </w:r>
                    </w:p>
                    <w:p w14:paraId="0451FEDB"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render_scene(depth_shader</w:t>
                      </w:r>
                      <w:proofErr w:type="gramStart"/>
                      <w:r w:rsidRPr="00224884">
                        <w:rPr>
                          <w:rFonts w:ascii="Consolas" w:hAnsi="Consolas" w:cs="Consolas"/>
                          <w:color w:val="000000"/>
                          <w:sz w:val="18"/>
                          <w:szCs w:val="18"/>
                        </w:rPr>
                        <w:t>);</w:t>
                      </w:r>
                      <w:proofErr w:type="gramEnd"/>
                    </w:p>
                    <w:p w14:paraId="58AAC1D1"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glCullFace(</w:t>
                      </w:r>
                      <w:r w:rsidRPr="00224884">
                        <w:rPr>
                          <w:rFonts w:ascii="Consolas" w:hAnsi="Consolas" w:cs="Consolas"/>
                          <w:color w:val="6F008A"/>
                          <w:sz w:val="18"/>
                          <w:szCs w:val="18"/>
                        </w:rPr>
                        <w:t>GL_BACK</w:t>
                      </w:r>
                      <w:proofErr w:type="gramStart"/>
                      <w:r w:rsidRPr="00224884">
                        <w:rPr>
                          <w:rFonts w:ascii="Consolas" w:hAnsi="Consolas" w:cs="Consolas"/>
                          <w:color w:val="000000"/>
                          <w:sz w:val="18"/>
                          <w:szCs w:val="18"/>
                        </w:rPr>
                        <w:t>);</w:t>
                      </w:r>
                      <w:proofErr w:type="gramEnd"/>
                    </w:p>
                    <w:p w14:paraId="29DA59DA"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d_buffer-&gt;release(</w:t>
                      </w:r>
                      <w:proofErr w:type="gramStart"/>
                      <w:r w:rsidRPr="00224884">
                        <w:rPr>
                          <w:rFonts w:ascii="Consolas" w:hAnsi="Consolas" w:cs="Consolas"/>
                          <w:color w:val="000000"/>
                          <w:sz w:val="18"/>
                          <w:szCs w:val="18"/>
                        </w:rPr>
                        <w:t>);</w:t>
                      </w:r>
                      <w:proofErr w:type="gramEnd"/>
                    </w:p>
                    <w:p w14:paraId="38B5BB64"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2EE2B1D6" w14:textId="537994C8"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w:t>
                      </w:r>
                      <w:r w:rsidR="00C3151B">
                        <w:rPr>
                          <w:rFonts w:ascii="Consolas" w:hAnsi="Consolas" w:cs="Consolas"/>
                          <w:color w:val="008000"/>
                          <w:sz w:val="18"/>
                          <w:szCs w:val="18"/>
                        </w:rPr>
                        <w:t>------------------</w:t>
                      </w:r>
                      <w:r w:rsidRPr="00224884">
                        <w:rPr>
                          <w:rFonts w:ascii="Consolas" w:hAnsi="Consolas" w:cs="Consolas"/>
                          <w:color w:val="008000"/>
                          <w:sz w:val="18"/>
                          <w:szCs w:val="18"/>
                        </w:rPr>
                        <w:t>------------------------</w:t>
                      </w:r>
                    </w:p>
                    <w:p w14:paraId="49CD35A9"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set the viewport to the whole window</w:t>
                      </w:r>
                    </w:p>
                    <w:p w14:paraId="609062D8"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m_view-&gt;set_viewport(</w:t>
                      </w:r>
                      <w:proofErr w:type="gramStart"/>
                      <w:r w:rsidRPr="00224884">
                        <w:rPr>
                          <w:rFonts w:ascii="Consolas" w:hAnsi="Consolas" w:cs="Consolas"/>
                          <w:color w:val="000000"/>
                          <w:sz w:val="18"/>
                          <w:szCs w:val="18"/>
                        </w:rPr>
                        <w:t>);</w:t>
                      </w:r>
                      <w:proofErr w:type="gramEnd"/>
                    </w:p>
                    <w:p w14:paraId="1E2CD921"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glClearColor(0.2f, 0.2f, 0.2f, 1</w:t>
                      </w:r>
                      <w:proofErr w:type="gramStart"/>
                      <w:r w:rsidRPr="00224884">
                        <w:rPr>
                          <w:rFonts w:ascii="Consolas" w:hAnsi="Consolas" w:cs="Consolas"/>
                          <w:color w:val="000000"/>
                          <w:sz w:val="18"/>
                          <w:szCs w:val="18"/>
                        </w:rPr>
                        <w:t>);</w:t>
                      </w:r>
                      <w:proofErr w:type="gramEnd"/>
                    </w:p>
                    <w:p w14:paraId="3992869A"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glClear(</w:t>
                      </w:r>
                      <w:r w:rsidRPr="00224884">
                        <w:rPr>
                          <w:rFonts w:ascii="Consolas" w:hAnsi="Consolas" w:cs="Consolas"/>
                          <w:color w:val="6F008A"/>
                          <w:sz w:val="18"/>
                          <w:szCs w:val="18"/>
                        </w:rPr>
                        <w:t>GL_COLOR_BUFFER_BIT</w:t>
                      </w:r>
                      <w:r w:rsidRPr="00224884">
                        <w:rPr>
                          <w:rFonts w:ascii="Consolas" w:hAnsi="Consolas" w:cs="Consolas"/>
                          <w:color w:val="000000"/>
                          <w:sz w:val="18"/>
                          <w:szCs w:val="18"/>
                        </w:rPr>
                        <w:t xml:space="preserve"> | </w:t>
                      </w:r>
                      <w:r w:rsidRPr="00224884">
                        <w:rPr>
                          <w:rFonts w:ascii="Consolas" w:hAnsi="Consolas" w:cs="Consolas"/>
                          <w:color w:val="6F008A"/>
                          <w:sz w:val="18"/>
                          <w:szCs w:val="18"/>
                        </w:rPr>
                        <w:t>GL_DEPTH_BUFFER_BIT</w:t>
                      </w:r>
                      <w:proofErr w:type="gramStart"/>
                      <w:r w:rsidRPr="00224884">
                        <w:rPr>
                          <w:rFonts w:ascii="Consolas" w:hAnsi="Consolas" w:cs="Consolas"/>
                          <w:color w:val="000000"/>
                          <w:sz w:val="18"/>
                          <w:szCs w:val="18"/>
                        </w:rPr>
                        <w:t>);</w:t>
                      </w:r>
                      <w:proofErr w:type="gramEnd"/>
                    </w:p>
                    <w:p w14:paraId="4542A3F4"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28989199"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m_shader-&gt;use(</w:t>
                      </w:r>
                      <w:proofErr w:type="gramStart"/>
                      <w:r w:rsidRPr="00224884">
                        <w:rPr>
                          <w:rFonts w:ascii="Consolas" w:hAnsi="Consolas" w:cs="Consolas"/>
                          <w:color w:val="000000"/>
                          <w:sz w:val="18"/>
                          <w:szCs w:val="18"/>
                        </w:rPr>
                        <w:t>);</w:t>
                      </w:r>
                      <w:proofErr w:type="gramEnd"/>
                    </w:p>
                    <w:p w14:paraId="001658C7"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m_light-&gt;apply(m_shader</w:t>
                      </w:r>
                      <w:proofErr w:type="gramStart"/>
                      <w:r w:rsidRPr="00224884">
                        <w:rPr>
                          <w:rFonts w:ascii="Consolas" w:hAnsi="Consolas" w:cs="Consolas"/>
                          <w:color w:val="000000"/>
                          <w:sz w:val="18"/>
                          <w:szCs w:val="18"/>
                        </w:rPr>
                        <w:t>);</w:t>
                      </w:r>
                      <w:proofErr w:type="gramEnd"/>
                    </w:p>
                    <w:p w14:paraId="745874A0"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007F1006"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projection = m_view-&gt;perspective(</w:t>
                      </w:r>
                      <w:proofErr w:type="gramStart"/>
                      <w:r w:rsidRPr="00224884">
                        <w:rPr>
                          <w:rFonts w:ascii="Consolas" w:hAnsi="Consolas" w:cs="Consolas"/>
                          <w:color w:val="000000"/>
                          <w:sz w:val="18"/>
                          <w:szCs w:val="18"/>
                        </w:rPr>
                        <w:t>);</w:t>
                      </w:r>
                      <w:proofErr w:type="gramEnd"/>
                    </w:p>
                    <w:p w14:paraId="259654AD"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2B91AF"/>
                          <w:sz w:val="18"/>
                          <w:szCs w:val="18"/>
                        </w:rPr>
                        <w:t>mat4</w:t>
                      </w:r>
                      <w:r w:rsidRPr="00224884">
                        <w:rPr>
                          <w:rFonts w:ascii="Consolas" w:hAnsi="Consolas" w:cs="Consolas"/>
                          <w:color w:val="000000"/>
                          <w:sz w:val="18"/>
                          <w:szCs w:val="18"/>
                        </w:rPr>
                        <w:t xml:space="preserve"> view = m_cam-&gt;perspective(</w:t>
                      </w:r>
                      <w:proofErr w:type="gramStart"/>
                      <w:r w:rsidRPr="00224884">
                        <w:rPr>
                          <w:rFonts w:ascii="Consolas" w:hAnsi="Consolas" w:cs="Consolas"/>
                          <w:color w:val="000000"/>
                          <w:sz w:val="18"/>
                          <w:szCs w:val="18"/>
                        </w:rPr>
                        <w:t>);</w:t>
                      </w:r>
                      <w:proofErr w:type="gramEnd"/>
                    </w:p>
                    <w:p w14:paraId="133B47EB"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m_shader-&gt;set_mat4(</w:t>
                      </w:r>
                      <w:r w:rsidRPr="00224884">
                        <w:rPr>
                          <w:rFonts w:ascii="Consolas" w:hAnsi="Consolas" w:cs="Consolas"/>
                          <w:color w:val="A31515"/>
                          <w:sz w:val="18"/>
                          <w:szCs w:val="18"/>
                        </w:rPr>
                        <w:t>"projection"</w:t>
                      </w:r>
                      <w:r w:rsidRPr="00224884">
                        <w:rPr>
                          <w:rFonts w:ascii="Consolas" w:hAnsi="Consolas" w:cs="Consolas"/>
                          <w:color w:val="000000"/>
                          <w:sz w:val="18"/>
                          <w:szCs w:val="18"/>
                        </w:rPr>
                        <w:t>, projection</w:t>
                      </w:r>
                      <w:proofErr w:type="gramStart"/>
                      <w:r w:rsidRPr="00224884">
                        <w:rPr>
                          <w:rFonts w:ascii="Consolas" w:hAnsi="Consolas" w:cs="Consolas"/>
                          <w:color w:val="000000"/>
                          <w:sz w:val="18"/>
                          <w:szCs w:val="18"/>
                        </w:rPr>
                        <w:t>);</w:t>
                      </w:r>
                      <w:proofErr w:type="gramEnd"/>
                    </w:p>
                    <w:p w14:paraId="6442C3E5" w14:textId="3C2E9B65" w:rsid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m_shader-&gt;set_mat4(</w:t>
                      </w:r>
                      <w:r w:rsidRPr="00224884">
                        <w:rPr>
                          <w:rFonts w:ascii="Consolas" w:hAnsi="Consolas" w:cs="Consolas"/>
                          <w:color w:val="A31515"/>
                          <w:sz w:val="18"/>
                          <w:szCs w:val="18"/>
                        </w:rPr>
                        <w:t>"view"</w:t>
                      </w:r>
                      <w:r w:rsidRPr="00224884">
                        <w:rPr>
                          <w:rFonts w:ascii="Consolas" w:hAnsi="Consolas" w:cs="Consolas"/>
                          <w:color w:val="000000"/>
                          <w:sz w:val="18"/>
                          <w:szCs w:val="18"/>
                        </w:rPr>
                        <w:t>, view</w:t>
                      </w:r>
                      <w:proofErr w:type="gramStart"/>
                      <w:r w:rsidRPr="00224884">
                        <w:rPr>
                          <w:rFonts w:ascii="Consolas" w:hAnsi="Consolas" w:cs="Consolas"/>
                          <w:color w:val="000000"/>
                          <w:sz w:val="18"/>
                          <w:szCs w:val="18"/>
                        </w:rPr>
                        <w:t>);</w:t>
                      </w:r>
                      <w:proofErr w:type="gramEnd"/>
                    </w:p>
                    <w:p w14:paraId="630C4D41" w14:textId="68F44314" w:rsidR="00F879B7" w:rsidRPr="00224884" w:rsidRDefault="00FF2E8E" w:rsidP="0022488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224884">
                        <w:rPr>
                          <w:rFonts w:ascii="Consolas" w:hAnsi="Consolas" w:cs="Consolas"/>
                          <w:color w:val="008000"/>
                          <w:sz w:val="18"/>
                          <w:szCs w:val="18"/>
                        </w:rPr>
                        <w:t xml:space="preserve">// </w:t>
                      </w:r>
                      <w:r>
                        <w:rPr>
                          <w:rFonts w:ascii="Consolas" w:hAnsi="Consolas" w:cs="Consolas"/>
                          <w:color w:val="008000"/>
                          <w:sz w:val="18"/>
                          <w:szCs w:val="18"/>
                        </w:rPr>
                        <w:t xml:space="preserve">the projection matrix in </w:t>
                      </w:r>
                      <w:r w:rsidR="00007455">
                        <w:rPr>
                          <w:rFonts w:ascii="Consolas" w:hAnsi="Consolas" w:cs="Consolas"/>
                          <w:color w:val="008000"/>
                          <w:sz w:val="18"/>
                          <w:szCs w:val="18"/>
                        </w:rPr>
                        <w:t>l</w:t>
                      </w:r>
                      <w:r>
                        <w:rPr>
                          <w:rFonts w:ascii="Consolas" w:hAnsi="Consolas" w:cs="Consolas"/>
                          <w:color w:val="008000"/>
                          <w:sz w:val="18"/>
                          <w:szCs w:val="18"/>
                        </w:rPr>
                        <w:t>ight space</w:t>
                      </w:r>
                    </w:p>
                    <w:p w14:paraId="70620F41" w14:textId="22D40E20"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m_shader-&gt;set_mat4(</w:t>
                      </w:r>
                      <w:r w:rsidRPr="00224884">
                        <w:rPr>
                          <w:rFonts w:ascii="Consolas" w:hAnsi="Consolas" w:cs="Consolas"/>
                          <w:color w:val="A31515"/>
                          <w:sz w:val="18"/>
                          <w:szCs w:val="18"/>
                        </w:rPr>
                        <w:t>"lightSpaceMatrix"</w:t>
                      </w:r>
                      <w:r w:rsidRPr="00224884">
                        <w:rPr>
                          <w:rFonts w:ascii="Consolas" w:hAnsi="Consolas" w:cs="Consolas"/>
                          <w:color w:val="000000"/>
                          <w:sz w:val="18"/>
                          <w:szCs w:val="18"/>
                        </w:rPr>
                        <w:t>, lightSpaceMatrix</w:t>
                      </w:r>
                      <w:proofErr w:type="gramStart"/>
                      <w:r w:rsidRPr="00224884">
                        <w:rPr>
                          <w:rFonts w:ascii="Consolas" w:hAnsi="Consolas" w:cs="Consolas"/>
                          <w:color w:val="000000"/>
                          <w:sz w:val="18"/>
                          <w:szCs w:val="18"/>
                        </w:rPr>
                        <w:t>);</w:t>
                      </w:r>
                      <w:proofErr w:type="gramEnd"/>
                      <w:r w:rsidRPr="00224884">
                        <w:rPr>
                          <w:rFonts w:ascii="Consolas" w:hAnsi="Consolas" w:cs="Consolas"/>
                          <w:color w:val="000000"/>
                          <w:sz w:val="18"/>
                          <w:szCs w:val="18"/>
                        </w:rPr>
                        <w:t xml:space="preserve"> </w:t>
                      </w:r>
                    </w:p>
                    <w:p w14:paraId="7CF017B6"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21CA9EED"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6F008A"/>
                          <w:sz w:val="18"/>
                          <w:szCs w:val="18"/>
                        </w:rPr>
                        <w:t>glActiveTexture</w:t>
                      </w:r>
                      <w:r w:rsidRPr="00224884">
                        <w:rPr>
                          <w:rFonts w:ascii="Consolas" w:hAnsi="Consolas" w:cs="Consolas"/>
                          <w:color w:val="000000"/>
                          <w:sz w:val="18"/>
                          <w:szCs w:val="18"/>
                        </w:rPr>
                        <w:t>(</w:t>
                      </w:r>
                      <w:r w:rsidRPr="00224884">
                        <w:rPr>
                          <w:rFonts w:ascii="Consolas" w:hAnsi="Consolas" w:cs="Consolas"/>
                          <w:color w:val="6F008A"/>
                          <w:sz w:val="18"/>
                          <w:szCs w:val="18"/>
                        </w:rPr>
                        <w:t>GL_TEXTURE0</w:t>
                      </w:r>
                      <w:proofErr w:type="gramStart"/>
                      <w:r w:rsidRPr="00224884">
                        <w:rPr>
                          <w:rFonts w:ascii="Consolas" w:hAnsi="Consolas" w:cs="Consolas"/>
                          <w:color w:val="000000"/>
                          <w:sz w:val="18"/>
                          <w:szCs w:val="18"/>
                        </w:rPr>
                        <w:t>);</w:t>
                      </w:r>
                      <w:proofErr w:type="gramEnd"/>
                    </w:p>
                    <w:p w14:paraId="753F9CAC"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glBindTexture(</w:t>
                      </w:r>
                      <w:r w:rsidRPr="00224884">
                        <w:rPr>
                          <w:rFonts w:ascii="Consolas" w:hAnsi="Consolas" w:cs="Consolas"/>
                          <w:color w:val="6F008A"/>
                          <w:sz w:val="18"/>
                          <w:szCs w:val="18"/>
                        </w:rPr>
                        <w:t>GL_TEXTURE_2D</w:t>
                      </w:r>
                      <w:r w:rsidRPr="00224884">
                        <w:rPr>
                          <w:rFonts w:ascii="Consolas" w:hAnsi="Consolas" w:cs="Consolas"/>
                          <w:color w:val="000000"/>
                          <w:sz w:val="18"/>
                          <w:szCs w:val="18"/>
                        </w:rPr>
                        <w:t>, d_buffer-&gt;texture()</w:t>
                      </w:r>
                      <w:proofErr w:type="gramStart"/>
                      <w:r w:rsidRPr="00224884">
                        <w:rPr>
                          <w:rFonts w:ascii="Consolas" w:hAnsi="Consolas" w:cs="Consolas"/>
                          <w:color w:val="000000"/>
                          <w:sz w:val="18"/>
                          <w:szCs w:val="18"/>
                        </w:rPr>
                        <w:t>);</w:t>
                      </w:r>
                      <w:proofErr w:type="gramEnd"/>
                    </w:p>
                    <w:p w14:paraId="246A63A1" w14:textId="7326C2CE" w:rsid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m_shader-&gt;set_int(</w:t>
                      </w:r>
                      <w:r w:rsidRPr="00224884">
                        <w:rPr>
                          <w:rFonts w:ascii="Consolas" w:hAnsi="Consolas" w:cs="Consolas"/>
                          <w:color w:val="A31515"/>
                          <w:sz w:val="18"/>
                          <w:szCs w:val="18"/>
                        </w:rPr>
                        <w:t>"shadowMap"</w:t>
                      </w:r>
                      <w:r w:rsidRPr="00224884">
                        <w:rPr>
                          <w:rFonts w:ascii="Consolas" w:hAnsi="Consolas" w:cs="Consolas"/>
                          <w:color w:val="000000"/>
                          <w:sz w:val="18"/>
                          <w:szCs w:val="18"/>
                        </w:rPr>
                        <w:t>, 0</w:t>
                      </w:r>
                      <w:proofErr w:type="gramStart"/>
                      <w:r w:rsidRPr="00224884">
                        <w:rPr>
                          <w:rFonts w:ascii="Consolas" w:hAnsi="Consolas" w:cs="Consolas"/>
                          <w:color w:val="000000"/>
                          <w:sz w:val="18"/>
                          <w:szCs w:val="18"/>
                        </w:rPr>
                        <w:t>);</w:t>
                      </w:r>
                      <w:proofErr w:type="gramEnd"/>
                    </w:p>
                    <w:p w14:paraId="310C402A" w14:textId="2431078F" w:rsidR="00B8161D" w:rsidRPr="00224884" w:rsidRDefault="00B8161D" w:rsidP="0022488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224884">
                        <w:rPr>
                          <w:rFonts w:ascii="Consolas" w:hAnsi="Consolas" w:cs="Consolas"/>
                          <w:color w:val="008000"/>
                          <w:sz w:val="18"/>
                          <w:szCs w:val="18"/>
                        </w:rPr>
                        <w:t xml:space="preserve">// </w:t>
                      </w:r>
                      <w:r>
                        <w:rPr>
                          <w:rFonts w:ascii="Consolas" w:hAnsi="Consolas" w:cs="Consolas"/>
                          <w:color w:val="008000"/>
                          <w:sz w:val="18"/>
                          <w:szCs w:val="18"/>
                        </w:rPr>
                        <w:t>render our scene</w:t>
                      </w:r>
                    </w:p>
                    <w:p w14:paraId="207CD5C2"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render_scene(m_shader</w:t>
                      </w:r>
                      <w:proofErr w:type="gramStart"/>
                      <w:r w:rsidRPr="00224884">
                        <w:rPr>
                          <w:rFonts w:ascii="Consolas" w:hAnsi="Consolas" w:cs="Consolas"/>
                          <w:color w:val="000000"/>
                          <w:sz w:val="18"/>
                          <w:szCs w:val="18"/>
                        </w:rPr>
                        <w:t>);</w:t>
                      </w:r>
                      <w:proofErr w:type="gramEnd"/>
                    </w:p>
                    <w:p w14:paraId="702124C7"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428CD410"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008000"/>
                          <w:sz w:val="18"/>
                          <w:szCs w:val="18"/>
                        </w:rPr>
                        <w:t>// the following will be analyzed in the next chapter</w:t>
                      </w:r>
                    </w:p>
                    <w:p w14:paraId="2FB047B3"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m_shader-&gt;set_vec4(</w:t>
                      </w:r>
                      <w:r w:rsidRPr="00224884">
                        <w:rPr>
                          <w:rFonts w:ascii="Consolas" w:hAnsi="Consolas" w:cs="Consolas"/>
                          <w:color w:val="A31515"/>
                          <w:sz w:val="18"/>
                          <w:szCs w:val="18"/>
                        </w:rPr>
                        <w:t>"objectColor"</w:t>
                      </w:r>
                      <w:r w:rsidRPr="00224884">
                        <w:rPr>
                          <w:rFonts w:ascii="Consolas" w:hAnsi="Consolas" w:cs="Consolas"/>
                          <w:color w:val="000000"/>
                          <w:sz w:val="18"/>
                          <w:szCs w:val="18"/>
                        </w:rPr>
                        <w:t xml:space="preserve">, </w:t>
                      </w:r>
                      <w:r w:rsidRPr="00224884">
                        <w:rPr>
                          <w:rFonts w:ascii="Consolas" w:hAnsi="Consolas" w:cs="Consolas"/>
                          <w:color w:val="2B91AF"/>
                          <w:sz w:val="18"/>
                          <w:szCs w:val="18"/>
                        </w:rPr>
                        <w:t>vec4</w:t>
                      </w:r>
                      <w:r w:rsidRPr="00224884">
                        <w:rPr>
                          <w:rFonts w:ascii="Consolas" w:hAnsi="Consolas" w:cs="Consolas"/>
                          <w:color w:val="000000"/>
                          <w:sz w:val="18"/>
                          <w:szCs w:val="18"/>
                        </w:rPr>
                        <w:t>(.9f, .1f, .1f, 0.5f)</w:t>
                      </w:r>
                      <w:proofErr w:type="gramStart"/>
                      <w:r w:rsidRPr="00224884">
                        <w:rPr>
                          <w:rFonts w:ascii="Consolas" w:hAnsi="Consolas" w:cs="Consolas"/>
                          <w:color w:val="000000"/>
                          <w:sz w:val="18"/>
                          <w:szCs w:val="18"/>
                        </w:rPr>
                        <w:t>);</w:t>
                      </w:r>
                      <w:proofErr w:type="gramEnd"/>
                    </w:p>
                    <w:p w14:paraId="18BB685C"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font2D-&gt;set_position(5, 5</w:t>
                      </w:r>
                      <w:proofErr w:type="gramStart"/>
                      <w:r w:rsidRPr="00224884">
                        <w:rPr>
                          <w:rFonts w:ascii="Consolas" w:hAnsi="Consolas" w:cs="Consolas"/>
                          <w:color w:val="000000"/>
                          <w:sz w:val="18"/>
                          <w:szCs w:val="18"/>
                        </w:rPr>
                        <w:t>);</w:t>
                      </w:r>
                      <w:proofErr w:type="gramEnd"/>
                    </w:p>
                    <w:p w14:paraId="689F4C17"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font2D-&gt;render(m_shader, </w:t>
                      </w:r>
                      <w:r w:rsidRPr="00224884">
                        <w:rPr>
                          <w:rFonts w:ascii="Consolas" w:hAnsi="Consolas" w:cs="Consolas"/>
                          <w:color w:val="A31515"/>
                          <w:sz w:val="18"/>
                          <w:szCs w:val="18"/>
                        </w:rPr>
                        <w:t>"press Esc to exit"</w:t>
                      </w:r>
                      <w:proofErr w:type="gramStart"/>
                      <w:r w:rsidRPr="00224884">
                        <w:rPr>
                          <w:rFonts w:ascii="Consolas" w:hAnsi="Consolas" w:cs="Consolas"/>
                          <w:color w:val="000000"/>
                          <w:sz w:val="18"/>
                          <w:szCs w:val="18"/>
                        </w:rPr>
                        <w:t>);</w:t>
                      </w:r>
                      <w:proofErr w:type="gramEnd"/>
                    </w:p>
                    <w:p w14:paraId="4236F0D0"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p>
                    <w:p w14:paraId="50C128F6" w14:textId="77777777"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 xml:space="preserve">    </w:t>
                      </w:r>
                      <w:r w:rsidRPr="00224884">
                        <w:rPr>
                          <w:rFonts w:ascii="Consolas" w:hAnsi="Consolas" w:cs="Consolas"/>
                          <w:color w:val="6F008A"/>
                          <w:sz w:val="18"/>
                          <w:szCs w:val="18"/>
                        </w:rPr>
                        <w:t>glUseProgram</w:t>
                      </w:r>
                      <w:r w:rsidRPr="00224884">
                        <w:rPr>
                          <w:rFonts w:ascii="Consolas" w:hAnsi="Consolas" w:cs="Consolas"/>
                          <w:color w:val="000000"/>
                          <w:sz w:val="18"/>
                          <w:szCs w:val="18"/>
                        </w:rPr>
                        <w:t>(0</w:t>
                      </w:r>
                      <w:proofErr w:type="gramStart"/>
                      <w:r w:rsidRPr="00224884">
                        <w:rPr>
                          <w:rFonts w:ascii="Consolas" w:hAnsi="Consolas" w:cs="Consolas"/>
                          <w:color w:val="000000"/>
                          <w:sz w:val="18"/>
                          <w:szCs w:val="18"/>
                        </w:rPr>
                        <w:t>);</w:t>
                      </w:r>
                      <w:proofErr w:type="gramEnd"/>
                    </w:p>
                    <w:p w14:paraId="44001E04" w14:textId="0F053472" w:rsidR="00224884" w:rsidRPr="00224884" w:rsidRDefault="00224884" w:rsidP="00224884">
                      <w:pPr>
                        <w:autoSpaceDE w:val="0"/>
                        <w:autoSpaceDN w:val="0"/>
                        <w:adjustRightInd w:val="0"/>
                        <w:spacing w:after="0" w:line="240" w:lineRule="auto"/>
                        <w:rPr>
                          <w:rFonts w:ascii="Consolas" w:hAnsi="Consolas" w:cs="Consolas"/>
                          <w:color w:val="000000"/>
                          <w:sz w:val="18"/>
                          <w:szCs w:val="18"/>
                        </w:rPr>
                      </w:pPr>
                      <w:r w:rsidRPr="00224884">
                        <w:rPr>
                          <w:rFonts w:ascii="Consolas" w:hAnsi="Consolas" w:cs="Consolas"/>
                          <w:color w:val="000000"/>
                          <w:sz w:val="18"/>
                          <w:szCs w:val="18"/>
                        </w:rPr>
                        <w:t>}</w:t>
                      </w:r>
                    </w:p>
                  </w:txbxContent>
                </v:textbox>
                <w10:anchorlock/>
              </v:shape>
            </w:pict>
          </mc:Fallback>
        </mc:AlternateContent>
      </w:r>
      <w:r w:rsidR="003332CD">
        <w:t xml:space="preserve">The 2D texture attribute we use means that </w:t>
      </w:r>
      <w:r w:rsidR="00CE1D37">
        <w:t xml:space="preserve">this image will be used as a “texture” at the second stage of our rendering </w:t>
      </w:r>
      <w:r w:rsidR="002A5951">
        <w:t>operation.</w:t>
      </w:r>
      <w:r w:rsidR="00C13C2E">
        <w:t xml:space="preserve"> Our rendering function looks like this</w:t>
      </w:r>
      <w:r w:rsidR="00224884">
        <w:t>:</w:t>
      </w:r>
    </w:p>
    <w:p w14:paraId="3B5BCC34" w14:textId="1DF2834A" w:rsidR="00224884" w:rsidRDefault="00C3151B" w:rsidP="00C90A3F">
      <w:r>
        <w:t xml:space="preserve">The first </w:t>
      </w:r>
      <w:r w:rsidR="004E083E">
        <w:t>part of the function renders the scene from the light point of view</w:t>
      </w:r>
      <w:r w:rsidR="00ED4A6A">
        <w:t xml:space="preserve"> </w:t>
      </w:r>
      <w:r w:rsidR="00D85FFA">
        <w:t>like</w:t>
      </w:r>
      <w:r w:rsidR="00ED4A6A">
        <w:t xml:space="preserve"> rendering </w:t>
      </w:r>
      <w:r w:rsidR="001F181D">
        <w:t>on the screen. Then in the second part we bind the texture</w:t>
      </w:r>
      <w:r w:rsidR="00AE36C9">
        <w:t xml:space="preserve"> </w:t>
      </w:r>
      <w:r w:rsidR="00B2680D">
        <w:t>we crea</w:t>
      </w:r>
      <w:r w:rsidR="00AE36C9">
        <w:t>t</w:t>
      </w:r>
      <w:r w:rsidR="00B2680D">
        <w:t>ed and render our scene from the player’s point of view.</w:t>
      </w:r>
      <w:r w:rsidR="00E231A1" w:rsidRPr="00E231A1">
        <w:t xml:space="preserve"> </w:t>
      </w:r>
    </w:p>
    <w:p w14:paraId="303A4465" w14:textId="4764A660" w:rsidR="00912A6E" w:rsidRDefault="00912A6E" w:rsidP="00C90A3F">
      <w:r>
        <w:t xml:space="preserve">Now </w:t>
      </w:r>
      <w:r w:rsidR="00992C41">
        <w:t>we</w:t>
      </w:r>
      <w:r>
        <w:t xml:space="preserve"> are going to </w:t>
      </w:r>
      <w:r w:rsidR="00D85FFA">
        <w:t>look</w:t>
      </w:r>
      <w:r>
        <w:t xml:space="preserve"> at the shader code used. </w:t>
      </w:r>
      <w:r w:rsidR="00690183">
        <w:t>We start with the shader we use for the depth buffer</w:t>
      </w:r>
      <w:r w:rsidR="00964492">
        <w:t xml:space="preserve">. </w:t>
      </w:r>
      <w:r w:rsidR="003C5234">
        <w:t>Here we only need the position of the point which is calculated in the vertex shader</w:t>
      </w:r>
      <w:r w:rsidR="00076185">
        <w:t xml:space="preserve"> and stored in the </w:t>
      </w:r>
      <w:r w:rsidR="00076185">
        <w:rPr>
          <w:i/>
          <w:iCs/>
        </w:rPr>
        <w:t>gl_Position</w:t>
      </w:r>
      <w:r w:rsidR="00C668EF">
        <w:t xml:space="preserve"> predefined variable. The fragment shader can be empty or omitted completely. </w:t>
      </w:r>
    </w:p>
    <w:p w14:paraId="05E3D538" w14:textId="0DA8B6B3" w:rsidR="00D72613" w:rsidRDefault="00D72613" w:rsidP="00C90A3F">
      <w:r>
        <w:rPr>
          <w:noProof/>
        </w:rPr>
        <w:lastRenderedPageBreak/>
        <mc:AlternateContent>
          <mc:Choice Requires="wps">
            <w:drawing>
              <wp:inline distT="0" distB="0" distL="0" distR="0" wp14:anchorId="23E2C27D" wp14:editId="02C8565A">
                <wp:extent cx="6170295" cy="1404620"/>
                <wp:effectExtent l="0" t="0" r="20955" b="17780"/>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770B5F9D" w14:textId="55637F2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00"/>
                                <w:sz w:val="18"/>
                                <w:szCs w:val="18"/>
                              </w:rPr>
                              <w:t>#version 330 core</w:t>
                            </w:r>
                          </w:p>
                          <w:p w14:paraId="0A5FF03E"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00"/>
                                <w:sz w:val="18"/>
                                <w:szCs w:val="18"/>
                              </w:rPr>
                              <w:t xml:space="preserve">layout(location = 0) </w:t>
                            </w:r>
                            <w:r w:rsidRPr="00A76C59">
                              <w:rPr>
                                <w:rFonts w:ascii="Consolas" w:hAnsi="Consolas" w:cs="Consolas"/>
                                <w:color w:val="0000FF"/>
                                <w:sz w:val="18"/>
                                <w:szCs w:val="18"/>
                              </w:rPr>
                              <w:t>in</w:t>
                            </w:r>
                            <w:r w:rsidRPr="00A76C59">
                              <w:rPr>
                                <w:rFonts w:ascii="Consolas" w:hAnsi="Consolas" w:cs="Consolas"/>
                                <w:color w:val="000000"/>
                                <w:sz w:val="18"/>
                                <w:szCs w:val="18"/>
                              </w:rPr>
                              <w:t xml:space="preserve"> vec3 </w:t>
                            </w:r>
                            <w:proofErr w:type="gramStart"/>
                            <w:r w:rsidRPr="00A76C59">
                              <w:rPr>
                                <w:rFonts w:ascii="Consolas" w:hAnsi="Consolas" w:cs="Consolas"/>
                                <w:color w:val="000000"/>
                                <w:sz w:val="18"/>
                                <w:szCs w:val="18"/>
                              </w:rPr>
                              <w:t>aPos;</w:t>
                            </w:r>
                            <w:proofErr w:type="gramEnd"/>
                          </w:p>
                          <w:p w14:paraId="1D9024B6"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p>
                          <w:p w14:paraId="3DDD17B5"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FF"/>
                                <w:sz w:val="18"/>
                                <w:szCs w:val="18"/>
                              </w:rPr>
                              <w:t>uniform</w:t>
                            </w:r>
                            <w:r w:rsidRPr="00A76C59">
                              <w:rPr>
                                <w:rFonts w:ascii="Consolas" w:hAnsi="Consolas" w:cs="Consolas"/>
                                <w:color w:val="000000"/>
                                <w:sz w:val="18"/>
                                <w:szCs w:val="18"/>
                              </w:rPr>
                              <w:t xml:space="preserve"> mat4 </w:t>
                            </w:r>
                            <w:proofErr w:type="gramStart"/>
                            <w:r w:rsidRPr="00A76C59">
                              <w:rPr>
                                <w:rFonts w:ascii="Consolas" w:hAnsi="Consolas" w:cs="Consolas"/>
                                <w:color w:val="000000"/>
                                <w:sz w:val="18"/>
                                <w:szCs w:val="18"/>
                              </w:rPr>
                              <w:t>lightSpaceMatrix;</w:t>
                            </w:r>
                            <w:proofErr w:type="gramEnd"/>
                          </w:p>
                          <w:p w14:paraId="65E3606E"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FF"/>
                                <w:sz w:val="18"/>
                                <w:szCs w:val="18"/>
                              </w:rPr>
                              <w:t>uniform</w:t>
                            </w:r>
                            <w:r w:rsidRPr="00A76C59">
                              <w:rPr>
                                <w:rFonts w:ascii="Consolas" w:hAnsi="Consolas" w:cs="Consolas"/>
                                <w:color w:val="000000"/>
                                <w:sz w:val="18"/>
                                <w:szCs w:val="18"/>
                              </w:rPr>
                              <w:t xml:space="preserve"> mat4 </w:t>
                            </w:r>
                            <w:proofErr w:type="gramStart"/>
                            <w:r w:rsidRPr="00A76C59">
                              <w:rPr>
                                <w:rFonts w:ascii="Consolas" w:hAnsi="Consolas" w:cs="Consolas"/>
                                <w:color w:val="000000"/>
                                <w:sz w:val="18"/>
                                <w:szCs w:val="18"/>
                              </w:rPr>
                              <w:t>model;</w:t>
                            </w:r>
                            <w:proofErr w:type="gramEnd"/>
                          </w:p>
                          <w:p w14:paraId="5EF74875"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p>
                          <w:p w14:paraId="4FA38AF1"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FF"/>
                                <w:sz w:val="18"/>
                                <w:szCs w:val="18"/>
                              </w:rPr>
                              <w:t>void</w:t>
                            </w:r>
                            <w:r w:rsidRPr="00A76C59">
                              <w:rPr>
                                <w:rFonts w:ascii="Consolas" w:hAnsi="Consolas" w:cs="Consolas"/>
                                <w:color w:val="000000"/>
                                <w:sz w:val="18"/>
                                <w:szCs w:val="18"/>
                              </w:rPr>
                              <w:t xml:space="preserve"> main()</w:t>
                            </w:r>
                          </w:p>
                          <w:p w14:paraId="5016229B"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00"/>
                                <w:sz w:val="18"/>
                                <w:szCs w:val="18"/>
                              </w:rPr>
                              <w:t>{</w:t>
                            </w:r>
                          </w:p>
                          <w:p w14:paraId="7C3A7317"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00"/>
                                <w:sz w:val="18"/>
                                <w:szCs w:val="18"/>
                              </w:rPr>
                              <w:t xml:space="preserve">    gl_Position = lightSpaceMatrix * model * vec4(aPos, 1.0</w:t>
                            </w:r>
                            <w:proofErr w:type="gramStart"/>
                            <w:r w:rsidRPr="00A76C59">
                              <w:rPr>
                                <w:rFonts w:ascii="Consolas" w:hAnsi="Consolas" w:cs="Consolas"/>
                                <w:color w:val="000000"/>
                                <w:sz w:val="18"/>
                                <w:szCs w:val="18"/>
                              </w:rPr>
                              <w:t>);</w:t>
                            </w:r>
                            <w:proofErr w:type="gramEnd"/>
                          </w:p>
                          <w:p w14:paraId="107788A2" w14:textId="7641CD07" w:rsidR="00D72613" w:rsidRPr="00A76C59" w:rsidRDefault="00D72613" w:rsidP="00D72613">
                            <w:pPr>
                              <w:spacing w:after="0"/>
                              <w:rPr>
                                <w:sz w:val="18"/>
                                <w:szCs w:val="18"/>
                              </w:rPr>
                            </w:pPr>
                            <w:r w:rsidRPr="00A76C59">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23E2C27D" id="_x0000_s1102"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b/Nw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i7pahkECpJUUD+jKBZG0+Mj&#10;xU0L9hclPRq+pO7nkVlBifqkUdh1Np+HFxIP88UKVSD2OlNdZ5jmCIV8UjJudz6+qki5uUMD7GWU&#10;5qWTqWc0ciRxenThpVyf41cvv4btb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G5e9v83AgAAYgQAAA4AAAAAAAAAAAAA&#10;AAAALgIAAGRycy9lMm9Eb2MueG1sUEsBAi0AFAAGAAgAAAAhALArkyndAAAABQEAAA8AAAAAAAAA&#10;AAAAAAAAkQQAAGRycy9kb3ducmV2LnhtbFBLBQYAAAAABAAEAPMAAACbBQAAAAA=&#10;" fillcolor="#d5dce4 [671]">
                <v:textbox style="mso-fit-shape-to-text:t">
                  <w:txbxContent>
                    <w:p w14:paraId="770B5F9D" w14:textId="55637F2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00"/>
                          <w:sz w:val="18"/>
                          <w:szCs w:val="18"/>
                        </w:rPr>
                        <w:t>#version 330 core</w:t>
                      </w:r>
                    </w:p>
                    <w:p w14:paraId="0A5FF03E"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00"/>
                          <w:sz w:val="18"/>
                          <w:szCs w:val="18"/>
                        </w:rPr>
                        <w:t xml:space="preserve">layout(location = 0) </w:t>
                      </w:r>
                      <w:r w:rsidRPr="00A76C59">
                        <w:rPr>
                          <w:rFonts w:ascii="Consolas" w:hAnsi="Consolas" w:cs="Consolas"/>
                          <w:color w:val="0000FF"/>
                          <w:sz w:val="18"/>
                          <w:szCs w:val="18"/>
                        </w:rPr>
                        <w:t>in</w:t>
                      </w:r>
                      <w:r w:rsidRPr="00A76C59">
                        <w:rPr>
                          <w:rFonts w:ascii="Consolas" w:hAnsi="Consolas" w:cs="Consolas"/>
                          <w:color w:val="000000"/>
                          <w:sz w:val="18"/>
                          <w:szCs w:val="18"/>
                        </w:rPr>
                        <w:t xml:space="preserve"> vec3 </w:t>
                      </w:r>
                      <w:proofErr w:type="gramStart"/>
                      <w:r w:rsidRPr="00A76C59">
                        <w:rPr>
                          <w:rFonts w:ascii="Consolas" w:hAnsi="Consolas" w:cs="Consolas"/>
                          <w:color w:val="000000"/>
                          <w:sz w:val="18"/>
                          <w:szCs w:val="18"/>
                        </w:rPr>
                        <w:t>aPos;</w:t>
                      </w:r>
                      <w:proofErr w:type="gramEnd"/>
                    </w:p>
                    <w:p w14:paraId="1D9024B6"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p>
                    <w:p w14:paraId="3DDD17B5"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FF"/>
                          <w:sz w:val="18"/>
                          <w:szCs w:val="18"/>
                        </w:rPr>
                        <w:t>uniform</w:t>
                      </w:r>
                      <w:r w:rsidRPr="00A76C59">
                        <w:rPr>
                          <w:rFonts w:ascii="Consolas" w:hAnsi="Consolas" w:cs="Consolas"/>
                          <w:color w:val="000000"/>
                          <w:sz w:val="18"/>
                          <w:szCs w:val="18"/>
                        </w:rPr>
                        <w:t xml:space="preserve"> mat4 </w:t>
                      </w:r>
                      <w:proofErr w:type="gramStart"/>
                      <w:r w:rsidRPr="00A76C59">
                        <w:rPr>
                          <w:rFonts w:ascii="Consolas" w:hAnsi="Consolas" w:cs="Consolas"/>
                          <w:color w:val="000000"/>
                          <w:sz w:val="18"/>
                          <w:szCs w:val="18"/>
                        </w:rPr>
                        <w:t>lightSpaceMatrix;</w:t>
                      </w:r>
                      <w:proofErr w:type="gramEnd"/>
                    </w:p>
                    <w:p w14:paraId="65E3606E"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FF"/>
                          <w:sz w:val="18"/>
                          <w:szCs w:val="18"/>
                        </w:rPr>
                        <w:t>uniform</w:t>
                      </w:r>
                      <w:r w:rsidRPr="00A76C59">
                        <w:rPr>
                          <w:rFonts w:ascii="Consolas" w:hAnsi="Consolas" w:cs="Consolas"/>
                          <w:color w:val="000000"/>
                          <w:sz w:val="18"/>
                          <w:szCs w:val="18"/>
                        </w:rPr>
                        <w:t xml:space="preserve"> mat4 </w:t>
                      </w:r>
                      <w:proofErr w:type="gramStart"/>
                      <w:r w:rsidRPr="00A76C59">
                        <w:rPr>
                          <w:rFonts w:ascii="Consolas" w:hAnsi="Consolas" w:cs="Consolas"/>
                          <w:color w:val="000000"/>
                          <w:sz w:val="18"/>
                          <w:szCs w:val="18"/>
                        </w:rPr>
                        <w:t>model;</w:t>
                      </w:r>
                      <w:proofErr w:type="gramEnd"/>
                    </w:p>
                    <w:p w14:paraId="5EF74875"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p>
                    <w:p w14:paraId="4FA38AF1"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FF"/>
                          <w:sz w:val="18"/>
                          <w:szCs w:val="18"/>
                        </w:rPr>
                        <w:t>void</w:t>
                      </w:r>
                      <w:r w:rsidRPr="00A76C59">
                        <w:rPr>
                          <w:rFonts w:ascii="Consolas" w:hAnsi="Consolas" w:cs="Consolas"/>
                          <w:color w:val="000000"/>
                          <w:sz w:val="18"/>
                          <w:szCs w:val="18"/>
                        </w:rPr>
                        <w:t xml:space="preserve"> main()</w:t>
                      </w:r>
                    </w:p>
                    <w:p w14:paraId="5016229B"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00"/>
                          <w:sz w:val="18"/>
                          <w:szCs w:val="18"/>
                        </w:rPr>
                        <w:t>{</w:t>
                      </w:r>
                    </w:p>
                    <w:p w14:paraId="7C3A7317" w14:textId="77777777" w:rsidR="00D72613" w:rsidRPr="00A76C59" w:rsidRDefault="00D72613" w:rsidP="00D72613">
                      <w:pPr>
                        <w:autoSpaceDE w:val="0"/>
                        <w:autoSpaceDN w:val="0"/>
                        <w:adjustRightInd w:val="0"/>
                        <w:spacing w:after="0" w:line="240" w:lineRule="auto"/>
                        <w:rPr>
                          <w:rFonts w:ascii="Consolas" w:hAnsi="Consolas" w:cs="Consolas"/>
                          <w:color w:val="000000"/>
                          <w:sz w:val="18"/>
                          <w:szCs w:val="18"/>
                        </w:rPr>
                      </w:pPr>
                      <w:r w:rsidRPr="00A76C59">
                        <w:rPr>
                          <w:rFonts w:ascii="Consolas" w:hAnsi="Consolas" w:cs="Consolas"/>
                          <w:color w:val="000000"/>
                          <w:sz w:val="18"/>
                          <w:szCs w:val="18"/>
                        </w:rPr>
                        <w:t xml:space="preserve">    gl_Position = lightSpaceMatrix * model * vec4(aPos, 1.0</w:t>
                      </w:r>
                      <w:proofErr w:type="gramStart"/>
                      <w:r w:rsidRPr="00A76C59">
                        <w:rPr>
                          <w:rFonts w:ascii="Consolas" w:hAnsi="Consolas" w:cs="Consolas"/>
                          <w:color w:val="000000"/>
                          <w:sz w:val="18"/>
                          <w:szCs w:val="18"/>
                        </w:rPr>
                        <w:t>);</w:t>
                      </w:r>
                      <w:proofErr w:type="gramEnd"/>
                    </w:p>
                    <w:p w14:paraId="107788A2" w14:textId="7641CD07" w:rsidR="00D72613" w:rsidRPr="00A76C59" w:rsidRDefault="00D72613" w:rsidP="00D72613">
                      <w:pPr>
                        <w:spacing w:after="0"/>
                        <w:rPr>
                          <w:sz w:val="18"/>
                          <w:szCs w:val="18"/>
                        </w:rPr>
                      </w:pPr>
                      <w:r w:rsidRPr="00A76C59">
                        <w:rPr>
                          <w:rFonts w:ascii="Consolas" w:hAnsi="Consolas" w:cs="Consolas"/>
                          <w:color w:val="000000"/>
                          <w:sz w:val="18"/>
                          <w:szCs w:val="18"/>
                        </w:rPr>
                        <w:t>}</w:t>
                      </w:r>
                    </w:p>
                  </w:txbxContent>
                </v:textbox>
                <w10:anchorlock/>
              </v:shape>
            </w:pict>
          </mc:Fallback>
        </mc:AlternateContent>
      </w:r>
    </w:p>
    <w:p w14:paraId="1C75A64E" w14:textId="538D0052" w:rsidR="00C51F18" w:rsidRDefault="00512F65" w:rsidP="00C90A3F">
      <w:r>
        <w:t xml:space="preserve">This </w:t>
      </w:r>
      <w:r w:rsidR="00FE6708">
        <w:t>builds our depth buffer</w:t>
      </w:r>
      <w:r w:rsidR="00CD6229">
        <w:t>,</w:t>
      </w:r>
      <w:r w:rsidR="00FE6708">
        <w:t xml:space="preserve"> and we proceed to our normal rendering</w:t>
      </w:r>
      <w:r w:rsidR="00DC47B8">
        <w:t xml:space="preserve"> where all the magic happens. </w:t>
      </w:r>
      <w:r w:rsidR="004E0553">
        <w:t xml:space="preserve">The vertex </w:t>
      </w:r>
      <w:r w:rsidR="00D85FFA">
        <w:t>shader</w:t>
      </w:r>
      <w:r w:rsidR="0096490C">
        <w:t xml:space="preserve"> calculates the final position if the </w:t>
      </w:r>
      <w:r w:rsidR="003C726D">
        <w:t xml:space="preserve">vertex and stores it in </w:t>
      </w:r>
      <w:r w:rsidR="003C726D">
        <w:rPr>
          <w:i/>
          <w:iCs/>
        </w:rPr>
        <w:t>gl_Position</w:t>
      </w:r>
      <w:r w:rsidR="003C726D">
        <w:t xml:space="preserve"> as usual, but it also calculates the vertex position in the light space as did the </w:t>
      </w:r>
      <w:r w:rsidR="006B3263">
        <w:t xml:space="preserve">depth vertex shader. This light space position </w:t>
      </w:r>
      <w:r w:rsidR="00CE1043">
        <w:t>will be used to check if the final fragment is in the shadow.</w:t>
      </w:r>
    </w:p>
    <w:p w14:paraId="5B77C7A2" w14:textId="4DB5B7A5" w:rsidR="00F972E3" w:rsidRDefault="00AD36D5" w:rsidP="00C90A3F">
      <w:r>
        <w:t xml:space="preserve">The fragment shader introduces a new function we call </w:t>
      </w:r>
      <w:r>
        <w:rPr>
          <w:i/>
          <w:iCs/>
        </w:rPr>
        <w:t>shadow_</w:t>
      </w:r>
      <w:r w:rsidR="00F65B05">
        <w:rPr>
          <w:i/>
          <w:iCs/>
        </w:rPr>
        <w:t xml:space="preserve">calculation </w:t>
      </w:r>
      <w:r w:rsidR="00F65B05">
        <w:t xml:space="preserve">which reads the depth buffer </w:t>
      </w:r>
      <w:r w:rsidR="00517031">
        <w:t xml:space="preserve">to determine </w:t>
      </w:r>
      <w:r w:rsidR="00D73382">
        <w:t>whether</w:t>
      </w:r>
      <w:r w:rsidR="00517031">
        <w:t xml:space="preserve"> the fragment is in the shadow or not</w:t>
      </w:r>
      <w:r w:rsidR="00F972E3">
        <w:t>.</w:t>
      </w:r>
    </w:p>
    <w:p w14:paraId="6DD5F1DB" w14:textId="502AAE04" w:rsidR="00F972E3" w:rsidRDefault="00CB07AC" w:rsidP="00C90A3F">
      <w:r>
        <w:rPr>
          <w:noProof/>
        </w:rPr>
        <mc:AlternateContent>
          <mc:Choice Requires="wps">
            <w:drawing>
              <wp:inline distT="0" distB="0" distL="0" distR="0" wp14:anchorId="0F6F2859" wp14:editId="57F609C1">
                <wp:extent cx="6170295" cy="2862469"/>
                <wp:effectExtent l="0" t="0" r="20955" b="1460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2862469"/>
                        </a:xfrm>
                        <a:prstGeom prst="rect">
                          <a:avLst/>
                        </a:prstGeom>
                        <a:solidFill>
                          <a:schemeClr val="tx2">
                            <a:lumMod val="20000"/>
                            <a:lumOff val="80000"/>
                          </a:schemeClr>
                        </a:solidFill>
                        <a:ln w="9525">
                          <a:solidFill>
                            <a:srgbClr val="000000"/>
                          </a:solidFill>
                          <a:miter lim="800000"/>
                          <a:headEnd/>
                          <a:tailEnd/>
                        </a:ln>
                      </wps:spPr>
                      <wps:txbx id="78">
                        <w:txbxContent>
                          <w:p w14:paraId="3BA33F07" w14:textId="36832AA1"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#version 330 core</w:t>
                            </w:r>
                          </w:p>
                          <w:p w14:paraId="00B5D659"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5AECCFE6"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in</w:t>
                            </w: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pos;</w:t>
                            </w:r>
                            <w:proofErr w:type="gramEnd"/>
                          </w:p>
                          <w:p w14:paraId="49F093E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in</w:t>
                            </w: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Normal;</w:t>
                            </w:r>
                            <w:proofErr w:type="gramEnd"/>
                          </w:p>
                          <w:p w14:paraId="2D66F90F"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in</w:t>
                            </w:r>
                            <w:r w:rsidRPr="000F70A4">
                              <w:rPr>
                                <w:rFonts w:ascii="Consolas" w:hAnsi="Consolas" w:cs="Consolas"/>
                                <w:color w:val="000000"/>
                                <w:sz w:val="18"/>
                                <w:szCs w:val="18"/>
                              </w:rPr>
                              <w:t xml:space="preserve"> vec2 </w:t>
                            </w:r>
                            <w:proofErr w:type="gramStart"/>
                            <w:r w:rsidRPr="000F70A4">
                              <w:rPr>
                                <w:rFonts w:ascii="Consolas" w:hAnsi="Consolas" w:cs="Consolas"/>
                                <w:color w:val="000000"/>
                                <w:sz w:val="18"/>
                                <w:szCs w:val="18"/>
                              </w:rPr>
                              <w:t>TexCoords;</w:t>
                            </w:r>
                            <w:proofErr w:type="gramEnd"/>
                          </w:p>
                          <w:p w14:paraId="626D7CC1"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in</w:t>
                            </w:r>
                            <w:r w:rsidRPr="000F70A4">
                              <w:rPr>
                                <w:rFonts w:ascii="Consolas" w:hAnsi="Consolas" w:cs="Consolas"/>
                                <w:color w:val="000000"/>
                                <w:sz w:val="18"/>
                                <w:szCs w:val="18"/>
                              </w:rPr>
                              <w:t xml:space="preserve"> vec4 </w:t>
                            </w:r>
                            <w:proofErr w:type="gramStart"/>
                            <w:r w:rsidRPr="000F70A4">
                              <w:rPr>
                                <w:rFonts w:ascii="Consolas" w:hAnsi="Consolas" w:cs="Consolas"/>
                                <w:color w:val="000000"/>
                                <w:sz w:val="18"/>
                                <w:szCs w:val="18"/>
                              </w:rPr>
                              <w:t>posLightSpace;</w:t>
                            </w:r>
                            <w:proofErr w:type="gramEnd"/>
                          </w:p>
                          <w:p w14:paraId="1D57DCD2"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4EBF1C8F"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struct</w:t>
                            </w:r>
                            <w:r w:rsidRPr="000F70A4">
                              <w:rPr>
                                <w:rFonts w:ascii="Consolas" w:hAnsi="Consolas" w:cs="Consolas"/>
                                <w:color w:val="000000"/>
                                <w:sz w:val="18"/>
                                <w:szCs w:val="18"/>
                              </w:rPr>
                              <w:t xml:space="preserve"> lightsource {</w:t>
                            </w:r>
                          </w:p>
                          <w:p w14:paraId="14B7839A" w14:textId="0AFD3CD8"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int</w:t>
                            </w:r>
                            <w:r w:rsidRPr="000F70A4">
                              <w:rPr>
                                <w:rFonts w:ascii="Consolas" w:hAnsi="Consolas" w:cs="Consolas"/>
                                <w:color w:val="000000"/>
                                <w:sz w:val="18"/>
                                <w:szCs w:val="18"/>
                              </w:rPr>
                              <w:t xml:space="preserve"> </w:t>
                            </w:r>
                            <w:proofErr w:type="gramStart"/>
                            <w:r w:rsidRPr="000F70A4">
                              <w:rPr>
                                <w:rFonts w:ascii="Consolas" w:hAnsi="Consolas" w:cs="Consolas"/>
                                <w:color w:val="000000"/>
                                <w:sz w:val="18"/>
                                <w:szCs w:val="18"/>
                              </w:rPr>
                              <w:t>type;</w:t>
                            </w:r>
                            <w:proofErr w:type="gramEnd"/>
                          </w:p>
                          <w:p w14:paraId="5F4062C4" w14:textId="3013E18B"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pos_or_</w:t>
                            </w:r>
                            <w:proofErr w:type="gramStart"/>
                            <w:r w:rsidRPr="000F70A4">
                              <w:rPr>
                                <w:rFonts w:ascii="Consolas" w:hAnsi="Consolas" w:cs="Consolas"/>
                                <w:color w:val="000000"/>
                                <w:sz w:val="18"/>
                                <w:szCs w:val="18"/>
                              </w:rPr>
                              <w:t>dir;</w:t>
                            </w:r>
                            <w:proofErr w:type="gramEnd"/>
                          </w:p>
                          <w:p w14:paraId="4419DF6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ambient;</w:t>
                            </w:r>
                            <w:proofErr w:type="gramEnd"/>
                          </w:p>
                          <w:p w14:paraId="2F9C695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diffuse;</w:t>
                            </w:r>
                            <w:proofErr w:type="gramEnd"/>
                          </w:p>
                          <w:p w14:paraId="1E819F79"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specular;</w:t>
                            </w:r>
                            <w:proofErr w:type="gramEnd"/>
                          </w:p>
                          <w:p w14:paraId="6DCFA44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w:t>
                            </w:r>
                          </w:p>
                          <w:p w14:paraId="51DDD790"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uniform</w:t>
                            </w:r>
                            <w:r w:rsidRPr="000F70A4">
                              <w:rPr>
                                <w:rFonts w:ascii="Consolas" w:hAnsi="Consolas" w:cs="Consolas"/>
                                <w:color w:val="000000"/>
                                <w:sz w:val="18"/>
                                <w:szCs w:val="18"/>
                              </w:rPr>
                              <w:t xml:space="preserve"> lightsource </w:t>
                            </w:r>
                            <w:proofErr w:type="gramStart"/>
                            <w:r w:rsidRPr="000F70A4">
                              <w:rPr>
                                <w:rFonts w:ascii="Consolas" w:hAnsi="Consolas" w:cs="Consolas"/>
                                <w:color w:val="000000"/>
                                <w:sz w:val="18"/>
                                <w:szCs w:val="18"/>
                              </w:rPr>
                              <w:t>light;</w:t>
                            </w:r>
                            <w:proofErr w:type="gramEnd"/>
                          </w:p>
                          <w:p w14:paraId="3F0B54A2" w14:textId="77777777" w:rsidR="00793A3E"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uniform</w:t>
                            </w:r>
                            <w:r w:rsidRPr="000F70A4">
                              <w:rPr>
                                <w:rFonts w:ascii="Consolas" w:hAnsi="Consolas" w:cs="Consolas"/>
                                <w:color w:val="000000"/>
                                <w:sz w:val="18"/>
                                <w:szCs w:val="18"/>
                              </w:rPr>
                              <w:t xml:space="preserve"> </w:t>
                            </w:r>
                            <w:r w:rsidRPr="000F70A4">
                              <w:rPr>
                                <w:rFonts w:ascii="Consolas" w:hAnsi="Consolas" w:cs="Consolas"/>
                                <w:color w:val="0000FF"/>
                                <w:sz w:val="18"/>
                                <w:szCs w:val="18"/>
                              </w:rPr>
                              <w:t>sampler2D</w:t>
                            </w:r>
                            <w:r w:rsidRPr="000F70A4">
                              <w:rPr>
                                <w:rFonts w:ascii="Consolas" w:hAnsi="Consolas" w:cs="Consolas"/>
                                <w:color w:val="000000"/>
                                <w:sz w:val="18"/>
                                <w:szCs w:val="18"/>
                              </w:rPr>
                              <w:t xml:space="preserve"> </w:t>
                            </w:r>
                            <w:proofErr w:type="gramStart"/>
                            <w:r w:rsidRPr="000F70A4">
                              <w:rPr>
                                <w:rFonts w:ascii="Consolas" w:hAnsi="Consolas" w:cs="Consolas"/>
                                <w:color w:val="000000"/>
                                <w:sz w:val="18"/>
                                <w:szCs w:val="18"/>
                              </w:rPr>
                              <w:t>shadowMap;</w:t>
                            </w:r>
                            <w:proofErr w:type="gramEnd"/>
                          </w:p>
                          <w:p w14:paraId="0AE86DCF" w14:textId="05C05862"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uniform</w:t>
                            </w: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cameraPos;</w:t>
                            </w:r>
                            <w:proofErr w:type="gramEnd"/>
                          </w:p>
                          <w:p w14:paraId="11C956A0"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uniform</w:t>
                            </w:r>
                            <w:r w:rsidRPr="000F70A4">
                              <w:rPr>
                                <w:rFonts w:ascii="Consolas" w:hAnsi="Consolas" w:cs="Consolas"/>
                                <w:color w:val="000000"/>
                                <w:sz w:val="18"/>
                                <w:szCs w:val="18"/>
                              </w:rPr>
                              <w:t xml:space="preserve"> vec3 objectColor; </w:t>
                            </w:r>
                            <w:r w:rsidRPr="000F70A4">
                              <w:rPr>
                                <w:rFonts w:ascii="Consolas" w:hAnsi="Consolas" w:cs="Consolas"/>
                                <w:color w:val="008000"/>
                                <w:sz w:val="18"/>
                                <w:szCs w:val="18"/>
                              </w:rPr>
                              <w:t>// object color</w:t>
                            </w:r>
                          </w:p>
                          <w:p w14:paraId="740CE2FB"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D6CB37E"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out</w:t>
                            </w:r>
                            <w:r w:rsidRPr="000F70A4">
                              <w:rPr>
                                <w:rFonts w:ascii="Consolas" w:hAnsi="Consolas" w:cs="Consolas"/>
                                <w:color w:val="000000"/>
                                <w:sz w:val="18"/>
                                <w:szCs w:val="18"/>
                              </w:rPr>
                              <w:t xml:space="preserve"> vec4 </w:t>
                            </w:r>
                            <w:proofErr w:type="gramStart"/>
                            <w:r w:rsidRPr="000F70A4">
                              <w:rPr>
                                <w:rFonts w:ascii="Consolas" w:hAnsi="Consolas" w:cs="Consolas"/>
                                <w:color w:val="000000"/>
                                <w:sz w:val="18"/>
                                <w:szCs w:val="18"/>
                              </w:rPr>
                              <w:t>color;</w:t>
                            </w:r>
                            <w:proofErr w:type="gramEnd"/>
                          </w:p>
                          <w:p w14:paraId="1F26FE2A"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float</w:t>
                            </w:r>
                            <w:r w:rsidRPr="000F70A4">
                              <w:rPr>
                                <w:rFonts w:ascii="Consolas" w:hAnsi="Consolas" w:cs="Consolas"/>
                                <w:color w:val="000000"/>
                                <w:sz w:val="18"/>
                                <w:szCs w:val="18"/>
                              </w:rPr>
                              <w:t xml:space="preserve"> shadow_calculation()</w:t>
                            </w:r>
                          </w:p>
                          <w:p w14:paraId="35F147E2"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w:t>
                            </w:r>
                          </w:p>
                          <w:p w14:paraId="045F6C8A"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perform perspective divide</w:t>
                            </w:r>
                          </w:p>
                          <w:p w14:paraId="5BD3AFE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projCoords = posLightSpace.xyz / posLightSpace.</w:t>
                            </w:r>
                            <w:proofErr w:type="gramStart"/>
                            <w:r w:rsidRPr="000F70A4">
                              <w:rPr>
                                <w:rFonts w:ascii="Consolas" w:hAnsi="Consolas" w:cs="Consolas"/>
                                <w:color w:val="000000"/>
                                <w:sz w:val="18"/>
                                <w:szCs w:val="18"/>
                              </w:rPr>
                              <w:t>w;</w:t>
                            </w:r>
                            <w:proofErr w:type="gramEnd"/>
                          </w:p>
                          <w:p w14:paraId="630F9BC9"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transform to [0,1] range</w:t>
                            </w:r>
                          </w:p>
                          <w:p w14:paraId="68D865AE"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projCoords = projCoords * 0.5 + </w:t>
                            </w:r>
                            <w:proofErr w:type="gramStart"/>
                            <w:r w:rsidRPr="000F70A4">
                              <w:rPr>
                                <w:rFonts w:ascii="Consolas" w:hAnsi="Consolas" w:cs="Consolas"/>
                                <w:color w:val="000000"/>
                                <w:sz w:val="18"/>
                                <w:szCs w:val="18"/>
                              </w:rPr>
                              <w:t>0.499;</w:t>
                            </w:r>
                            <w:proofErr w:type="gramEnd"/>
                          </w:p>
                          <w:p w14:paraId="13F1DFC2" w14:textId="77777777" w:rsidR="00234C70" w:rsidRDefault="00F972E3" w:rsidP="00F972E3">
                            <w:pPr>
                              <w:autoSpaceDE w:val="0"/>
                              <w:autoSpaceDN w:val="0"/>
                              <w:adjustRightInd w:val="0"/>
                              <w:spacing w:after="0" w:line="240" w:lineRule="auto"/>
                              <w:rPr>
                                <w:rFonts w:ascii="Consolas" w:hAnsi="Consolas" w:cs="Consolas"/>
                                <w:color w:val="008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xml:space="preserve">// get closest depth value from light's perspective </w:t>
                            </w:r>
                          </w:p>
                          <w:p w14:paraId="50C1A11F" w14:textId="7FF05EE7" w:rsidR="00F972E3" w:rsidRPr="000F70A4" w:rsidRDefault="00234C70" w:rsidP="00F972E3">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 </w:t>
                            </w:r>
                            <w:r w:rsidR="00F972E3" w:rsidRPr="000F70A4">
                              <w:rPr>
                                <w:rFonts w:ascii="Consolas" w:hAnsi="Consolas" w:cs="Consolas"/>
                                <w:color w:val="008000"/>
                                <w:sz w:val="18"/>
                                <w:szCs w:val="18"/>
                              </w:rPr>
                              <w:t>(using [0,1] range fragPosLight as coords)</w:t>
                            </w:r>
                          </w:p>
                          <w:p w14:paraId="2F4F051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closestDepth = </w:t>
                            </w:r>
                            <w:r w:rsidRPr="000F70A4">
                              <w:rPr>
                                <w:rFonts w:ascii="Consolas" w:hAnsi="Consolas" w:cs="Consolas"/>
                                <w:color w:val="0000FF"/>
                                <w:sz w:val="18"/>
                                <w:szCs w:val="18"/>
                              </w:rPr>
                              <w:t>texture</w:t>
                            </w:r>
                            <w:r w:rsidRPr="000F70A4">
                              <w:rPr>
                                <w:rFonts w:ascii="Consolas" w:hAnsi="Consolas" w:cs="Consolas"/>
                                <w:color w:val="000000"/>
                                <w:sz w:val="18"/>
                                <w:szCs w:val="18"/>
                              </w:rPr>
                              <w:t>(shadowMap, projCoords.xy).</w:t>
                            </w:r>
                            <w:proofErr w:type="gramStart"/>
                            <w:r w:rsidRPr="000F70A4">
                              <w:rPr>
                                <w:rFonts w:ascii="Consolas" w:hAnsi="Consolas" w:cs="Consolas"/>
                                <w:color w:val="000000"/>
                                <w:sz w:val="18"/>
                                <w:szCs w:val="18"/>
                              </w:rPr>
                              <w:t>r;</w:t>
                            </w:r>
                            <w:proofErr w:type="gramEnd"/>
                          </w:p>
                          <w:p w14:paraId="0583339A"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get depth of current fragment from light's perspective</w:t>
                            </w:r>
                          </w:p>
                          <w:p w14:paraId="155F522C"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currentDepth = projCoords.</w:t>
                            </w:r>
                            <w:proofErr w:type="gramStart"/>
                            <w:r w:rsidRPr="000F70A4">
                              <w:rPr>
                                <w:rFonts w:ascii="Consolas" w:hAnsi="Consolas" w:cs="Consolas"/>
                                <w:color w:val="000000"/>
                                <w:sz w:val="18"/>
                                <w:szCs w:val="18"/>
                              </w:rPr>
                              <w:t>z;</w:t>
                            </w:r>
                            <w:proofErr w:type="gramEnd"/>
                          </w:p>
                          <w:p w14:paraId="04E01072"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check whether current frag pos is in shadow</w:t>
                            </w:r>
                          </w:p>
                          <w:p w14:paraId="22E38A3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shadow = currentDepth &gt; closestDepth ? 1.0 : </w:t>
                            </w:r>
                            <w:proofErr w:type="gramStart"/>
                            <w:r w:rsidRPr="000F70A4">
                              <w:rPr>
                                <w:rFonts w:ascii="Consolas" w:hAnsi="Consolas" w:cs="Consolas"/>
                                <w:color w:val="000000"/>
                                <w:sz w:val="18"/>
                                <w:szCs w:val="18"/>
                              </w:rPr>
                              <w:t>0.0;</w:t>
                            </w:r>
                            <w:proofErr w:type="gramEnd"/>
                          </w:p>
                          <w:p w14:paraId="0E39CDDA"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5A9AD951"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return</w:t>
                            </w:r>
                            <w:r w:rsidRPr="000F70A4">
                              <w:rPr>
                                <w:rFonts w:ascii="Consolas" w:hAnsi="Consolas" w:cs="Consolas"/>
                                <w:color w:val="000000"/>
                                <w:sz w:val="18"/>
                                <w:szCs w:val="18"/>
                              </w:rPr>
                              <w:t xml:space="preserve"> </w:t>
                            </w:r>
                            <w:proofErr w:type="gramStart"/>
                            <w:r w:rsidRPr="000F70A4">
                              <w:rPr>
                                <w:rFonts w:ascii="Consolas" w:hAnsi="Consolas" w:cs="Consolas"/>
                                <w:color w:val="000000"/>
                                <w:sz w:val="18"/>
                                <w:szCs w:val="18"/>
                              </w:rPr>
                              <w:t>shadow;</w:t>
                            </w:r>
                            <w:proofErr w:type="gramEnd"/>
                          </w:p>
                          <w:p w14:paraId="018FF051"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w:t>
                            </w:r>
                          </w:p>
                          <w:p w14:paraId="0A02F88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F04B66C"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void</w:t>
                            </w:r>
                            <w:r w:rsidRPr="000F70A4">
                              <w:rPr>
                                <w:rFonts w:ascii="Consolas" w:hAnsi="Consolas" w:cs="Consolas"/>
                                <w:color w:val="000000"/>
                                <w:sz w:val="18"/>
                                <w:szCs w:val="18"/>
                              </w:rPr>
                              <w:t xml:space="preserve"> main()</w:t>
                            </w:r>
                          </w:p>
                          <w:p w14:paraId="62D723BD"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w:t>
                            </w:r>
                          </w:p>
                          <w:p w14:paraId="7282EB5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normal = normalize(Normal</w:t>
                            </w:r>
                            <w:proofErr w:type="gramStart"/>
                            <w:r w:rsidRPr="000F70A4">
                              <w:rPr>
                                <w:rFonts w:ascii="Consolas" w:hAnsi="Consolas" w:cs="Consolas"/>
                                <w:color w:val="000000"/>
                                <w:sz w:val="18"/>
                                <w:szCs w:val="18"/>
                              </w:rPr>
                              <w:t>);</w:t>
                            </w:r>
                            <w:proofErr w:type="gramEnd"/>
                          </w:p>
                          <w:p w14:paraId="238AD99F"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0CB760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ambient = light.</w:t>
                            </w:r>
                            <w:proofErr w:type="gramStart"/>
                            <w:r w:rsidRPr="000F70A4">
                              <w:rPr>
                                <w:rFonts w:ascii="Consolas" w:hAnsi="Consolas" w:cs="Consolas"/>
                                <w:color w:val="000000"/>
                                <w:sz w:val="18"/>
                                <w:szCs w:val="18"/>
                              </w:rPr>
                              <w:t>ambient;</w:t>
                            </w:r>
                            <w:proofErr w:type="gramEnd"/>
                          </w:p>
                          <w:p w14:paraId="387B355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69BA4C27"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lightDir = normalize(light.pos_or_dir);</w:t>
                            </w:r>
                            <w:r w:rsidRPr="000F70A4">
                              <w:rPr>
                                <w:rFonts w:ascii="Consolas" w:hAnsi="Consolas" w:cs="Consolas"/>
                                <w:color w:val="008000"/>
                                <w:sz w:val="18"/>
                                <w:szCs w:val="18"/>
                              </w:rPr>
                              <w:t>// -pos</w:t>
                            </w:r>
                            <w:proofErr w:type="gramStart"/>
                            <w:r w:rsidRPr="000F70A4">
                              <w:rPr>
                                <w:rFonts w:ascii="Consolas" w:hAnsi="Consolas" w:cs="Consolas"/>
                                <w:color w:val="008000"/>
                                <w:sz w:val="18"/>
                                <w:szCs w:val="18"/>
                              </w:rPr>
                              <w:t>);</w:t>
                            </w:r>
                            <w:proofErr w:type="gramEnd"/>
                          </w:p>
                          <w:p w14:paraId="2B08768B"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diff = max(dot(lightDir, normal), 0.0</w:t>
                            </w:r>
                            <w:proofErr w:type="gramStart"/>
                            <w:r w:rsidRPr="000F70A4">
                              <w:rPr>
                                <w:rFonts w:ascii="Consolas" w:hAnsi="Consolas" w:cs="Consolas"/>
                                <w:color w:val="000000"/>
                                <w:sz w:val="18"/>
                                <w:szCs w:val="18"/>
                              </w:rPr>
                              <w:t>);</w:t>
                            </w:r>
                            <w:proofErr w:type="gramEnd"/>
                          </w:p>
                          <w:p w14:paraId="7EB88E6E"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diffuse = diff * light.</w:t>
                            </w:r>
                            <w:proofErr w:type="gramStart"/>
                            <w:r w:rsidRPr="000F70A4">
                              <w:rPr>
                                <w:rFonts w:ascii="Consolas" w:hAnsi="Consolas" w:cs="Consolas"/>
                                <w:color w:val="000000"/>
                                <w:sz w:val="18"/>
                                <w:szCs w:val="18"/>
                              </w:rPr>
                              <w:t>diffuse;</w:t>
                            </w:r>
                            <w:proofErr w:type="gramEnd"/>
                          </w:p>
                          <w:p w14:paraId="093D0D4C"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0633CF7D"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viewDir = normalize(cameraPos - pos</w:t>
                            </w:r>
                            <w:proofErr w:type="gramStart"/>
                            <w:r w:rsidRPr="000F70A4">
                              <w:rPr>
                                <w:rFonts w:ascii="Consolas" w:hAnsi="Consolas" w:cs="Consolas"/>
                                <w:color w:val="000000"/>
                                <w:sz w:val="18"/>
                                <w:szCs w:val="18"/>
                              </w:rPr>
                              <w:t>);</w:t>
                            </w:r>
                            <w:proofErr w:type="gramEnd"/>
                          </w:p>
                          <w:p w14:paraId="0CABAEB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reflectDir = reflect(-light.pos_or_dir, normal</w:t>
                            </w:r>
                            <w:proofErr w:type="gramStart"/>
                            <w:r w:rsidRPr="000F70A4">
                              <w:rPr>
                                <w:rFonts w:ascii="Consolas" w:hAnsi="Consolas" w:cs="Consolas"/>
                                <w:color w:val="000000"/>
                                <w:sz w:val="18"/>
                                <w:szCs w:val="18"/>
                              </w:rPr>
                              <w:t>);</w:t>
                            </w:r>
                            <w:proofErr w:type="gramEnd"/>
                          </w:p>
                          <w:p w14:paraId="3159DD06"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halfwayDir = normalize(light.pos_or_dir + viewDir</w:t>
                            </w:r>
                            <w:proofErr w:type="gramStart"/>
                            <w:r w:rsidRPr="000F70A4">
                              <w:rPr>
                                <w:rFonts w:ascii="Consolas" w:hAnsi="Consolas" w:cs="Consolas"/>
                                <w:color w:val="000000"/>
                                <w:sz w:val="18"/>
                                <w:szCs w:val="18"/>
                              </w:rPr>
                              <w:t>);</w:t>
                            </w:r>
                            <w:proofErr w:type="gramEnd"/>
                          </w:p>
                          <w:p w14:paraId="5F80FA6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spec = pow(max(dot(normal, halfwayDir), 0.0), 128.0</w:t>
                            </w:r>
                            <w:proofErr w:type="gramStart"/>
                            <w:r w:rsidRPr="000F70A4">
                              <w:rPr>
                                <w:rFonts w:ascii="Consolas" w:hAnsi="Consolas" w:cs="Consolas"/>
                                <w:color w:val="000000"/>
                                <w:sz w:val="18"/>
                                <w:szCs w:val="18"/>
                              </w:rPr>
                              <w:t>);</w:t>
                            </w:r>
                            <w:proofErr w:type="gramEnd"/>
                          </w:p>
                          <w:p w14:paraId="72134FB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specular = spec * light.</w:t>
                            </w:r>
                            <w:proofErr w:type="gramStart"/>
                            <w:r w:rsidRPr="000F70A4">
                              <w:rPr>
                                <w:rFonts w:ascii="Consolas" w:hAnsi="Consolas" w:cs="Consolas"/>
                                <w:color w:val="000000"/>
                                <w:sz w:val="18"/>
                                <w:szCs w:val="18"/>
                              </w:rPr>
                              <w:t>specular;</w:t>
                            </w:r>
                            <w:proofErr w:type="gramEnd"/>
                          </w:p>
                          <w:p w14:paraId="69E5AA1E"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ABC394F"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shadow = shadow_calculation(</w:t>
                            </w:r>
                            <w:proofErr w:type="gramStart"/>
                            <w:r w:rsidRPr="000F70A4">
                              <w:rPr>
                                <w:rFonts w:ascii="Consolas" w:hAnsi="Consolas" w:cs="Consolas"/>
                                <w:color w:val="000000"/>
                                <w:sz w:val="18"/>
                                <w:szCs w:val="18"/>
                              </w:rPr>
                              <w:t>);</w:t>
                            </w:r>
                            <w:proofErr w:type="gramEnd"/>
                          </w:p>
                          <w:p w14:paraId="11EF6192"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77ED7A9" w14:textId="5D45621B"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result = (ambient + (1.0 - shadow)*(diffuse</w:t>
                            </w:r>
                            <w:r w:rsidR="008639AF">
                              <w:rPr>
                                <w:rFonts w:ascii="Consolas" w:hAnsi="Consolas" w:cs="Consolas"/>
                                <w:color w:val="000000"/>
                                <w:sz w:val="18"/>
                                <w:szCs w:val="18"/>
                              </w:rPr>
                              <w:t xml:space="preserve"> </w:t>
                            </w:r>
                            <w:r w:rsidRPr="000F70A4">
                              <w:rPr>
                                <w:rFonts w:ascii="Consolas" w:hAnsi="Consolas" w:cs="Consolas"/>
                                <w:color w:val="000000"/>
                                <w:sz w:val="18"/>
                                <w:szCs w:val="18"/>
                              </w:rPr>
                              <w:t>+</w:t>
                            </w:r>
                            <w:r w:rsidR="008639AF">
                              <w:rPr>
                                <w:rFonts w:ascii="Consolas" w:hAnsi="Consolas" w:cs="Consolas"/>
                                <w:color w:val="000000"/>
                                <w:sz w:val="18"/>
                                <w:szCs w:val="18"/>
                              </w:rPr>
                              <w:t xml:space="preserve"> </w:t>
                            </w:r>
                            <w:r w:rsidRPr="000F70A4">
                              <w:rPr>
                                <w:rFonts w:ascii="Consolas" w:hAnsi="Consolas" w:cs="Consolas"/>
                                <w:color w:val="000000"/>
                                <w:sz w:val="18"/>
                                <w:szCs w:val="18"/>
                              </w:rPr>
                              <w:t>specular))*</w:t>
                            </w:r>
                            <w:proofErr w:type="gramStart"/>
                            <w:r w:rsidRPr="000F70A4">
                              <w:rPr>
                                <w:rFonts w:ascii="Consolas" w:hAnsi="Consolas" w:cs="Consolas"/>
                                <w:color w:val="000000"/>
                                <w:sz w:val="18"/>
                                <w:szCs w:val="18"/>
                              </w:rPr>
                              <w:t>objectColor;</w:t>
                            </w:r>
                            <w:proofErr w:type="gramEnd"/>
                          </w:p>
                          <w:p w14:paraId="48243C0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311F6C8D"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color = vec4(result, 1</w:t>
                            </w:r>
                            <w:proofErr w:type="gramStart"/>
                            <w:r w:rsidRPr="000F70A4">
                              <w:rPr>
                                <w:rFonts w:ascii="Consolas" w:hAnsi="Consolas" w:cs="Consolas"/>
                                <w:color w:val="000000"/>
                                <w:sz w:val="18"/>
                                <w:szCs w:val="18"/>
                              </w:rPr>
                              <w:t>);</w:t>
                            </w:r>
                            <w:proofErr w:type="gramEnd"/>
                          </w:p>
                          <w:p w14:paraId="4114FD7E" w14:textId="5D5239E0" w:rsidR="00F972E3" w:rsidRPr="000F70A4" w:rsidRDefault="00F972E3" w:rsidP="00F972E3">
                            <w:pPr>
                              <w:rPr>
                                <w:sz w:val="18"/>
                                <w:szCs w:val="18"/>
                              </w:rPr>
                            </w:pPr>
                            <w:r w:rsidRPr="000F70A4">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inline>
            </w:drawing>
          </mc:Choice>
          <mc:Fallback>
            <w:pict>
              <v:shape w14:anchorId="0F6F2859" id="_x0000_s1103" type="#_x0000_t202" style="width:485.85pt;height:2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" fillcolor="#d5dce4 [671]">
                <v:textbox style="mso-next-textbox:#_x0000_s1104">
                  <w:txbxContent>
                    <w:p w14:paraId="3BA33F07" w14:textId="36832AA1"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#version 330 core</w:t>
                      </w:r>
                    </w:p>
                    <w:p w14:paraId="00B5D659"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5AECCFE6"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in</w:t>
                      </w: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pos;</w:t>
                      </w:r>
                      <w:proofErr w:type="gramEnd"/>
                    </w:p>
                    <w:p w14:paraId="49F093E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in</w:t>
                      </w: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Normal;</w:t>
                      </w:r>
                      <w:proofErr w:type="gramEnd"/>
                    </w:p>
                    <w:p w14:paraId="2D66F90F"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in</w:t>
                      </w:r>
                      <w:r w:rsidRPr="000F70A4">
                        <w:rPr>
                          <w:rFonts w:ascii="Consolas" w:hAnsi="Consolas" w:cs="Consolas"/>
                          <w:color w:val="000000"/>
                          <w:sz w:val="18"/>
                          <w:szCs w:val="18"/>
                        </w:rPr>
                        <w:t xml:space="preserve"> vec2 </w:t>
                      </w:r>
                      <w:proofErr w:type="gramStart"/>
                      <w:r w:rsidRPr="000F70A4">
                        <w:rPr>
                          <w:rFonts w:ascii="Consolas" w:hAnsi="Consolas" w:cs="Consolas"/>
                          <w:color w:val="000000"/>
                          <w:sz w:val="18"/>
                          <w:szCs w:val="18"/>
                        </w:rPr>
                        <w:t>TexCoords;</w:t>
                      </w:r>
                      <w:proofErr w:type="gramEnd"/>
                    </w:p>
                    <w:p w14:paraId="626D7CC1"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in</w:t>
                      </w:r>
                      <w:r w:rsidRPr="000F70A4">
                        <w:rPr>
                          <w:rFonts w:ascii="Consolas" w:hAnsi="Consolas" w:cs="Consolas"/>
                          <w:color w:val="000000"/>
                          <w:sz w:val="18"/>
                          <w:szCs w:val="18"/>
                        </w:rPr>
                        <w:t xml:space="preserve"> vec4 </w:t>
                      </w:r>
                      <w:proofErr w:type="gramStart"/>
                      <w:r w:rsidRPr="000F70A4">
                        <w:rPr>
                          <w:rFonts w:ascii="Consolas" w:hAnsi="Consolas" w:cs="Consolas"/>
                          <w:color w:val="000000"/>
                          <w:sz w:val="18"/>
                          <w:szCs w:val="18"/>
                        </w:rPr>
                        <w:t>posLightSpace;</w:t>
                      </w:r>
                      <w:proofErr w:type="gramEnd"/>
                    </w:p>
                    <w:p w14:paraId="1D57DCD2"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4EBF1C8F"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struct</w:t>
                      </w:r>
                      <w:r w:rsidRPr="000F70A4">
                        <w:rPr>
                          <w:rFonts w:ascii="Consolas" w:hAnsi="Consolas" w:cs="Consolas"/>
                          <w:color w:val="000000"/>
                          <w:sz w:val="18"/>
                          <w:szCs w:val="18"/>
                        </w:rPr>
                        <w:t xml:space="preserve"> lightsource {</w:t>
                      </w:r>
                    </w:p>
                    <w:p w14:paraId="14B7839A" w14:textId="0AFD3CD8"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int</w:t>
                      </w:r>
                      <w:r w:rsidRPr="000F70A4">
                        <w:rPr>
                          <w:rFonts w:ascii="Consolas" w:hAnsi="Consolas" w:cs="Consolas"/>
                          <w:color w:val="000000"/>
                          <w:sz w:val="18"/>
                          <w:szCs w:val="18"/>
                        </w:rPr>
                        <w:t xml:space="preserve"> </w:t>
                      </w:r>
                      <w:proofErr w:type="gramStart"/>
                      <w:r w:rsidRPr="000F70A4">
                        <w:rPr>
                          <w:rFonts w:ascii="Consolas" w:hAnsi="Consolas" w:cs="Consolas"/>
                          <w:color w:val="000000"/>
                          <w:sz w:val="18"/>
                          <w:szCs w:val="18"/>
                        </w:rPr>
                        <w:t>type;</w:t>
                      </w:r>
                      <w:proofErr w:type="gramEnd"/>
                    </w:p>
                    <w:p w14:paraId="5F4062C4" w14:textId="3013E18B"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pos_or_</w:t>
                      </w:r>
                      <w:proofErr w:type="gramStart"/>
                      <w:r w:rsidRPr="000F70A4">
                        <w:rPr>
                          <w:rFonts w:ascii="Consolas" w:hAnsi="Consolas" w:cs="Consolas"/>
                          <w:color w:val="000000"/>
                          <w:sz w:val="18"/>
                          <w:szCs w:val="18"/>
                        </w:rPr>
                        <w:t>dir;</w:t>
                      </w:r>
                      <w:proofErr w:type="gramEnd"/>
                    </w:p>
                    <w:p w14:paraId="4419DF6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ambient;</w:t>
                      </w:r>
                      <w:proofErr w:type="gramEnd"/>
                    </w:p>
                    <w:p w14:paraId="2F9C695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diffuse;</w:t>
                      </w:r>
                      <w:proofErr w:type="gramEnd"/>
                    </w:p>
                    <w:p w14:paraId="1E819F79"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specular;</w:t>
                      </w:r>
                      <w:proofErr w:type="gramEnd"/>
                    </w:p>
                    <w:p w14:paraId="6DCFA44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w:t>
                      </w:r>
                    </w:p>
                    <w:p w14:paraId="51DDD790"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uniform</w:t>
                      </w:r>
                      <w:r w:rsidRPr="000F70A4">
                        <w:rPr>
                          <w:rFonts w:ascii="Consolas" w:hAnsi="Consolas" w:cs="Consolas"/>
                          <w:color w:val="000000"/>
                          <w:sz w:val="18"/>
                          <w:szCs w:val="18"/>
                        </w:rPr>
                        <w:t xml:space="preserve"> lightsource </w:t>
                      </w:r>
                      <w:proofErr w:type="gramStart"/>
                      <w:r w:rsidRPr="000F70A4">
                        <w:rPr>
                          <w:rFonts w:ascii="Consolas" w:hAnsi="Consolas" w:cs="Consolas"/>
                          <w:color w:val="000000"/>
                          <w:sz w:val="18"/>
                          <w:szCs w:val="18"/>
                        </w:rPr>
                        <w:t>light;</w:t>
                      </w:r>
                      <w:proofErr w:type="gramEnd"/>
                    </w:p>
                    <w:p w14:paraId="3F0B54A2" w14:textId="77777777" w:rsidR="00793A3E"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uniform</w:t>
                      </w:r>
                      <w:r w:rsidRPr="000F70A4">
                        <w:rPr>
                          <w:rFonts w:ascii="Consolas" w:hAnsi="Consolas" w:cs="Consolas"/>
                          <w:color w:val="000000"/>
                          <w:sz w:val="18"/>
                          <w:szCs w:val="18"/>
                        </w:rPr>
                        <w:t xml:space="preserve"> </w:t>
                      </w:r>
                      <w:r w:rsidRPr="000F70A4">
                        <w:rPr>
                          <w:rFonts w:ascii="Consolas" w:hAnsi="Consolas" w:cs="Consolas"/>
                          <w:color w:val="0000FF"/>
                          <w:sz w:val="18"/>
                          <w:szCs w:val="18"/>
                        </w:rPr>
                        <w:t>sampler2D</w:t>
                      </w:r>
                      <w:r w:rsidRPr="000F70A4">
                        <w:rPr>
                          <w:rFonts w:ascii="Consolas" w:hAnsi="Consolas" w:cs="Consolas"/>
                          <w:color w:val="000000"/>
                          <w:sz w:val="18"/>
                          <w:szCs w:val="18"/>
                        </w:rPr>
                        <w:t xml:space="preserve"> </w:t>
                      </w:r>
                      <w:proofErr w:type="gramStart"/>
                      <w:r w:rsidRPr="000F70A4">
                        <w:rPr>
                          <w:rFonts w:ascii="Consolas" w:hAnsi="Consolas" w:cs="Consolas"/>
                          <w:color w:val="000000"/>
                          <w:sz w:val="18"/>
                          <w:szCs w:val="18"/>
                        </w:rPr>
                        <w:t>shadowMap;</w:t>
                      </w:r>
                      <w:proofErr w:type="gramEnd"/>
                    </w:p>
                    <w:p w14:paraId="0AE86DCF" w14:textId="05C05862"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uniform</w:t>
                      </w:r>
                      <w:r w:rsidRPr="000F70A4">
                        <w:rPr>
                          <w:rFonts w:ascii="Consolas" w:hAnsi="Consolas" w:cs="Consolas"/>
                          <w:color w:val="000000"/>
                          <w:sz w:val="18"/>
                          <w:szCs w:val="18"/>
                        </w:rPr>
                        <w:t xml:space="preserve"> vec3 </w:t>
                      </w:r>
                      <w:proofErr w:type="gramStart"/>
                      <w:r w:rsidRPr="000F70A4">
                        <w:rPr>
                          <w:rFonts w:ascii="Consolas" w:hAnsi="Consolas" w:cs="Consolas"/>
                          <w:color w:val="000000"/>
                          <w:sz w:val="18"/>
                          <w:szCs w:val="18"/>
                        </w:rPr>
                        <w:t>cameraPos;</w:t>
                      </w:r>
                      <w:proofErr w:type="gramEnd"/>
                    </w:p>
                    <w:p w14:paraId="11C956A0"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uniform</w:t>
                      </w:r>
                      <w:r w:rsidRPr="000F70A4">
                        <w:rPr>
                          <w:rFonts w:ascii="Consolas" w:hAnsi="Consolas" w:cs="Consolas"/>
                          <w:color w:val="000000"/>
                          <w:sz w:val="18"/>
                          <w:szCs w:val="18"/>
                        </w:rPr>
                        <w:t xml:space="preserve"> vec3 objectColor; </w:t>
                      </w:r>
                      <w:r w:rsidRPr="000F70A4">
                        <w:rPr>
                          <w:rFonts w:ascii="Consolas" w:hAnsi="Consolas" w:cs="Consolas"/>
                          <w:color w:val="008000"/>
                          <w:sz w:val="18"/>
                          <w:szCs w:val="18"/>
                        </w:rPr>
                        <w:t>// object color</w:t>
                      </w:r>
                    </w:p>
                    <w:p w14:paraId="740CE2FB"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D6CB37E"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out</w:t>
                      </w:r>
                      <w:r w:rsidRPr="000F70A4">
                        <w:rPr>
                          <w:rFonts w:ascii="Consolas" w:hAnsi="Consolas" w:cs="Consolas"/>
                          <w:color w:val="000000"/>
                          <w:sz w:val="18"/>
                          <w:szCs w:val="18"/>
                        </w:rPr>
                        <w:t xml:space="preserve"> vec4 </w:t>
                      </w:r>
                      <w:proofErr w:type="gramStart"/>
                      <w:r w:rsidRPr="000F70A4">
                        <w:rPr>
                          <w:rFonts w:ascii="Consolas" w:hAnsi="Consolas" w:cs="Consolas"/>
                          <w:color w:val="000000"/>
                          <w:sz w:val="18"/>
                          <w:szCs w:val="18"/>
                        </w:rPr>
                        <w:t>color;</w:t>
                      </w:r>
                      <w:proofErr w:type="gramEnd"/>
                    </w:p>
                    <w:p w14:paraId="1F26FE2A"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float</w:t>
                      </w:r>
                      <w:r w:rsidRPr="000F70A4">
                        <w:rPr>
                          <w:rFonts w:ascii="Consolas" w:hAnsi="Consolas" w:cs="Consolas"/>
                          <w:color w:val="000000"/>
                          <w:sz w:val="18"/>
                          <w:szCs w:val="18"/>
                        </w:rPr>
                        <w:t xml:space="preserve"> shadow_calculation()</w:t>
                      </w:r>
                    </w:p>
                    <w:p w14:paraId="35F147E2"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w:t>
                      </w:r>
                    </w:p>
                    <w:p w14:paraId="045F6C8A"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perform perspective divide</w:t>
                      </w:r>
                    </w:p>
                    <w:p w14:paraId="5BD3AFE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projCoords = posLightSpace.xyz / posLightSpace.</w:t>
                      </w:r>
                      <w:proofErr w:type="gramStart"/>
                      <w:r w:rsidRPr="000F70A4">
                        <w:rPr>
                          <w:rFonts w:ascii="Consolas" w:hAnsi="Consolas" w:cs="Consolas"/>
                          <w:color w:val="000000"/>
                          <w:sz w:val="18"/>
                          <w:szCs w:val="18"/>
                        </w:rPr>
                        <w:t>w;</w:t>
                      </w:r>
                      <w:proofErr w:type="gramEnd"/>
                    </w:p>
                    <w:p w14:paraId="630F9BC9"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transform to [0,1] range</w:t>
                      </w:r>
                    </w:p>
                    <w:p w14:paraId="68D865AE"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projCoords = projCoords * 0.5 + </w:t>
                      </w:r>
                      <w:proofErr w:type="gramStart"/>
                      <w:r w:rsidRPr="000F70A4">
                        <w:rPr>
                          <w:rFonts w:ascii="Consolas" w:hAnsi="Consolas" w:cs="Consolas"/>
                          <w:color w:val="000000"/>
                          <w:sz w:val="18"/>
                          <w:szCs w:val="18"/>
                        </w:rPr>
                        <w:t>0.499;</w:t>
                      </w:r>
                      <w:proofErr w:type="gramEnd"/>
                    </w:p>
                    <w:p w14:paraId="13F1DFC2" w14:textId="77777777" w:rsidR="00234C70" w:rsidRDefault="00F972E3" w:rsidP="00F972E3">
                      <w:pPr>
                        <w:autoSpaceDE w:val="0"/>
                        <w:autoSpaceDN w:val="0"/>
                        <w:adjustRightInd w:val="0"/>
                        <w:spacing w:after="0" w:line="240" w:lineRule="auto"/>
                        <w:rPr>
                          <w:rFonts w:ascii="Consolas" w:hAnsi="Consolas" w:cs="Consolas"/>
                          <w:color w:val="008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xml:space="preserve">// get closest depth value from light's perspective </w:t>
                      </w:r>
                    </w:p>
                    <w:p w14:paraId="50C1A11F" w14:textId="7FF05EE7" w:rsidR="00F972E3" w:rsidRPr="000F70A4" w:rsidRDefault="00234C70" w:rsidP="00F972E3">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 </w:t>
                      </w:r>
                      <w:r w:rsidR="00F972E3" w:rsidRPr="000F70A4">
                        <w:rPr>
                          <w:rFonts w:ascii="Consolas" w:hAnsi="Consolas" w:cs="Consolas"/>
                          <w:color w:val="008000"/>
                          <w:sz w:val="18"/>
                          <w:szCs w:val="18"/>
                        </w:rPr>
                        <w:t>(using [0,1] range fragPosLight as coords)</w:t>
                      </w:r>
                    </w:p>
                    <w:p w14:paraId="2F4F051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closestDepth = </w:t>
                      </w:r>
                      <w:r w:rsidRPr="000F70A4">
                        <w:rPr>
                          <w:rFonts w:ascii="Consolas" w:hAnsi="Consolas" w:cs="Consolas"/>
                          <w:color w:val="0000FF"/>
                          <w:sz w:val="18"/>
                          <w:szCs w:val="18"/>
                        </w:rPr>
                        <w:t>texture</w:t>
                      </w:r>
                      <w:r w:rsidRPr="000F70A4">
                        <w:rPr>
                          <w:rFonts w:ascii="Consolas" w:hAnsi="Consolas" w:cs="Consolas"/>
                          <w:color w:val="000000"/>
                          <w:sz w:val="18"/>
                          <w:szCs w:val="18"/>
                        </w:rPr>
                        <w:t>(shadowMap, projCoords.xy).</w:t>
                      </w:r>
                      <w:proofErr w:type="gramStart"/>
                      <w:r w:rsidRPr="000F70A4">
                        <w:rPr>
                          <w:rFonts w:ascii="Consolas" w:hAnsi="Consolas" w:cs="Consolas"/>
                          <w:color w:val="000000"/>
                          <w:sz w:val="18"/>
                          <w:szCs w:val="18"/>
                        </w:rPr>
                        <w:t>r;</w:t>
                      </w:r>
                      <w:proofErr w:type="gramEnd"/>
                    </w:p>
                    <w:p w14:paraId="0583339A"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get depth of current fragment from light's perspective</w:t>
                      </w:r>
                    </w:p>
                    <w:p w14:paraId="155F522C"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currentDepth = projCoords.</w:t>
                      </w:r>
                      <w:proofErr w:type="gramStart"/>
                      <w:r w:rsidRPr="000F70A4">
                        <w:rPr>
                          <w:rFonts w:ascii="Consolas" w:hAnsi="Consolas" w:cs="Consolas"/>
                          <w:color w:val="000000"/>
                          <w:sz w:val="18"/>
                          <w:szCs w:val="18"/>
                        </w:rPr>
                        <w:t>z;</w:t>
                      </w:r>
                      <w:proofErr w:type="gramEnd"/>
                    </w:p>
                    <w:p w14:paraId="04E01072"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8000"/>
                          <w:sz w:val="18"/>
                          <w:szCs w:val="18"/>
                        </w:rPr>
                        <w:t>// check whether current frag pos is in shadow</w:t>
                      </w:r>
                    </w:p>
                    <w:p w14:paraId="22E38A3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shadow = currentDepth &gt; closestDepth ? 1.0 : </w:t>
                      </w:r>
                      <w:proofErr w:type="gramStart"/>
                      <w:r w:rsidRPr="000F70A4">
                        <w:rPr>
                          <w:rFonts w:ascii="Consolas" w:hAnsi="Consolas" w:cs="Consolas"/>
                          <w:color w:val="000000"/>
                          <w:sz w:val="18"/>
                          <w:szCs w:val="18"/>
                        </w:rPr>
                        <w:t>0.0;</w:t>
                      </w:r>
                      <w:proofErr w:type="gramEnd"/>
                    </w:p>
                    <w:p w14:paraId="0E39CDDA"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5A9AD951"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return</w:t>
                      </w:r>
                      <w:r w:rsidRPr="000F70A4">
                        <w:rPr>
                          <w:rFonts w:ascii="Consolas" w:hAnsi="Consolas" w:cs="Consolas"/>
                          <w:color w:val="000000"/>
                          <w:sz w:val="18"/>
                          <w:szCs w:val="18"/>
                        </w:rPr>
                        <w:t xml:space="preserve"> </w:t>
                      </w:r>
                      <w:proofErr w:type="gramStart"/>
                      <w:r w:rsidRPr="000F70A4">
                        <w:rPr>
                          <w:rFonts w:ascii="Consolas" w:hAnsi="Consolas" w:cs="Consolas"/>
                          <w:color w:val="000000"/>
                          <w:sz w:val="18"/>
                          <w:szCs w:val="18"/>
                        </w:rPr>
                        <w:t>shadow;</w:t>
                      </w:r>
                      <w:proofErr w:type="gramEnd"/>
                    </w:p>
                    <w:p w14:paraId="018FF051"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w:t>
                      </w:r>
                    </w:p>
                    <w:p w14:paraId="0A02F88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F04B66C"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FF"/>
                          <w:sz w:val="18"/>
                          <w:szCs w:val="18"/>
                        </w:rPr>
                        <w:t>void</w:t>
                      </w:r>
                      <w:r w:rsidRPr="000F70A4">
                        <w:rPr>
                          <w:rFonts w:ascii="Consolas" w:hAnsi="Consolas" w:cs="Consolas"/>
                          <w:color w:val="000000"/>
                          <w:sz w:val="18"/>
                          <w:szCs w:val="18"/>
                        </w:rPr>
                        <w:t xml:space="preserve"> main()</w:t>
                      </w:r>
                    </w:p>
                    <w:p w14:paraId="62D723BD"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w:t>
                      </w:r>
                    </w:p>
                    <w:p w14:paraId="7282EB5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normal = normalize(Normal</w:t>
                      </w:r>
                      <w:proofErr w:type="gramStart"/>
                      <w:r w:rsidRPr="000F70A4">
                        <w:rPr>
                          <w:rFonts w:ascii="Consolas" w:hAnsi="Consolas" w:cs="Consolas"/>
                          <w:color w:val="000000"/>
                          <w:sz w:val="18"/>
                          <w:szCs w:val="18"/>
                        </w:rPr>
                        <w:t>);</w:t>
                      </w:r>
                      <w:proofErr w:type="gramEnd"/>
                    </w:p>
                    <w:p w14:paraId="238AD99F"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0CB760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ambient = light.</w:t>
                      </w:r>
                      <w:proofErr w:type="gramStart"/>
                      <w:r w:rsidRPr="000F70A4">
                        <w:rPr>
                          <w:rFonts w:ascii="Consolas" w:hAnsi="Consolas" w:cs="Consolas"/>
                          <w:color w:val="000000"/>
                          <w:sz w:val="18"/>
                          <w:szCs w:val="18"/>
                        </w:rPr>
                        <w:t>ambient;</w:t>
                      </w:r>
                      <w:proofErr w:type="gramEnd"/>
                    </w:p>
                    <w:p w14:paraId="387B355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69BA4C27"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lightDir = normalize(light.pos_or_dir);</w:t>
                      </w:r>
                      <w:r w:rsidRPr="000F70A4">
                        <w:rPr>
                          <w:rFonts w:ascii="Consolas" w:hAnsi="Consolas" w:cs="Consolas"/>
                          <w:color w:val="008000"/>
                          <w:sz w:val="18"/>
                          <w:szCs w:val="18"/>
                        </w:rPr>
                        <w:t>// -pos</w:t>
                      </w:r>
                      <w:proofErr w:type="gramStart"/>
                      <w:r w:rsidRPr="000F70A4">
                        <w:rPr>
                          <w:rFonts w:ascii="Consolas" w:hAnsi="Consolas" w:cs="Consolas"/>
                          <w:color w:val="008000"/>
                          <w:sz w:val="18"/>
                          <w:szCs w:val="18"/>
                        </w:rPr>
                        <w:t>);</w:t>
                      </w:r>
                      <w:proofErr w:type="gramEnd"/>
                    </w:p>
                    <w:p w14:paraId="2B08768B"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diff = max(dot(lightDir, normal), 0.0</w:t>
                      </w:r>
                      <w:proofErr w:type="gramStart"/>
                      <w:r w:rsidRPr="000F70A4">
                        <w:rPr>
                          <w:rFonts w:ascii="Consolas" w:hAnsi="Consolas" w:cs="Consolas"/>
                          <w:color w:val="000000"/>
                          <w:sz w:val="18"/>
                          <w:szCs w:val="18"/>
                        </w:rPr>
                        <w:t>);</w:t>
                      </w:r>
                      <w:proofErr w:type="gramEnd"/>
                    </w:p>
                    <w:p w14:paraId="7EB88E6E"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diffuse = diff * light.</w:t>
                      </w:r>
                      <w:proofErr w:type="gramStart"/>
                      <w:r w:rsidRPr="000F70A4">
                        <w:rPr>
                          <w:rFonts w:ascii="Consolas" w:hAnsi="Consolas" w:cs="Consolas"/>
                          <w:color w:val="000000"/>
                          <w:sz w:val="18"/>
                          <w:szCs w:val="18"/>
                        </w:rPr>
                        <w:t>diffuse;</w:t>
                      </w:r>
                      <w:proofErr w:type="gramEnd"/>
                    </w:p>
                    <w:p w14:paraId="093D0D4C"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0633CF7D"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viewDir = normalize(cameraPos - pos</w:t>
                      </w:r>
                      <w:proofErr w:type="gramStart"/>
                      <w:r w:rsidRPr="000F70A4">
                        <w:rPr>
                          <w:rFonts w:ascii="Consolas" w:hAnsi="Consolas" w:cs="Consolas"/>
                          <w:color w:val="000000"/>
                          <w:sz w:val="18"/>
                          <w:szCs w:val="18"/>
                        </w:rPr>
                        <w:t>);</w:t>
                      </w:r>
                      <w:proofErr w:type="gramEnd"/>
                    </w:p>
                    <w:p w14:paraId="0CABAEB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reflectDir = reflect(-light.pos_or_dir, normal</w:t>
                      </w:r>
                      <w:proofErr w:type="gramStart"/>
                      <w:r w:rsidRPr="000F70A4">
                        <w:rPr>
                          <w:rFonts w:ascii="Consolas" w:hAnsi="Consolas" w:cs="Consolas"/>
                          <w:color w:val="000000"/>
                          <w:sz w:val="18"/>
                          <w:szCs w:val="18"/>
                        </w:rPr>
                        <w:t>);</w:t>
                      </w:r>
                      <w:proofErr w:type="gramEnd"/>
                    </w:p>
                    <w:p w14:paraId="3159DD06"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halfwayDir = normalize(light.pos_or_dir + viewDir</w:t>
                      </w:r>
                      <w:proofErr w:type="gramStart"/>
                      <w:r w:rsidRPr="000F70A4">
                        <w:rPr>
                          <w:rFonts w:ascii="Consolas" w:hAnsi="Consolas" w:cs="Consolas"/>
                          <w:color w:val="000000"/>
                          <w:sz w:val="18"/>
                          <w:szCs w:val="18"/>
                        </w:rPr>
                        <w:t>);</w:t>
                      </w:r>
                      <w:proofErr w:type="gramEnd"/>
                    </w:p>
                    <w:p w14:paraId="5F80FA68"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spec = pow(max(dot(normal, halfwayDir), 0.0), 128.0</w:t>
                      </w:r>
                      <w:proofErr w:type="gramStart"/>
                      <w:r w:rsidRPr="000F70A4">
                        <w:rPr>
                          <w:rFonts w:ascii="Consolas" w:hAnsi="Consolas" w:cs="Consolas"/>
                          <w:color w:val="000000"/>
                          <w:sz w:val="18"/>
                          <w:szCs w:val="18"/>
                        </w:rPr>
                        <w:t>);</w:t>
                      </w:r>
                      <w:proofErr w:type="gramEnd"/>
                    </w:p>
                    <w:p w14:paraId="72134FB4"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specular = spec * light.</w:t>
                      </w:r>
                      <w:proofErr w:type="gramStart"/>
                      <w:r w:rsidRPr="000F70A4">
                        <w:rPr>
                          <w:rFonts w:ascii="Consolas" w:hAnsi="Consolas" w:cs="Consolas"/>
                          <w:color w:val="000000"/>
                          <w:sz w:val="18"/>
                          <w:szCs w:val="18"/>
                        </w:rPr>
                        <w:t>specular;</w:t>
                      </w:r>
                      <w:proofErr w:type="gramEnd"/>
                    </w:p>
                    <w:p w14:paraId="69E5AA1E"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ABC394F"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w:t>
                      </w:r>
                      <w:r w:rsidRPr="000F70A4">
                        <w:rPr>
                          <w:rFonts w:ascii="Consolas" w:hAnsi="Consolas" w:cs="Consolas"/>
                          <w:color w:val="0000FF"/>
                          <w:sz w:val="18"/>
                          <w:szCs w:val="18"/>
                        </w:rPr>
                        <w:t>float</w:t>
                      </w:r>
                      <w:r w:rsidRPr="000F70A4">
                        <w:rPr>
                          <w:rFonts w:ascii="Consolas" w:hAnsi="Consolas" w:cs="Consolas"/>
                          <w:color w:val="000000"/>
                          <w:sz w:val="18"/>
                          <w:szCs w:val="18"/>
                        </w:rPr>
                        <w:t xml:space="preserve"> shadow = shadow_calculation(</w:t>
                      </w:r>
                      <w:proofErr w:type="gramStart"/>
                      <w:r w:rsidRPr="000F70A4">
                        <w:rPr>
                          <w:rFonts w:ascii="Consolas" w:hAnsi="Consolas" w:cs="Consolas"/>
                          <w:color w:val="000000"/>
                          <w:sz w:val="18"/>
                          <w:szCs w:val="18"/>
                        </w:rPr>
                        <w:t>);</w:t>
                      </w:r>
                      <w:proofErr w:type="gramEnd"/>
                    </w:p>
                    <w:p w14:paraId="11EF6192"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277ED7A9" w14:textId="5D45621B"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vec3 result = (ambient + (1.0 - shadow)*(diffuse</w:t>
                      </w:r>
                      <w:r w:rsidR="008639AF">
                        <w:rPr>
                          <w:rFonts w:ascii="Consolas" w:hAnsi="Consolas" w:cs="Consolas"/>
                          <w:color w:val="000000"/>
                          <w:sz w:val="18"/>
                          <w:szCs w:val="18"/>
                        </w:rPr>
                        <w:t xml:space="preserve"> </w:t>
                      </w:r>
                      <w:r w:rsidRPr="000F70A4">
                        <w:rPr>
                          <w:rFonts w:ascii="Consolas" w:hAnsi="Consolas" w:cs="Consolas"/>
                          <w:color w:val="000000"/>
                          <w:sz w:val="18"/>
                          <w:szCs w:val="18"/>
                        </w:rPr>
                        <w:t>+</w:t>
                      </w:r>
                      <w:r w:rsidR="008639AF">
                        <w:rPr>
                          <w:rFonts w:ascii="Consolas" w:hAnsi="Consolas" w:cs="Consolas"/>
                          <w:color w:val="000000"/>
                          <w:sz w:val="18"/>
                          <w:szCs w:val="18"/>
                        </w:rPr>
                        <w:t xml:space="preserve"> </w:t>
                      </w:r>
                      <w:r w:rsidRPr="000F70A4">
                        <w:rPr>
                          <w:rFonts w:ascii="Consolas" w:hAnsi="Consolas" w:cs="Consolas"/>
                          <w:color w:val="000000"/>
                          <w:sz w:val="18"/>
                          <w:szCs w:val="18"/>
                        </w:rPr>
                        <w:t>specular))*</w:t>
                      </w:r>
                      <w:proofErr w:type="gramStart"/>
                      <w:r w:rsidRPr="000F70A4">
                        <w:rPr>
                          <w:rFonts w:ascii="Consolas" w:hAnsi="Consolas" w:cs="Consolas"/>
                          <w:color w:val="000000"/>
                          <w:sz w:val="18"/>
                          <w:szCs w:val="18"/>
                        </w:rPr>
                        <w:t>objectColor;</w:t>
                      </w:r>
                      <w:proofErr w:type="gramEnd"/>
                    </w:p>
                    <w:p w14:paraId="48243C05"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p>
                    <w:p w14:paraId="311F6C8D" w14:textId="77777777" w:rsidR="00F972E3" w:rsidRPr="000F70A4" w:rsidRDefault="00F972E3" w:rsidP="00F972E3">
                      <w:pPr>
                        <w:autoSpaceDE w:val="0"/>
                        <w:autoSpaceDN w:val="0"/>
                        <w:adjustRightInd w:val="0"/>
                        <w:spacing w:after="0" w:line="240" w:lineRule="auto"/>
                        <w:rPr>
                          <w:rFonts w:ascii="Consolas" w:hAnsi="Consolas" w:cs="Consolas"/>
                          <w:color w:val="000000"/>
                          <w:sz w:val="18"/>
                          <w:szCs w:val="18"/>
                        </w:rPr>
                      </w:pPr>
                      <w:r w:rsidRPr="000F70A4">
                        <w:rPr>
                          <w:rFonts w:ascii="Consolas" w:hAnsi="Consolas" w:cs="Consolas"/>
                          <w:color w:val="000000"/>
                          <w:sz w:val="18"/>
                          <w:szCs w:val="18"/>
                        </w:rPr>
                        <w:t xml:space="preserve">    color = vec4(result, 1</w:t>
                      </w:r>
                      <w:proofErr w:type="gramStart"/>
                      <w:r w:rsidRPr="000F70A4">
                        <w:rPr>
                          <w:rFonts w:ascii="Consolas" w:hAnsi="Consolas" w:cs="Consolas"/>
                          <w:color w:val="000000"/>
                          <w:sz w:val="18"/>
                          <w:szCs w:val="18"/>
                        </w:rPr>
                        <w:t>);</w:t>
                      </w:r>
                      <w:proofErr w:type="gramEnd"/>
                    </w:p>
                    <w:p w14:paraId="4114FD7E" w14:textId="5D5239E0" w:rsidR="00F972E3" w:rsidRPr="000F70A4" w:rsidRDefault="00F972E3" w:rsidP="00F972E3">
                      <w:pPr>
                        <w:rPr>
                          <w:sz w:val="18"/>
                          <w:szCs w:val="18"/>
                        </w:rPr>
                      </w:pPr>
                      <w:r w:rsidRPr="000F70A4">
                        <w:rPr>
                          <w:rFonts w:ascii="Consolas" w:hAnsi="Consolas" w:cs="Consolas"/>
                          <w:color w:val="000000"/>
                          <w:sz w:val="18"/>
                          <w:szCs w:val="18"/>
                        </w:rPr>
                        <w:t>}</w:t>
                      </w:r>
                    </w:p>
                  </w:txbxContent>
                </v:textbox>
                <w10:anchorlock/>
              </v:shape>
            </w:pict>
          </mc:Fallback>
        </mc:AlternateContent>
      </w:r>
    </w:p>
    <w:p w14:paraId="1062A912" w14:textId="67D2DA34" w:rsidR="000F1091" w:rsidRDefault="00462F2E" w:rsidP="00C90A3F">
      <w:r>
        <w:rPr>
          <w:noProof/>
        </w:rPr>
        <w:lastRenderedPageBreak/>
        <mc:AlternateContent>
          <mc:Choice Requires="wps">
            <w:drawing>
              <wp:inline distT="0" distB="0" distL="0" distR="0" wp14:anchorId="65B92344" wp14:editId="55E6F7BA">
                <wp:extent cx="6170295" cy="5390515"/>
                <wp:effectExtent l="0" t="0" r="20955" b="19685"/>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5390515"/>
                        </a:xfrm>
                        <a:prstGeom prst="rect">
                          <a:avLst/>
                        </a:prstGeom>
                        <a:solidFill>
                          <a:schemeClr val="tx2">
                            <a:lumMod val="20000"/>
                            <a:lumOff val="80000"/>
                          </a:schemeClr>
                        </a:solidFill>
                        <a:ln w="9525">
                          <a:solidFill>
                            <a:srgbClr val="000000"/>
                          </a:solidFill>
                          <a:miter lim="800000"/>
                          <a:headEnd/>
                          <a:tailEnd/>
                        </a:ln>
                      </wps:spPr>
                      <wps:linkedTxbx id="78" seq="1"/>
                      <wps:bodyPr rot="0" vert="horz" wrap="square" lIns="91440" tIns="45720" rIns="91440" bIns="45720" anchor="t" anchorCtr="0">
                        <a:noAutofit/>
                      </wps:bodyPr>
                    </wps:wsp>
                  </a:graphicData>
                </a:graphic>
              </wp:inline>
            </w:drawing>
          </mc:Choice>
          <mc:Fallback xmlns:w16du="http://schemas.microsoft.com/office/word/2023/wordml/word16du">
            <w:pict>
              <v:shape w14:anchorId="65B92344" id="_x0000_s1104" type="#_x0000_t202" style="width:485.85pt;height:4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" fillcolor="#d5dce4 [671]">
                <v:textbox>
                  <w:txbxContent/>
                </v:textbox>
                <w10:anchorlock/>
              </v:shape>
            </w:pict>
          </mc:Fallback>
        </mc:AlternateContent>
      </w:r>
      <w:r w:rsidR="00FA6C15">
        <w:t xml:space="preserve">You may have noticed that </w:t>
      </w:r>
      <w:r w:rsidR="00D0030A">
        <w:t xml:space="preserve">during the creation of the shadow map we </w:t>
      </w:r>
      <w:r w:rsidR="008E5747">
        <w:t xml:space="preserve">called the </w:t>
      </w:r>
      <w:r w:rsidR="008E5747">
        <w:rPr>
          <w:i/>
          <w:iCs/>
        </w:rPr>
        <w:t>glCullFace</w:t>
      </w:r>
      <w:r w:rsidR="008E5747">
        <w:t xml:space="preserve"> function </w:t>
      </w:r>
      <w:r w:rsidR="00290C55">
        <w:t xml:space="preserve">and inverted </w:t>
      </w:r>
      <w:r w:rsidR="00BC196E">
        <w:t xml:space="preserve">which is the face </w:t>
      </w:r>
      <w:r w:rsidR="00903964">
        <w:t>to render.</w:t>
      </w:r>
      <w:r w:rsidR="009E2000">
        <w:t xml:space="preserve"> We used this trick to</w:t>
      </w:r>
      <w:r w:rsidR="008E2051">
        <w:t xml:space="preserve"> overcome an artifact called </w:t>
      </w:r>
      <w:r w:rsidR="008E2051">
        <w:rPr>
          <w:i/>
          <w:iCs/>
        </w:rPr>
        <w:t>shadow acne</w:t>
      </w:r>
      <w:r w:rsidR="00F25858">
        <w:t xml:space="preserve">. </w:t>
      </w:r>
      <w:r w:rsidR="00777194">
        <w:t>T</w:t>
      </w:r>
      <w:r w:rsidR="00B10540">
        <w:t xml:space="preserve">his is </w:t>
      </w:r>
      <w:r w:rsidR="002042AB">
        <w:t xml:space="preserve">because the shadow map is made </w:t>
      </w:r>
      <w:r w:rsidR="00175025">
        <w:t xml:space="preserve">up of samples and the actual surface is continuous. </w:t>
      </w:r>
      <w:r w:rsidR="00984500">
        <w:t>This leads to</w:t>
      </w:r>
      <w:r w:rsidR="00583157">
        <w:t xml:space="preserve"> spots </w:t>
      </w:r>
      <w:r w:rsidR="00C10DD3">
        <w:t xml:space="preserve">where </w:t>
      </w:r>
      <w:r w:rsidR="00EB6A1B">
        <w:t>the shadow function fails</w:t>
      </w:r>
      <w:r w:rsidR="00417EDE">
        <w:t>,</w:t>
      </w:r>
      <w:r w:rsidR="00EB6A1B">
        <w:t xml:space="preserve"> and we </w:t>
      </w:r>
      <w:r w:rsidR="00984500">
        <w:t>end up with black stripes.</w:t>
      </w:r>
      <w:r w:rsidR="00CC66EC">
        <w:t xml:space="preserve"> This trick makes the shadow map more </w:t>
      </w:r>
      <w:r w:rsidR="00417EDE">
        <w:t>continuous and eliminates the problem.</w:t>
      </w:r>
    </w:p>
    <w:p w14:paraId="1F09F6F3" w14:textId="0EE111B0" w:rsidR="00417EDE" w:rsidRDefault="00417EDE">
      <w:r>
        <w:br w:type="page"/>
      </w:r>
    </w:p>
    <w:p w14:paraId="6B703C71" w14:textId="39921E23" w:rsidR="00417EDE" w:rsidRDefault="001C7BC0" w:rsidP="00417EDE">
      <w:pPr>
        <w:pStyle w:val="Heading3"/>
      </w:pPr>
      <w:r>
        <w:lastRenderedPageBreak/>
        <w:t>Summary</w:t>
      </w:r>
    </w:p>
    <w:p w14:paraId="10EE23A4" w14:textId="371BCE0C" w:rsidR="001C7BC0" w:rsidRDefault="001C7BC0" w:rsidP="001C7BC0">
      <w:r>
        <w:t xml:space="preserve">In this chapter we covered the basics of OpenGL </w:t>
      </w:r>
      <w:r w:rsidR="009C6E39">
        <w:t xml:space="preserve">drawing. </w:t>
      </w:r>
      <w:r w:rsidR="00A347FA">
        <w:t xml:space="preserve">Now you are ready to create </w:t>
      </w:r>
      <w:proofErr w:type="gramStart"/>
      <w:r w:rsidR="00004873">
        <w:t>some</w:t>
      </w:r>
      <w:proofErr w:type="gramEnd"/>
      <w:r w:rsidR="00004873">
        <w:t xml:space="preserve"> </w:t>
      </w:r>
      <w:r w:rsidR="00D85FFA">
        <w:t>nice</w:t>
      </w:r>
      <w:r w:rsidR="00004873">
        <w:t xml:space="preserve"> </w:t>
      </w:r>
      <w:r w:rsidR="00883386">
        <w:t>programs and games</w:t>
      </w:r>
      <w:r w:rsidR="00414C9C">
        <w:t>, with nice visual effects. So far we have covered:</w:t>
      </w:r>
    </w:p>
    <w:p w14:paraId="187DC234" w14:textId="19E99F23" w:rsidR="00414C9C" w:rsidRDefault="00CB58C7" w:rsidP="00414C9C">
      <w:pPr>
        <w:pStyle w:val="ListParagraph"/>
        <w:numPr>
          <w:ilvl w:val="0"/>
          <w:numId w:val="38"/>
        </w:numPr>
      </w:pPr>
      <w:r>
        <w:t xml:space="preserve">Stencil buffers that can help us </w:t>
      </w:r>
      <w:r w:rsidR="00CE0A8A">
        <w:t xml:space="preserve">create irregularly shaped </w:t>
      </w:r>
      <w:r w:rsidR="008B1B6E">
        <w:t xml:space="preserve">drawing </w:t>
      </w:r>
      <w:r w:rsidR="004D4F3B">
        <w:t>areas.</w:t>
      </w:r>
    </w:p>
    <w:p w14:paraId="6990A59E" w14:textId="16C5A98A" w:rsidR="008B1B6E" w:rsidRDefault="008B1B6E" w:rsidP="00414C9C">
      <w:pPr>
        <w:pStyle w:val="ListParagraph"/>
        <w:numPr>
          <w:ilvl w:val="0"/>
          <w:numId w:val="38"/>
        </w:numPr>
      </w:pPr>
      <w:r>
        <w:t xml:space="preserve">Blending, to </w:t>
      </w:r>
      <w:r w:rsidR="00F8534E">
        <w:t xml:space="preserve">simulate </w:t>
      </w:r>
      <w:r w:rsidR="004D4F3B">
        <w:t>transparency.</w:t>
      </w:r>
    </w:p>
    <w:p w14:paraId="307D5B83" w14:textId="2847E944" w:rsidR="00F8534E" w:rsidRDefault="0010464A" w:rsidP="00414C9C">
      <w:pPr>
        <w:pStyle w:val="ListParagraph"/>
        <w:numPr>
          <w:ilvl w:val="0"/>
          <w:numId w:val="38"/>
        </w:numPr>
      </w:pPr>
      <w:r>
        <w:t xml:space="preserve">Face culling, to </w:t>
      </w:r>
      <w:r w:rsidR="0061159B">
        <w:t xml:space="preserve">define back and front </w:t>
      </w:r>
      <w:r w:rsidR="004D4F3B">
        <w:t>faces.</w:t>
      </w:r>
    </w:p>
    <w:p w14:paraId="32EC5DFA" w14:textId="74620267" w:rsidR="0061159B" w:rsidRDefault="0061159B" w:rsidP="00414C9C">
      <w:pPr>
        <w:pStyle w:val="ListParagraph"/>
        <w:numPr>
          <w:ilvl w:val="0"/>
          <w:numId w:val="38"/>
        </w:numPr>
      </w:pPr>
      <w:r>
        <w:t xml:space="preserve">Skyboxes </w:t>
      </w:r>
      <w:r w:rsidR="00FF5AE3">
        <w:t xml:space="preserve">to draw the </w:t>
      </w:r>
      <w:r w:rsidR="004D4F3B">
        <w:t>horizon.</w:t>
      </w:r>
    </w:p>
    <w:p w14:paraId="53D2EEB1" w14:textId="66A36F24" w:rsidR="00FF5AE3" w:rsidRDefault="00FF5AE3" w:rsidP="00414C9C">
      <w:pPr>
        <w:pStyle w:val="ListParagraph"/>
        <w:numPr>
          <w:ilvl w:val="0"/>
          <w:numId w:val="38"/>
        </w:numPr>
      </w:pPr>
      <w:r>
        <w:t xml:space="preserve">Environment mapping that reflects the </w:t>
      </w:r>
      <w:r w:rsidR="00E82AA8">
        <w:t>e</w:t>
      </w:r>
      <w:r>
        <w:t>nvironmen</w:t>
      </w:r>
      <w:r w:rsidR="00E82AA8">
        <w:t>t on the surfaces of objects</w:t>
      </w:r>
    </w:p>
    <w:p w14:paraId="26EBB2D0" w14:textId="1D37A484" w:rsidR="00E82AA8" w:rsidRDefault="00B0030F" w:rsidP="00414C9C">
      <w:pPr>
        <w:pStyle w:val="ListParagraph"/>
        <w:numPr>
          <w:ilvl w:val="0"/>
          <w:numId w:val="38"/>
        </w:numPr>
      </w:pPr>
      <w:r>
        <w:t xml:space="preserve">Frame buffers to create dynamic </w:t>
      </w:r>
      <w:r w:rsidR="004D4F3B">
        <w:t>textures.</w:t>
      </w:r>
    </w:p>
    <w:p w14:paraId="0D7A7E53" w14:textId="23E1E610" w:rsidR="00E665A0" w:rsidRDefault="00E665A0" w:rsidP="00414C9C">
      <w:pPr>
        <w:pStyle w:val="ListParagraph"/>
        <w:numPr>
          <w:ilvl w:val="0"/>
          <w:numId w:val="38"/>
        </w:numPr>
      </w:pPr>
      <w:r>
        <w:t xml:space="preserve">Shadows to add realistic 3D </w:t>
      </w:r>
      <w:r w:rsidR="004D4F3B">
        <w:t>effects.</w:t>
      </w:r>
    </w:p>
    <w:p w14:paraId="4EFE1300" w14:textId="25E4AB29" w:rsidR="00DF6323" w:rsidRDefault="00DF6323">
      <w:r>
        <w:br w:type="page"/>
      </w:r>
    </w:p>
    <w:p w14:paraId="5086FC2A" w14:textId="28326552" w:rsidR="00E665A0" w:rsidRDefault="001A2F89" w:rsidP="001A2F89">
      <w:pPr>
        <w:pStyle w:val="Heading2"/>
      </w:pPr>
      <w:r>
        <w:lastRenderedPageBreak/>
        <w:t xml:space="preserve">Chapter </w:t>
      </w:r>
      <w:r w:rsidR="00057C66">
        <w:t>7</w:t>
      </w:r>
      <w:r>
        <w:t>: Text</w:t>
      </w:r>
    </w:p>
    <w:p w14:paraId="738DADC8" w14:textId="52DBC63E" w:rsidR="001A2F89" w:rsidRDefault="001A2F89" w:rsidP="001A2F89"/>
    <w:p w14:paraId="54512C10" w14:textId="7925DA94" w:rsidR="00E73B93" w:rsidRDefault="005C7A40" w:rsidP="001A2F89">
      <w:r>
        <w:t>In t</w:t>
      </w:r>
      <w:r w:rsidR="005715AC">
        <w:t>he previous chapter we saw the need for text display</w:t>
      </w:r>
      <w:r w:rsidR="00132A00">
        <w:t xml:space="preserve"> in our games. From the simplest task to display </w:t>
      </w:r>
      <w:proofErr w:type="gramStart"/>
      <w:r w:rsidR="00132A00">
        <w:t>some</w:t>
      </w:r>
      <w:proofErr w:type="gramEnd"/>
      <w:r w:rsidR="00132A00">
        <w:t xml:space="preserve"> basic </w:t>
      </w:r>
      <w:r w:rsidR="00895785">
        <w:t xml:space="preserve">information to the user, </w:t>
      </w:r>
      <w:r w:rsidR="002618DF">
        <w:t>to the display of a series of menu options for the user to select.</w:t>
      </w:r>
    </w:p>
    <w:p w14:paraId="3C3F4D63" w14:textId="43D85092" w:rsidR="00357011" w:rsidRDefault="00357011" w:rsidP="001A2F89">
      <w:r>
        <w:t xml:space="preserve">Displaying text </w:t>
      </w:r>
      <w:r w:rsidR="004A6491">
        <w:t xml:space="preserve">from a simple program is easy. In C we have the </w:t>
      </w:r>
      <w:r w:rsidR="004A6491">
        <w:rPr>
          <w:i/>
          <w:iCs/>
        </w:rPr>
        <w:t>printf</w:t>
      </w:r>
      <w:r w:rsidR="004A6491">
        <w:t xml:space="preserve"> function</w:t>
      </w:r>
      <w:r w:rsidR="0059528B">
        <w:t xml:space="preserve"> which p</w:t>
      </w:r>
      <w:r w:rsidR="00FB7D57">
        <w:t>r</w:t>
      </w:r>
      <w:r w:rsidR="0059528B">
        <w:t>ints text to the screen. As we sa</w:t>
      </w:r>
      <w:r w:rsidR="005365BF">
        <w:t>w in the first part of the book</w:t>
      </w:r>
      <w:r w:rsidR="00FB7D57">
        <w:t xml:space="preserve"> in C++ </w:t>
      </w:r>
      <w:r w:rsidR="00E45CDC">
        <w:t xml:space="preserve">the equivalent id the </w:t>
      </w:r>
      <w:r w:rsidR="00E45CDC" w:rsidRPr="00E45CDC">
        <w:rPr>
          <w:i/>
          <w:iCs/>
        </w:rPr>
        <w:t>std::out</w:t>
      </w:r>
      <w:r w:rsidR="00E45CDC">
        <w:t xml:space="preserve"> stream</w:t>
      </w:r>
      <w:r w:rsidR="00D7781A">
        <w:t>.</w:t>
      </w:r>
    </w:p>
    <w:p w14:paraId="5C97BCF1" w14:textId="19B0854E" w:rsidR="003417F5" w:rsidRDefault="003417F5" w:rsidP="001A2F89">
      <w:r>
        <w:t xml:space="preserve">In complex environments though like OpenGL things are not so </w:t>
      </w:r>
      <w:r w:rsidR="00FC57A3">
        <w:t>easy.</w:t>
      </w:r>
      <w:r w:rsidR="00713507">
        <w:t xml:space="preserve"> Here we </w:t>
      </w:r>
      <w:r w:rsidR="00D85FFA">
        <w:t>must</w:t>
      </w:r>
      <w:r w:rsidR="00713507">
        <w:t xml:space="preserve"> </w:t>
      </w:r>
      <w:r w:rsidR="00F334F9">
        <w:t xml:space="preserve">create </w:t>
      </w:r>
      <w:r w:rsidR="00217A81">
        <w:t xml:space="preserve">the </w:t>
      </w:r>
      <w:r w:rsidR="00F334F9">
        <w:t xml:space="preserve">objects </w:t>
      </w:r>
      <w:r w:rsidR="00217A81">
        <w:t>that represent the characters we wan</w:t>
      </w:r>
      <w:r w:rsidR="00CF0FC8">
        <w:t>t</w:t>
      </w:r>
      <w:r w:rsidR="00217A81">
        <w:t xml:space="preserve"> to display</w:t>
      </w:r>
      <w:r w:rsidR="0065726D">
        <w:t>.</w:t>
      </w:r>
      <w:r w:rsidR="00815012">
        <w:t xml:space="preserve"> </w:t>
      </w:r>
    </w:p>
    <w:p w14:paraId="4547B8CA" w14:textId="77777777" w:rsidR="00804121" w:rsidRDefault="00490025" w:rsidP="001A2F89">
      <w:r>
        <w:t xml:space="preserve">The </w:t>
      </w:r>
      <w:r w:rsidR="00976B10">
        <w:t xml:space="preserve">simplest way to display text is to create a texture image </w:t>
      </w:r>
      <w:r w:rsidR="00366BB5">
        <w:t>on which to draw all the characters of a font, and then use it</w:t>
      </w:r>
      <w:r w:rsidR="009D2B3D">
        <w:t xml:space="preserve"> to render quads with those characters</w:t>
      </w:r>
      <w:r w:rsidR="007862CA">
        <w:t xml:space="preserve">. </w:t>
      </w:r>
      <w:r w:rsidR="003F6F16">
        <w:t xml:space="preserve">This technique relies on </w:t>
      </w:r>
      <w:r w:rsidR="005C1D51">
        <w:t xml:space="preserve">the things we have learned before </w:t>
      </w:r>
      <w:r w:rsidR="00D33D98">
        <w:t xml:space="preserve">about </w:t>
      </w:r>
      <w:r w:rsidR="006510DF">
        <w:t>drawing with textures</w:t>
      </w:r>
      <w:r w:rsidR="004D188B">
        <w:t xml:space="preserve">. </w:t>
      </w:r>
    </w:p>
    <w:p w14:paraId="3EEC1EEB" w14:textId="0D924C46" w:rsidR="00490025" w:rsidRDefault="00CC3378" w:rsidP="001A2F89">
      <w:r>
        <w:t xml:space="preserve">Here I am going to present </w:t>
      </w:r>
      <w:r w:rsidR="00BE57D7">
        <w:t>a simpler technique</w:t>
      </w:r>
      <w:r w:rsidR="00804121">
        <w:t xml:space="preserve"> that relies on the Windows system</w:t>
      </w:r>
      <w:r w:rsidR="007B4424">
        <w:t xml:space="preserve"> and generates a drawing list based on </w:t>
      </w:r>
      <w:r w:rsidR="00C44C1D">
        <w:t xml:space="preserve">any system font. This drawing list can be used to </w:t>
      </w:r>
      <w:r w:rsidR="00EB2D4D">
        <w:t>render any text on the screen.</w:t>
      </w:r>
    </w:p>
    <w:p w14:paraId="4084CB7B" w14:textId="5CA96F71" w:rsidR="00EB2D4D" w:rsidRDefault="00EB2D4D" w:rsidP="001A2F89">
      <w:r>
        <w:t xml:space="preserve">In the second part of this </w:t>
      </w:r>
      <w:r w:rsidR="004D4F3B">
        <w:t>chapter,</w:t>
      </w:r>
      <w:r>
        <w:t xml:space="preserve"> </w:t>
      </w:r>
      <w:r w:rsidR="00E82A70">
        <w:t xml:space="preserve">we will see how we can use the Windows system again to create </w:t>
      </w:r>
      <w:r w:rsidR="00C43E81">
        <w:t>a font with solid characters that can be used in any scene.</w:t>
      </w:r>
    </w:p>
    <w:p w14:paraId="7CF2B883" w14:textId="497D9531" w:rsidR="00C43E81" w:rsidRDefault="00C43E81" w:rsidP="001A2F89"/>
    <w:p w14:paraId="1CA533BD" w14:textId="3A845845" w:rsidR="00BA0931" w:rsidRDefault="00BA0931" w:rsidP="00743203">
      <w:pPr>
        <w:pStyle w:val="Heading3"/>
      </w:pPr>
      <w:r>
        <w:t>2D text rendering</w:t>
      </w:r>
    </w:p>
    <w:p w14:paraId="023B1C52" w14:textId="49D12225" w:rsidR="00743203" w:rsidRDefault="00743203" w:rsidP="00743203">
      <w:r>
        <w:t xml:space="preserve">I gave a brief </w:t>
      </w:r>
      <w:r w:rsidR="008D180E">
        <w:t>description how to render 2D text on the screen using a texture.</w:t>
      </w:r>
      <w:r w:rsidR="00042119">
        <w:t xml:space="preserve"> The </w:t>
      </w:r>
      <w:r w:rsidR="00F85B5B">
        <w:t xml:space="preserve">technique we are going to see here is </w:t>
      </w:r>
      <w:r w:rsidR="00410829">
        <w:t>like</w:t>
      </w:r>
      <w:r w:rsidR="004B1B59">
        <w:t xml:space="preserve"> that, only this time</w:t>
      </w:r>
      <w:r w:rsidR="003E1FBC">
        <w:t>,</w:t>
      </w:r>
      <w:r w:rsidR="004B1B59">
        <w:t xml:space="preserve"> </w:t>
      </w:r>
      <w:proofErr w:type="gramStart"/>
      <w:r w:rsidR="004B1B59">
        <w:t>most of</w:t>
      </w:r>
      <w:proofErr w:type="gramEnd"/>
      <w:r w:rsidR="004B1B59">
        <w:t xml:space="preserve"> the job </w:t>
      </w:r>
      <w:r w:rsidR="001428BD">
        <w:t xml:space="preserve">is done by the system. </w:t>
      </w:r>
      <w:r w:rsidR="00162045">
        <w:t xml:space="preserve">It is Windows and OpenGL </w:t>
      </w:r>
      <w:r w:rsidR="003E1FBC">
        <w:t xml:space="preserve">that do all the </w:t>
      </w:r>
      <w:r w:rsidR="009D2126">
        <w:t>dirty work of creating the texture and generating the render commands required to draw each character</w:t>
      </w:r>
      <w:r w:rsidR="00EC2ADA">
        <w:t>.</w:t>
      </w:r>
    </w:p>
    <w:p w14:paraId="1715568D" w14:textId="0887D71F" w:rsidR="00557D01" w:rsidRPr="00597E55" w:rsidRDefault="00103C74" w:rsidP="00743203">
      <w:r>
        <w:t xml:space="preserve">First we generate a storage for the drawing commands </w:t>
      </w:r>
      <w:r w:rsidR="00727819">
        <w:t xml:space="preserve">for each character. This is the </w:t>
      </w:r>
      <w:r w:rsidR="00727819">
        <w:rPr>
          <w:i/>
          <w:iCs/>
        </w:rPr>
        <w:t>list</w:t>
      </w:r>
      <w:r w:rsidR="00597E55">
        <w:t xml:space="preserve"> that we generate which can store </w:t>
      </w:r>
      <w:r w:rsidR="00BE4239">
        <w:t xml:space="preserve">256 characters. Then we </w:t>
      </w:r>
      <w:r w:rsidR="002F38D3">
        <w:t xml:space="preserve">ask Windows to generate a font as if we were going to draw </w:t>
      </w:r>
      <w:proofErr w:type="gramStart"/>
      <w:r w:rsidR="002F38D3">
        <w:t>some</w:t>
      </w:r>
      <w:proofErr w:type="gramEnd"/>
      <w:r w:rsidR="002F38D3">
        <w:t xml:space="preserve"> text on the screen. </w:t>
      </w:r>
      <w:r w:rsidR="004D4F3B">
        <w:t>Finally,</w:t>
      </w:r>
      <w:r w:rsidR="002F38D3">
        <w:t xml:space="preserve"> </w:t>
      </w:r>
      <w:r w:rsidR="00AF2A01">
        <w:t xml:space="preserve">we instruct the Windows implementation of OpenGL to create the </w:t>
      </w:r>
      <w:r w:rsidR="00BE0978">
        <w:t>font textures and store the appropriate drawing commands in the chara</w:t>
      </w:r>
      <w:r w:rsidR="0010294D">
        <w:t>cter list we created.</w:t>
      </w:r>
    </w:p>
    <w:p w14:paraId="013E2F01" w14:textId="01E8191E" w:rsidR="000D3106" w:rsidRDefault="00847E31" w:rsidP="00743203">
      <w:r>
        <w:rPr>
          <w:noProof/>
        </w:rPr>
        <mc:AlternateContent>
          <mc:Choice Requires="wps">
            <w:drawing>
              <wp:inline distT="0" distB="0" distL="0" distR="0" wp14:anchorId="56046F04" wp14:editId="31FB7A0A">
                <wp:extent cx="6170295" cy="1404620"/>
                <wp:effectExtent l="0" t="0" r="20955" b="2413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194D1583" w14:textId="0E9CC7A9"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2B91AF"/>
                                <w:sz w:val="18"/>
                                <w:szCs w:val="18"/>
                              </w:rPr>
                              <w:t>HDC</w:t>
                            </w:r>
                            <w:r w:rsidRPr="00847E31">
                              <w:rPr>
                                <w:rFonts w:ascii="Consolas" w:hAnsi="Consolas" w:cs="Consolas"/>
                                <w:color w:val="000000"/>
                                <w:sz w:val="18"/>
                                <w:szCs w:val="18"/>
                              </w:rPr>
                              <w:t xml:space="preserve"> hDC = wglGetCurrentDC(</w:t>
                            </w:r>
                            <w:proofErr w:type="gramStart"/>
                            <w:r w:rsidRPr="00847E31">
                              <w:rPr>
                                <w:rFonts w:ascii="Consolas" w:hAnsi="Consolas" w:cs="Consolas"/>
                                <w:color w:val="000000"/>
                                <w:sz w:val="18"/>
                                <w:szCs w:val="18"/>
                              </w:rPr>
                              <w:t>);</w:t>
                            </w:r>
                            <w:proofErr w:type="gramEnd"/>
                          </w:p>
                          <w:p w14:paraId="3D3EFB50"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listBase = glGenLists(256</w:t>
                            </w:r>
                            <w:proofErr w:type="gramStart"/>
                            <w:r w:rsidRPr="00847E31">
                              <w:rPr>
                                <w:rFonts w:ascii="Consolas" w:hAnsi="Consolas" w:cs="Consolas"/>
                                <w:color w:val="000000"/>
                                <w:sz w:val="18"/>
                                <w:szCs w:val="18"/>
                              </w:rPr>
                              <w:t>);</w:t>
                            </w:r>
                            <w:proofErr w:type="gramEnd"/>
                          </w:p>
                          <w:p w14:paraId="343BF2CC"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p>
                          <w:p w14:paraId="7ADE4191"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FF"/>
                                <w:sz w:val="18"/>
                                <w:szCs w:val="18"/>
                              </w:rPr>
                              <w:t>if</w:t>
                            </w:r>
                            <w:r w:rsidRPr="00847E31">
                              <w:rPr>
                                <w:rFonts w:ascii="Consolas" w:hAnsi="Consolas" w:cs="Consolas"/>
                                <w:color w:val="000000"/>
                                <w:sz w:val="18"/>
                                <w:szCs w:val="18"/>
                              </w:rPr>
                              <w:t xml:space="preserve"> (strcmp(</w:t>
                            </w:r>
                            <w:r w:rsidRPr="00847E31">
                              <w:rPr>
                                <w:rFonts w:ascii="Consolas" w:hAnsi="Consolas" w:cs="Consolas"/>
                                <w:color w:val="808080"/>
                                <w:sz w:val="18"/>
                                <w:szCs w:val="18"/>
                              </w:rPr>
                              <w:t>name</w:t>
                            </w:r>
                            <w:r w:rsidRPr="00847E31">
                              <w:rPr>
                                <w:rFonts w:ascii="Consolas" w:hAnsi="Consolas" w:cs="Consolas"/>
                                <w:color w:val="000000"/>
                                <w:sz w:val="18"/>
                                <w:szCs w:val="18"/>
                              </w:rPr>
                              <w:t xml:space="preserve">, </w:t>
                            </w:r>
                            <w:r w:rsidRPr="00847E31">
                              <w:rPr>
                                <w:rFonts w:ascii="Consolas" w:hAnsi="Consolas" w:cs="Consolas"/>
                                <w:color w:val="A31515"/>
                                <w:sz w:val="18"/>
                                <w:szCs w:val="18"/>
                              </w:rPr>
                              <w:t>"symbol"</w:t>
                            </w:r>
                            <w:r w:rsidRPr="00847E31">
                              <w:rPr>
                                <w:rFonts w:ascii="Consolas" w:hAnsi="Consolas" w:cs="Consolas"/>
                                <w:color w:val="000000"/>
                                <w:sz w:val="18"/>
                                <w:szCs w:val="18"/>
                              </w:rPr>
                              <w:t>) == 0)</w:t>
                            </w:r>
                          </w:p>
                          <w:p w14:paraId="3B864020"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w:t>
                            </w:r>
                          </w:p>
                          <w:p w14:paraId="30311F1F" w14:textId="77777777" w:rsidR="00276C18"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 xml:space="preserve">    hFont = CreateFontA(-</w:t>
                            </w:r>
                            <w:r w:rsidRPr="00847E31">
                              <w:rPr>
                                <w:rFonts w:ascii="Consolas" w:hAnsi="Consolas" w:cs="Consolas"/>
                                <w:color w:val="808080"/>
                                <w:sz w:val="18"/>
                                <w:szCs w:val="18"/>
                              </w:rPr>
                              <w:t>size</w:t>
                            </w:r>
                            <w:r w:rsidRPr="00847E31">
                              <w:rPr>
                                <w:rFonts w:ascii="Consolas" w:hAnsi="Consolas" w:cs="Consolas"/>
                                <w:color w:val="000000"/>
                                <w:sz w:val="18"/>
                                <w:szCs w:val="18"/>
                              </w:rPr>
                              <w:t xml:space="preserve">, 0, 0, 0, </w:t>
                            </w:r>
                            <w:r w:rsidRPr="00847E31">
                              <w:rPr>
                                <w:rFonts w:ascii="Consolas" w:hAnsi="Consolas" w:cs="Consolas"/>
                                <w:color w:val="6F008A"/>
                                <w:sz w:val="18"/>
                                <w:szCs w:val="18"/>
                              </w:rPr>
                              <w:t>FW_BOLD</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w:t>
                            </w:r>
                          </w:p>
                          <w:p w14:paraId="3DBBF125" w14:textId="77777777" w:rsidR="008411E4" w:rsidRDefault="00276C18" w:rsidP="00847E3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8411E4">
                              <w:rPr>
                                <w:rFonts w:ascii="Consolas" w:hAnsi="Consolas" w:cs="Consolas"/>
                                <w:color w:val="000000"/>
                                <w:sz w:val="18"/>
                                <w:szCs w:val="18"/>
                              </w:rPr>
                              <w:t xml:space="preserve"> </w:t>
                            </w:r>
                            <w:r w:rsidR="00847E31" w:rsidRPr="00847E31">
                              <w:rPr>
                                <w:rFonts w:ascii="Consolas" w:hAnsi="Consolas" w:cs="Consolas"/>
                                <w:color w:val="6F008A"/>
                                <w:sz w:val="18"/>
                                <w:szCs w:val="18"/>
                              </w:rPr>
                              <w:t>SYMBOL_CHARSET</w:t>
                            </w:r>
                            <w:r w:rsidR="00847E31" w:rsidRPr="00847E31">
                              <w:rPr>
                                <w:rFonts w:ascii="Consolas" w:hAnsi="Consolas" w:cs="Consolas"/>
                                <w:color w:val="000000"/>
                                <w:sz w:val="18"/>
                                <w:szCs w:val="18"/>
                              </w:rPr>
                              <w:t>,</w:t>
                            </w:r>
                            <w:r w:rsidR="008411E4">
                              <w:rPr>
                                <w:rFonts w:ascii="Consolas" w:hAnsi="Consolas" w:cs="Consolas"/>
                                <w:color w:val="000000"/>
                                <w:sz w:val="18"/>
                                <w:szCs w:val="18"/>
                              </w:rPr>
                              <w:t xml:space="preserve"> </w:t>
                            </w:r>
                            <w:r w:rsidR="00847E31" w:rsidRPr="00847E31">
                              <w:rPr>
                                <w:rFonts w:ascii="Consolas" w:hAnsi="Consolas" w:cs="Consolas"/>
                                <w:color w:val="6F008A"/>
                                <w:sz w:val="18"/>
                                <w:szCs w:val="18"/>
                              </w:rPr>
                              <w:t>OUT_TT_PRECIS</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CLIP_DEFAULT_PRECIS</w:t>
                            </w:r>
                            <w:r w:rsidR="00847E31" w:rsidRPr="00847E31">
                              <w:rPr>
                                <w:rFonts w:ascii="Consolas" w:hAnsi="Consolas" w:cs="Consolas"/>
                                <w:color w:val="000000"/>
                                <w:sz w:val="18"/>
                                <w:szCs w:val="18"/>
                              </w:rPr>
                              <w:t>,</w:t>
                            </w:r>
                          </w:p>
                          <w:p w14:paraId="35F53E80" w14:textId="5A2A573F" w:rsidR="00847E31" w:rsidRPr="00847E31" w:rsidRDefault="008411E4" w:rsidP="00847E3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00847E31" w:rsidRPr="00847E31">
                              <w:rPr>
                                <w:rFonts w:ascii="Consolas" w:hAnsi="Consolas" w:cs="Consolas"/>
                                <w:color w:val="6F008A"/>
                                <w:sz w:val="18"/>
                                <w:szCs w:val="18"/>
                              </w:rPr>
                              <w:t>ANTIALIASED_QUALITY</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FF_DONTCARE</w:t>
                            </w:r>
                            <w:r w:rsidR="00847E31" w:rsidRPr="00847E31">
                              <w:rPr>
                                <w:rFonts w:ascii="Consolas" w:hAnsi="Consolas" w:cs="Consolas"/>
                                <w:color w:val="000000"/>
                                <w:sz w:val="18"/>
                                <w:szCs w:val="18"/>
                              </w:rPr>
                              <w:t xml:space="preserve"> | </w:t>
                            </w:r>
                            <w:r w:rsidR="00847E31" w:rsidRPr="00847E31">
                              <w:rPr>
                                <w:rFonts w:ascii="Consolas" w:hAnsi="Consolas" w:cs="Consolas"/>
                                <w:color w:val="6F008A"/>
                                <w:sz w:val="18"/>
                                <w:szCs w:val="18"/>
                              </w:rPr>
                              <w:t>DEFAULT_PITCH</w:t>
                            </w:r>
                            <w:r w:rsidR="00847E31" w:rsidRPr="00847E31">
                              <w:rPr>
                                <w:rFonts w:ascii="Consolas" w:hAnsi="Consolas" w:cs="Consolas"/>
                                <w:color w:val="000000"/>
                                <w:sz w:val="18"/>
                                <w:szCs w:val="18"/>
                              </w:rPr>
                              <w:t xml:space="preserve">, </w:t>
                            </w:r>
                            <w:r w:rsidR="00847E31" w:rsidRPr="00847E31">
                              <w:rPr>
                                <w:rFonts w:ascii="Consolas" w:hAnsi="Consolas" w:cs="Consolas"/>
                                <w:color w:val="808080"/>
                                <w:sz w:val="18"/>
                                <w:szCs w:val="18"/>
                              </w:rPr>
                              <w:t>name</w:t>
                            </w:r>
                            <w:proofErr w:type="gramStart"/>
                            <w:r w:rsidR="00847E31" w:rsidRPr="00847E31">
                              <w:rPr>
                                <w:rFonts w:ascii="Consolas" w:hAnsi="Consolas" w:cs="Consolas"/>
                                <w:color w:val="000000"/>
                                <w:sz w:val="18"/>
                                <w:szCs w:val="18"/>
                              </w:rPr>
                              <w:t>);</w:t>
                            </w:r>
                            <w:proofErr w:type="gramEnd"/>
                          </w:p>
                          <w:p w14:paraId="1C6B84D3"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w:t>
                            </w:r>
                          </w:p>
                          <w:p w14:paraId="63D361B3"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FF"/>
                                <w:sz w:val="18"/>
                                <w:szCs w:val="18"/>
                              </w:rPr>
                              <w:t>else</w:t>
                            </w:r>
                          </w:p>
                          <w:p w14:paraId="3F580212"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w:t>
                            </w:r>
                          </w:p>
                          <w:p w14:paraId="2449C841" w14:textId="77777777" w:rsidR="00B11C64"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 xml:space="preserve">    hFont = CreateFontA(-</w:t>
                            </w:r>
                            <w:r w:rsidRPr="00847E31">
                              <w:rPr>
                                <w:rFonts w:ascii="Consolas" w:hAnsi="Consolas" w:cs="Consolas"/>
                                <w:color w:val="808080"/>
                                <w:sz w:val="18"/>
                                <w:szCs w:val="18"/>
                              </w:rPr>
                              <w:t>size</w:t>
                            </w:r>
                            <w:r w:rsidRPr="00847E31">
                              <w:rPr>
                                <w:rFonts w:ascii="Consolas" w:hAnsi="Consolas" w:cs="Consolas"/>
                                <w:color w:val="000000"/>
                                <w:sz w:val="18"/>
                                <w:szCs w:val="18"/>
                              </w:rPr>
                              <w:t xml:space="preserve">, 0, 0, 0, </w:t>
                            </w:r>
                            <w:r w:rsidRPr="00847E31">
                              <w:rPr>
                                <w:rFonts w:ascii="Consolas" w:hAnsi="Consolas" w:cs="Consolas"/>
                                <w:color w:val="6F008A"/>
                                <w:sz w:val="18"/>
                                <w:szCs w:val="18"/>
                              </w:rPr>
                              <w:t>FW_NORMAL</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w:t>
                            </w:r>
                          </w:p>
                          <w:p w14:paraId="2A42D27A" w14:textId="77777777" w:rsidR="00B11C64" w:rsidRDefault="00B11C64" w:rsidP="00847E3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00847E31" w:rsidRPr="00847E31">
                              <w:rPr>
                                <w:rFonts w:ascii="Consolas" w:hAnsi="Consolas" w:cs="Consolas"/>
                                <w:color w:val="6F008A"/>
                                <w:sz w:val="18"/>
                                <w:szCs w:val="18"/>
                              </w:rPr>
                              <w:t>ANSI_CHARSET</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OUT_TT_PRECIS</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CLIP_DEFAULT_PRECIS</w:t>
                            </w:r>
                            <w:r w:rsidR="00847E31" w:rsidRPr="00847E31">
                              <w:rPr>
                                <w:rFonts w:ascii="Consolas" w:hAnsi="Consolas" w:cs="Consolas"/>
                                <w:color w:val="000000"/>
                                <w:sz w:val="18"/>
                                <w:szCs w:val="18"/>
                              </w:rPr>
                              <w:t xml:space="preserve">, </w:t>
                            </w:r>
                          </w:p>
                          <w:p w14:paraId="14DD6E6F" w14:textId="2979169A" w:rsidR="00847E31" w:rsidRPr="00847E31" w:rsidRDefault="00B11C64" w:rsidP="00847E3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847E31" w:rsidRPr="00847E31">
                              <w:rPr>
                                <w:rFonts w:ascii="Consolas" w:hAnsi="Consolas" w:cs="Consolas"/>
                                <w:color w:val="6F008A"/>
                                <w:sz w:val="18"/>
                                <w:szCs w:val="18"/>
                              </w:rPr>
                              <w:t>ANTIALIASED_QUALITY</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FF_DONTCARE</w:t>
                            </w:r>
                            <w:r w:rsidR="00847E31" w:rsidRPr="00847E31">
                              <w:rPr>
                                <w:rFonts w:ascii="Consolas" w:hAnsi="Consolas" w:cs="Consolas"/>
                                <w:color w:val="000000"/>
                                <w:sz w:val="18"/>
                                <w:szCs w:val="18"/>
                              </w:rPr>
                              <w:t xml:space="preserve"> | </w:t>
                            </w:r>
                            <w:r w:rsidR="00847E31" w:rsidRPr="00847E31">
                              <w:rPr>
                                <w:rFonts w:ascii="Consolas" w:hAnsi="Consolas" w:cs="Consolas"/>
                                <w:color w:val="6F008A"/>
                                <w:sz w:val="18"/>
                                <w:szCs w:val="18"/>
                              </w:rPr>
                              <w:t>DEFAULT_PITCH</w:t>
                            </w:r>
                            <w:r w:rsidR="00847E31" w:rsidRPr="00847E31">
                              <w:rPr>
                                <w:rFonts w:ascii="Consolas" w:hAnsi="Consolas" w:cs="Consolas"/>
                                <w:color w:val="000000"/>
                                <w:sz w:val="18"/>
                                <w:szCs w:val="18"/>
                              </w:rPr>
                              <w:t xml:space="preserve">, </w:t>
                            </w:r>
                            <w:r w:rsidR="00847E31" w:rsidRPr="00847E31">
                              <w:rPr>
                                <w:rFonts w:ascii="Consolas" w:hAnsi="Consolas" w:cs="Consolas"/>
                                <w:color w:val="808080"/>
                                <w:sz w:val="18"/>
                                <w:szCs w:val="18"/>
                              </w:rPr>
                              <w:t>name</w:t>
                            </w:r>
                            <w:proofErr w:type="gramStart"/>
                            <w:r w:rsidR="00847E31" w:rsidRPr="00847E31">
                              <w:rPr>
                                <w:rFonts w:ascii="Consolas" w:hAnsi="Consolas" w:cs="Consolas"/>
                                <w:color w:val="000000"/>
                                <w:sz w:val="18"/>
                                <w:szCs w:val="18"/>
                              </w:rPr>
                              <w:t>);</w:t>
                            </w:r>
                            <w:proofErr w:type="gramEnd"/>
                          </w:p>
                          <w:p w14:paraId="0DE24B34"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w:t>
                            </w:r>
                          </w:p>
                          <w:p w14:paraId="3D6BCA2E"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p>
                          <w:p w14:paraId="6B381AB4"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SelectObject(hDC, hFont</w:t>
                            </w:r>
                            <w:proofErr w:type="gramStart"/>
                            <w:r w:rsidRPr="00847E31">
                              <w:rPr>
                                <w:rFonts w:ascii="Consolas" w:hAnsi="Consolas" w:cs="Consolas"/>
                                <w:color w:val="000000"/>
                                <w:sz w:val="18"/>
                                <w:szCs w:val="18"/>
                              </w:rPr>
                              <w:t>);</w:t>
                            </w:r>
                            <w:proofErr w:type="gramEnd"/>
                          </w:p>
                          <w:p w14:paraId="769811BA" w14:textId="1A97F073"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6F008A"/>
                                <w:sz w:val="18"/>
                                <w:szCs w:val="18"/>
                              </w:rPr>
                              <w:t>wglUseFontBitmaps</w:t>
                            </w:r>
                            <w:r w:rsidRPr="00847E31">
                              <w:rPr>
                                <w:rFonts w:ascii="Consolas" w:hAnsi="Consolas" w:cs="Consolas"/>
                                <w:color w:val="000000"/>
                                <w:sz w:val="18"/>
                                <w:szCs w:val="18"/>
                              </w:rPr>
                              <w:t>(hDC, 0, 256, listBase</w:t>
                            </w:r>
                            <w:proofErr w:type="gramStart"/>
                            <w:r w:rsidRPr="00847E31">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56046F04" id="_x0000_s1105"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" fillcolor="#d5dce4 [671]">
                <v:textbox style="mso-fit-shape-to-text:t">
                  <w:txbxContent>
                    <w:p w14:paraId="194D1583" w14:textId="0E9CC7A9"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2B91AF"/>
                          <w:sz w:val="18"/>
                          <w:szCs w:val="18"/>
                        </w:rPr>
                        <w:t>HDC</w:t>
                      </w:r>
                      <w:r w:rsidRPr="00847E31">
                        <w:rPr>
                          <w:rFonts w:ascii="Consolas" w:hAnsi="Consolas" w:cs="Consolas"/>
                          <w:color w:val="000000"/>
                          <w:sz w:val="18"/>
                          <w:szCs w:val="18"/>
                        </w:rPr>
                        <w:t xml:space="preserve"> hDC = wglGetCurrentDC(</w:t>
                      </w:r>
                      <w:proofErr w:type="gramStart"/>
                      <w:r w:rsidRPr="00847E31">
                        <w:rPr>
                          <w:rFonts w:ascii="Consolas" w:hAnsi="Consolas" w:cs="Consolas"/>
                          <w:color w:val="000000"/>
                          <w:sz w:val="18"/>
                          <w:szCs w:val="18"/>
                        </w:rPr>
                        <w:t>);</w:t>
                      </w:r>
                      <w:proofErr w:type="gramEnd"/>
                    </w:p>
                    <w:p w14:paraId="3D3EFB50"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listBase = glGenLists(256</w:t>
                      </w:r>
                      <w:proofErr w:type="gramStart"/>
                      <w:r w:rsidRPr="00847E31">
                        <w:rPr>
                          <w:rFonts w:ascii="Consolas" w:hAnsi="Consolas" w:cs="Consolas"/>
                          <w:color w:val="000000"/>
                          <w:sz w:val="18"/>
                          <w:szCs w:val="18"/>
                        </w:rPr>
                        <w:t>);</w:t>
                      </w:r>
                      <w:proofErr w:type="gramEnd"/>
                    </w:p>
                    <w:p w14:paraId="343BF2CC"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p>
                    <w:p w14:paraId="7ADE4191"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FF"/>
                          <w:sz w:val="18"/>
                          <w:szCs w:val="18"/>
                        </w:rPr>
                        <w:t>if</w:t>
                      </w:r>
                      <w:r w:rsidRPr="00847E31">
                        <w:rPr>
                          <w:rFonts w:ascii="Consolas" w:hAnsi="Consolas" w:cs="Consolas"/>
                          <w:color w:val="000000"/>
                          <w:sz w:val="18"/>
                          <w:szCs w:val="18"/>
                        </w:rPr>
                        <w:t xml:space="preserve"> (strcmp(</w:t>
                      </w:r>
                      <w:r w:rsidRPr="00847E31">
                        <w:rPr>
                          <w:rFonts w:ascii="Consolas" w:hAnsi="Consolas" w:cs="Consolas"/>
                          <w:color w:val="808080"/>
                          <w:sz w:val="18"/>
                          <w:szCs w:val="18"/>
                        </w:rPr>
                        <w:t>name</w:t>
                      </w:r>
                      <w:r w:rsidRPr="00847E31">
                        <w:rPr>
                          <w:rFonts w:ascii="Consolas" w:hAnsi="Consolas" w:cs="Consolas"/>
                          <w:color w:val="000000"/>
                          <w:sz w:val="18"/>
                          <w:szCs w:val="18"/>
                        </w:rPr>
                        <w:t xml:space="preserve">, </w:t>
                      </w:r>
                      <w:r w:rsidRPr="00847E31">
                        <w:rPr>
                          <w:rFonts w:ascii="Consolas" w:hAnsi="Consolas" w:cs="Consolas"/>
                          <w:color w:val="A31515"/>
                          <w:sz w:val="18"/>
                          <w:szCs w:val="18"/>
                        </w:rPr>
                        <w:t>"symbol"</w:t>
                      </w:r>
                      <w:r w:rsidRPr="00847E31">
                        <w:rPr>
                          <w:rFonts w:ascii="Consolas" w:hAnsi="Consolas" w:cs="Consolas"/>
                          <w:color w:val="000000"/>
                          <w:sz w:val="18"/>
                          <w:szCs w:val="18"/>
                        </w:rPr>
                        <w:t>) == 0)</w:t>
                      </w:r>
                    </w:p>
                    <w:p w14:paraId="3B864020"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w:t>
                      </w:r>
                    </w:p>
                    <w:p w14:paraId="30311F1F" w14:textId="77777777" w:rsidR="00276C18"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 xml:space="preserve">    hFont = CreateFontA(-</w:t>
                      </w:r>
                      <w:r w:rsidRPr="00847E31">
                        <w:rPr>
                          <w:rFonts w:ascii="Consolas" w:hAnsi="Consolas" w:cs="Consolas"/>
                          <w:color w:val="808080"/>
                          <w:sz w:val="18"/>
                          <w:szCs w:val="18"/>
                        </w:rPr>
                        <w:t>size</w:t>
                      </w:r>
                      <w:r w:rsidRPr="00847E31">
                        <w:rPr>
                          <w:rFonts w:ascii="Consolas" w:hAnsi="Consolas" w:cs="Consolas"/>
                          <w:color w:val="000000"/>
                          <w:sz w:val="18"/>
                          <w:szCs w:val="18"/>
                        </w:rPr>
                        <w:t xml:space="preserve">, 0, 0, 0, </w:t>
                      </w:r>
                      <w:r w:rsidRPr="00847E31">
                        <w:rPr>
                          <w:rFonts w:ascii="Consolas" w:hAnsi="Consolas" w:cs="Consolas"/>
                          <w:color w:val="6F008A"/>
                          <w:sz w:val="18"/>
                          <w:szCs w:val="18"/>
                        </w:rPr>
                        <w:t>FW_BOLD</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w:t>
                      </w:r>
                    </w:p>
                    <w:p w14:paraId="3DBBF125" w14:textId="77777777" w:rsidR="008411E4" w:rsidRDefault="00276C18" w:rsidP="00847E3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8411E4">
                        <w:rPr>
                          <w:rFonts w:ascii="Consolas" w:hAnsi="Consolas" w:cs="Consolas"/>
                          <w:color w:val="000000"/>
                          <w:sz w:val="18"/>
                          <w:szCs w:val="18"/>
                        </w:rPr>
                        <w:t xml:space="preserve"> </w:t>
                      </w:r>
                      <w:r w:rsidR="00847E31" w:rsidRPr="00847E31">
                        <w:rPr>
                          <w:rFonts w:ascii="Consolas" w:hAnsi="Consolas" w:cs="Consolas"/>
                          <w:color w:val="6F008A"/>
                          <w:sz w:val="18"/>
                          <w:szCs w:val="18"/>
                        </w:rPr>
                        <w:t>SYMBOL_CHARSET</w:t>
                      </w:r>
                      <w:r w:rsidR="00847E31" w:rsidRPr="00847E31">
                        <w:rPr>
                          <w:rFonts w:ascii="Consolas" w:hAnsi="Consolas" w:cs="Consolas"/>
                          <w:color w:val="000000"/>
                          <w:sz w:val="18"/>
                          <w:szCs w:val="18"/>
                        </w:rPr>
                        <w:t>,</w:t>
                      </w:r>
                      <w:r w:rsidR="008411E4">
                        <w:rPr>
                          <w:rFonts w:ascii="Consolas" w:hAnsi="Consolas" w:cs="Consolas"/>
                          <w:color w:val="000000"/>
                          <w:sz w:val="18"/>
                          <w:szCs w:val="18"/>
                        </w:rPr>
                        <w:t xml:space="preserve"> </w:t>
                      </w:r>
                      <w:r w:rsidR="00847E31" w:rsidRPr="00847E31">
                        <w:rPr>
                          <w:rFonts w:ascii="Consolas" w:hAnsi="Consolas" w:cs="Consolas"/>
                          <w:color w:val="6F008A"/>
                          <w:sz w:val="18"/>
                          <w:szCs w:val="18"/>
                        </w:rPr>
                        <w:t>OUT_TT_PRECIS</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CLIP_DEFAULT_PRECIS</w:t>
                      </w:r>
                      <w:r w:rsidR="00847E31" w:rsidRPr="00847E31">
                        <w:rPr>
                          <w:rFonts w:ascii="Consolas" w:hAnsi="Consolas" w:cs="Consolas"/>
                          <w:color w:val="000000"/>
                          <w:sz w:val="18"/>
                          <w:szCs w:val="18"/>
                        </w:rPr>
                        <w:t>,</w:t>
                      </w:r>
                    </w:p>
                    <w:p w14:paraId="35F53E80" w14:textId="5A2A573F" w:rsidR="00847E31" w:rsidRPr="00847E31" w:rsidRDefault="008411E4" w:rsidP="00847E3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00847E31" w:rsidRPr="00847E31">
                        <w:rPr>
                          <w:rFonts w:ascii="Consolas" w:hAnsi="Consolas" w:cs="Consolas"/>
                          <w:color w:val="6F008A"/>
                          <w:sz w:val="18"/>
                          <w:szCs w:val="18"/>
                        </w:rPr>
                        <w:t>ANTIALIASED_QUALITY</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FF_DONTCARE</w:t>
                      </w:r>
                      <w:r w:rsidR="00847E31" w:rsidRPr="00847E31">
                        <w:rPr>
                          <w:rFonts w:ascii="Consolas" w:hAnsi="Consolas" w:cs="Consolas"/>
                          <w:color w:val="000000"/>
                          <w:sz w:val="18"/>
                          <w:szCs w:val="18"/>
                        </w:rPr>
                        <w:t xml:space="preserve"> | </w:t>
                      </w:r>
                      <w:r w:rsidR="00847E31" w:rsidRPr="00847E31">
                        <w:rPr>
                          <w:rFonts w:ascii="Consolas" w:hAnsi="Consolas" w:cs="Consolas"/>
                          <w:color w:val="6F008A"/>
                          <w:sz w:val="18"/>
                          <w:szCs w:val="18"/>
                        </w:rPr>
                        <w:t>DEFAULT_PITCH</w:t>
                      </w:r>
                      <w:r w:rsidR="00847E31" w:rsidRPr="00847E31">
                        <w:rPr>
                          <w:rFonts w:ascii="Consolas" w:hAnsi="Consolas" w:cs="Consolas"/>
                          <w:color w:val="000000"/>
                          <w:sz w:val="18"/>
                          <w:szCs w:val="18"/>
                        </w:rPr>
                        <w:t xml:space="preserve">, </w:t>
                      </w:r>
                      <w:r w:rsidR="00847E31" w:rsidRPr="00847E31">
                        <w:rPr>
                          <w:rFonts w:ascii="Consolas" w:hAnsi="Consolas" w:cs="Consolas"/>
                          <w:color w:val="808080"/>
                          <w:sz w:val="18"/>
                          <w:szCs w:val="18"/>
                        </w:rPr>
                        <w:t>name</w:t>
                      </w:r>
                      <w:proofErr w:type="gramStart"/>
                      <w:r w:rsidR="00847E31" w:rsidRPr="00847E31">
                        <w:rPr>
                          <w:rFonts w:ascii="Consolas" w:hAnsi="Consolas" w:cs="Consolas"/>
                          <w:color w:val="000000"/>
                          <w:sz w:val="18"/>
                          <w:szCs w:val="18"/>
                        </w:rPr>
                        <w:t>);</w:t>
                      </w:r>
                      <w:proofErr w:type="gramEnd"/>
                    </w:p>
                    <w:p w14:paraId="1C6B84D3"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w:t>
                      </w:r>
                    </w:p>
                    <w:p w14:paraId="63D361B3"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FF"/>
                          <w:sz w:val="18"/>
                          <w:szCs w:val="18"/>
                        </w:rPr>
                        <w:t>else</w:t>
                      </w:r>
                    </w:p>
                    <w:p w14:paraId="3F580212"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w:t>
                      </w:r>
                    </w:p>
                    <w:p w14:paraId="2449C841" w14:textId="77777777" w:rsidR="00B11C64"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 xml:space="preserve">    hFont = CreateFontA(-</w:t>
                      </w:r>
                      <w:r w:rsidRPr="00847E31">
                        <w:rPr>
                          <w:rFonts w:ascii="Consolas" w:hAnsi="Consolas" w:cs="Consolas"/>
                          <w:color w:val="808080"/>
                          <w:sz w:val="18"/>
                          <w:szCs w:val="18"/>
                        </w:rPr>
                        <w:t>size</w:t>
                      </w:r>
                      <w:r w:rsidRPr="00847E31">
                        <w:rPr>
                          <w:rFonts w:ascii="Consolas" w:hAnsi="Consolas" w:cs="Consolas"/>
                          <w:color w:val="000000"/>
                          <w:sz w:val="18"/>
                          <w:szCs w:val="18"/>
                        </w:rPr>
                        <w:t xml:space="preserve">, 0, 0, 0, </w:t>
                      </w:r>
                      <w:r w:rsidRPr="00847E31">
                        <w:rPr>
                          <w:rFonts w:ascii="Consolas" w:hAnsi="Consolas" w:cs="Consolas"/>
                          <w:color w:val="6F008A"/>
                          <w:sz w:val="18"/>
                          <w:szCs w:val="18"/>
                        </w:rPr>
                        <w:t>FW_NORMAL</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 xml:space="preserve">, </w:t>
                      </w:r>
                      <w:r w:rsidRPr="00847E31">
                        <w:rPr>
                          <w:rFonts w:ascii="Consolas" w:hAnsi="Consolas" w:cs="Consolas"/>
                          <w:color w:val="6F008A"/>
                          <w:sz w:val="18"/>
                          <w:szCs w:val="18"/>
                        </w:rPr>
                        <w:t>FALSE</w:t>
                      </w:r>
                      <w:r w:rsidRPr="00847E31">
                        <w:rPr>
                          <w:rFonts w:ascii="Consolas" w:hAnsi="Consolas" w:cs="Consolas"/>
                          <w:color w:val="000000"/>
                          <w:sz w:val="18"/>
                          <w:szCs w:val="18"/>
                        </w:rPr>
                        <w:t>,</w:t>
                      </w:r>
                    </w:p>
                    <w:p w14:paraId="2A42D27A" w14:textId="77777777" w:rsidR="00B11C64" w:rsidRDefault="00B11C64" w:rsidP="00847E3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00847E31" w:rsidRPr="00847E31">
                        <w:rPr>
                          <w:rFonts w:ascii="Consolas" w:hAnsi="Consolas" w:cs="Consolas"/>
                          <w:color w:val="6F008A"/>
                          <w:sz w:val="18"/>
                          <w:szCs w:val="18"/>
                        </w:rPr>
                        <w:t>ANSI_CHARSET</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OUT_TT_PRECIS</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CLIP_DEFAULT_PRECIS</w:t>
                      </w:r>
                      <w:r w:rsidR="00847E31" w:rsidRPr="00847E31">
                        <w:rPr>
                          <w:rFonts w:ascii="Consolas" w:hAnsi="Consolas" w:cs="Consolas"/>
                          <w:color w:val="000000"/>
                          <w:sz w:val="18"/>
                          <w:szCs w:val="18"/>
                        </w:rPr>
                        <w:t xml:space="preserve">, </w:t>
                      </w:r>
                    </w:p>
                    <w:p w14:paraId="14DD6E6F" w14:textId="2979169A" w:rsidR="00847E31" w:rsidRPr="00847E31" w:rsidRDefault="00B11C64" w:rsidP="00847E3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847E31" w:rsidRPr="00847E31">
                        <w:rPr>
                          <w:rFonts w:ascii="Consolas" w:hAnsi="Consolas" w:cs="Consolas"/>
                          <w:color w:val="6F008A"/>
                          <w:sz w:val="18"/>
                          <w:szCs w:val="18"/>
                        </w:rPr>
                        <w:t>ANTIALIASED_QUALITY</w:t>
                      </w:r>
                      <w:r w:rsidR="00847E31" w:rsidRPr="00847E31">
                        <w:rPr>
                          <w:rFonts w:ascii="Consolas" w:hAnsi="Consolas" w:cs="Consolas"/>
                          <w:color w:val="000000"/>
                          <w:sz w:val="18"/>
                          <w:szCs w:val="18"/>
                        </w:rPr>
                        <w:t xml:space="preserve">, </w:t>
                      </w:r>
                      <w:r w:rsidR="00847E31" w:rsidRPr="00847E31">
                        <w:rPr>
                          <w:rFonts w:ascii="Consolas" w:hAnsi="Consolas" w:cs="Consolas"/>
                          <w:color w:val="6F008A"/>
                          <w:sz w:val="18"/>
                          <w:szCs w:val="18"/>
                        </w:rPr>
                        <w:t>FF_DONTCARE</w:t>
                      </w:r>
                      <w:r w:rsidR="00847E31" w:rsidRPr="00847E31">
                        <w:rPr>
                          <w:rFonts w:ascii="Consolas" w:hAnsi="Consolas" w:cs="Consolas"/>
                          <w:color w:val="000000"/>
                          <w:sz w:val="18"/>
                          <w:szCs w:val="18"/>
                        </w:rPr>
                        <w:t xml:space="preserve"> | </w:t>
                      </w:r>
                      <w:r w:rsidR="00847E31" w:rsidRPr="00847E31">
                        <w:rPr>
                          <w:rFonts w:ascii="Consolas" w:hAnsi="Consolas" w:cs="Consolas"/>
                          <w:color w:val="6F008A"/>
                          <w:sz w:val="18"/>
                          <w:szCs w:val="18"/>
                        </w:rPr>
                        <w:t>DEFAULT_PITCH</w:t>
                      </w:r>
                      <w:r w:rsidR="00847E31" w:rsidRPr="00847E31">
                        <w:rPr>
                          <w:rFonts w:ascii="Consolas" w:hAnsi="Consolas" w:cs="Consolas"/>
                          <w:color w:val="000000"/>
                          <w:sz w:val="18"/>
                          <w:szCs w:val="18"/>
                        </w:rPr>
                        <w:t xml:space="preserve">, </w:t>
                      </w:r>
                      <w:r w:rsidR="00847E31" w:rsidRPr="00847E31">
                        <w:rPr>
                          <w:rFonts w:ascii="Consolas" w:hAnsi="Consolas" w:cs="Consolas"/>
                          <w:color w:val="808080"/>
                          <w:sz w:val="18"/>
                          <w:szCs w:val="18"/>
                        </w:rPr>
                        <w:t>name</w:t>
                      </w:r>
                      <w:proofErr w:type="gramStart"/>
                      <w:r w:rsidR="00847E31" w:rsidRPr="00847E31">
                        <w:rPr>
                          <w:rFonts w:ascii="Consolas" w:hAnsi="Consolas" w:cs="Consolas"/>
                          <w:color w:val="000000"/>
                          <w:sz w:val="18"/>
                          <w:szCs w:val="18"/>
                        </w:rPr>
                        <w:t>);</w:t>
                      </w:r>
                      <w:proofErr w:type="gramEnd"/>
                    </w:p>
                    <w:p w14:paraId="0DE24B34"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w:t>
                      </w:r>
                    </w:p>
                    <w:p w14:paraId="3D6BCA2E"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p>
                    <w:p w14:paraId="6B381AB4" w14:textId="77777777"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000000"/>
                          <w:sz w:val="18"/>
                          <w:szCs w:val="18"/>
                        </w:rPr>
                        <w:t>SelectObject(hDC, hFont</w:t>
                      </w:r>
                      <w:proofErr w:type="gramStart"/>
                      <w:r w:rsidRPr="00847E31">
                        <w:rPr>
                          <w:rFonts w:ascii="Consolas" w:hAnsi="Consolas" w:cs="Consolas"/>
                          <w:color w:val="000000"/>
                          <w:sz w:val="18"/>
                          <w:szCs w:val="18"/>
                        </w:rPr>
                        <w:t>);</w:t>
                      </w:r>
                      <w:proofErr w:type="gramEnd"/>
                    </w:p>
                    <w:p w14:paraId="769811BA" w14:textId="1A97F073" w:rsidR="00847E31" w:rsidRPr="00847E31" w:rsidRDefault="00847E31" w:rsidP="00847E31">
                      <w:pPr>
                        <w:autoSpaceDE w:val="0"/>
                        <w:autoSpaceDN w:val="0"/>
                        <w:adjustRightInd w:val="0"/>
                        <w:spacing w:after="0" w:line="240" w:lineRule="auto"/>
                        <w:rPr>
                          <w:rFonts w:ascii="Consolas" w:hAnsi="Consolas" w:cs="Consolas"/>
                          <w:color w:val="000000"/>
                          <w:sz w:val="18"/>
                          <w:szCs w:val="18"/>
                        </w:rPr>
                      </w:pPr>
                      <w:r w:rsidRPr="00847E31">
                        <w:rPr>
                          <w:rFonts w:ascii="Consolas" w:hAnsi="Consolas" w:cs="Consolas"/>
                          <w:color w:val="6F008A"/>
                          <w:sz w:val="18"/>
                          <w:szCs w:val="18"/>
                        </w:rPr>
                        <w:t>wglUseFontBitmaps</w:t>
                      </w:r>
                      <w:r w:rsidRPr="00847E31">
                        <w:rPr>
                          <w:rFonts w:ascii="Consolas" w:hAnsi="Consolas" w:cs="Consolas"/>
                          <w:color w:val="000000"/>
                          <w:sz w:val="18"/>
                          <w:szCs w:val="18"/>
                        </w:rPr>
                        <w:t>(hDC, 0, 256, listBase</w:t>
                      </w:r>
                      <w:proofErr w:type="gramStart"/>
                      <w:r w:rsidRPr="00847E31">
                        <w:rPr>
                          <w:rFonts w:ascii="Consolas" w:hAnsi="Consolas" w:cs="Consolas"/>
                          <w:color w:val="000000"/>
                          <w:sz w:val="18"/>
                          <w:szCs w:val="18"/>
                        </w:rPr>
                        <w:t>);</w:t>
                      </w:r>
                      <w:proofErr w:type="gramEnd"/>
                    </w:p>
                  </w:txbxContent>
                </v:textbox>
                <w10:anchorlock/>
              </v:shape>
            </w:pict>
          </mc:Fallback>
        </mc:AlternateContent>
      </w:r>
    </w:p>
    <w:p w14:paraId="4018540A" w14:textId="7091CFFC" w:rsidR="00B53384" w:rsidRDefault="00F4609D" w:rsidP="00743203">
      <w:r>
        <w:t xml:space="preserve">Now that we have everything set up, we can use the font to render </w:t>
      </w:r>
      <w:r w:rsidR="00B92D92">
        <w:t>our text on the screen.</w:t>
      </w:r>
    </w:p>
    <w:p w14:paraId="24E4DB8D" w14:textId="5A021910" w:rsidR="00B92D92" w:rsidRDefault="00DF2363" w:rsidP="00743203">
      <w:r>
        <w:rPr>
          <w:noProof/>
        </w:rPr>
        <w:lastRenderedPageBreak/>
        <mc:AlternateContent>
          <mc:Choice Requires="wps">
            <w:drawing>
              <wp:inline distT="0" distB="0" distL="0" distR="0" wp14:anchorId="43DF48CA" wp14:editId="44E4D83C">
                <wp:extent cx="6170295" cy="1404620"/>
                <wp:effectExtent l="0" t="0" r="20955" b="2286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63C2FC1D" w14:textId="77777777" w:rsidR="00E829B6" w:rsidRDefault="00C97222" w:rsidP="00DF23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glColor4f(color2d.x, color2d.y, color2d.z, color2d.w</w:t>
                            </w:r>
                            <w:proofErr w:type="gramStart"/>
                            <w:r>
                              <w:rPr>
                                <w:rFonts w:ascii="Consolas" w:hAnsi="Consolas" w:cs="Consolas"/>
                                <w:color w:val="000000"/>
                                <w:sz w:val="19"/>
                                <w:szCs w:val="19"/>
                              </w:rPr>
                              <w:t>);</w:t>
                            </w:r>
                            <w:proofErr w:type="gramEnd"/>
                          </w:p>
                          <w:p w14:paraId="1715B44C" w14:textId="71F87590"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6F008A"/>
                                <w:sz w:val="18"/>
                                <w:szCs w:val="18"/>
                              </w:rPr>
                              <w:t>glWindowPos2i</w:t>
                            </w:r>
                            <w:r w:rsidRPr="00DF2363">
                              <w:rPr>
                                <w:rFonts w:ascii="Consolas" w:hAnsi="Consolas" w:cs="Consolas"/>
                                <w:color w:val="000000"/>
                                <w:sz w:val="18"/>
                                <w:szCs w:val="18"/>
                              </w:rPr>
                              <w:t>(screenPos.x, screenPos.y</w:t>
                            </w:r>
                            <w:proofErr w:type="gramStart"/>
                            <w:r w:rsidRPr="00DF2363">
                              <w:rPr>
                                <w:rFonts w:ascii="Consolas" w:hAnsi="Consolas" w:cs="Consolas"/>
                                <w:color w:val="000000"/>
                                <w:sz w:val="18"/>
                                <w:szCs w:val="18"/>
                              </w:rPr>
                              <w:t>);</w:t>
                            </w:r>
                            <w:proofErr w:type="gramEnd"/>
                          </w:p>
                          <w:p w14:paraId="36B27504" w14:textId="77777777"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000000"/>
                                <w:sz w:val="18"/>
                                <w:szCs w:val="18"/>
                              </w:rPr>
                              <w:t>glPushAttrib(</w:t>
                            </w:r>
                            <w:r w:rsidRPr="00DF2363">
                              <w:rPr>
                                <w:rFonts w:ascii="Consolas" w:hAnsi="Consolas" w:cs="Consolas"/>
                                <w:color w:val="6F008A"/>
                                <w:sz w:val="18"/>
                                <w:szCs w:val="18"/>
                              </w:rPr>
                              <w:t>GL_LIST_BIT</w:t>
                            </w:r>
                            <w:proofErr w:type="gramStart"/>
                            <w:r w:rsidRPr="00DF2363">
                              <w:rPr>
                                <w:rFonts w:ascii="Consolas" w:hAnsi="Consolas" w:cs="Consolas"/>
                                <w:color w:val="000000"/>
                                <w:sz w:val="18"/>
                                <w:szCs w:val="18"/>
                              </w:rPr>
                              <w:t>);</w:t>
                            </w:r>
                            <w:proofErr w:type="gramEnd"/>
                          </w:p>
                          <w:p w14:paraId="773FF723" w14:textId="77777777"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000000"/>
                                <w:sz w:val="18"/>
                                <w:szCs w:val="18"/>
                              </w:rPr>
                              <w:t>glListBase(listBase</w:t>
                            </w:r>
                            <w:proofErr w:type="gramStart"/>
                            <w:r w:rsidRPr="00DF2363">
                              <w:rPr>
                                <w:rFonts w:ascii="Consolas" w:hAnsi="Consolas" w:cs="Consolas"/>
                                <w:color w:val="000000"/>
                                <w:sz w:val="18"/>
                                <w:szCs w:val="18"/>
                              </w:rPr>
                              <w:t>);</w:t>
                            </w:r>
                            <w:proofErr w:type="gramEnd"/>
                          </w:p>
                          <w:p w14:paraId="6BF8EE00" w14:textId="77777777"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000000"/>
                                <w:sz w:val="18"/>
                                <w:szCs w:val="18"/>
                              </w:rPr>
                              <w:t>glCallLists((</w:t>
                            </w:r>
                            <w:r w:rsidRPr="00DF2363">
                              <w:rPr>
                                <w:rFonts w:ascii="Consolas" w:hAnsi="Consolas" w:cs="Consolas"/>
                                <w:color w:val="2B91AF"/>
                                <w:sz w:val="18"/>
                                <w:szCs w:val="18"/>
                              </w:rPr>
                              <w:t>GLsizei</w:t>
                            </w:r>
                            <w:r w:rsidRPr="00DF2363">
                              <w:rPr>
                                <w:rFonts w:ascii="Consolas" w:hAnsi="Consolas" w:cs="Consolas"/>
                                <w:color w:val="000000"/>
                                <w:sz w:val="18"/>
                                <w:szCs w:val="18"/>
                              </w:rPr>
                              <w:t xml:space="preserve">)strlen(text), </w:t>
                            </w:r>
                            <w:r w:rsidRPr="00DF2363">
                              <w:rPr>
                                <w:rFonts w:ascii="Consolas" w:hAnsi="Consolas" w:cs="Consolas"/>
                                <w:color w:val="6F008A"/>
                                <w:sz w:val="18"/>
                                <w:szCs w:val="18"/>
                              </w:rPr>
                              <w:t>GL_UNSIGNED_BYTE</w:t>
                            </w:r>
                            <w:r w:rsidRPr="00DF2363">
                              <w:rPr>
                                <w:rFonts w:ascii="Consolas" w:hAnsi="Consolas" w:cs="Consolas"/>
                                <w:color w:val="000000"/>
                                <w:sz w:val="18"/>
                                <w:szCs w:val="18"/>
                              </w:rPr>
                              <w:t>, text</w:t>
                            </w:r>
                            <w:proofErr w:type="gramStart"/>
                            <w:r w:rsidRPr="00DF2363">
                              <w:rPr>
                                <w:rFonts w:ascii="Consolas" w:hAnsi="Consolas" w:cs="Consolas"/>
                                <w:color w:val="000000"/>
                                <w:sz w:val="18"/>
                                <w:szCs w:val="18"/>
                              </w:rPr>
                              <w:t>);</w:t>
                            </w:r>
                            <w:proofErr w:type="gramEnd"/>
                          </w:p>
                          <w:p w14:paraId="47CF729B" w14:textId="77777777"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000000"/>
                                <w:sz w:val="18"/>
                                <w:szCs w:val="18"/>
                              </w:rPr>
                              <w:t>glPopAttrib(</w:t>
                            </w:r>
                            <w:proofErr w:type="gramStart"/>
                            <w:r w:rsidRPr="00DF2363">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43DF48CA" id="_x0000_s1106"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" fillcolor="#d5dce4 [671]">
                <v:textbox style="mso-fit-shape-to-text:t">
                  <w:txbxContent>
                    <w:p w14:paraId="63C2FC1D" w14:textId="77777777" w:rsidR="00E829B6" w:rsidRDefault="00C97222" w:rsidP="00DF23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glColor4f(color2d.x, color2d.y, color2d.z, color2d.w</w:t>
                      </w:r>
                      <w:proofErr w:type="gramStart"/>
                      <w:r>
                        <w:rPr>
                          <w:rFonts w:ascii="Consolas" w:hAnsi="Consolas" w:cs="Consolas"/>
                          <w:color w:val="000000"/>
                          <w:sz w:val="19"/>
                          <w:szCs w:val="19"/>
                        </w:rPr>
                        <w:t>);</w:t>
                      </w:r>
                      <w:proofErr w:type="gramEnd"/>
                    </w:p>
                    <w:p w14:paraId="1715B44C" w14:textId="71F87590"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6F008A"/>
                          <w:sz w:val="18"/>
                          <w:szCs w:val="18"/>
                        </w:rPr>
                        <w:t>glWindowPos2i</w:t>
                      </w:r>
                      <w:r w:rsidRPr="00DF2363">
                        <w:rPr>
                          <w:rFonts w:ascii="Consolas" w:hAnsi="Consolas" w:cs="Consolas"/>
                          <w:color w:val="000000"/>
                          <w:sz w:val="18"/>
                          <w:szCs w:val="18"/>
                        </w:rPr>
                        <w:t>(screenPos.x, screenPos.y</w:t>
                      </w:r>
                      <w:proofErr w:type="gramStart"/>
                      <w:r w:rsidRPr="00DF2363">
                        <w:rPr>
                          <w:rFonts w:ascii="Consolas" w:hAnsi="Consolas" w:cs="Consolas"/>
                          <w:color w:val="000000"/>
                          <w:sz w:val="18"/>
                          <w:szCs w:val="18"/>
                        </w:rPr>
                        <w:t>);</w:t>
                      </w:r>
                      <w:proofErr w:type="gramEnd"/>
                    </w:p>
                    <w:p w14:paraId="36B27504" w14:textId="77777777"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000000"/>
                          <w:sz w:val="18"/>
                          <w:szCs w:val="18"/>
                        </w:rPr>
                        <w:t>glPushAttrib(</w:t>
                      </w:r>
                      <w:r w:rsidRPr="00DF2363">
                        <w:rPr>
                          <w:rFonts w:ascii="Consolas" w:hAnsi="Consolas" w:cs="Consolas"/>
                          <w:color w:val="6F008A"/>
                          <w:sz w:val="18"/>
                          <w:szCs w:val="18"/>
                        </w:rPr>
                        <w:t>GL_LIST_BIT</w:t>
                      </w:r>
                      <w:proofErr w:type="gramStart"/>
                      <w:r w:rsidRPr="00DF2363">
                        <w:rPr>
                          <w:rFonts w:ascii="Consolas" w:hAnsi="Consolas" w:cs="Consolas"/>
                          <w:color w:val="000000"/>
                          <w:sz w:val="18"/>
                          <w:szCs w:val="18"/>
                        </w:rPr>
                        <w:t>);</w:t>
                      </w:r>
                      <w:proofErr w:type="gramEnd"/>
                    </w:p>
                    <w:p w14:paraId="773FF723" w14:textId="77777777"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000000"/>
                          <w:sz w:val="18"/>
                          <w:szCs w:val="18"/>
                        </w:rPr>
                        <w:t>glListBase(listBase</w:t>
                      </w:r>
                      <w:proofErr w:type="gramStart"/>
                      <w:r w:rsidRPr="00DF2363">
                        <w:rPr>
                          <w:rFonts w:ascii="Consolas" w:hAnsi="Consolas" w:cs="Consolas"/>
                          <w:color w:val="000000"/>
                          <w:sz w:val="18"/>
                          <w:szCs w:val="18"/>
                        </w:rPr>
                        <w:t>);</w:t>
                      </w:r>
                      <w:proofErr w:type="gramEnd"/>
                    </w:p>
                    <w:p w14:paraId="6BF8EE00" w14:textId="77777777"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000000"/>
                          <w:sz w:val="18"/>
                          <w:szCs w:val="18"/>
                        </w:rPr>
                        <w:t>glCallLists((</w:t>
                      </w:r>
                      <w:r w:rsidRPr="00DF2363">
                        <w:rPr>
                          <w:rFonts w:ascii="Consolas" w:hAnsi="Consolas" w:cs="Consolas"/>
                          <w:color w:val="2B91AF"/>
                          <w:sz w:val="18"/>
                          <w:szCs w:val="18"/>
                        </w:rPr>
                        <w:t>GLsizei</w:t>
                      </w:r>
                      <w:r w:rsidRPr="00DF2363">
                        <w:rPr>
                          <w:rFonts w:ascii="Consolas" w:hAnsi="Consolas" w:cs="Consolas"/>
                          <w:color w:val="000000"/>
                          <w:sz w:val="18"/>
                          <w:szCs w:val="18"/>
                        </w:rPr>
                        <w:t xml:space="preserve">)strlen(text), </w:t>
                      </w:r>
                      <w:r w:rsidRPr="00DF2363">
                        <w:rPr>
                          <w:rFonts w:ascii="Consolas" w:hAnsi="Consolas" w:cs="Consolas"/>
                          <w:color w:val="6F008A"/>
                          <w:sz w:val="18"/>
                          <w:szCs w:val="18"/>
                        </w:rPr>
                        <w:t>GL_UNSIGNED_BYTE</w:t>
                      </w:r>
                      <w:r w:rsidRPr="00DF2363">
                        <w:rPr>
                          <w:rFonts w:ascii="Consolas" w:hAnsi="Consolas" w:cs="Consolas"/>
                          <w:color w:val="000000"/>
                          <w:sz w:val="18"/>
                          <w:szCs w:val="18"/>
                        </w:rPr>
                        <w:t>, text</w:t>
                      </w:r>
                      <w:proofErr w:type="gramStart"/>
                      <w:r w:rsidRPr="00DF2363">
                        <w:rPr>
                          <w:rFonts w:ascii="Consolas" w:hAnsi="Consolas" w:cs="Consolas"/>
                          <w:color w:val="000000"/>
                          <w:sz w:val="18"/>
                          <w:szCs w:val="18"/>
                        </w:rPr>
                        <w:t>);</w:t>
                      </w:r>
                      <w:proofErr w:type="gramEnd"/>
                    </w:p>
                    <w:p w14:paraId="47CF729B" w14:textId="77777777" w:rsidR="00DF2363" w:rsidRPr="00DF2363" w:rsidRDefault="00DF2363" w:rsidP="00DF2363">
                      <w:pPr>
                        <w:autoSpaceDE w:val="0"/>
                        <w:autoSpaceDN w:val="0"/>
                        <w:adjustRightInd w:val="0"/>
                        <w:spacing w:after="0" w:line="240" w:lineRule="auto"/>
                        <w:rPr>
                          <w:rFonts w:ascii="Consolas" w:hAnsi="Consolas" w:cs="Consolas"/>
                          <w:color w:val="000000"/>
                          <w:sz w:val="18"/>
                          <w:szCs w:val="18"/>
                        </w:rPr>
                      </w:pPr>
                      <w:r w:rsidRPr="00DF2363">
                        <w:rPr>
                          <w:rFonts w:ascii="Consolas" w:hAnsi="Consolas" w:cs="Consolas"/>
                          <w:color w:val="000000"/>
                          <w:sz w:val="18"/>
                          <w:szCs w:val="18"/>
                        </w:rPr>
                        <w:t>glPopAttrib(</w:t>
                      </w:r>
                      <w:proofErr w:type="gramStart"/>
                      <w:r w:rsidRPr="00DF2363">
                        <w:rPr>
                          <w:rFonts w:ascii="Consolas" w:hAnsi="Consolas" w:cs="Consolas"/>
                          <w:color w:val="000000"/>
                          <w:sz w:val="18"/>
                          <w:szCs w:val="18"/>
                        </w:rPr>
                        <w:t>);</w:t>
                      </w:r>
                      <w:proofErr w:type="gramEnd"/>
                    </w:p>
                  </w:txbxContent>
                </v:textbox>
                <w10:anchorlock/>
              </v:shape>
            </w:pict>
          </mc:Fallback>
        </mc:AlternateContent>
      </w:r>
    </w:p>
    <w:p w14:paraId="1D885A6C" w14:textId="5090FCCC" w:rsidR="00DF2363" w:rsidRDefault="00740335" w:rsidP="00743203">
      <w:r>
        <w:t xml:space="preserve">Our font class has </w:t>
      </w:r>
      <w:r w:rsidR="00D279C1">
        <w:t xml:space="preserve">does not need a </w:t>
      </w:r>
      <w:r>
        <w:t>shader</w:t>
      </w:r>
      <w:r w:rsidR="00EF5EBD">
        <w:t xml:space="preserve"> </w:t>
      </w:r>
      <w:r w:rsidR="00D279C1">
        <w:t>because it</w:t>
      </w:r>
      <w:r w:rsidR="00EF5EBD">
        <w:t xml:space="preserve"> </w:t>
      </w:r>
      <w:r w:rsidR="00D85FFA">
        <w:t>is only</w:t>
      </w:r>
      <w:r w:rsidR="00EF5EBD">
        <w:t xml:space="preserve"> used to set the rendering color</w:t>
      </w:r>
      <w:r w:rsidR="009546F8">
        <w:t xml:space="preserve">. </w:t>
      </w:r>
      <w:r w:rsidR="00A31A17">
        <w:t xml:space="preserve">OpenGL has </w:t>
      </w:r>
      <w:proofErr w:type="gramStart"/>
      <w:r w:rsidR="00A31A17">
        <w:t>several</w:t>
      </w:r>
      <w:proofErr w:type="gramEnd"/>
      <w:r w:rsidR="00A31A17">
        <w:t xml:space="preserve"> functions to do it</w:t>
      </w:r>
      <w:r w:rsidR="004B5292">
        <w:t xml:space="preserve">. We set all four components of the color using </w:t>
      </w:r>
      <w:r w:rsidR="008A1553" w:rsidRPr="00AF0AD9">
        <w:rPr>
          <w:i/>
          <w:iCs/>
        </w:rPr>
        <w:t>glColor4f</w:t>
      </w:r>
      <w:r w:rsidR="008A1553">
        <w:t xml:space="preserve"> function which takes four floating point values</w:t>
      </w:r>
      <w:r w:rsidR="00AF0AD9">
        <w:t xml:space="preserve">, one for each color component. </w:t>
      </w:r>
      <w:r w:rsidR="00A4333E" w:rsidRPr="008A1553">
        <w:t>Then</w:t>
      </w:r>
      <w:r w:rsidR="00A4333E">
        <w:t xml:space="preserve"> we </w:t>
      </w:r>
      <w:r w:rsidR="00B17FA7">
        <w:t xml:space="preserve">do </w:t>
      </w:r>
      <w:proofErr w:type="gramStart"/>
      <w:r w:rsidR="00B17FA7">
        <w:t>some</w:t>
      </w:r>
      <w:proofErr w:type="gramEnd"/>
      <w:r w:rsidR="00B17FA7">
        <w:t xml:space="preserve"> </w:t>
      </w:r>
      <w:r w:rsidR="00AF0AD9">
        <w:t>housekeeping,</w:t>
      </w:r>
      <w:r w:rsidR="00B17FA7">
        <w:t xml:space="preserve"> by storing the current state of OpenGL before we activate the </w:t>
      </w:r>
      <w:r w:rsidR="00984530">
        <w:t xml:space="preserve">bitmap font storage and call it to render our text. </w:t>
      </w:r>
      <w:r w:rsidR="00C91D73">
        <w:t xml:space="preserve">Then we restore the </w:t>
      </w:r>
      <w:r w:rsidR="0048152D">
        <w:t>state of OpenGL</w:t>
      </w:r>
      <w:r w:rsidR="008F2D28">
        <w:t>,</w:t>
      </w:r>
      <w:r w:rsidR="0048152D">
        <w:t xml:space="preserve"> and we return from the rendering function.</w:t>
      </w:r>
    </w:p>
    <w:p w14:paraId="757403DF" w14:textId="7EC56AFC" w:rsidR="004D45CC" w:rsidRDefault="004D45CC" w:rsidP="00743203"/>
    <w:p w14:paraId="76A631D1" w14:textId="516F358E" w:rsidR="004D45CC" w:rsidRDefault="004D45CC" w:rsidP="004D45CC">
      <w:pPr>
        <w:pStyle w:val="Heading3"/>
      </w:pPr>
      <w:r>
        <w:t>3D text rendering</w:t>
      </w:r>
    </w:p>
    <w:p w14:paraId="32665A42" w14:textId="2F466E8B" w:rsidR="00D46624" w:rsidRDefault="00880ED1" w:rsidP="00D46624">
      <w:r>
        <w:t xml:space="preserve">Our next </w:t>
      </w:r>
      <w:r w:rsidR="00534E59">
        <w:t xml:space="preserve">tool to display text </w:t>
      </w:r>
      <w:r w:rsidR="00016C77">
        <w:t xml:space="preserve">is fancier. It creates three dimensional objects from the </w:t>
      </w:r>
      <w:r w:rsidR="00243664">
        <w:t>character description in the system font. This way we have real 3D objects that can be incorporated in our scenes</w:t>
      </w:r>
      <w:r w:rsidR="00770E4A">
        <w:t xml:space="preserve"> like any other object we have seen so far. </w:t>
      </w:r>
    </w:p>
    <w:p w14:paraId="652DED6C" w14:textId="4DC4FBBB" w:rsidR="00B30E3D" w:rsidRDefault="00145DCE" w:rsidP="00D46624">
      <w:r>
        <w:t xml:space="preserve">The creation process of the 3D font is </w:t>
      </w:r>
      <w:r w:rsidR="00D85FFA">
        <w:t>the</w:t>
      </w:r>
      <w:r>
        <w:t xml:space="preserve"> same as the 2D font we saw earlier. </w:t>
      </w:r>
      <w:r w:rsidR="00081981">
        <w:t xml:space="preserve">The main difference when we generate 3D fonts is the function </w:t>
      </w:r>
      <w:r w:rsidR="00081981" w:rsidRPr="00081981">
        <w:rPr>
          <w:i/>
          <w:iCs/>
        </w:rPr>
        <w:t>wglUseFontOutlines</w:t>
      </w:r>
      <w:r w:rsidR="00081981" w:rsidRPr="00081981">
        <w:t xml:space="preserve"> </w:t>
      </w:r>
      <w:r w:rsidR="00081981">
        <w:t xml:space="preserve">we call to generate the </w:t>
      </w:r>
      <w:r w:rsidR="0015213D">
        <w:t xml:space="preserve">3d objects. This function has two </w:t>
      </w:r>
      <w:r w:rsidR="007727C8">
        <w:t xml:space="preserve">arguments that we need to pay </w:t>
      </w:r>
      <w:proofErr w:type="gramStart"/>
      <w:r w:rsidR="007727C8">
        <w:t>some</w:t>
      </w:r>
      <w:proofErr w:type="gramEnd"/>
      <w:r w:rsidR="007727C8">
        <w:t xml:space="preserve"> attention to. </w:t>
      </w:r>
    </w:p>
    <w:p w14:paraId="6DBA826F" w14:textId="5CCE2252" w:rsidR="007727C8" w:rsidRPr="007727C8" w:rsidRDefault="007727C8" w:rsidP="00D46624">
      <w:r>
        <w:t xml:space="preserve">The first is the </w:t>
      </w:r>
      <w:r>
        <w:rPr>
          <w:i/>
          <w:iCs/>
        </w:rPr>
        <w:t>depth</w:t>
      </w:r>
      <w:r>
        <w:t xml:space="preserve"> of the character</w:t>
      </w:r>
      <w:r w:rsidR="00AA1392">
        <w:t>. These characters are created by extru</w:t>
      </w:r>
      <w:r w:rsidR="00FD3C21">
        <w:t>sion</w:t>
      </w:r>
      <w:r w:rsidR="0055426F">
        <w:t>,</w:t>
      </w:r>
      <w:r w:rsidR="00FD3C21">
        <w:t xml:space="preserve"> so we need to provide the depth. </w:t>
      </w:r>
      <w:r w:rsidR="0055426F">
        <w:t xml:space="preserve">The second argument is the buffer that receives the dimensions of </w:t>
      </w:r>
      <w:r w:rsidR="00BF5A41">
        <w:t xml:space="preserve">each character. We will need these dimensions </w:t>
      </w:r>
      <w:r w:rsidR="000D10EE">
        <w:t>when</w:t>
      </w:r>
      <w:r w:rsidR="00BF5A41">
        <w:t xml:space="preserve"> draw</w:t>
      </w:r>
      <w:r w:rsidR="000D10EE">
        <w:t>ing the text.</w:t>
      </w:r>
    </w:p>
    <w:p w14:paraId="23F3F755" w14:textId="6B079E12" w:rsidR="00943EC2" w:rsidRDefault="00943EC2" w:rsidP="00D46624">
      <w:r>
        <w:rPr>
          <w:noProof/>
        </w:rPr>
        <mc:AlternateContent>
          <mc:Choice Requires="wps">
            <w:drawing>
              <wp:inline distT="0" distB="0" distL="0" distR="0" wp14:anchorId="6A0A1085" wp14:editId="439B191F">
                <wp:extent cx="6170295" cy="1404620"/>
                <wp:effectExtent l="0" t="0" r="20955" b="2222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14A3F14E" w14:textId="21022545"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2B91AF"/>
                                <w:sz w:val="18"/>
                                <w:szCs w:val="18"/>
                              </w:rPr>
                              <w:t>HDC</w:t>
                            </w:r>
                            <w:r w:rsidRPr="00943EC2">
                              <w:rPr>
                                <w:rFonts w:ascii="Consolas" w:hAnsi="Consolas" w:cs="Consolas"/>
                                <w:color w:val="000000"/>
                                <w:sz w:val="18"/>
                                <w:szCs w:val="18"/>
                              </w:rPr>
                              <w:t xml:space="preserve"> hDC = wglGetCurrentDC(</w:t>
                            </w:r>
                            <w:proofErr w:type="gramStart"/>
                            <w:r w:rsidRPr="00943EC2">
                              <w:rPr>
                                <w:rFonts w:ascii="Consolas" w:hAnsi="Consolas" w:cs="Consolas"/>
                                <w:color w:val="000000"/>
                                <w:sz w:val="18"/>
                                <w:szCs w:val="18"/>
                              </w:rPr>
                              <w:t>);</w:t>
                            </w:r>
                            <w:proofErr w:type="gramEnd"/>
                          </w:p>
                          <w:p w14:paraId="706CFD66"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 xml:space="preserve">listBase = glGenLists(256);      </w:t>
                            </w:r>
                            <w:r w:rsidRPr="00943EC2">
                              <w:rPr>
                                <w:rFonts w:ascii="Consolas" w:hAnsi="Consolas" w:cs="Consolas"/>
                                <w:color w:val="008000"/>
                                <w:sz w:val="18"/>
                                <w:szCs w:val="18"/>
                              </w:rPr>
                              <w:t>// create storage for 96 characters</w:t>
                            </w:r>
                          </w:p>
                          <w:p w14:paraId="20421783"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p>
                          <w:p w14:paraId="228CADF8"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FF"/>
                                <w:sz w:val="18"/>
                                <w:szCs w:val="18"/>
                              </w:rPr>
                              <w:t>if</w:t>
                            </w:r>
                            <w:r w:rsidRPr="00943EC2">
                              <w:rPr>
                                <w:rFonts w:ascii="Consolas" w:hAnsi="Consolas" w:cs="Consolas"/>
                                <w:color w:val="000000"/>
                                <w:sz w:val="18"/>
                                <w:szCs w:val="18"/>
                              </w:rPr>
                              <w:t xml:space="preserve"> (strcmp(</w:t>
                            </w:r>
                            <w:r w:rsidRPr="00943EC2">
                              <w:rPr>
                                <w:rFonts w:ascii="Consolas" w:hAnsi="Consolas" w:cs="Consolas"/>
                                <w:color w:val="808080"/>
                                <w:sz w:val="18"/>
                                <w:szCs w:val="18"/>
                              </w:rPr>
                              <w:t>name</w:t>
                            </w:r>
                            <w:r w:rsidRPr="00943EC2">
                              <w:rPr>
                                <w:rFonts w:ascii="Consolas" w:hAnsi="Consolas" w:cs="Consolas"/>
                                <w:color w:val="000000"/>
                                <w:sz w:val="18"/>
                                <w:szCs w:val="18"/>
                              </w:rPr>
                              <w:t xml:space="preserve">, </w:t>
                            </w:r>
                            <w:r w:rsidRPr="00943EC2">
                              <w:rPr>
                                <w:rFonts w:ascii="Consolas" w:hAnsi="Consolas" w:cs="Consolas"/>
                                <w:color w:val="A31515"/>
                                <w:sz w:val="18"/>
                                <w:szCs w:val="18"/>
                              </w:rPr>
                              <w:t>"symbol"</w:t>
                            </w:r>
                            <w:r w:rsidRPr="00943EC2">
                              <w:rPr>
                                <w:rFonts w:ascii="Consolas" w:hAnsi="Consolas" w:cs="Consolas"/>
                                <w:color w:val="000000"/>
                                <w:sz w:val="18"/>
                                <w:szCs w:val="18"/>
                              </w:rPr>
                              <w:t>) == 0)</w:t>
                            </w:r>
                          </w:p>
                          <w:p w14:paraId="09FAD179"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w:t>
                            </w:r>
                          </w:p>
                          <w:p w14:paraId="1E7B02D8" w14:textId="77777777" w:rsid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 xml:space="preserve">    hFont = CreateFontA(-</w:t>
                            </w:r>
                            <w:r w:rsidRPr="00943EC2">
                              <w:rPr>
                                <w:rFonts w:ascii="Consolas" w:hAnsi="Consolas" w:cs="Consolas"/>
                                <w:color w:val="808080"/>
                                <w:sz w:val="18"/>
                                <w:szCs w:val="18"/>
                              </w:rPr>
                              <w:t>size</w:t>
                            </w:r>
                            <w:r w:rsidRPr="00943EC2">
                              <w:rPr>
                                <w:rFonts w:ascii="Consolas" w:hAnsi="Consolas" w:cs="Consolas"/>
                                <w:color w:val="000000"/>
                                <w:sz w:val="18"/>
                                <w:szCs w:val="18"/>
                              </w:rPr>
                              <w:t xml:space="preserve">, 0, 0, 0, </w:t>
                            </w:r>
                            <w:r w:rsidRPr="00943EC2">
                              <w:rPr>
                                <w:rFonts w:ascii="Consolas" w:hAnsi="Consolas" w:cs="Consolas"/>
                                <w:color w:val="6F008A"/>
                                <w:sz w:val="18"/>
                                <w:szCs w:val="18"/>
                              </w:rPr>
                              <w:t>FW_BOLD</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w:t>
                            </w:r>
                          </w:p>
                          <w:p w14:paraId="245C817D" w14:textId="77777777" w:rsidR="00943EC2" w:rsidRDefault="00943EC2"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Pr="00943EC2">
                              <w:rPr>
                                <w:rFonts w:ascii="Consolas" w:hAnsi="Consolas" w:cs="Consolas"/>
                                <w:color w:val="6F008A"/>
                                <w:sz w:val="18"/>
                                <w:szCs w:val="18"/>
                              </w:rPr>
                              <w:t>SYMBOL_CHARSET</w:t>
                            </w:r>
                            <w:r w:rsidRPr="00943EC2">
                              <w:rPr>
                                <w:rFonts w:ascii="Consolas" w:hAnsi="Consolas" w:cs="Consolas"/>
                                <w:color w:val="000000"/>
                                <w:sz w:val="18"/>
                                <w:szCs w:val="18"/>
                              </w:rPr>
                              <w:t xml:space="preserve">, </w:t>
                            </w:r>
                            <w:r w:rsidRPr="00943EC2">
                              <w:rPr>
                                <w:rFonts w:ascii="Consolas" w:hAnsi="Consolas" w:cs="Consolas"/>
                                <w:color w:val="6F008A"/>
                                <w:sz w:val="18"/>
                                <w:szCs w:val="18"/>
                              </w:rPr>
                              <w:t>OUT_TT_PRECIS</w:t>
                            </w:r>
                            <w:r w:rsidRPr="00943EC2">
                              <w:rPr>
                                <w:rFonts w:ascii="Consolas" w:hAnsi="Consolas" w:cs="Consolas"/>
                                <w:color w:val="000000"/>
                                <w:sz w:val="18"/>
                                <w:szCs w:val="18"/>
                              </w:rPr>
                              <w:t xml:space="preserve">, </w:t>
                            </w:r>
                            <w:r w:rsidRPr="00943EC2">
                              <w:rPr>
                                <w:rFonts w:ascii="Consolas" w:hAnsi="Consolas" w:cs="Consolas"/>
                                <w:color w:val="6F008A"/>
                                <w:sz w:val="18"/>
                                <w:szCs w:val="18"/>
                              </w:rPr>
                              <w:t>CLIP_DEFAULT_PRECIS</w:t>
                            </w:r>
                            <w:r w:rsidRPr="00943EC2">
                              <w:rPr>
                                <w:rFonts w:ascii="Consolas" w:hAnsi="Consolas" w:cs="Consolas"/>
                                <w:color w:val="000000"/>
                                <w:sz w:val="18"/>
                                <w:szCs w:val="18"/>
                              </w:rPr>
                              <w:t>,</w:t>
                            </w:r>
                          </w:p>
                          <w:p w14:paraId="590F553E" w14:textId="395D877C"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Pr="00943EC2">
                              <w:rPr>
                                <w:rFonts w:ascii="Consolas" w:hAnsi="Consolas" w:cs="Consolas"/>
                                <w:color w:val="6F008A"/>
                                <w:sz w:val="18"/>
                                <w:szCs w:val="18"/>
                              </w:rPr>
                              <w:t>ANTIALIASED_QUALITY</w:t>
                            </w:r>
                            <w:r w:rsidRPr="00943EC2">
                              <w:rPr>
                                <w:rFonts w:ascii="Consolas" w:hAnsi="Consolas" w:cs="Consolas"/>
                                <w:color w:val="000000"/>
                                <w:sz w:val="18"/>
                                <w:szCs w:val="18"/>
                              </w:rPr>
                              <w:t xml:space="preserve">, </w:t>
                            </w:r>
                            <w:r w:rsidRPr="00943EC2">
                              <w:rPr>
                                <w:rFonts w:ascii="Consolas" w:hAnsi="Consolas" w:cs="Consolas"/>
                                <w:color w:val="6F008A"/>
                                <w:sz w:val="18"/>
                                <w:szCs w:val="18"/>
                              </w:rPr>
                              <w:t>FF_DONTCARE</w:t>
                            </w:r>
                            <w:r w:rsidRPr="00943EC2">
                              <w:rPr>
                                <w:rFonts w:ascii="Consolas" w:hAnsi="Consolas" w:cs="Consolas"/>
                                <w:color w:val="000000"/>
                                <w:sz w:val="18"/>
                                <w:szCs w:val="18"/>
                              </w:rPr>
                              <w:t xml:space="preserve"> | </w:t>
                            </w:r>
                            <w:r w:rsidRPr="00943EC2">
                              <w:rPr>
                                <w:rFonts w:ascii="Consolas" w:hAnsi="Consolas" w:cs="Consolas"/>
                                <w:color w:val="6F008A"/>
                                <w:sz w:val="18"/>
                                <w:szCs w:val="18"/>
                              </w:rPr>
                              <w:t>DEFAULT_PITCH</w:t>
                            </w:r>
                            <w:r w:rsidRPr="00943EC2">
                              <w:rPr>
                                <w:rFonts w:ascii="Consolas" w:hAnsi="Consolas" w:cs="Consolas"/>
                                <w:color w:val="000000"/>
                                <w:sz w:val="18"/>
                                <w:szCs w:val="18"/>
                              </w:rPr>
                              <w:t xml:space="preserve">, </w:t>
                            </w:r>
                            <w:r w:rsidRPr="00943EC2">
                              <w:rPr>
                                <w:rFonts w:ascii="Consolas" w:hAnsi="Consolas" w:cs="Consolas"/>
                                <w:color w:val="808080"/>
                                <w:sz w:val="18"/>
                                <w:szCs w:val="18"/>
                              </w:rPr>
                              <w:t>name</w:t>
                            </w:r>
                            <w:proofErr w:type="gramStart"/>
                            <w:r w:rsidRPr="00943EC2">
                              <w:rPr>
                                <w:rFonts w:ascii="Consolas" w:hAnsi="Consolas" w:cs="Consolas"/>
                                <w:color w:val="000000"/>
                                <w:sz w:val="18"/>
                                <w:szCs w:val="18"/>
                              </w:rPr>
                              <w:t>);</w:t>
                            </w:r>
                            <w:proofErr w:type="gramEnd"/>
                          </w:p>
                          <w:p w14:paraId="3C461F70"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w:t>
                            </w:r>
                          </w:p>
                          <w:p w14:paraId="6930E573"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FF"/>
                                <w:sz w:val="18"/>
                                <w:szCs w:val="18"/>
                              </w:rPr>
                              <w:t>else</w:t>
                            </w:r>
                          </w:p>
                          <w:p w14:paraId="13DF5DD9"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w:t>
                            </w:r>
                          </w:p>
                          <w:p w14:paraId="0FBB54CB" w14:textId="77777777" w:rsid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 xml:space="preserve">    hFont = CreateFontA(</w:t>
                            </w:r>
                            <w:r w:rsidRPr="00943EC2">
                              <w:rPr>
                                <w:rFonts w:ascii="Consolas" w:hAnsi="Consolas" w:cs="Consolas"/>
                                <w:color w:val="808080"/>
                                <w:sz w:val="18"/>
                                <w:szCs w:val="18"/>
                              </w:rPr>
                              <w:t>size</w:t>
                            </w:r>
                            <w:r w:rsidRPr="00943EC2">
                              <w:rPr>
                                <w:rFonts w:ascii="Consolas" w:hAnsi="Consolas" w:cs="Consolas"/>
                                <w:color w:val="000000"/>
                                <w:sz w:val="18"/>
                                <w:szCs w:val="18"/>
                              </w:rPr>
                              <w:t xml:space="preserve">, 0, 0, 0, </w:t>
                            </w:r>
                            <w:r w:rsidRPr="00943EC2">
                              <w:rPr>
                                <w:rFonts w:ascii="Consolas" w:hAnsi="Consolas" w:cs="Consolas"/>
                                <w:color w:val="6F008A"/>
                                <w:sz w:val="18"/>
                                <w:szCs w:val="18"/>
                              </w:rPr>
                              <w:t>FW_NORMAL</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w:t>
                            </w:r>
                          </w:p>
                          <w:p w14:paraId="10B27E80" w14:textId="77777777" w:rsidR="00D27479" w:rsidRDefault="00943EC2"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43EC2">
                              <w:rPr>
                                <w:rFonts w:ascii="Consolas" w:hAnsi="Consolas" w:cs="Consolas"/>
                                <w:color w:val="6F008A"/>
                                <w:sz w:val="18"/>
                                <w:szCs w:val="18"/>
                              </w:rPr>
                              <w:t>ANSI_CHARSET</w:t>
                            </w:r>
                            <w:r w:rsidRPr="00943EC2">
                              <w:rPr>
                                <w:rFonts w:ascii="Consolas" w:hAnsi="Consolas" w:cs="Consolas"/>
                                <w:color w:val="000000"/>
                                <w:sz w:val="18"/>
                                <w:szCs w:val="18"/>
                              </w:rPr>
                              <w:t>,</w:t>
                            </w:r>
                            <w:r w:rsidR="00D27479">
                              <w:rPr>
                                <w:rFonts w:ascii="Consolas" w:hAnsi="Consolas" w:cs="Consolas"/>
                                <w:color w:val="000000"/>
                                <w:sz w:val="18"/>
                                <w:szCs w:val="18"/>
                              </w:rPr>
                              <w:t xml:space="preserve"> </w:t>
                            </w:r>
                            <w:r w:rsidRPr="00943EC2">
                              <w:rPr>
                                <w:rFonts w:ascii="Consolas" w:hAnsi="Consolas" w:cs="Consolas"/>
                                <w:color w:val="6F008A"/>
                                <w:sz w:val="18"/>
                                <w:szCs w:val="18"/>
                              </w:rPr>
                              <w:t>OUT_TT_PRECIS</w:t>
                            </w:r>
                            <w:r w:rsidRPr="00943EC2">
                              <w:rPr>
                                <w:rFonts w:ascii="Consolas" w:hAnsi="Consolas" w:cs="Consolas"/>
                                <w:color w:val="000000"/>
                                <w:sz w:val="18"/>
                                <w:szCs w:val="18"/>
                              </w:rPr>
                              <w:t xml:space="preserve">, </w:t>
                            </w:r>
                            <w:r w:rsidRPr="00943EC2">
                              <w:rPr>
                                <w:rFonts w:ascii="Consolas" w:hAnsi="Consolas" w:cs="Consolas"/>
                                <w:color w:val="6F008A"/>
                                <w:sz w:val="18"/>
                                <w:szCs w:val="18"/>
                              </w:rPr>
                              <w:t>CLIP_DEFAULT_PRECIS</w:t>
                            </w:r>
                            <w:r w:rsidRPr="00943EC2">
                              <w:rPr>
                                <w:rFonts w:ascii="Consolas" w:hAnsi="Consolas" w:cs="Consolas"/>
                                <w:color w:val="000000"/>
                                <w:sz w:val="18"/>
                                <w:szCs w:val="18"/>
                              </w:rPr>
                              <w:t xml:space="preserve">, </w:t>
                            </w:r>
                          </w:p>
                          <w:p w14:paraId="43582B9E" w14:textId="5217A278" w:rsidR="00943EC2" w:rsidRPr="00943EC2" w:rsidRDefault="00D27479"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943EC2" w:rsidRPr="00943EC2">
                              <w:rPr>
                                <w:rFonts w:ascii="Consolas" w:hAnsi="Consolas" w:cs="Consolas"/>
                                <w:color w:val="6F008A"/>
                                <w:sz w:val="18"/>
                                <w:szCs w:val="18"/>
                              </w:rPr>
                              <w:t>ANTIALIASED_QUALITY</w:t>
                            </w:r>
                            <w:r w:rsidR="00943EC2" w:rsidRPr="00943EC2">
                              <w:rPr>
                                <w:rFonts w:ascii="Consolas" w:hAnsi="Consolas" w:cs="Consolas"/>
                                <w:color w:val="000000"/>
                                <w:sz w:val="18"/>
                                <w:szCs w:val="18"/>
                              </w:rPr>
                              <w:t xml:space="preserve">, </w:t>
                            </w:r>
                            <w:r w:rsidR="00943EC2" w:rsidRPr="00943EC2">
                              <w:rPr>
                                <w:rFonts w:ascii="Consolas" w:hAnsi="Consolas" w:cs="Consolas"/>
                                <w:color w:val="6F008A"/>
                                <w:sz w:val="18"/>
                                <w:szCs w:val="18"/>
                              </w:rPr>
                              <w:t>FF_DONTCARE</w:t>
                            </w:r>
                            <w:r w:rsidR="00943EC2" w:rsidRPr="00943EC2">
                              <w:rPr>
                                <w:rFonts w:ascii="Consolas" w:hAnsi="Consolas" w:cs="Consolas"/>
                                <w:color w:val="000000"/>
                                <w:sz w:val="18"/>
                                <w:szCs w:val="18"/>
                              </w:rPr>
                              <w:t xml:space="preserve"> | </w:t>
                            </w:r>
                            <w:r w:rsidR="00943EC2" w:rsidRPr="00943EC2">
                              <w:rPr>
                                <w:rFonts w:ascii="Consolas" w:hAnsi="Consolas" w:cs="Consolas"/>
                                <w:color w:val="6F008A"/>
                                <w:sz w:val="18"/>
                                <w:szCs w:val="18"/>
                              </w:rPr>
                              <w:t>DEFAULT_PITCH</w:t>
                            </w:r>
                            <w:r w:rsidR="00943EC2" w:rsidRPr="00943EC2">
                              <w:rPr>
                                <w:rFonts w:ascii="Consolas" w:hAnsi="Consolas" w:cs="Consolas"/>
                                <w:color w:val="000000"/>
                                <w:sz w:val="18"/>
                                <w:szCs w:val="18"/>
                              </w:rPr>
                              <w:t xml:space="preserve">, </w:t>
                            </w:r>
                            <w:r w:rsidR="00943EC2" w:rsidRPr="00943EC2">
                              <w:rPr>
                                <w:rFonts w:ascii="Consolas" w:hAnsi="Consolas" w:cs="Consolas"/>
                                <w:color w:val="808080"/>
                                <w:sz w:val="18"/>
                                <w:szCs w:val="18"/>
                              </w:rPr>
                              <w:t>name</w:t>
                            </w:r>
                            <w:proofErr w:type="gramStart"/>
                            <w:r w:rsidR="00943EC2" w:rsidRPr="00943EC2">
                              <w:rPr>
                                <w:rFonts w:ascii="Consolas" w:hAnsi="Consolas" w:cs="Consolas"/>
                                <w:color w:val="000000"/>
                                <w:sz w:val="18"/>
                                <w:szCs w:val="18"/>
                              </w:rPr>
                              <w:t>);</w:t>
                            </w:r>
                            <w:proofErr w:type="gramEnd"/>
                          </w:p>
                          <w:p w14:paraId="288E33F3"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w:t>
                            </w:r>
                          </w:p>
                          <w:p w14:paraId="726BCC2A"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p>
                          <w:p w14:paraId="2C844DC3"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FF"/>
                                <w:sz w:val="18"/>
                                <w:szCs w:val="18"/>
                              </w:rPr>
                              <w:t>if</w:t>
                            </w:r>
                            <w:r w:rsidRPr="00943EC2">
                              <w:rPr>
                                <w:rFonts w:ascii="Consolas" w:hAnsi="Consolas" w:cs="Consolas"/>
                                <w:color w:val="000000"/>
                                <w:sz w:val="18"/>
                                <w:szCs w:val="18"/>
                              </w:rPr>
                              <w:t xml:space="preserve"> (!hFont)</w:t>
                            </w:r>
                          </w:p>
                          <w:p w14:paraId="6AA7F7E5"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 xml:space="preserve">    </w:t>
                            </w:r>
                            <w:proofErr w:type="gramStart"/>
                            <w:r w:rsidRPr="00943EC2">
                              <w:rPr>
                                <w:rFonts w:ascii="Consolas" w:hAnsi="Consolas" w:cs="Consolas"/>
                                <w:color w:val="0000FF"/>
                                <w:sz w:val="18"/>
                                <w:szCs w:val="18"/>
                              </w:rPr>
                              <w:t>return</w:t>
                            </w:r>
                            <w:r w:rsidRPr="00943EC2">
                              <w:rPr>
                                <w:rFonts w:ascii="Consolas" w:hAnsi="Consolas" w:cs="Consolas"/>
                                <w:color w:val="000000"/>
                                <w:sz w:val="18"/>
                                <w:szCs w:val="18"/>
                              </w:rPr>
                              <w:t>;</w:t>
                            </w:r>
                            <w:proofErr w:type="gramEnd"/>
                          </w:p>
                          <w:p w14:paraId="48DE0606"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p>
                          <w:p w14:paraId="0899FB5C"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SelectObject(hDC, hFont</w:t>
                            </w:r>
                            <w:proofErr w:type="gramStart"/>
                            <w:r w:rsidRPr="00943EC2">
                              <w:rPr>
                                <w:rFonts w:ascii="Consolas" w:hAnsi="Consolas" w:cs="Consolas"/>
                                <w:color w:val="000000"/>
                                <w:sz w:val="18"/>
                                <w:szCs w:val="18"/>
                              </w:rPr>
                              <w:t>);</w:t>
                            </w:r>
                            <w:proofErr w:type="gramEnd"/>
                          </w:p>
                          <w:p w14:paraId="4CA157CF" w14:textId="77777777" w:rsidR="00D27479"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6F008A"/>
                                <w:sz w:val="18"/>
                                <w:szCs w:val="18"/>
                              </w:rPr>
                              <w:t>wglUseFontOutlines</w:t>
                            </w:r>
                            <w:r w:rsidRPr="00943EC2">
                              <w:rPr>
                                <w:rFonts w:ascii="Consolas" w:hAnsi="Consolas" w:cs="Consolas"/>
                                <w:color w:val="000000"/>
                                <w:sz w:val="18"/>
                                <w:szCs w:val="18"/>
                              </w:rPr>
                              <w:t>(hDC, 0, 255, listBase, (</w:t>
                            </w:r>
                            <w:r w:rsidRPr="00943EC2">
                              <w:rPr>
                                <w:rFonts w:ascii="Consolas" w:hAnsi="Consolas" w:cs="Consolas"/>
                                <w:color w:val="2B91AF"/>
                                <w:sz w:val="18"/>
                                <w:szCs w:val="18"/>
                              </w:rPr>
                              <w:t>cg_float</w:t>
                            </w:r>
                            <w:r w:rsidRPr="00943EC2">
                              <w:rPr>
                                <w:rFonts w:ascii="Consolas" w:hAnsi="Consolas" w:cs="Consolas"/>
                                <w:color w:val="000000"/>
                                <w:sz w:val="18"/>
                                <w:szCs w:val="18"/>
                              </w:rPr>
                              <w:t>)0.0f, (</w:t>
                            </w:r>
                            <w:r w:rsidRPr="00943EC2">
                              <w:rPr>
                                <w:rFonts w:ascii="Consolas" w:hAnsi="Consolas" w:cs="Consolas"/>
                                <w:color w:val="2B91AF"/>
                                <w:sz w:val="18"/>
                                <w:szCs w:val="18"/>
                              </w:rPr>
                              <w:t>cg_float</w:t>
                            </w:r>
                            <w:r w:rsidRPr="00943EC2">
                              <w:rPr>
                                <w:rFonts w:ascii="Consolas" w:hAnsi="Consolas" w:cs="Consolas"/>
                                <w:color w:val="000000"/>
                                <w:sz w:val="18"/>
                                <w:szCs w:val="18"/>
                              </w:rPr>
                              <w:t>)</w:t>
                            </w:r>
                            <w:r w:rsidRPr="00943EC2">
                              <w:rPr>
                                <w:rFonts w:ascii="Consolas" w:hAnsi="Consolas" w:cs="Consolas"/>
                                <w:color w:val="808080"/>
                                <w:sz w:val="18"/>
                                <w:szCs w:val="18"/>
                              </w:rPr>
                              <w:t>depth</w:t>
                            </w:r>
                            <w:r w:rsidRPr="00943EC2">
                              <w:rPr>
                                <w:rFonts w:ascii="Consolas" w:hAnsi="Consolas" w:cs="Consolas"/>
                                <w:color w:val="000000"/>
                                <w:sz w:val="18"/>
                                <w:szCs w:val="18"/>
                              </w:rPr>
                              <w:t xml:space="preserve">, </w:t>
                            </w:r>
                          </w:p>
                          <w:p w14:paraId="05966C14" w14:textId="3752B9C5" w:rsidR="00943EC2" w:rsidRPr="00943EC2" w:rsidRDefault="00D27479"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943EC2" w:rsidRPr="00943EC2">
                              <w:rPr>
                                <w:rFonts w:ascii="Consolas" w:hAnsi="Consolas" w:cs="Consolas"/>
                                <w:color w:val="6F008A"/>
                                <w:sz w:val="18"/>
                                <w:szCs w:val="18"/>
                              </w:rPr>
                              <w:t>WGL_FONT_POLYGONS</w:t>
                            </w:r>
                            <w:r w:rsidR="00943EC2" w:rsidRPr="00943EC2">
                              <w:rPr>
                                <w:rFonts w:ascii="Consolas" w:hAnsi="Consolas" w:cs="Consolas"/>
                                <w:color w:val="000000"/>
                                <w:sz w:val="18"/>
                                <w:szCs w:val="18"/>
                              </w:rPr>
                              <w:t>, gmf</w:t>
                            </w:r>
                            <w:proofErr w:type="gramStart"/>
                            <w:r w:rsidR="00943EC2" w:rsidRPr="00943EC2">
                              <w:rPr>
                                <w:rFonts w:ascii="Consolas" w:hAnsi="Consolas" w:cs="Consolas"/>
                                <w:color w:val="000000"/>
                                <w:sz w:val="18"/>
                                <w:szCs w:val="18"/>
                              </w:rPr>
                              <w:t>);</w:t>
                            </w:r>
                            <w:proofErr w:type="gramEnd"/>
                          </w:p>
                        </w:txbxContent>
                      </wps:txbx>
                      <wps:bodyPr rot="0" vert="horz" wrap="square" lIns="91440" tIns="45720" rIns="91440" bIns="45720" anchor="t" anchorCtr="0">
                        <a:spAutoFit/>
                      </wps:bodyPr>
                    </wps:wsp>
                  </a:graphicData>
                </a:graphic>
              </wp:inline>
            </w:drawing>
          </mc:Choice>
          <mc:Fallback>
            <w:pict>
              <v:shape w14:anchorId="6A0A1085" id="_x0000_s1107"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hyTNQ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" fillcolor="#d5dce4 [671]">
                <v:textbox style="mso-fit-shape-to-text:t">
                  <w:txbxContent>
                    <w:p w14:paraId="14A3F14E" w14:textId="21022545"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2B91AF"/>
                          <w:sz w:val="18"/>
                          <w:szCs w:val="18"/>
                        </w:rPr>
                        <w:t>HDC</w:t>
                      </w:r>
                      <w:r w:rsidRPr="00943EC2">
                        <w:rPr>
                          <w:rFonts w:ascii="Consolas" w:hAnsi="Consolas" w:cs="Consolas"/>
                          <w:color w:val="000000"/>
                          <w:sz w:val="18"/>
                          <w:szCs w:val="18"/>
                        </w:rPr>
                        <w:t xml:space="preserve"> hDC = wglGetCurrentDC(</w:t>
                      </w:r>
                      <w:proofErr w:type="gramStart"/>
                      <w:r w:rsidRPr="00943EC2">
                        <w:rPr>
                          <w:rFonts w:ascii="Consolas" w:hAnsi="Consolas" w:cs="Consolas"/>
                          <w:color w:val="000000"/>
                          <w:sz w:val="18"/>
                          <w:szCs w:val="18"/>
                        </w:rPr>
                        <w:t>);</w:t>
                      </w:r>
                      <w:proofErr w:type="gramEnd"/>
                    </w:p>
                    <w:p w14:paraId="706CFD66"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 xml:space="preserve">listBase = glGenLists(256);      </w:t>
                      </w:r>
                      <w:r w:rsidRPr="00943EC2">
                        <w:rPr>
                          <w:rFonts w:ascii="Consolas" w:hAnsi="Consolas" w:cs="Consolas"/>
                          <w:color w:val="008000"/>
                          <w:sz w:val="18"/>
                          <w:szCs w:val="18"/>
                        </w:rPr>
                        <w:t>// create storage for 96 characters</w:t>
                      </w:r>
                    </w:p>
                    <w:p w14:paraId="20421783"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p>
                    <w:p w14:paraId="228CADF8"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FF"/>
                          <w:sz w:val="18"/>
                          <w:szCs w:val="18"/>
                        </w:rPr>
                        <w:t>if</w:t>
                      </w:r>
                      <w:r w:rsidRPr="00943EC2">
                        <w:rPr>
                          <w:rFonts w:ascii="Consolas" w:hAnsi="Consolas" w:cs="Consolas"/>
                          <w:color w:val="000000"/>
                          <w:sz w:val="18"/>
                          <w:szCs w:val="18"/>
                        </w:rPr>
                        <w:t xml:space="preserve"> (strcmp(</w:t>
                      </w:r>
                      <w:r w:rsidRPr="00943EC2">
                        <w:rPr>
                          <w:rFonts w:ascii="Consolas" w:hAnsi="Consolas" w:cs="Consolas"/>
                          <w:color w:val="808080"/>
                          <w:sz w:val="18"/>
                          <w:szCs w:val="18"/>
                        </w:rPr>
                        <w:t>name</w:t>
                      </w:r>
                      <w:r w:rsidRPr="00943EC2">
                        <w:rPr>
                          <w:rFonts w:ascii="Consolas" w:hAnsi="Consolas" w:cs="Consolas"/>
                          <w:color w:val="000000"/>
                          <w:sz w:val="18"/>
                          <w:szCs w:val="18"/>
                        </w:rPr>
                        <w:t xml:space="preserve">, </w:t>
                      </w:r>
                      <w:r w:rsidRPr="00943EC2">
                        <w:rPr>
                          <w:rFonts w:ascii="Consolas" w:hAnsi="Consolas" w:cs="Consolas"/>
                          <w:color w:val="A31515"/>
                          <w:sz w:val="18"/>
                          <w:szCs w:val="18"/>
                        </w:rPr>
                        <w:t>"symbol"</w:t>
                      </w:r>
                      <w:r w:rsidRPr="00943EC2">
                        <w:rPr>
                          <w:rFonts w:ascii="Consolas" w:hAnsi="Consolas" w:cs="Consolas"/>
                          <w:color w:val="000000"/>
                          <w:sz w:val="18"/>
                          <w:szCs w:val="18"/>
                        </w:rPr>
                        <w:t>) == 0)</w:t>
                      </w:r>
                    </w:p>
                    <w:p w14:paraId="09FAD179"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w:t>
                      </w:r>
                    </w:p>
                    <w:p w14:paraId="1E7B02D8" w14:textId="77777777" w:rsid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 xml:space="preserve">    hFont = CreateFontA(-</w:t>
                      </w:r>
                      <w:r w:rsidRPr="00943EC2">
                        <w:rPr>
                          <w:rFonts w:ascii="Consolas" w:hAnsi="Consolas" w:cs="Consolas"/>
                          <w:color w:val="808080"/>
                          <w:sz w:val="18"/>
                          <w:szCs w:val="18"/>
                        </w:rPr>
                        <w:t>size</w:t>
                      </w:r>
                      <w:r w:rsidRPr="00943EC2">
                        <w:rPr>
                          <w:rFonts w:ascii="Consolas" w:hAnsi="Consolas" w:cs="Consolas"/>
                          <w:color w:val="000000"/>
                          <w:sz w:val="18"/>
                          <w:szCs w:val="18"/>
                        </w:rPr>
                        <w:t xml:space="preserve">, 0, 0, 0, </w:t>
                      </w:r>
                      <w:r w:rsidRPr="00943EC2">
                        <w:rPr>
                          <w:rFonts w:ascii="Consolas" w:hAnsi="Consolas" w:cs="Consolas"/>
                          <w:color w:val="6F008A"/>
                          <w:sz w:val="18"/>
                          <w:szCs w:val="18"/>
                        </w:rPr>
                        <w:t>FW_BOLD</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w:t>
                      </w:r>
                    </w:p>
                    <w:p w14:paraId="245C817D" w14:textId="77777777" w:rsidR="00943EC2" w:rsidRDefault="00943EC2"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Pr="00943EC2">
                        <w:rPr>
                          <w:rFonts w:ascii="Consolas" w:hAnsi="Consolas" w:cs="Consolas"/>
                          <w:color w:val="6F008A"/>
                          <w:sz w:val="18"/>
                          <w:szCs w:val="18"/>
                        </w:rPr>
                        <w:t>SYMBOL_CHARSET</w:t>
                      </w:r>
                      <w:r w:rsidRPr="00943EC2">
                        <w:rPr>
                          <w:rFonts w:ascii="Consolas" w:hAnsi="Consolas" w:cs="Consolas"/>
                          <w:color w:val="000000"/>
                          <w:sz w:val="18"/>
                          <w:szCs w:val="18"/>
                        </w:rPr>
                        <w:t xml:space="preserve">, </w:t>
                      </w:r>
                      <w:r w:rsidRPr="00943EC2">
                        <w:rPr>
                          <w:rFonts w:ascii="Consolas" w:hAnsi="Consolas" w:cs="Consolas"/>
                          <w:color w:val="6F008A"/>
                          <w:sz w:val="18"/>
                          <w:szCs w:val="18"/>
                        </w:rPr>
                        <w:t>OUT_TT_PRECIS</w:t>
                      </w:r>
                      <w:r w:rsidRPr="00943EC2">
                        <w:rPr>
                          <w:rFonts w:ascii="Consolas" w:hAnsi="Consolas" w:cs="Consolas"/>
                          <w:color w:val="000000"/>
                          <w:sz w:val="18"/>
                          <w:szCs w:val="18"/>
                        </w:rPr>
                        <w:t xml:space="preserve">, </w:t>
                      </w:r>
                      <w:r w:rsidRPr="00943EC2">
                        <w:rPr>
                          <w:rFonts w:ascii="Consolas" w:hAnsi="Consolas" w:cs="Consolas"/>
                          <w:color w:val="6F008A"/>
                          <w:sz w:val="18"/>
                          <w:szCs w:val="18"/>
                        </w:rPr>
                        <w:t>CLIP_DEFAULT_PRECIS</w:t>
                      </w:r>
                      <w:r w:rsidRPr="00943EC2">
                        <w:rPr>
                          <w:rFonts w:ascii="Consolas" w:hAnsi="Consolas" w:cs="Consolas"/>
                          <w:color w:val="000000"/>
                          <w:sz w:val="18"/>
                          <w:szCs w:val="18"/>
                        </w:rPr>
                        <w:t>,</w:t>
                      </w:r>
                    </w:p>
                    <w:p w14:paraId="590F553E" w14:textId="395D877C"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6F008A"/>
                          <w:sz w:val="18"/>
                          <w:szCs w:val="18"/>
                        </w:rPr>
                        <w:t xml:space="preserve">        </w:t>
                      </w:r>
                      <w:r w:rsidRPr="00943EC2">
                        <w:rPr>
                          <w:rFonts w:ascii="Consolas" w:hAnsi="Consolas" w:cs="Consolas"/>
                          <w:color w:val="6F008A"/>
                          <w:sz w:val="18"/>
                          <w:szCs w:val="18"/>
                        </w:rPr>
                        <w:t>ANTIALIASED_QUALITY</w:t>
                      </w:r>
                      <w:r w:rsidRPr="00943EC2">
                        <w:rPr>
                          <w:rFonts w:ascii="Consolas" w:hAnsi="Consolas" w:cs="Consolas"/>
                          <w:color w:val="000000"/>
                          <w:sz w:val="18"/>
                          <w:szCs w:val="18"/>
                        </w:rPr>
                        <w:t xml:space="preserve">, </w:t>
                      </w:r>
                      <w:r w:rsidRPr="00943EC2">
                        <w:rPr>
                          <w:rFonts w:ascii="Consolas" w:hAnsi="Consolas" w:cs="Consolas"/>
                          <w:color w:val="6F008A"/>
                          <w:sz w:val="18"/>
                          <w:szCs w:val="18"/>
                        </w:rPr>
                        <w:t>FF_DONTCARE</w:t>
                      </w:r>
                      <w:r w:rsidRPr="00943EC2">
                        <w:rPr>
                          <w:rFonts w:ascii="Consolas" w:hAnsi="Consolas" w:cs="Consolas"/>
                          <w:color w:val="000000"/>
                          <w:sz w:val="18"/>
                          <w:szCs w:val="18"/>
                        </w:rPr>
                        <w:t xml:space="preserve"> | </w:t>
                      </w:r>
                      <w:r w:rsidRPr="00943EC2">
                        <w:rPr>
                          <w:rFonts w:ascii="Consolas" w:hAnsi="Consolas" w:cs="Consolas"/>
                          <w:color w:val="6F008A"/>
                          <w:sz w:val="18"/>
                          <w:szCs w:val="18"/>
                        </w:rPr>
                        <w:t>DEFAULT_PITCH</w:t>
                      </w:r>
                      <w:r w:rsidRPr="00943EC2">
                        <w:rPr>
                          <w:rFonts w:ascii="Consolas" w:hAnsi="Consolas" w:cs="Consolas"/>
                          <w:color w:val="000000"/>
                          <w:sz w:val="18"/>
                          <w:szCs w:val="18"/>
                        </w:rPr>
                        <w:t xml:space="preserve">, </w:t>
                      </w:r>
                      <w:r w:rsidRPr="00943EC2">
                        <w:rPr>
                          <w:rFonts w:ascii="Consolas" w:hAnsi="Consolas" w:cs="Consolas"/>
                          <w:color w:val="808080"/>
                          <w:sz w:val="18"/>
                          <w:szCs w:val="18"/>
                        </w:rPr>
                        <w:t>name</w:t>
                      </w:r>
                      <w:proofErr w:type="gramStart"/>
                      <w:r w:rsidRPr="00943EC2">
                        <w:rPr>
                          <w:rFonts w:ascii="Consolas" w:hAnsi="Consolas" w:cs="Consolas"/>
                          <w:color w:val="000000"/>
                          <w:sz w:val="18"/>
                          <w:szCs w:val="18"/>
                        </w:rPr>
                        <w:t>);</w:t>
                      </w:r>
                      <w:proofErr w:type="gramEnd"/>
                    </w:p>
                    <w:p w14:paraId="3C461F70"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w:t>
                      </w:r>
                    </w:p>
                    <w:p w14:paraId="6930E573"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FF"/>
                          <w:sz w:val="18"/>
                          <w:szCs w:val="18"/>
                        </w:rPr>
                        <w:t>else</w:t>
                      </w:r>
                    </w:p>
                    <w:p w14:paraId="13DF5DD9"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w:t>
                      </w:r>
                    </w:p>
                    <w:p w14:paraId="0FBB54CB" w14:textId="77777777" w:rsid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 xml:space="preserve">    hFont = CreateFontA(</w:t>
                      </w:r>
                      <w:r w:rsidRPr="00943EC2">
                        <w:rPr>
                          <w:rFonts w:ascii="Consolas" w:hAnsi="Consolas" w:cs="Consolas"/>
                          <w:color w:val="808080"/>
                          <w:sz w:val="18"/>
                          <w:szCs w:val="18"/>
                        </w:rPr>
                        <w:t>size</w:t>
                      </w:r>
                      <w:r w:rsidRPr="00943EC2">
                        <w:rPr>
                          <w:rFonts w:ascii="Consolas" w:hAnsi="Consolas" w:cs="Consolas"/>
                          <w:color w:val="000000"/>
                          <w:sz w:val="18"/>
                          <w:szCs w:val="18"/>
                        </w:rPr>
                        <w:t xml:space="preserve">, 0, 0, 0, </w:t>
                      </w:r>
                      <w:r w:rsidRPr="00943EC2">
                        <w:rPr>
                          <w:rFonts w:ascii="Consolas" w:hAnsi="Consolas" w:cs="Consolas"/>
                          <w:color w:val="6F008A"/>
                          <w:sz w:val="18"/>
                          <w:szCs w:val="18"/>
                        </w:rPr>
                        <w:t>FW_NORMAL</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 xml:space="preserve">, </w:t>
                      </w:r>
                      <w:r w:rsidRPr="00943EC2">
                        <w:rPr>
                          <w:rFonts w:ascii="Consolas" w:hAnsi="Consolas" w:cs="Consolas"/>
                          <w:color w:val="6F008A"/>
                          <w:sz w:val="18"/>
                          <w:szCs w:val="18"/>
                        </w:rPr>
                        <w:t>FALSE</w:t>
                      </w:r>
                      <w:r w:rsidRPr="00943EC2">
                        <w:rPr>
                          <w:rFonts w:ascii="Consolas" w:hAnsi="Consolas" w:cs="Consolas"/>
                          <w:color w:val="000000"/>
                          <w:sz w:val="18"/>
                          <w:szCs w:val="18"/>
                        </w:rPr>
                        <w:t>,</w:t>
                      </w:r>
                    </w:p>
                    <w:p w14:paraId="10B27E80" w14:textId="77777777" w:rsidR="00D27479" w:rsidRDefault="00943EC2"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43EC2">
                        <w:rPr>
                          <w:rFonts w:ascii="Consolas" w:hAnsi="Consolas" w:cs="Consolas"/>
                          <w:color w:val="6F008A"/>
                          <w:sz w:val="18"/>
                          <w:szCs w:val="18"/>
                        </w:rPr>
                        <w:t>ANSI_CHARSET</w:t>
                      </w:r>
                      <w:r w:rsidRPr="00943EC2">
                        <w:rPr>
                          <w:rFonts w:ascii="Consolas" w:hAnsi="Consolas" w:cs="Consolas"/>
                          <w:color w:val="000000"/>
                          <w:sz w:val="18"/>
                          <w:szCs w:val="18"/>
                        </w:rPr>
                        <w:t>,</w:t>
                      </w:r>
                      <w:r w:rsidR="00D27479">
                        <w:rPr>
                          <w:rFonts w:ascii="Consolas" w:hAnsi="Consolas" w:cs="Consolas"/>
                          <w:color w:val="000000"/>
                          <w:sz w:val="18"/>
                          <w:szCs w:val="18"/>
                        </w:rPr>
                        <w:t xml:space="preserve"> </w:t>
                      </w:r>
                      <w:r w:rsidRPr="00943EC2">
                        <w:rPr>
                          <w:rFonts w:ascii="Consolas" w:hAnsi="Consolas" w:cs="Consolas"/>
                          <w:color w:val="6F008A"/>
                          <w:sz w:val="18"/>
                          <w:szCs w:val="18"/>
                        </w:rPr>
                        <w:t>OUT_TT_PRECIS</w:t>
                      </w:r>
                      <w:r w:rsidRPr="00943EC2">
                        <w:rPr>
                          <w:rFonts w:ascii="Consolas" w:hAnsi="Consolas" w:cs="Consolas"/>
                          <w:color w:val="000000"/>
                          <w:sz w:val="18"/>
                          <w:szCs w:val="18"/>
                        </w:rPr>
                        <w:t xml:space="preserve">, </w:t>
                      </w:r>
                      <w:r w:rsidRPr="00943EC2">
                        <w:rPr>
                          <w:rFonts w:ascii="Consolas" w:hAnsi="Consolas" w:cs="Consolas"/>
                          <w:color w:val="6F008A"/>
                          <w:sz w:val="18"/>
                          <w:szCs w:val="18"/>
                        </w:rPr>
                        <w:t>CLIP_DEFAULT_PRECIS</w:t>
                      </w:r>
                      <w:r w:rsidRPr="00943EC2">
                        <w:rPr>
                          <w:rFonts w:ascii="Consolas" w:hAnsi="Consolas" w:cs="Consolas"/>
                          <w:color w:val="000000"/>
                          <w:sz w:val="18"/>
                          <w:szCs w:val="18"/>
                        </w:rPr>
                        <w:t xml:space="preserve">, </w:t>
                      </w:r>
                    </w:p>
                    <w:p w14:paraId="43582B9E" w14:textId="5217A278" w:rsidR="00943EC2" w:rsidRPr="00943EC2" w:rsidRDefault="00D27479"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943EC2" w:rsidRPr="00943EC2">
                        <w:rPr>
                          <w:rFonts w:ascii="Consolas" w:hAnsi="Consolas" w:cs="Consolas"/>
                          <w:color w:val="6F008A"/>
                          <w:sz w:val="18"/>
                          <w:szCs w:val="18"/>
                        </w:rPr>
                        <w:t>ANTIALIASED_QUALITY</w:t>
                      </w:r>
                      <w:r w:rsidR="00943EC2" w:rsidRPr="00943EC2">
                        <w:rPr>
                          <w:rFonts w:ascii="Consolas" w:hAnsi="Consolas" w:cs="Consolas"/>
                          <w:color w:val="000000"/>
                          <w:sz w:val="18"/>
                          <w:szCs w:val="18"/>
                        </w:rPr>
                        <w:t xml:space="preserve">, </w:t>
                      </w:r>
                      <w:r w:rsidR="00943EC2" w:rsidRPr="00943EC2">
                        <w:rPr>
                          <w:rFonts w:ascii="Consolas" w:hAnsi="Consolas" w:cs="Consolas"/>
                          <w:color w:val="6F008A"/>
                          <w:sz w:val="18"/>
                          <w:szCs w:val="18"/>
                        </w:rPr>
                        <w:t>FF_DONTCARE</w:t>
                      </w:r>
                      <w:r w:rsidR="00943EC2" w:rsidRPr="00943EC2">
                        <w:rPr>
                          <w:rFonts w:ascii="Consolas" w:hAnsi="Consolas" w:cs="Consolas"/>
                          <w:color w:val="000000"/>
                          <w:sz w:val="18"/>
                          <w:szCs w:val="18"/>
                        </w:rPr>
                        <w:t xml:space="preserve"> | </w:t>
                      </w:r>
                      <w:r w:rsidR="00943EC2" w:rsidRPr="00943EC2">
                        <w:rPr>
                          <w:rFonts w:ascii="Consolas" w:hAnsi="Consolas" w:cs="Consolas"/>
                          <w:color w:val="6F008A"/>
                          <w:sz w:val="18"/>
                          <w:szCs w:val="18"/>
                        </w:rPr>
                        <w:t>DEFAULT_PITCH</w:t>
                      </w:r>
                      <w:r w:rsidR="00943EC2" w:rsidRPr="00943EC2">
                        <w:rPr>
                          <w:rFonts w:ascii="Consolas" w:hAnsi="Consolas" w:cs="Consolas"/>
                          <w:color w:val="000000"/>
                          <w:sz w:val="18"/>
                          <w:szCs w:val="18"/>
                        </w:rPr>
                        <w:t xml:space="preserve">, </w:t>
                      </w:r>
                      <w:r w:rsidR="00943EC2" w:rsidRPr="00943EC2">
                        <w:rPr>
                          <w:rFonts w:ascii="Consolas" w:hAnsi="Consolas" w:cs="Consolas"/>
                          <w:color w:val="808080"/>
                          <w:sz w:val="18"/>
                          <w:szCs w:val="18"/>
                        </w:rPr>
                        <w:t>name</w:t>
                      </w:r>
                      <w:proofErr w:type="gramStart"/>
                      <w:r w:rsidR="00943EC2" w:rsidRPr="00943EC2">
                        <w:rPr>
                          <w:rFonts w:ascii="Consolas" w:hAnsi="Consolas" w:cs="Consolas"/>
                          <w:color w:val="000000"/>
                          <w:sz w:val="18"/>
                          <w:szCs w:val="18"/>
                        </w:rPr>
                        <w:t>);</w:t>
                      </w:r>
                      <w:proofErr w:type="gramEnd"/>
                    </w:p>
                    <w:p w14:paraId="288E33F3"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w:t>
                      </w:r>
                    </w:p>
                    <w:p w14:paraId="726BCC2A"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p>
                    <w:p w14:paraId="2C844DC3"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FF"/>
                          <w:sz w:val="18"/>
                          <w:szCs w:val="18"/>
                        </w:rPr>
                        <w:t>if</w:t>
                      </w:r>
                      <w:r w:rsidRPr="00943EC2">
                        <w:rPr>
                          <w:rFonts w:ascii="Consolas" w:hAnsi="Consolas" w:cs="Consolas"/>
                          <w:color w:val="000000"/>
                          <w:sz w:val="18"/>
                          <w:szCs w:val="18"/>
                        </w:rPr>
                        <w:t xml:space="preserve"> (!hFont)</w:t>
                      </w:r>
                    </w:p>
                    <w:p w14:paraId="6AA7F7E5"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 xml:space="preserve">    </w:t>
                      </w:r>
                      <w:proofErr w:type="gramStart"/>
                      <w:r w:rsidRPr="00943EC2">
                        <w:rPr>
                          <w:rFonts w:ascii="Consolas" w:hAnsi="Consolas" w:cs="Consolas"/>
                          <w:color w:val="0000FF"/>
                          <w:sz w:val="18"/>
                          <w:szCs w:val="18"/>
                        </w:rPr>
                        <w:t>return</w:t>
                      </w:r>
                      <w:r w:rsidRPr="00943EC2">
                        <w:rPr>
                          <w:rFonts w:ascii="Consolas" w:hAnsi="Consolas" w:cs="Consolas"/>
                          <w:color w:val="000000"/>
                          <w:sz w:val="18"/>
                          <w:szCs w:val="18"/>
                        </w:rPr>
                        <w:t>;</w:t>
                      </w:r>
                      <w:proofErr w:type="gramEnd"/>
                    </w:p>
                    <w:p w14:paraId="48DE0606"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p>
                    <w:p w14:paraId="0899FB5C" w14:textId="77777777" w:rsidR="00943EC2" w:rsidRPr="00943EC2"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000000"/>
                          <w:sz w:val="18"/>
                          <w:szCs w:val="18"/>
                        </w:rPr>
                        <w:t>SelectObject(hDC, hFont</w:t>
                      </w:r>
                      <w:proofErr w:type="gramStart"/>
                      <w:r w:rsidRPr="00943EC2">
                        <w:rPr>
                          <w:rFonts w:ascii="Consolas" w:hAnsi="Consolas" w:cs="Consolas"/>
                          <w:color w:val="000000"/>
                          <w:sz w:val="18"/>
                          <w:szCs w:val="18"/>
                        </w:rPr>
                        <w:t>);</w:t>
                      </w:r>
                      <w:proofErr w:type="gramEnd"/>
                    </w:p>
                    <w:p w14:paraId="4CA157CF" w14:textId="77777777" w:rsidR="00D27479" w:rsidRDefault="00943EC2" w:rsidP="00943EC2">
                      <w:pPr>
                        <w:autoSpaceDE w:val="0"/>
                        <w:autoSpaceDN w:val="0"/>
                        <w:adjustRightInd w:val="0"/>
                        <w:spacing w:after="0" w:line="240" w:lineRule="auto"/>
                        <w:rPr>
                          <w:rFonts w:ascii="Consolas" w:hAnsi="Consolas" w:cs="Consolas"/>
                          <w:color w:val="000000"/>
                          <w:sz w:val="18"/>
                          <w:szCs w:val="18"/>
                        </w:rPr>
                      </w:pPr>
                      <w:r w:rsidRPr="00943EC2">
                        <w:rPr>
                          <w:rFonts w:ascii="Consolas" w:hAnsi="Consolas" w:cs="Consolas"/>
                          <w:color w:val="6F008A"/>
                          <w:sz w:val="18"/>
                          <w:szCs w:val="18"/>
                        </w:rPr>
                        <w:t>wglUseFontOutlines</w:t>
                      </w:r>
                      <w:r w:rsidRPr="00943EC2">
                        <w:rPr>
                          <w:rFonts w:ascii="Consolas" w:hAnsi="Consolas" w:cs="Consolas"/>
                          <w:color w:val="000000"/>
                          <w:sz w:val="18"/>
                          <w:szCs w:val="18"/>
                        </w:rPr>
                        <w:t>(hDC, 0, 255, listBase, (</w:t>
                      </w:r>
                      <w:r w:rsidRPr="00943EC2">
                        <w:rPr>
                          <w:rFonts w:ascii="Consolas" w:hAnsi="Consolas" w:cs="Consolas"/>
                          <w:color w:val="2B91AF"/>
                          <w:sz w:val="18"/>
                          <w:szCs w:val="18"/>
                        </w:rPr>
                        <w:t>cg_float</w:t>
                      </w:r>
                      <w:r w:rsidRPr="00943EC2">
                        <w:rPr>
                          <w:rFonts w:ascii="Consolas" w:hAnsi="Consolas" w:cs="Consolas"/>
                          <w:color w:val="000000"/>
                          <w:sz w:val="18"/>
                          <w:szCs w:val="18"/>
                        </w:rPr>
                        <w:t>)0.0f, (</w:t>
                      </w:r>
                      <w:r w:rsidRPr="00943EC2">
                        <w:rPr>
                          <w:rFonts w:ascii="Consolas" w:hAnsi="Consolas" w:cs="Consolas"/>
                          <w:color w:val="2B91AF"/>
                          <w:sz w:val="18"/>
                          <w:szCs w:val="18"/>
                        </w:rPr>
                        <w:t>cg_float</w:t>
                      </w:r>
                      <w:r w:rsidRPr="00943EC2">
                        <w:rPr>
                          <w:rFonts w:ascii="Consolas" w:hAnsi="Consolas" w:cs="Consolas"/>
                          <w:color w:val="000000"/>
                          <w:sz w:val="18"/>
                          <w:szCs w:val="18"/>
                        </w:rPr>
                        <w:t>)</w:t>
                      </w:r>
                      <w:r w:rsidRPr="00943EC2">
                        <w:rPr>
                          <w:rFonts w:ascii="Consolas" w:hAnsi="Consolas" w:cs="Consolas"/>
                          <w:color w:val="808080"/>
                          <w:sz w:val="18"/>
                          <w:szCs w:val="18"/>
                        </w:rPr>
                        <w:t>depth</w:t>
                      </w:r>
                      <w:r w:rsidRPr="00943EC2">
                        <w:rPr>
                          <w:rFonts w:ascii="Consolas" w:hAnsi="Consolas" w:cs="Consolas"/>
                          <w:color w:val="000000"/>
                          <w:sz w:val="18"/>
                          <w:szCs w:val="18"/>
                        </w:rPr>
                        <w:t xml:space="preserve">, </w:t>
                      </w:r>
                    </w:p>
                    <w:p w14:paraId="05966C14" w14:textId="3752B9C5" w:rsidR="00943EC2" w:rsidRPr="00943EC2" w:rsidRDefault="00D27479" w:rsidP="00943EC2">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943EC2" w:rsidRPr="00943EC2">
                        <w:rPr>
                          <w:rFonts w:ascii="Consolas" w:hAnsi="Consolas" w:cs="Consolas"/>
                          <w:color w:val="6F008A"/>
                          <w:sz w:val="18"/>
                          <w:szCs w:val="18"/>
                        </w:rPr>
                        <w:t>WGL_FONT_POLYGONS</w:t>
                      </w:r>
                      <w:r w:rsidR="00943EC2" w:rsidRPr="00943EC2">
                        <w:rPr>
                          <w:rFonts w:ascii="Consolas" w:hAnsi="Consolas" w:cs="Consolas"/>
                          <w:color w:val="000000"/>
                          <w:sz w:val="18"/>
                          <w:szCs w:val="18"/>
                        </w:rPr>
                        <w:t>, gmf</w:t>
                      </w:r>
                      <w:proofErr w:type="gramStart"/>
                      <w:r w:rsidR="00943EC2" w:rsidRPr="00943EC2">
                        <w:rPr>
                          <w:rFonts w:ascii="Consolas" w:hAnsi="Consolas" w:cs="Consolas"/>
                          <w:color w:val="000000"/>
                          <w:sz w:val="18"/>
                          <w:szCs w:val="18"/>
                        </w:rPr>
                        <w:t>);</w:t>
                      </w:r>
                      <w:proofErr w:type="gramEnd"/>
                    </w:p>
                  </w:txbxContent>
                </v:textbox>
                <w10:anchorlock/>
              </v:shape>
            </w:pict>
          </mc:Fallback>
        </mc:AlternateContent>
      </w:r>
    </w:p>
    <w:p w14:paraId="1E48032A" w14:textId="7DA09951" w:rsidR="000D10EE" w:rsidRDefault="00802A70" w:rsidP="00D46624">
      <w:r>
        <w:t xml:space="preserve">Since this font creates 3D objects we do not need a </w:t>
      </w:r>
      <w:r w:rsidR="003C4A85">
        <w:t xml:space="preserve">custom shader. </w:t>
      </w:r>
      <w:r w:rsidR="004D4F3B">
        <w:t>Instead,</w:t>
      </w:r>
      <w:r w:rsidR="003C4A85">
        <w:t xml:space="preserve"> we use the normal shader </w:t>
      </w:r>
      <w:r w:rsidR="007E0299">
        <w:t>of our scene</w:t>
      </w:r>
      <w:r w:rsidR="00291699">
        <w:t xml:space="preserve">. </w:t>
      </w:r>
    </w:p>
    <w:p w14:paraId="51BCFC17" w14:textId="4B241E77" w:rsidR="00291699" w:rsidRDefault="00291699" w:rsidP="00D46624">
      <w:r>
        <w:t xml:space="preserve">Our font class </w:t>
      </w:r>
      <w:r w:rsidR="00380354">
        <w:t xml:space="preserve">allows us to align the text at the bottom-left, bottom-center or bottom-right point. This requires us to calculate </w:t>
      </w:r>
      <w:r w:rsidR="008C4A12">
        <w:t>the length of the text prior to renderin</w:t>
      </w:r>
      <w:r w:rsidR="0070658F">
        <w:t>g</w:t>
      </w:r>
      <w:r w:rsidR="008C4A12">
        <w:t xml:space="preserve"> </w:t>
      </w:r>
      <w:r w:rsidR="00D85FFA">
        <w:t>to</w:t>
      </w:r>
      <w:r w:rsidR="008C4A12">
        <w:t xml:space="preserve"> calculate </w:t>
      </w:r>
      <w:r w:rsidR="0070658F">
        <w:t>how to place the text in our scene.</w:t>
      </w:r>
    </w:p>
    <w:p w14:paraId="6A8002DA" w14:textId="1A5C8F56" w:rsidR="0078144B" w:rsidRDefault="00AE384F" w:rsidP="00D46624">
      <w:r>
        <w:lastRenderedPageBreak/>
        <w:t xml:space="preserve">There is one thing we need to address when we render our text. Every character is a different object and </w:t>
      </w:r>
      <w:r w:rsidR="00D85FFA">
        <w:t>must</w:t>
      </w:r>
      <w:r>
        <w:t xml:space="preserve"> </w:t>
      </w:r>
      <w:r w:rsidR="001B1485">
        <w:t xml:space="preserve">be positioned in the scene. </w:t>
      </w:r>
      <w:r w:rsidR="004D4F3B">
        <w:t>So,</w:t>
      </w:r>
      <w:r w:rsidR="001B1485">
        <w:t xml:space="preserve"> we </w:t>
      </w:r>
      <w:r w:rsidR="00ED2311">
        <w:t xml:space="preserve">define a different </w:t>
      </w:r>
      <w:r w:rsidR="00ED2311">
        <w:rPr>
          <w:i/>
          <w:iCs/>
        </w:rPr>
        <w:t>model</w:t>
      </w:r>
      <w:r w:rsidR="00ED2311">
        <w:t xml:space="preserve"> matrix for each one </w:t>
      </w:r>
      <w:r w:rsidR="00524BB0">
        <w:t xml:space="preserve">changing the translation matrix </w:t>
      </w:r>
      <w:r w:rsidR="00D9502D">
        <w:t xml:space="preserve">based on the alignment and </w:t>
      </w:r>
      <w:r w:rsidR="00995F1D">
        <w:t>stepping along as we move to the ne</w:t>
      </w:r>
      <w:r w:rsidR="00BF2ED8">
        <w:t>xt character.</w:t>
      </w:r>
    </w:p>
    <w:p w14:paraId="49798F72" w14:textId="4D08983F" w:rsidR="00BF2ED8" w:rsidRDefault="00BF2ED8" w:rsidP="00D46624">
      <w:r>
        <w:rPr>
          <w:noProof/>
        </w:rPr>
        <mc:AlternateContent>
          <mc:Choice Requires="wps">
            <w:drawing>
              <wp:inline distT="0" distB="0" distL="0" distR="0" wp14:anchorId="43F8F1F6" wp14:editId="2C65FBDB">
                <wp:extent cx="6170295" cy="1404620"/>
                <wp:effectExtent l="0" t="0" r="20955" b="28575"/>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1404620"/>
                        </a:xfrm>
                        <a:prstGeom prst="rect">
                          <a:avLst/>
                        </a:prstGeom>
                        <a:solidFill>
                          <a:schemeClr val="tx2">
                            <a:lumMod val="20000"/>
                            <a:lumOff val="80000"/>
                          </a:schemeClr>
                        </a:solidFill>
                        <a:ln w="9525">
                          <a:solidFill>
                            <a:srgbClr val="000000"/>
                          </a:solidFill>
                          <a:miter lim="800000"/>
                          <a:headEnd/>
                          <a:tailEnd/>
                        </a:ln>
                      </wps:spPr>
                      <wps:txbx>
                        <w:txbxContent>
                          <w:p w14:paraId="22B4FAD2" w14:textId="4DEE250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FF"/>
                                <w:sz w:val="18"/>
                                <w:szCs w:val="18"/>
                              </w:rPr>
                              <w:t>void</w:t>
                            </w:r>
                            <w:r w:rsidRPr="00F66788">
                              <w:rPr>
                                <w:rFonts w:ascii="Consolas" w:hAnsi="Consolas" w:cs="Consolas"/>
                                <w:color w:val="000000"/>
                                <w:sz w:val="18"/>
                                <w:szCs w:val="18"/>
                              </w:rPr>
                              <w:t xml:space="preserve"> </w:t>
                            </w:r>
                            <w:r w:rsidRPr="00F66788">
                              <w:rPr>
                                <w:rFonts w:ascii="Consolas" w:hAnsi="Consolas" w:cs="Consolas"/>
                                <w:color w:val="2B91AF"/>
                                <w:sz w:val="18"/>
                                <w:szCs w:val="18"/>
                              </w:rPr>
                              <w:t>cg_font</w:t>
                            </w:r>
                            <w:r w:rsidRPr="00F66788">
                              <w:rPr>
                                <w:rFonts w:ascii="Consolas" w:hAnsi="Consolas" w:cs="Consolas"/>
                                <w:color w:val="000000"/>
                                <w:sz w:val="18"/>
                                <w:szCs w:val="18"/>
                              </w:rPr>
                              <w:t>::render(</w:t>
                            </w:r>
                            <w:r w:rsidRPr="00F66788">
                              <w:rPr>
                                <w:rFonts w:ascii="Consolas" w:hAnsi="Consolas" w:cs="Consolas"/>
                                <w:color w:val="2B91AF"/>
                                <w:sz w:val="18"/>
                                <w:szCs w:val="18"/>
                              </w:rPr>
                              <w:t>cg_shader</w:t>
                            </w:r>
                            <w:r w:rsidRPr="00F66788">
                              <w:rPr>
                                <w:rFonts w:ascii="Consolas" w:hAnsi="Consolas" w:cs="Consolas"/>
                                <w:color w:val="000000"/>
                                <w:sz w:val="18"/>
                                <w:szCs w:val="18"/>
                              </w:rPr>
                              <w:t xml:space="preserve">* </w:t>
                            </w:r>
                            <w:r w:rsidRPr="00F66788">
                              <w:rPr>
                                <w:rFonts w:ascii="Consolas" w:hAnsi="Consolas" w:cs="Consolas"/>
                                <w:color w:val="808080"/>
                                <w:sz w:val="18"/>
                                <w:szCs w:val="18"/>
                              </w:rPr>
                              <w:t>shader</w:t>
                            </w:r>
                            <w:r w:rsidRPr="00F66788">
                              <w:rPr>
                                <w:rFonts w:ascii="Consolas" w:hAnsi="Consolas" w:cs="Consolas"/>
                                <w:color w:val="000000"/>
                                <w:sz w:val="18"/>
                                <w:szCs w:val="18"/>
                              </w:rPr>
                              <w:t xml:space="preserve">, </w:t>
                            </w:r>
                            <w:r w:rsidRPr="00F66788">
                              <w:rPr>
                                <w:rFonts w:ascii="Consolas" w:hAnsi="Consolas" w:cs="Consolas"/>
                                <w:color w:val="0000FF"/>
                                <w:sz w:val="18"/>
                                <w:szCs w:val="18"/>
                              </w:rPr>
                              <w:t>int</w:t>
                            </w:r>
                            <w:r w:rsidRPr="00F66788">
                              <w:rPr>
                                <w:rFonts w:ascii="Consolas" w:hAnsi="Consolas" w:cs="Consolas"/>
                                <w:color w:val="000000"/>
                                <w:sz w:val="18"/>
                                <w:szCs w:val="18"/>
                              </w:rPr>
                              <w:t xml:space="preserve"> </w:t>
                            </w:r>
                            <w:r w:rsidRPr="00F66788">
                              <w:rPr>
                                <w:rFonts w:ascii="Consolas" w:hAnsi="Consolas" w:cs="Consolas"/>
                                <w:color w:val="808080"/>
                                <w:sz w:val="18"/>
                                <w:szCs w:val="18"/>
                              </w:rPr>
                              <w:t>alignment</w:t>
                            </w:r>
                            <w:r w:rsidRPr="00F66788">
                              <w:rPr>
                                <w:rFonts w:ascii="Consolas" w:hAnsi="Consolas" w:cs="Consolas"/>
                                <w:color w:val="000000"/>
                                <w:sz w:val="18"/>
                                <w:szCs w:val="18"/>
                              </w:rPr>
                              <w:t xml:space="preserve">, </w:t>
                            </w:r>
                            <w:r w:rsidRPr="00F66788">
                              <w:rPr>
                                <w:rFonts w:ascii="Consolas" w:hAnsi="Consolas" w:cs="Consolas"/>
                                <w:color w:val="0000FF"/>
                                <w:sz w:val="18"/>
                                <w:szCs w:val="18"/>
                              </w:rPr>
                              <w:t>const</w:t>
                            </w:r>
                            <w:r w:rsidRPr="00F66788">
                              <w:rPr>
                                <w:rFonts w:ascii="Consolas" w:hAnsi="Consolas" w:cs="Consolas"/>
                                <w:color w:val="000000"/>
                                <w:sz w:val="18"/>
                                <w:szCs w:val="18"/>
                              </w:rPr>
                              <w:t xml:space="preserve"> </w:t>
                            </w:r>
                            <w:r w:rsidRPr="00F66788">
                              <w:rPr>
                                <w:rFonts w:ascii="Consolas" w:hAnsi="Consolas" w:cs="Consolas"/>
                                <w:color w:val="0000FF"/>
                                <w:sz w:val="18"/>
                                <w:szCs w:val="18"/>
                              </w:rPr>
                              <w:t>char</w:t>
                            </w:r>
                            <w:r w:rsidRPr="00F66788">
                              <w:rPr>
                                <w:rFonts w:ascii="Consolas" w:hAnsi="Consolas" w:cs="Consolas"/>
                                <w:color w:val="000000"/>
                                <w:sz w:val="18"/>
                                <w:szCs w:val="18"/>
                              </w:rPr>
                              <w:t xml:space="preserve">* </w:t>
                            </w:r>
                            <w:r w:rsidRPr="00F66788">
                              <w:rPr>
                                <w:rFonts w:ascii="Consolas" w:hAnsi="Consolas" w:cs="Consolas"/>
                                <w:color w:val="808080"/>
                                <w:sz w:val="18"/>
                                <w:szCs w:val="18"/>
                              </w:rPr>
                              <w:t>str</w:t>
                            </w:r>
                            <w:r w:rsidRPr="00F66788">
                              <w:rPr>
                                <w:rFonts w:ascii="Consolas" w:hAnsi="Consolas" w:cs="Consolas"/>
                                <w:color w:val="000000"/>
                                <w:sz w:val="18"/>
                                <w:szCs w:val="18"/>
                              </w:rPr>
                              <w:t>, ...)</w:t>
                            </w:r>
                          </w:p>
                          <w:p w14:paraId="1407064F"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w:t>
                            </w:r>
                          </w:p>
                          <w:p w14:paraId="6C89CB2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cg_float</w:t>
                            </w:r>
                            <w:r w:rsidRPr="00F66788">
                              <w:rPr>
                                <w:rFonts w:ascii="Consolas" w:hAnsi="Consolas" w:cs="Consolas"/>
                                <w:color w:val="000000"/>
                                <w:sz w:val="18"/>
                                <w:szCs w:val="18"/>
                              </w:rPr>
                              <w:t xml:space="preserve"> length = </w:t>
                            </w:r>
                            <w:proofErr w:type="gramStart"/>
                            <w:r w:rsidRPr="00F66788">
                              <w:rPr>
                                <w:rFonts w:ascii="Consolas" w:hAnsi="Consolas" w:cs="Consolas"/>
                                <w:color w:val="000000"/>
                                <w:sz w:val="18"/>
                                <w:szCs w:val="18"/>
                              </w:rPr>
                              <w:t>0;</w:t>
                            </w:r>
                            <w:proofErr w:type="gramEnd"/>
                          </w:p>
                          <w:p w14:paraId="7D42A74C"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char</w:t>
                            </w:r>
                            <w:r w:rsidRPr="00F66788">
                              <w:rPr>
                                <w:rFonts w:ascii="Consolas" w:hAnsi="Consolas" w:cs="Consolas"/>
                                <w:color w:val="000000"/>
                                <w:sz w:val="18"/>
                                <w:szCs w:val="18"/>
                              </w:rPr>
                              <w:t xml:space="preserve"> text[512</w:t>
                            </w:r>
                            <w:proofErr w:type="gramStart"/>
                            <w:r w:rsidRPr="00F66788">
                              <w:rPr>
                                <w:rFonts w:ascii="Consolas" w:hAnsi="Consolas" w:cs="Consolas"/>
                                <w:color w:val="000000"/>
                                <w:sz w:val="18"/>
                                <w:szCs w:val="18"/>
                              </w:rPr>
                              <w:t>];</w:t>
                            </w:r>
                            <w:proofErr w:type="gramEnd"/>
                          </w:p>
                          <w:p w14:paraId="0119079F"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va_list</w:t>
                            </w:r>
                            <w:r w:rsidRPr="00F66788">
                              <w:rPr>
                                <w:rFonts w:ascii="Consolas" w:hAnsi="Consolas" w:cs="Consolas"/>
                                <w:color w:val="000000"/>
                                <w:sz w:val="18"/>
                                <w:szCs w:val="18"/>
                              </w:rPr>
                              <w:t xml:space="preserve"> </w:t>
                            </w:r>
                            <w:proofErr w:type="gramStart"/>
                            <w:r w:rsidRPr="00F66788">
                              <w:rPr>
                                <w:rFonts w:ascii="Consolas" w:hAnsi="Consolas" w:cs="Consolas"/>
                                <w:color w:val="000000"/>
                                <w:sz w:val="18"/>
                                <w:szCs w:val="18"/>
                              </w:rPr>
                              <w:t>args;</w:t>
                            </w:r>
                            <w:proofErr w:type="gramEnd"/>
                          </w:p>
                          <w:p w14:paraId="38461FBA"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p>
                          <w:p w14:paraId="753BE88D"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if</w:t>
                            </w:r>
                            <w:r w:rsidRPr="00F66788">
                              <w:rPr>
                                <w:rFonts w:ascii="Consolas" w:hAnsi="Consolas" w:cs="Consolas"/>
                                <w:color w:val="000000"/>
                                <w:sz w:val="18"/>
                                <w:szCs w:val="18"/>
                              </w:rPr>
                              <w:t xml:space="preserve"> ((</w:t>
                            </w:r>
                            <w:r w:rsidRPr="00F66788">
                              <w:rPr>
                                <w:rFonts w:ascii="Consolas" w:hAnsi="Consolas" w:cs="Consolas"/>
                                <w:color w:val="808080"/>
                                <w:sz w:val="18"/>
                                <w:szCs w:val="18"/>
                              </w:rPr>
                              <w:t>str</w:t>
                            </w:r>
                            <w:r w:rsidRPr="00F66788">
                              <w:rPr>
                                <w:rFonts w:ascii="Consolas" w:hAnsi="Consolas" w:cs="Consolas"/>
                                <w:color w:val="000000"/>
                                <w:sz w:val="18"/>
                                <w:szCs w:val="18"/>
                              </w:rPr>
                              <w:t xml:space="preserve"> == </w:t>
                            </w:r>
                            <w:r w:rsidRPr="00F66788">
                              <w:rPr>
                                <w:rFonts w:ascii="Consolas" w:hAnsi="Consolas" w:cs="Consolas"/>
                                <w:color w:val="6F008A"/>
                                <w:sz w:val="18"/>
                                <w:szCs w:val="18"/>
                              </w:rPr>
                              <w:t>NULL</w:t>
                            </w:r>
                            <w:r w:rsidRPr="00F66788">
                              <w:rPr>
                                <w:rFonts w:ascii="Consolas" w:hAnsi="Consolas" w:cs="Consolas"/>
                                <w:color w:val="000000"/>
                                <w:sz w:val="18"/>
                                <w:szCs w:val="18"/>
                              </w:rPr>
                              <w:t>))</w:t>
                            </w:r>
                          </w:p>
                          <w:p w14:paraId="1655678E"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roofErr w:type="gramStart"/>
                            <w:r w:rsidRPr="00F66788">
                              <w:rPr>
                                <w:rFonts w:ascii="Consolas" w:hAnsi="Consolas" w:cs="Consolas"/>
                                <w:color w:val="0000FF"/>
                                <w:sz w:val="18"/>
                                <w:szCs w:val="18"/>
                              </w:rPr>
                              <w:t>return</w:t>
                            </w:r>
                            <w:r w:rsidRPr="00F66788">
                              <w:rPr>
                                <w:rFonts w:ascii="Consolas" w:hAnsi="Consolas" w:cs="Consolas"/>
                                <w:color w:val="000000"/>
                                <w:sz w:val="18"/>
                                <w:szCs w:val="18"/>
                              </w:rPr>
                              <w:t>;</w:t>
                            </w:r>
                            <w:proofErr w:type="gramEnd"/>
                          </w:p>
                          <w:p w14:paraId="65726FA7"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p>
                          <w:p w14:paraId="723234EE"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6F008A"/>
                                <w:sz w:val="18"/>
                                <w:szCs w:val="18"/>
                              </w:rPr>
                              <w:t>va_start</w:t>
                            </w:r>
                            <w:r w:rsidRPr="00F66788">
                              <w:rPr>
                                <w:rFonts w:ascii="Consolas" w:hAnsi="Consolas" w:cs="Consolas"/>
                                <w:color w:val="000000"/>
                                <w:sz w:val="18"/>
                                <w:szCs w:val="18"/>
                              </w:rPr>
                              <w:t xml:space="preserve">(args, </w:t>
                            </w:r>
                            <w:r w:rsidRPr="00F66788">
                              <w:rPr>
                                <w:rFonts w:ascii="Consolas" w:hAnsi="Consolas" w:cs="Consolas"/>
                                <w:color w:val="808080"/>
                                <w:sz w:val="18"/>
                                <w:szCs w:val="18"/>
                              </w:rPr>
                              <w:t>str</w:t>
                            </w:r>
                            <w:proofErr w:type="gramStart"/>
                            <w:r w:rsidRPr="00F66788">
                              <w:rPr>
                                <w:rFonts w:ascii="Consolas" w:hAnsi="Consolas" w:cs="Consolas"/>
                                <w:color w:val="000000"/>
                                <w:sz w:val="18"/>
                                <w:szCs w:val="18"/>
                              </w:rPr>
                              <w:t>);</w:t>
                            </w:r>
                            <w:proofErr w:type="gramEnd"/>
                          </w:p>
                          <w:p w14:paraId="0B257172"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vsprintf(text, </w:t>
                            </w:r>
                            <w:r w:rsidRPr="00F66788">
                              <w:rPr>
                                <w:rFonts w:ascii="Consolas" w:hAnsi="Consolas" w:cs="Consolas"/>
                                <w:color w:val="808080"/>
                                <w:sz w:val="18"/>
                                <w:szCs w:val="18"/>
                              </w:rPr>
                              <w:t>str</w:t>
                            </w:r>
                            <w:r w:rsidRPr="00F66788">
                              <w:rPr>
                                <w:rFonts w:ascii="Consolas" w:hAnsi="Consolas" w:cs="Consolas"/>
                                <w:color w:val="000000"/>
                                <w:sz w:val="18"/>
                                <w:szCs w:val="18"/>
                              </w:rPr>
                              <w:t>, args</w:t>
                            </w:r>
                            <w:proofErr w:type="gramStart"/>
                            <w:r w:rsidRPr="00F66788">
                              <w:rPr>
                                <w:rFonts w:ascii="Consolas" w:hAnsi="Consolas" w:cs="Consolas"/>
                                <w:color w:val="000000"/>
                                <w:sz w:val="18"/>
                                <w:szCs w:val="18"/>
                              </w:rPr>
                              <w:t>);</w:t>
                            </w:r>
                            <w:proofErr w:type="gramEnd"/>
                          </w:p>
                          <w:p w14:paraId="367DD3F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6F008A"/>
                                <w:sz w:val="18"/>
                                <w:szCs w:val="18"/>
                              </w:rPr>
                              <w:t>va_end</w:t>
                            </w:r>
                            <w:r w:rsidRPr="00F66788">
                              <w:rPr>
                                <w:rFonts w:ascii="Consolas" w:hAnsi="Consolas" w:cs="Consolas"/>
                                <w:color w:val="000000"/>
                                <w:sz w:val="18"/>
                                <w:szCs w:val="18"/>
                              </w:rPr>
                              <w:t>(args</w:t>
                            </w:r>
                            <w:proofErr w:type="gramStart"/>
                            <w:r w:rsidRPr="00F66788">
                              <w:rPr>
                                <w:rFonts w:ascii="Consolas" w:hAnsi="Consolas" w:cs="Consolas"/>
                                <w:color w:val="000000"/>
                                <w:sz w:val="18"/>
                                <w:szCs w:val="18"/>
                              </w:rPr>
                              <w:t>);</w:t>
                            </w:r>
                            <w:proofErr w:type="gramEnd"/>
                          </w:p>
                          <w:p w14:paraId="1438A0DE"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p>
                          <w:p w14:paraId="5B800FBB" w14:textId="61A15AEF" w:rsidR="00BF2ED8" w:rsidRDefault="00BF2ED8" w:rsidP="00BF2ED8">
                            <w:pPr>
                              <w:autoSpaceDE w:val="0"/>
                              <w:autoSpaceDN w:val="0"/>
                              <w:adjustRightInd w:val="0"/>
                              <w:spacing w:after="0" w:line="240" w:lineRule="auto"/>
                              <w:rPr>
                                <w:rFonts w:ascii="Consolas" w:hAnsi="Consolas" w:cs="Consolas"/>
                                <w:color w:val="008000"/>
                                <w:sz w:val="18"/>
                                <w:szCs w:val="18"/>
                              </w:rPr>
                            </w:pPr>
                            <w:r w:rsidRPr="00F66788">
                              <w:rPr>
                                <w:rFonts w:ascii="Consolas" w:hAnsi="Consolas" w:cs="Consolas"/>
                                <w:color w:val="000000"/>
                                <w:sz w:val="18"/>
                                <w:szCs w:val="18"/>
                              </w:rPr>
                              <w:t xml:space="preserve">    </w:t>
                            </w:r>
                            <w:r w:rsidRPr="00F66788">
                              <w:rPr>
                                <w:rFonts w:ascii="Consolas" w:hAnsi="Consolas" w:cs="Consolas"/>
                                <w:color w:val="008000"/>
                                <w:sz w:val="18"/>
                                <w:szCs w:val="18"/>
                              </w:rPr>
                              <w:t>// center the text</w:t>
                            </w:r>
                          </w:p>
                          <w:p w14:paraId="062A7FA9" w14:textId="66B8A3B1" w:rsidR="00C0180E" w:rsidRPr="00F66788" w:rsidRDefault="00C0180E" w:rsidP="00BF2ED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w:t>
                            </w:r>
                            <w:r w:rsidRPr="00F66788">
                              <w:rPr>
                                <w:rFonts w:ascii="Consolas" w:hAnsi="Consolas" w:cs="Consolas"/>
                                <w:color w:val="008000"/>
                                <w:sz w:val="18"/>
                                <w:szCs w:val="18"/>
                              </w:rPr>
                              <w:t>// find length of text</w:t>
                            </w:r>
                          </w:p>
                          <w:p w14:paraId="5AE863C8" w14:textId="73D70C7F"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for</w:t>
                            </w:r>
                            <w:r w:rsidRPr="00F66788">
                              <w:rPr>
                                <w:rFonts w:ascii="Consolas" w:hAnsi="Consolas" w:cs="Consolas"/>
                                <w:color w:val="000000"/>
                                <w:sz w:val="18"/>
                                <w:szCs w:val="18"/>
                              </w:rPr>
                              <w:t xml:space="preserve"> (</w:t>
                            </w:r>
                            <w:r w:rsidRPr="00F66788">
                              <w:rPr>
                                <w:rFonts w:ascii="Consolas" w:hAnsi="Consolas" w:cs="Consolas"/>
                                <w:color w:val="0000FF"/>
                                <w:sz w:val="18"/>
                                <w:szCs w:val="18"/>
                              </w:rPr>
                              <w:t>unsigned</w:t>
                            </w:r>
                            <w:r w:rsidRPr="00F66788">
                              <w:rPr>
                                <w:rFonts w:ascii="Consolas" w:hAnsi="Consolas" w:cs="Consolas"/>
                                <w:color w:val="000000"/>
                                <w:sz w:val="18"/>
                                <w:szCs w:val="18"/>
                              </w:rPr>
                              <w:t xml:space="preserve"> </w:t>
                            </w:r>
                            <w:r w:rsidRPr="00F66788">
                              <w:rPr>
                                <w:rFonts w:ascii="Consolas" w:hAnsi="Consolas" w:cs="Consolas"/>
                                <w:color w:val="0000FF"/>
                                <w:sz w:val="18"/>
                                <w:szCs w:val="18"/>
                              </w:rPr>
                              <w:t>int</w:t>
                            </w:r>
                            <w:r w:rsidRPr="00F66788">
                              <w:rPr>
                                <w:rFonts w:ascii="Consolas" w:hAnsi="Consolas" w:cs="Consolas"/>
                                <w:color w:val="000000"/>
                                <w:sz w:val="18"/>
                                <w:szCs w:val="18"/>
                              </w:rPr>
                              <w:t xml:space="preserve"> loop = 0; loop &lt; (strlen(text)); loop++)</w:t>
                            </w:r>
                          </w:p>
                          <w:p w14:paraId="2048CA3F" w14:textId="5360396A" w:rsidR="00BF2ED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2D87849B" w14:textId="2AB602A0" w:rsidR="00C0180E" w:rsidRPr="00F66788" w:rsidRDefault="00C0180E" w:rsidP="00BF2ED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F66788">
                              <w:rPr>
                                <w:rFonts w:ascii="Consolas" w:hAnsi="Consolas" w:cs="Consolas"/>
                                <w:color w:val="008000"/>
                                <w:sz w:val="18"/>
                                <w:szCs w:val="18"/>
                              </w:rPr>
                              <w:t>// increase length by character's width</w:t>
                            </w:r>
                          </w:p>
                          <w:p w14:paraId="23839D84" w14:textId="5075D459"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length += gmf[text[loop]].</w:t>
                            </w:r>
                            <w:proofErr w:type="gramStart"/>
                            <w:r w:rsidRPr="00F66788">
                              <w:rPr>
                                <w:rFonts w:ascii="Consolas" w:hAnsi="Consolas" w:cs="Consolas"/>
                                <w:color w:val="000000"/>
                                <w:sz w:val="18"/>
                                <w:szCs w:val="18"/>
                              </w:rPr>
                              <w:t>gmfCellIncX;</w:t>
                            </w:r>
                            <w:proofErr w:type="gramEnd"/>
                          </w:p>
                          <w:p w14:paraId="0B3EA780"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7DAC851B"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vec3</w:t>
                            </w:r>
                            <w:r w:rsidRPr="00F66788">
                              <w:rPr>
                                <w:rFonts w:ascii="Consolas" w:hAnsi="Consolas" w:cs="Consolas"/>
                                <w:color w:val="000000"/>
                                <w:sz w:val="18"/>
                                <w:szCs w:val="18"/>
                              </w:rPr>
                              <w:t xml:space="preserve"> offset(0, 0, 0</w:t>
                            </w:r>
                            <w:proofErr w:type="gramStart"/>
                            <w:r w:rsidRPr="00F66788">
                              <w:rPr>
                                <w:rFonts w:ascii="Consolas" w:hAnsi="Consolas" w:cs="Consolas"/>
                                <w:color w:val="000000"/>
                                <w:sz w:val="18"/>
                                <w:szCs w:val="18"/>
                              </w:rPr>
                              <w:t>);</w:t>
                            </w:r>
                            <w:proofErr w:type="gramEnd"/>
                          </w:p>
                          <w:p w14:paraId="5E7B5212"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switch</w:t>
                            </w:r>
                            <w:r w:rsidRPr="00F66788">
                              <w:rPr>
                                <w:rFonts w:ascii="Consolas" w:hAnsi="Consolas" w:cs="Consolas"/>
                                <w:color w:val="000000"/>
                                <w:sz w:val="18"/>
                                <w:szCs w:val="18"/>
                              </w:rPr>
                              <w:t xml:space="preserve"> (</w:t>
                            </w:r>
                            <w:r w:rsidRPr="00F66788">
                              <w:rPr>
                                <w:rFonts w:ascii="Consolas" w:hAnsi="Consolas" w:cs="Consolas"/>
                                <w:color w:val="808080"/>
                                <w:sz w:val="18"/>
                                <w:szCs w:val="18"/>
                              </w:rPr>
                              <w:t>alignment</w:t>
                            </w:r>
                            <w:r w:rsidRPr="00F66788">
                              <w:rPr>
                                <w:rFonts w:ascii="Consolas" w:hAnsi="Consolas" w:cs="Consolas"/>
                                <w:color w:val="000000"/>
                                <w:sz w:val="18"/>
                                <w:szCs w:val="18"/>
                              </w:rPr>
                              <w:t>)</w:t>
                            </w:r>
                          </w:p>
                          <w:p w14:paraId="3C0860B8"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2873471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case</w:t>
                            </w:r>
                            <w:r w:rsidRPr="00F66788">
                              <w:rPr>
                                <w:rFonts w:ascii="Consolas" w:hAnsi="Consolas" w:cs="Consolas"/>
                                <w:color w:val="000000"/>
                                <w:sz w:val="18"/>
                                <w:szCs w:val="18"/>
                              </w:rPr>
                              <w:t xml:space="preserve"> </w:t>
                            </w:r>
                            <w:r w:rsidRPr="00F66788">
                              <w:rPr>
                                <w:rFonts w:ascii="Consolas" w:hAnsi="Consolas" w:cs="Consolas"/>
                                <w:color w:val="6F008A"/>
                                <w:sz w:val="18"/>
                                <w:szCs w:val="18"/>
                              </w:rPr>
                              <w:t>ALIGN_CENTER</w:t>
                            </w:r>
                            <w:r w:rsidRPr="00F66788">
                              <w:rPr>
                                <w:rFonts w:ascii="Consolas" w:hAnsi="Consolas" w:cs="Consolas"/>
                                <w:color w:val="000000"/>
                                <w:sz w:val="18"/>
                                <w:szCs w:val="18"/>
                              </w:rPr>
                              <w:t>:</w:t>
                            </w:r>
                          </w:p>
                          <w:p w14:paraId="697A10F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offset.x = -length / </w:t>
                            </w:r>
                            <w:proofErr w:type="gramStart"/>
                            <w:r w:rsidRPr="00F66788">
                              <w:rPr>
                                <w:rFonts w:ascii="Consolas" w:hAnsi="Consolas" w:cs="Consolas"/>
                                <w:color w:val="000000"/>
                                <w:sz w:val="18"/>
                                <w:szCs w:val="18"/>
                              </w:rPr>
                              <w:t>2;</w:t>
                            </w:r>
                            <w:proofErr w:type="gramEnd"/>
                          </w:p>
                          <w:p w14:paraId="0AE8EF7B"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roofErr w:type="gramStart"/>
                            <w:r w:rsidRPr="00F66788">
                              <w:rPr>
                                <w:rFonts w:ascii="Consolas" w:hAnsi="Consolas" w:cs="Consolas"/>
                                <w:color w:val="0000FF"/>
                                <w:sz w:val="18"/>
                                <w:szCs w:val="18"/>
                              </w:rPr>
                              <w:t>break</w:t>
                            </w:r>
                            <w:r w:rsidRPr="00F66788">
                              <w:rPr>
                                <w:rFonts w:ascii="Consolas" w:hAnsi="Consolas" w:cs="Consolas"/>
                                <w:color w:val="000000"/>
                                <w:sz w:val="18"/>
                                <w:szCs w:val="18"/>
                              </w:rPr>
                              <w:t>;</w:t>
                            </w:r>
                            <w:proofErr w:type="gramEnd"/>
                          </w:p>
                          <w:p w14:paraId="2537F3D0"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case</w:t>
                            </w:r>
                            <w:r w:rsidRPr="00F66788">
                              <w:rPr>
                                <w:rFonts w:ascii="Consolas" w:hAnsi="Consolas" w:cs="Consolas"/>
                                <w:color w:val="000000"/>
                                <w:sz w:val="18"/>
                                <w:szCs w:val="18"/>
                              </w:rPr>
                              <w:t xml:space="preserve"> </w:t>
                            </w:r>
                            <w:r w:rsidRPr="00F66788">
                              <w:rPr>
                                <w:rFonts w:ascii="Consolas" w:hAnsi="Consolas" w:cs="Consolas"/>
                                <w:color w:val="6F008A"/>
                                <w:sz w:val="18"/>
                                <w:szCs w:val="18"/>
                              </w:rPr>
                              <w:t>ALIGN_LEFT</w:t>
                            </w:r>
                            <w:r w:rsidRPr="00F66788">
                              <w:rPr>
                                <w:rFonts w:ascii="Consolas" w:hAnsi="Consolas" w:cs="Consolas"/>
                                <w:color w:val="000000"/>
                                <w:sz w:val="18"/>
                                <w:szCs w:val="18"/>
                              </w:rPr>
                              <w:t>:</w:t>
                            </w:r>
                          </w:p>
                          <w:p w14:paraId="6E9139E4"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roofErr w:type="gramStart"/>
                            <w:r w:rsidRPr="00F66788">
                              <w:rPr>
                                <w:rFonts w:ascii="Consolas" w:hAnsi="Consolas" w:cs="Consolas"/>
                                <w:color w:val="0000FF"/>
                                <w:sz w:val="18"/>
                                <w:szCs w:val="18"/>
                              </w:rPr>
                              <w:t>break</w:t>
                            </w:r>
                            <w:r w:rsidRPr="00F66788">
                              <w:rPr>
                                <w:rFonts w:ascii="Consolas" w:hAnsi="Consolas" w:cs="Consolas"/>
                                <w:color w:val="000000"/>
                                <w:sz w:val="18"/>
                                <w:szCs w:val="18"/>
                              </w:rPr>
                              <w:t>;</w:t>
                            </w:r>
                            <w:proofErr w:type="gramEnd"/>
                          </w:p>
                          <w:p w14:paraId="5466DD08"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case</w:t>
                            </w:r>
                            <w:r w:rsidRPr="00F66788">
                              <w:rPr>
                                <w:rFonts w:ascii="Consolas" w:hAnsi="Consolas" w:cs="Consolas"/>
                                <w:color w:val="000000"/>
                                <w:sz w:val="18"/>
                                <w:szCs w:val="18"/>
                              </w:rPr>
                              <w:t xml:space="preserve"> </w:t>
                            </w:r>
                            <w:r w:rsidRPr="00F66788">
                              <w:rPr>
                                <w:rFonts w:ascii="Consolas" w:hAnsi="Consolas" w:cs="Consolas"/>
                                <w:color w:val="6F008A"/>
                                <w:sz w:val="18"/>
                                <w:szCs w:val="18"/>
                              </w:rPr>
                              <w:t>ALIGN_RIGHT</w:t>
                            </w:r>
                            <w:r w:rsidRPr="00F66788">
                              <w:rPr>
                                <w:rFonts w:ascii="Consolas" w:hAnsi="Consolas" w:cs="Consolas"/>
                                <w:color w:val="000000"/>
                                <w:sz w:val="18"/>
                                <w:szCs w:val="18"/>
                              </w:rPr>
                              <w:t>:</w:t>
                            </w:r>
                          </w:p>
                          <w:p w14:paraId="093A69D4"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offset.x = -</w:t>
                            </w:r>
                            <w:proofErr w:type="gramStart"/>
                            <w:r w:rsidRPr="00F66788">
                              <w:rPr>
                                <w:rFonts w:ascii="Consolas" w:hAnsi="Consolas" w:cs="Consolas"/>
                                <w:color w:val="000000"/>
                                <w:sz w:val="18"/>
                                <w:szCs w:val="18"/>
                              </w:rPr>
                              <w:t>length;</w:t>
                            </w:r>
                            <w:proofErr w:type="gramEnd"/>
                          </w:p>
                          <w:p w14:paraId="20FAAF67"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roofErr w:type="gramStart"/>
                            <w:r w:rsidRPr="00F66788">
                              <w:rPr>
                                <w:rFonts w:ascii="Consolas" w:hAnsi="Consolas" w:cs="Consolas"/>
                                <w:color w:val="0000FF"/>
                                <w:sz w:val="18"/>
                                <w:szCs w:val="18"/>
                              </w:rPr>
                              <w:t>break</w:t>
                            </w:r>
                            <w:r w:rsidRPr="00F66788">
                              <w:rPr>
                                <w:rFonts w:ascii="Consolas" w:hAnsi="Consolas" w:cs="Consolas"/>
                                <w:color w:val="000000"/>
                                <w:sz w:val="18"/>
                                <w:szCs w:val="18"/>
                              </w:rPr>
                              <w:t>;</w:t>
                            </w:r>
                            <w:proofErr w:type="gramEnd"/>
                          </w:p>
                          <w:p w14:paraId="4C27BD89"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2B9F16AC"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p>
                          <w:p w14:paraId="11359F87"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8000"/>
                                <w:sz w:val="18"/>
                                <w:szCs w:val="18"/>
                              </w:rPr>
                              <w:t>// draw the text</w:t>
                            </w:r>
                          </w:p>
                          <w:p w14:paraId="5135A5C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glPushAttrib(</w:t>
                            </w:r>
                            <w:r w:rsidRPr="00F66788">
                              <w:rPr>
                                <w:rFonts w:ascii="Consolas" w:hAnsi="Consolas" w:cs="Consolas"/>
                                <w:color w:val="6F008A"/>
                                <w:sz w:val="18"/>
                                <w:szCs w:val="18"/>
                              </w:rPr>
                              <w:t>GL_LIST_BIT</w:t>
                            </w:r>
                            <w:proofErr w:type="gramStart"/>
                            <w:r w:rsidRPr="00F66788">
                              <w:rPr>
                                <w:rFonts w:ascii="Consolas" w:hAnsi="Consolas" w:cs="Consolas"/>
                                <w:color w:val="000000"/>
                                <w:sz w:val="18"/>
                                <w:szCs w:val="18"/>
                              </w:rPr>
                              <w:t>);</w:t>
                            </w:r>
                            <w:proofErr w:type="gramEnd"/>
                          </w:p>
                          <w:p w14:paraId="1224C14C"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glListBase(listBase</w:t>
                            </w:r>
                            <w:proofErr w:type="gramStart"/>
                            <w:r w:rsidRPr="00F66788">
                              <w:rPr>
                                <w:rFonts w:ascii="Consolas" w:hAnsi="Consolas" w:cs="Consolas"/>
                                <w:color w:val="000000"/>
                                <w:sz w:val="18"/>
                                <w:szCs w:val="18"/>
                              </w:rPr>
                              <w:t>);</w:t>
                            </w:r>
                            <w:proofErr w:type="gramEnd"/>
                          </w:p>
                          <w:p w14:paraId="27182E78"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for</w:t>
                            </w:r>
                            <w:r w:rsidRPr="00F66788">
                              <w:rPr>
                                <w:rFonts w:ascii="Consolas" w:hAnsi="Consolas" w:cs="Consolas"/>
                                <w:color w:val="000000"/>
                                <w:sz w:val="18"/>
                                <w:szCs w:val="18"/>
                              </w:rPr>
                              <w:t xml:space="preserve"> (</w:t>
                            </w:r>
                            <w:r w:rsidRPr="00F66788">
                              <w:rPr>
                                <w:rFonts w:ascii="Consolas" w:hAnsi="Consolas" w:cs="Consolas"/>
                                <w:color w:val="0000FF"/>
                                <w:sz w:val="18"/>
                                <w:szCs w:val="18"/>
                              </w:rPr>
                              <w:t>auto</w:t>
                            </w:r>
                            <w:r w:rsidRPr="00F66788">
                              <w:rPr>
                                <w:rFonts w:ascii="Consolas" w:hAnsi="Consolas" w:cs="Consolas"/>
                                <w:color w:val="000000"/>
                                <w:sz w:val="18"/>
                                <w:szCs w:val="18"/>
                              </w:rPr>
                              <w:t xml:space="preserve"> i = 0; i &lt; strlen(text); ++i)</w:t>
                            </w:r>
                          </w:p>
                          <w:p w14:paraId="65BB6B5D"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6212AA59"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mat4</w:t>
                            </w:r>
                            <w:r w:rsidRPr="00F66788">
                              <w:rPr>
                                <w:rFonts w:ascii="Consolas" w:hAnsi="Consolas" w:cs="Consolas"/>
                                <w:color w:val="000000"/>
                                <w:sz w:val="18"/>
                                <w:szCs w:val="18"/>
                              </w:rPr>
                              <w:t xml:space="preserve"> ttm = </w:t>
                            </w:r>
                            <w:proofErr w:type="gramStart"/>
                            <w:r w:rsidRPr="00F66788">
                              <w:rPr>
                                <w:rFonts w:ascii="Consolas" w:hAnsi="Consolas" w:cs="Consolas"/>
                                <w:color w:val="000000"/>
                                <w:sz w:val="18"/>
                                <w:szCs w:val="18"/>
                              </w:rPr>
                              <w:t>tmat;</w:t>
                            </w:r>
                            <w:proofErr w:type="gramEnd"/>
                          </w:p>
                          <w:p w14:paraId="011DF0D4"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translate_matrix(ttm, offset</w:t>
                            </w:r>
                            <w:proofErr w:type="gramStart"/>
                            <w:r w:rsidRPr="00F66788">
                              <w:rPr>
                                <w:rFonts w:ascii="Consolas" w:hAnsi="Consolas" w:cs="Consolas"/>
                                <w:color w:val="000000"/>
                                <w:sz w:val="18"/>
                                <w:szCs w:val="18"/>
                              </w:rPr>
                              <w:t>);</w:t>
                            </w:r>
                            <w:proofErr w:type="gramEnd"/>
                          </w:p>
                          <w:p w14:paraId="74AC95FB"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8000"/>
                                <w:sz w:val="18"/>
                                <w:szCs w:val="18"/>
                              </w:rPr>
                              <w:t>// putting translation at the end treats the text as a unit</w:t>
                            </w:r>
                          </w:p>
                          <w:p w14:paraId="1C02BB64"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mat4</w:t>
                            </w:r>
                            <w:r w:rsidRPr="00F66788">
                              <w:rPr>
                                <w:rFonts w:ascii="Consolas" w:hAnsi="Consolas" w:cs="Consolas"/>
                                <w:color w:val="000000"/>
                                <w:sz w:val="18"/>
                                <w:szCs w:val="18"/>
                              </w:rPr>
                              <w:t xml:space="preserve"> ob_matrix = rmat </w:t>
                            </w:r>
                            <w:r w:rsidRPr="00F66788">
                              <w:rPr>
                                <w:rFonts w:ascii="Consolas" w:hAnsi="Consolas" w:cs="Consolas"/>
                                <w:color w:val="008080"/>
                                <w:sz w:val="18"/>
                                <w:szCs w:val="18"/>
                              </w:rPr>
                              <w:t>*</w:t>
                            </w:r>
                            <w:r w:rsidRPr="00F66788">
                              <w:rPr>
                                <w:rFonts w:ascii="Consolas" w:hAnsi="Consolas" w:cs="Consolas"/>
                                <w:color w:val="000000"/>
                                <w:sz w:val="18"/>
                                <w:szCs w:val="18"/>
                              </w:rPr>
                              <w:t xml:space="preserve"> smat </w:t>
                            </w:r>
                            <w:r w:rsidRPr="00F66788">
                              <w:rPr>
                                <w:rFonts w:ascii="Consolas" w:hAnsi="Consolas" w:cs="Consolas"/>
                                <w:color w:val="008080"/>
                                <w:sz w:val="18"/>
                                <w:szCs w:val="18"/>
                              </w:rPr>
                              <w:t>*</w:t>
                            </w:r>
                            <w:r w:rsidRPr="00F66788">
                              <w:rPr>
                                <w:rFonts w:ascii="Consolas" w:hAnsi="Consolas" w:cs="Consolas"/>
                                <w:color w:val="000000"/>
                                <w:sz w:val="18"/>
                                <w:szCs w:val="18"/>
                              </w:rPr>
                              <w:t xml:space="preserve"> </w:t>
                            </w:r>
                            <w:proofErr w:type="gramStart"/>
                            <w:r w:rsidRPr="00F66788">
                              <w:rPr>
                                <w:rFonts w:ascii="Consolas" w:hAnsi="Consolas" w:cs="Consolas"/>
                                <w:color w:val="000000"/>
                                <w:sz w:val="18"/>
                                <w:szCs w:val="18"/>
                              </w:rPr>
                              <w:t>ttm;</w:t>
                            </w:r>
                            <w:proofErr w:type="gramEnd"/>
                          </w:p>
                          <w:p w14:paraId="2FDBBE6D"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808080"/>
                                <w:sz w:val="18"/>
                                <w:szCs w:val="18"/>
                              </w:rPr>
                              <w:t>shader</w:t>
                            </w:r>
                            <w:r w:rsidRPr="00F66788">
                              <w:rPr>
                                <w:rFonts w:ascii="Consolas" w:hAnsi="Consolas" w:cs="Consolas"/>
                                <w:color w:val="000000"/>
                                <w:sz w:val="18"/>
                                <w:szCs w:val="18"/>
                              </w:rPr>
                              <w:t>-&gt;set_mat4(</w:t>
                            </w:r>
                            <w:r w:rsidRPr="00F66788">
                              <w:rPr>
                                <w:rFonts w:ascii="Consolas" w:hAnsi="Consolas" w:cs="Consolas"/>
                                <w:color w:val="A31515"/>
                                <w:sz w:val="18"/>
                                <w:szCs w:val="18"/>
                              </w:rPr>
                              <w:t>"model"</w:t>
                            </w:r>
                            <w:r w:rsidRPr="00F66788">
                              <w:rPr>
                                <w:rFonts w:ascii="Consolas" w:hAnsi="Consolas" w:cs="Consolas"/>
                                <w:color w:val="000000"/>
                                <w:sz w:val="18"/>
                                <w:szCs w:val="18"/>
                              </w:rPr>
                              <w:t>, ob_matrix</w:t>
                            </w:r>
                            <w:proofErr w:type="gramStart"/>
                            <w:r w:rsidRPr="00F66788">
                              <w:rPr>
                                <w:rFonts w:ascii="Consolas" w:hAnsi="Consolas" w:cs="Consolas"/>
                                <w:color w:val="000000"/>
                                <w:sz w:val="18"/>
                                <w:szCs w:val="18"/>
                              </w:rPr>
                              <w:t>);</w:t>
                            </w:r>
                            <w:proofErr w:type="gramEnd"/>
                          </w:p>
                          <w:p w14:paraId="1C251FEF"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glCallLists(1, </w:t>
                            </w:r>
                            <w:r w:rsidRPr="00F66788">
                              <w:rPr>
                                <w:rFonts w:ascii="Consolas" w:hAnsi="Consolas" w:cs="Consolas"/>
                                <w:color w:val="6F008A"/>
                                <w:sz w:val="18"/>
                                <w:szCs w:val="18"/>
                              </w:rPr>
                              <w:t>GL_UNSIGNED_BYTE</w:t>
                            </w:r>
                            <w:r w:rsidRPr="00F66788">
                              <w:rPr>
                                <w:rFonts w:ascii="Consolas" w:hAnsi="Consolas" w:cs="Consolas"/>
                                <w:color w:val="000000"/>
                                <w:sz w:val="18"/>
                                <w:szCs w:val="18"/>
                              </w:rPr>
                              <w:t>, &amp;text[i]</w:t>
                            </w:r>
                            <w:proofErr w:type="gramStart"/>
                            <w:r w:rsidRPr="00F66788">
                              <w:rPr>
                                <w:rFonts w:ascii="Consolas" w:hAnsi="Consolas" w:cs="Consolas"/>
                                <w:color w:val="000000"/>
                                <w:sz w:val="18"/>
                                <w:szCs w:val="18"/>
                              </w:rPr>
                              <w:t>);</w:t>
                            </w:r>
                            <w:proofErr w:type="gramEnd"/>
                          </w:p>
                          <w:p w14:paraId="5746E07A"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offset.x += gmf[text[i]].</w:t>
                            </w:r>
                            <w:proofErr w:type="gramStart"/>
                            <w:r w:rsidRPr="00F66788">
                              <w:rPr>
                                <w:rFonts w:ascii="Consolas" w:hAnsi="Consolas" w:cs="Consolas"/>
                                <w:color w:val="000000"/>
                                <w:sz w:val="18"/>
                                <w:szCs w:val="18"/>
                              </w:rPr>
                              <w:t>gmfCellIncX;</w:t>
                            </w:r>
                            <w:proofErr w:type="gramEnd"/>
                          </w:p>
                          <w:p w14:paraId="551E7B3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0D68DC99"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glPopAttrib(</w:t>
                            </w:r>
                            <w:proofErr w:type="gramStart"/>
                            <w:r w:rsidRPr="00F66788">
                              <w:rPr>
                                <w:rFonts w:ascii="Consolas" w:hAnsi="Consolas" w:cs="Consolas"/>
                                <w:color w:val="000000"/>
                                <w:sz w:val="18"/>
                                <w:szCs w:val="18"/>
                              </w:rPr>
                              <w:t>);</w:t>
                            </w:r>
                            <w:proofErr w:type="gramEnd"/>
                          </w:p>
                          <w:p w14:paraId="7C448146" w14:textId="3CD4C19B"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inline>
            </w:drawing>
          </mc:Choice>
          <mc:Fallback>
            <w:pict>
              <v:shape w14:anchorId="43F8F1F6" id="_x0000_s1108" type="#_x0000_t202" style="width:48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" fillcolor="#d5dce4 [671]">
                <v:textbox style="mso-fit-shape-to-text:t">
                  <w:txbxContent>
                    <w:p w14:paraId="22B4FAD2" w14:textId="4DEE250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FF"/>
                          <w:sz w:val="18"/>
                          <w:szCs w:val="18"/>
                        </w:rPr>
                        <w:t>void</w:t>
                      </w:r>
                      <w:r w:rsidRPr="00F66788">
                        <w:rPr>
                          <w:rFonts w:ascii="Consolas" w:hAnsi="Consolas" w:cs="Consolas"/>
                          <w:color w:val="000000"/>
                          <w:sz w:val="18"/>
                          <w:szCs w:val="18"/>
                        </w:rPr>
                        <w:t xml:space="preserve"> </w:t>
                      </w:r>
                      <w:r w:rsidRPr="00F66788">
                        <w:rPr>
                          <w:rFonts w:ascii="Consolas" w:hAnsi="Consolas" w:cs="Consolas"/>
                          <w:color w:val="2B91AF"/>
                          <w:sz w:val="18"/>
                          <w:szCs w:val="18"/>
                        </w:rPr>
                        <w:t>cg_font</w:t>
                      </w:r>
                      <w:r w:rsidRPr="00F66788">
                        <w:rPr>
                          <w:rFonts w:ascii="Consolas" w:hAnsi="Consolas" w:cs="Consolas"/>
                          <w:color w:val="000000"/>
                          <w:sz w:val="18"/>
                          <w:szCs w:val="18"/>
                        </w:rPr>
                        <w:t>::render(</w:t>
                      </w:r>
                      <w:r w:rsidRPr="00F66788">
                        <w:rPr>
                          <w:rFonts w:ascii="Consolas" w:hAnsi="Consolas" w:cs="Consolas"/>
                          <w:color w:val="2B91AF"/>
                          <w:sz w:val="18"/>
                          <w:szCs w:val="18"/>
                        </w:rPr>
                        <w:t>cg_shader</w:t>
                      </w:r>
                      <w:r w:rsidRPr="00F66788">
                        <w:rPr>
                          <w:rFonts w:ascii="Consolas" w:hAnsi="Consolas" w:cs="Consolas"/>
                          <w:color w:val="000000"/>
                          <w:sz w:val="18"/>
                          <w:szCs w:val="18"/>
                        </w:rPr>
                        <w:t xml:space="preserve">* </w:t>
                      </w:r>
                      <w:r w:rsidRPr="00F66788">
                        <w:rPr>
                          <w:rFonts w:ascii="Consolas" w:hAnsi="Consolas" w:cs="Consolas"/>
                          <w:color w:val="808080"/>
                          <w:sz w:val="18"/>
                          <w:szCs w:val="18"/>
                        </w:rPr>
                        <w:t>shader</w:t>
                      </w:r>
                      <w:r w:rsidRPr="00F66788">
                        <w:rPr>
                          <w:rFonts w:ascii="Consolas" w:hAnsi="Consolas" w:cs="Consolas"/>
                          <w:color w:val="000000"/>
                          <w:sz w:val="18"/>
                          <w:szCs w:val="18"/>
                        </w:rPr>
                        <w:t xml:space="preserve">, </w:t>
                      </w:r>
                      <w:r w:rsidRPr="00F66788">
                        <w:rPr>
                          <w:rFonts w:ascii="Consolas" w:hAnsi="Consolas" w:cs="Consolas"/>
                          <w:color w:val="0000FF"/>
                          <w:sz w:val="18"/>
                          <w:szCs w:val="18"/>
                        </w:rPr>
                        <w:t>int</w:t>
                      </w:r>
                      <w:r w:rsidRPr="00F66788">
                        <w:rPr>
                          <w:rFonts w:ascii="Consolas" w:hAnsi="Consolas" w:cs="Consolas"/>
                          <w:color w:val="000000"/>
                          <w:sz w:val="18"/>
                          <w:szCs w:val="18"/>
                        </w:rPr>
                        <w:t xml:space="preserve"> </w:t>
                      </w:r>
                      <w:r w:rsidRPr="00F66788">
                        <w:rPr>
                          <w:rFonts w:ascii="Consolas" w:hAnsi="Consolas" w:cs="Consolas"/>
                          <w:color w:val="808080"/>
                          <w:sz w:val="18"/>
                          <w:szCs w:val="18"/>
                        </w:rPr>
                        <w:t>alignment</w:t>
                      </w:r>
                      <w:r w:rsidRPr="00F66788">
                        <w:rPr>
                          <w:rFonts w:ascii="Consolas" w:hAnsi="Consolas" w:cs="Consolas"/>
                          <w:color w:val="000000"/>
                          <w:sz w:val="18"/>
                          <w:szCs w:val="18"/>
                        </w:rPr>
                        <w:t xml:space="preserve">, </w:t>
                      </w:r>
                      <w:r w:rsidRPr="00F66788">
                        <w:rPr>
                          <w:rFonts w:ascii="Consolas" w:hAnsi="Consolas" w:cs="Consolas"/>
                          <w:color w:val="0000FF"/>
                          <w:sz w:val="18"/>
                          <w:szCs w:val="18"/>
                        </w:rPr>
                        <w:t>const</w:t>
                      </w:r>
                      <w:r w:rsidRPr="00F66788">
                        <w:rPr>
                          <w:rFonts w:ascii="Consolas" w:hAnsi="Consolas" w:cs="Consolas"/>
                          <w:color w:val="000000"/>
                          <w:sz w:val="18"/>
                          <w:szCs w:val="18"/>
                        </w:rPr>
                        <w:t xml:space="preserve"> </w:t>
                      </w:r>
                      <w:r w:rsidRPr="00F66788">
                        <w:rPr>
                          <w:rFonts w:ascii="Consolas" w:hAnsi="Consolas" w:cs="Consolas"/>
                          <w:color w:val="0000FF"/>
                          <w:sz w:val="18"/>
                          <w:szCs w:val="18"/>
                        </w:rPr>
                        <w:t>char</w:t>
                      </w:r>
                      <w:r w:rsidRPr="00F66788">
                        <w:rPr>
                          <w:rFonts w:ascii="Consolas" w:hAnsi="Consolas" w:cs="Consolas"/>
                          <w:color w:val="000000"/>
                          <w:sz w:val="18"/>
                          <w:szCs w:val="18"/>
                        </w:rPr>
                        <w:t xml:space="preserve">* </w:t>
                      </w:r>
                      <w:r w:rsidRPr="00F66788">
                        <w:rPr>
                          <w:rFonts w:ascii="Consolas" w:hAnsi="Consolas" w:cs="Consolas"/>
                          <w:color w:val="808080"/>
                          <w:sz w:val="18"/>
                          <w:szCs w:val="18"/>
                        </w:rPr>
                        <w:t>str</w:t>
                      </w:r>
                      <w:r w:rsidRPr="00F66788">
                        <w:rPr>
                          <w:rFonts w:ascii="Consolas" w:hAnsi="Consolas" w:cs="Consolas"/>
                          <w:color w:val="000000"/>
                          <w:sz w:val="18"/>
                          <w:szCs w:val="18"/>
                        </w:rPr>
                        <w:t>, ...)</w:t>
                      </w:r>
                    </w:p>
                    <w:p w14:paraId="1407064F"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w:t>
                      </w:r>
                    </w:p>
                    <w:p w14:paraId="6C89CB2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cg_float</w:t>
                      </w:r>
                      <w:r w:rsidRPr="00F66788">
                        <w:rPr>
                          <w:rFonts w:ascii="Consolas" w:hAnsi="Consolas" w:cs="Consolas"/>
                          <w:color w:val="000000"/>
                          <w:sz w:val="18"/>
                          <w:szCs w:val="18"/>
                        </w:rPr>
                        <w:t xml:space="preserve"> length = </w:t>
                      </w:r>
                      <w:proofErr w:type="gramStart"/>
                      <w:r w:rsidRPr="00F66788">
                        <w:rPr>
                          <w:rFonts w:ascii="Consolas" w:hAnsi="Consolas" w:cs="Consolas"/>
                          <w:color w:val="000000"/>
                          <w:sz w:val="18"/>
                          <w:szCs w:val="18"/>
                        </w:rPr>
                        <w:t>0;</w:t>
                      </w:r>
                      <w:proofErr w:type="gramEnd"/>
                    </w:p>
                    <w:p w14:paraId="7D42A74C"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char</w:t>
                      </w:r>
                      <w:r w:rsidRPr="00F66788">
                        <w:rPr>
                          <w:rFonts w:ascii="Consolas" w:hAnsi="Consolas" w:cs="Consolas"/>
                          <w:color w:val="000000"/>
                          <w:sz w:val="18"/>
                          <w:szCs w:val="18"/>
                        </w:rPr>
                        <w:t xml:space="preserve"> text[512</w:t>
                      </w:r>
                      <w:proofErr w:type="gramStart"/>
                      <w:r w:rsidRPr="00F66788">
                        <w:rPr>
                          <w:rFonts w:ascii="Consolas" w:hAnsi="Consolas" w:cs="Consolas"/>
                          <w:color w:val="000000"/>
                          <w:sz w:val="18"/>
                          <w:szCs w:val="18"/>
                        </w:rPr>
                        <w:t>];</w:t>
                      </w:r>
                      <w:proofErr w:type="gramEnd"/>
                    </w:p>
                    <w:p w14:paraId="0119079F"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va_list</w:t>
                      </w:r>
                      <w:r w:rsidRPr="00F66788">
                        <w:rPr>
                          <w:rFonts w:ascii="Consolas" w:hAnsi="Consolas" w:cs="Consolas"/>
                          <w:color w:val="000000"/>
                          <w:sz w:val="18"/>
                          <w:szCs w:val="18"/>
                        </w:rPr>
                        <w:t xml:space="preserve"> </w:t>
                      </w:r>
                      <w:proofErr w:type="gramStart"/>
                      <w:r w:rsidRPr="00F66788">
                        <w:rPr>
                          <w:rFonts w:ascii="Consolas" w:hAnsi="Consolas" w:cs="Consolas"/>
                          <w:color w:val="000000"/>
                          <w:sz w:val="18"/>
                          <w:szCs w:val="18"/>
                        </w:rPr>
                        <w:t>args;</w:t>
                      </w:r>
                      <w:proofErr w:type="gramEnd"/>
                    </w:p>
                    <w:p w14:paraId="38461FBA"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p>
                    <w:p w14:paraId="753BE88D"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if</w:t>
                      </w:r>
                      <w:r w:rsidRPr="00F66788">
                        <w:rPr>
                          <w:rFonts w:ascii="Consolas" w:hAnsi="Consolas" w:cs="Consolas"/>
                          <w:color w:val="000000"/>
                          <w:sz w:val="18"/>
                          <w:szCs w:val="18"/>
                        </w:rPr>
                        <w:t xml:space="preserve"> ((</w:t>
                      </w:r>
                      <w:r w:rsidRPr="00F66788">
                        <w:rPr>
                          <w:rFonts w:ascii="Consolas" w:hAnsi="Consolas" w:cs="Consolas"/>
                          <w:color w:val="808080"/>
                          <w:sz w:val="18"/>
                          <w:szCs w:val="18"/>
                        </w:rPr>
                        <w:t>str</w:t>
                      </w:r>
                      <w:r w:rsidRPr="00F66788">
                        <w:rPr>
                          <w:rFonts w:ascii="Consolas" w:hAnsi="Consolas" w:cs="Consolas"/>
                          <w:color w:val="000000"/>
                          <w:sz w:val="18"/>
                          <w:szCs w:val="18"/>
                        </w:rPr>
                        <w:t xml:space="preserve"> == </w:t>
                      </w:r>
                      <w:r w:rsidRPr="00F66788">
                        <w:rPr>
                          <w:rFonts w:ascii="Consolas" w:hAnsi="Consolas" w:cs="Consolas"/>
                          <w:color w:val="6F008A"/>
                          <w:sz w:val="18"/>
                          <w:szCs w:val="18"/>
                        </w:rPr>
                        <w:t>NULL</w:t>
                      </w:r>
                      <w:r w:rsidRPr="00F66788">
                        <w:rPr>
                          <w:rFonts w:ascii="Consolas" w:hAnsi="Consolas" w:cs="Consolas"/>
                          <w:color w:val="000000"/>
                          <w:sz w:val="18"/>
                          <w:szCs w:val="18"/>
                        </w:rPr>
                        <w:t>))</w:t>
                      </w:r>
                    </w:p>
                    <w:p w14:paraId="1655678E"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roofErr w:type="gramStart"/>
                      <w:r w:rsidRPr="00F66788">
                        <w:rPr>
                          <w:rFonts w:ascii="Consolas" w:hAnsi="Consolas" w:cs="Consolas"/>
                          <w:color w:val="0000FF"/>
                          <w:sz w:val="18"/>
                          <w:szCs w:val="18"/>
                        </w:rPr>
                        <w:t>return</w:t>
                      </w:r>
                      <w:r w:rsidRPr="00F66788">
                        <w:rPr>
                          <w:rFonts w:ascii="Consolas" w:hAnsi="Consolas" w:cs="Consolas"/>
                          <w:color w:val="000000"/>
                          <w:sz w:val="18"/>
                          <w:szCs w:val="18"/>
                        </w:rPr>
                        <w:t>;</w:t>
                      </w:r>
                      <w:proofErr w:type="gramEnd"/>
                    </w:p>
                    <w:p w14:paraId="65726FA7"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p>
                    <w:p w14:paraId="723234EE"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6F008A"/>
                          <w:sz w:val="18"/>
                          <w:szCs w:val="18"/>
                        </w:rPr>
                        <w:t>va_start</w:t>
                      </w:r>
                      <w:r w:rsidRPr="00F66788">
                        <w:rPr>
                          <w:rFonts w:ascii="Consolas" w:hAnsi="Consolas" w:cs="Consolas"/>
                          <w:color w:val="000000"/>
                          <w:sz w:val="18"/>
                          <w:szCs w:val="18"/>
                        </w:rPr>
                        <w:t xml:space="preserve">(args, </w:t>
                      </w:r>
                      <w:r w:rsidRPr="00F66788">
                        <w:rPr>
                          <w:rFonts w:ascii="Consolas" w:hAnsi="Consolas" w:cs="Consolas"/>
                          <w:color w:val="808080"/>
                          <w:sz w:val="18"/>
                          <w:szCs w:val="18"/>
                        </w:rPr>
                        <w:t>str</w:t>
                      </w:r>
                      <w:proofErr w:type="gramStart"/>
                      <w:r w:rsidRPr="00F66788">
                        <w:rPr>
                          <w:rFonts w:ascii="Consolas" w:hAnsi="Consolas" w:cs="Consolas"/>
                          <w:color w:val="000000"/>
                          <w:sz w:val="18"/>
                          <w:szCs w:val="18"/>
                        </w:rPr>
                        <w:t>);</w:t>
                      </w:r>
                      <w:proofErr w:type="gramEnd"/>
                    </w:p>
                    <w:p w14:paraId="0B257172"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vsprintf(text, </w:t>
                      </w:r>
                      <w:r w:rsidRPr="00F66788">
                        <w:rPr>
                          <w:rFonts w:ascii="Consolas" w:hAnsi="Consolas" w:cs="Consolas"/>
                          <w:color w:val="808080"/>
                          <w:sz w:val="18"/>
                          <w:szCs w:val="18"/>
                        </w:rPr>
                        <w:t>str</w:t>
                      </w:r>
                      <w:r w:rsidRPr="00F66788">
                        <w:rPr>
                          <w:rFonts w:ascii="Consolas" w:hAnsi="Consolas" w:cs="Consolas"/>
                          <w:color w:val="000000"/>
                          <w:sz w:val="18"/>
                          <w:szCs w:val="18"/>
                        </w:rPr>
                        <w:t>, args</w:t>
                      </w:r>
                      <w:proofErr w:type="gramStart"/>
                      <w:r w:rsidRPr="00F66788">
                        <w:rPr>
                          <w:rFonts w:ascii="Consolas" w:hAnsi="Consolas" w:cs="Consolas"/>
                          <w:color w:val="000000"/>
                          <w:sz w:val="18"/>
                          <w:szCs w:val="18"/>
                        </w:rPr>
                        <w:t>);</w:t>
                      </w:r>
                      <w:proofErr w:type="gramEnd"/>
                    </w:p>
                    <w:p w14:paraId="367DD3F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6F008A"/>
                          <w:sz w:val="18"/>
                          <w:szCs w:val="18"/>
                        </w:rPr>
                        <w:t>va_end</w:t>
                      </w:r>
                      <w:r w:rsidRPr="00F66788">
                        <w:rPr>
                          <w:rFonts w:ascii="Consolas" w:hAnsi="Consolas" w:cs="Consolas"/>
                          <w:color w:val="000000"/>
                          <w:sz w:val="18"/>
                          <w:szCs w:val="18"/>
                        </w:rPr>
                        <w:t>(args</w:t>
                      </w:r>
                      <w:proofErr w:type="gramStart"/>
                      <w:r w:rsidRPr="00F66788">
                        <w:rPr>
                          <w:rFonts w:ascii="Consolas" w:hAnsi="Consolas" w:cs="Consolas"/>
                          <w:color w:val="000000"/>
                          <w:sz w:val="18"/>
                          <w:szCs w:val="18"/>
                        </w:rPr>
                        <w:t>);</w:t>
                      </w:r>
                      <w:proofErr w:type="gramEnd"/>
                    </w:p>
                    <w:p w14:paraId="1438A0DE"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p>
                    <w:p w14:paraId="5B800FBB" w14:textId="61A15AEF" w:rsidR="00BF2ED8" w:rsidRDefault="00BF2ED8" w:rsidP="00BF2ED8">
                      <w:pPr>
                        <w:autoSpaceDE w:val="0"/>
                        <w:autoSpaceDN w:val="0"/>
                        <w:adjustRightInd w:val="0"/>
                        <w:spacing w:after="0" w:line="240" w:lineRule="auto"/>
                        <w:rPr>
                          <w:rFonts w:ascii="Consolas" w:hAnsi="Consolas" w:cs="Consolas"/>
                          <w:color w:val="008000"/>
                          <w:sz w:val="18"/>
                          <w:szCs w:val="18"/>
                        </w:rPr>
                      </w:pPr>
                      <w:r w:rsidRPr="00F66788">
                        <w:rPr>
                          <w:rFonts w:ascii="Consolas" w:hAnsi="Consolas" w:cs="Consolas"/>
                          <w:color w:val="000000"/>
                          <w:sz w:val="18"/>
                          <w:szCs w:val="18"/>
                        </w:rPr>
                        <w:t xml:space="preserve">    </w:t>
                      </w:r>
                      <w:r w:rsidRPr="00F66788">
                        <w:rPr>
                          <w:rFonts w:ascii="Consolas" w:hAnsi="Consolas" w:cs="Consolas"/>
                          <w:color w:val="008000"/>
                          <w:sz w:val="18"/>
                          <w:szCs w:val="18"/>
                        </w:rPr>
                        <w:t>// center the text</w:t>
                      </w:r>
                    </w:p>
                    <w:p w14:paraId="062A7FA9" w14:textId="66B8A3B1" w:rsidR="00C0180E" w:rsidRPr="00F66788" w:rsidRDefault="00C0180E" w:rsidP="00BF2ED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8000"/>
                          <w:sz w:val="18"/>
                          <w:szCs w:val="18"/>
                        </w:rPr>
                        <w:t xml:space="preserve">    </w:t>
                      </w:r>
                      <w:r w:rsidRPr="00F66788">
                        <w:rPr>
                          <w:rFonts w:ascii="Consolas" w:hAnsi="Consolas" w:cs="Consolas"/>
                          <w:color w:val="008000"/>
                          <w:sz w:val="18"/>
                          <w:szCs w:val="18"/>
                        </w:rPr>
                        <w:t>// find length of text</w:t>
                      </w:r>
                    </w:p>
                    <w:p w14:paraId="5AE863C8" w14:textId="73D70C7F"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for</w:t>
                      </w:r>
                      <w:r w:rsidRPr="00F66788">
                        <w:rPr>
                          <w:rFonts w:ascii="Consolas" w:hAnsi="Consolas" w:cs="Consolas"/>
                          <w:color w:val="000000"/>
                          <w:sz w:val="18"/>
                          <w:szCs w:val="18"/>
                        </w:rPr>
                        <w:t xml:space="preserve"> (</w:t>
                      </w:r>
                      <w:r w:rsidRPr="00F66788">
                        <w:rPr>
                          <w:rFonts w:ascii="Consolas" w:hAnsi="Consolas" w:cs="Consolas"/>
                          <w:color w:val="0000FF"/>
                          <w:sz w:val="18"/>
                          <w:szCs w:val="18"/>
                        </w:rPr>
                        <w:t>unsigned</w:t>
                      </w:r>
                      <w:r w:rsidRPr="00F66788">
                        <w:rPr>
                          <w:rFonts w:ascii="Consolas" w:hAnsi="Consolas" w:cs="Consolas"/>
                          <w:color w:val="000000"/>
                          <w:sz w:val="18"/>
                          <w:szCs w:val="18"/>
                        </w:rPr>
                        <w:t xml:space="preserve"> </w:t>
                      </w:r>
                      <w:r w:rsidRPr="00F66788">
                        <w:rPr>
                          <w:rFonts w:ascii="Consolas" w:hAnsi="Consolas" w:cs="Consolas"/>
                          <w:color w:val="0000FF"/>
                          <w:sz w:val="18"/>
                          <w:szCs w:val="18"/>
                        </w:rPr>
                        <w:t>int</w:t>
                      </w:r>
                      <w:r w:rsidRPr="00F66788">
                        <w:rPr>
                          <w:rFonts w:ascii="Consolas" w:hAnsi="Consolas" w:cs="Consolas"/>
                          <w:color w:val="000000"/>
                          <w:sz w:val="18"/>
                          <w:szCs w:val="18"/>
                        </w:rPr>
                        <w:t xml:space="preserve"> loop = 0; loop &lt; (strlen(text)); loop++)</w:t>
                      </w:r>
                    </w:p>
                    <w:p w14:paraId="2048CA3F" w14:textId="5360396A" w:rsidR="00BF2ED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2D87849B" w14:textId="2AB602A0" w:rsidR="00C0180E" w:rsidRPr="00F66788" w:rsidRDefault="00C0180E" w:rsidP="00BF2ED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F66788">
                        <w:rPr>
                          <w:rFonts w:ascii="Consolas" w:hAnsi="Consolas" w:cs="Consolas"/>
                          <w:color w:val="008000"/>
                          <w:sz w:val="18"/>
                          <w:szCs w:val="18"/>
                        </w:rPr>
                        <w:t>// increase length by character's width</w:t>
                      </w:r>
                    </w:p>
                    <w:p w14:paraId="23839D84" w14:textId="5075D459"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length += gmf[text[loop]].</w:t>
                      </w:r>
                      <w:proofErr w:type="gramStart"/>
                      <w:r w:rsidRPr="00F66788">
                        <w:rPr>
                          <w:rFonts w:ascii="Consolas" w:hAnsi="Consolas" w:cs="Consolas"/>
                          <w:color w:val="000000"/>
                          <w:sz w:val="18"/>
                          <w:szCs w:val="18"/>
                        </w:rPr>
                        <w:t>gmfCellIncX;</w:t>
                      </w:r>
                      <w:proofErr w:type="gramEnd"/>
                    </w:p>
                    <w:p w14:paraId="0B3EA780"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7DAC851B"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vec3</w:t>
                      </w:r>
                      <w:r w:rsidRPr="00F66788">
                        <w:rPr>
                          <w:rFonts w:ascii="Consolas" w:hAnsi="Consolas" w:cs="Consolas"/>
                          <w:color w:val="000000"/>
                          <w:sz w:val="18"/>
                          <w:szCs w:val="18"/>
                        </w:rPr>
                        <w:t xml:space="preserve"> offset(0, 0, 0</w:t>
                      </w:r>
                      <w:proofErr w:type="gramStart"/>
                      <w:r w:rsidRPr="00F66788">
                        <w:rPr>
                          <w:rFonts w:ascii="Consolas" w:hAnsi="Consolas" w:cs="Consolas"/>
                          <w:color w:val="000000"/>
                          <w:sz w:val="18"/>
                          <w:szCs w:val="18"/>
                        </w:rPr>
                        <w:t>);</w:t>
                      </w:r>
                      <w:proofErr w:type="gramEnd"/>
                    </w:p>
                    <w:p w14:paraId="5E7B5212"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switch</w:t>
                      </w:r>
                      <w:r w:rsidRPr="00F66788">
                        <w:rPr>
                          <w:rFonts w:ascii="Consolas" w:hAnsi="Consolas" w:cs="Consolas"/>
                          <w:color w:val="000000"/>
                          <w:sz w:val="18"/>
                          <w:szCs w:val="18"/>
                        </w:rPr>
                        <w:t xml:space="preserve"> (</w:t>
                      </w:r>
                      <w:r w:rsidRPr="00F66788">
                        <w:rPr>
                          <w:rFonts w:ascii="Consolas" w:hAnsi="Consolas" w:cs="Consolas"/>
                          <w:color w:val="808080"/>
                          <w:sz w:val="18"/>
                          <w:szCs w:val="18"/>
                        </w:rPr>
                        <w:t>alignment</w:t>
                      </w:r>
                      <w:r w:rsidRPr="00F66788">
                        <w:rPr>
                          <w:rFonts w:ascii="Consolas" w:hAnsi="Consolas" w:cs="Consolas"/>
                          <w:color w:val="000000"/>
                          <w:sz w:val="18"/>
                          <w:szCs w:val="18"/>
                        </w:rPr>
                        <w:t>)</w:t>
                      </w:r>
                    </w:p>
                    <w:p w14:paraId="3C0860B8"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2873471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case</w:t>
                      </w:r>
                      <w:r w:rsidRPr="00F66788">
                        <w:rPr>
                          <w:rFonts w:ascii="Consolas" w:hAnsi="Consolas" w:cs="Consolas"/>
                          <w:color w:val="000000"/>
                          <w:sz w:val="18"/>
                          <w:szCs w:val="18"/>
                        </w:rPr>
                        <w:t xml:space="preserve"> </w:t>
                      </w:r>
                      <w:r w:rsidRPr="00F66788">
                        <w:rPr>
                          <w:rFonts w:ascii="Consolas" w:hAnsi="Consolas" w:cs="Consolas"/>
                          <w:color w:val="6F008A"/>
                          <w:sz w:val="18"/>
                          <w:szCs w:val="18"/>
                        </w:rPr>
                        <w:t>ALIGN_CENTER</w:t>
                      </w:r>
                      <w:r w:rsidRPr="00F66788">
                        <w:rPr>
                          <w:rFonts w:ascii="Consolas" w:hAnsi="Consolas" w:cs="Consolas"/>
                          <w:color w:val="000000"/>
                          <w:sz w:val="18"/>
                          <w:szCs w:val="18"/>
                        </w:rPr>
                        <w:t>:</w:t>
                      </w:r>
                    </w:p>
                    <w:p w14:paraId="697A10F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offset.x = -length / </w:t>
                      </w:r>
                      <w:proofErr w:type="gramStart"/>
                      <w:r w:rsidRPr="00F66788">
                        <w:rPr>
                          <w:rFonts w:ascii="Consolas" w:hAnsi="Consolas" w:cs="Consolas"/>
                          <w:color w:val="000000"/>
                          <w:sz w:val="18"/>
                          <w:szCs w:val="18"/>
                        </w:rPr>
                        <w:t>2;</w:t>
                      </w:r>
                      <w:proofErr w:type="gramEnd"/>
                    </w:p>
                    <w:p w14:paraId="0AE8EF7B"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roofErr w:type="gramStart"/>
                      <w:r w:rsidRPr="00F66788">
                        <w:rPr>
                          <w:rFonts w:ascii="Consolas" w:hAnsi="Consolas" w:cs="Consolas"/>
                          <w:color w:val="0000FF"/>
                          <w:sz w:val="18"/>
                          <w:szCs w:val="18"/>
                        </w:rPr>
                        <w:t>break</w:t>
                      </w:r>
                      <w:r w:rsidRPr="00F66788">
                        <w:rPr>
                          <w:rFonts w:ascii="Consolas" w:hAnsi="Consolas" w:cs="Consolas"/>
                          <w:color w:val="000000"/>
                          <w:sz w:val="18"/>
                          <w:szCs w:val="18"/>
                        </w:rPr>
                        <w:t>;</w:t>
                      </w:r>
                      <w:proofErr w:type="gramEnd"/>
                    </w:p>
                    <w:p w14:paraId="2537F3D0"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case</w:t>
                      </w:r>
                      <w:r w:rsidRPr="00F66788">
                        <w:rPr>
                          <w:rFonts w:ascii="Consolas" w:hAnsi="Consolas" w:cs="Consolas"/>
                          <w:color w:val="000000"/>
                          <w:sz w:val="18"/>
                          <w:szCs w:val="18"/>
                        </w:rPr>
                        <w:t xml:space="preserve"> </w:t>
                      </w:r>
                      <w:r w:rsidRPr="00F66788">
                        <w:rPr>
                          <w:rFonts w:ascii="Consolas" w:hAnsi="Consolas" w:cs="Consolas"/>
                          <w:color w:val="6F008A"/>
                          <w:sz w:val="18"/>
                          <w:szCs w:val="18"/>
                        </w:rPr>
                        <w:t>ALIGN_LEFT</w:t>
                      </w:r>
                      <w:r w:rsidRPr="00F66788">
                        <w:rPr>
                          <w:rFonts w:ascii="Consolas" w:hAnsi="Consolas" w:cs="Consolas"/>
                          <w:color w:val="000000"/>
                          <w:sz w:val="18"/>
                          <w:szCs w:val="18"/>
                        </w:rPr>
                        <w:t>:</w:t>
                      </w:r>
                    </w:p>
                    <w:p w14:paraId="6E9139E4"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roofErr w:type="gramStart"/>
                      <w:r w:rsidRPr="00F66788">
                        <w:rPr>
                          <w:rFonts w:ascii="Consolas" w:hAnsi="Consolas" w:cs="Consolas"/>
                          <w:color w:val="0000FF"/>
                          <w:sz w:val="18"/>
                          <w:szCs w:val="18"/>
                        </w:rPr>
                        <w:t>break</w:t>
                      </w:r>
                      <w:r w:rsidRPr="00F66788">
                        <w:rPr>
                          <w:rFonts w:ascii="Consolas" w:hAnsi="Consolas" w:cs="Consolas"/>
                          <w:color w:val="000000"/>
                          <w:sz w:val="18"/>
                          <w:szCs w:val="18"/>
                        </w:rPr>
                        <w:t>;</w:t>
                      </w:r>
                      <w:proofErr w:type="gramEnd"/>
                    </w:p>
                    <w:p w14:paraId="5466DD08"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case</w:t>
                      </w:r>
                      <w:r w:rsidRPr="00F66788">
                        <w:rPr>
                          <w:rFonts w:ascii="Consolas" w:hAnsi="Consolas" w:cs="Consolas"/>
                          <w:color w:val="000000"/>
                          <w:sz w:val="18"/>
                          <w:szCs w:val="18"/>
                        </w:rPr>
                        <w:t xml:space="preserve"> </w:t>
                      </w:r>
                      <w:r w:rsidRPr="00F66788">
                        <w:rPr>
                          <w:rFonts w:ascii="Consolas" w:hAnsi="Consolas" w:cs="Consolas"/>
                          <w:color w:val="6F008A"/>
                          <w:sz w:val="18"/>
                          <w:szCs w:val="18"/>
                        </w:rPr>
                        <w:t>ALIGN_RIGHT</w:t>
                      </w:r>
                      <w:r w:rsidRPr="00F66788">
                        <w:rPr>
                          <w:rFonts w:ascii="Consolas" w:hAnsi="Consolas" w:cs="Consolas"/>
                          <w:color w:val="000000"/>
                          <w:sz w:val="18"/>
                          <w:szCs w:val="18"/>
                        </w:rPr>
                        <w:t>:</w:t>
                      </w:r>
                    </w:p>
                    <w:p w14:paraId="093A69D4"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offset.x = -</w:t>
                      </w:r>
                      <w:proofErr w:type="gramStart"/>
                      <w:r w:rsidRPr="00F66788">
                        <w:rPr>
                          <w:rFonts w:ascii="Consolas" w:hAnsi="Consolas" w:cs="Consolas"/>
                          <w:color w:val="000000"/>
                          <w:sz w:val="18"/>
                          <w:szCs w:val="18"/>
                        </w:rPr>
                        <w:t>length;</w:t>
                      </w:r>
                      <w:proofErr w:type="gramEnd"/>
                    </w:p>
                    <w:p w14:paraId="20FAAF67"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roofErr w:type="gramStart"/>
                      <w:r w:rsidRPr="00F66788">
                        <w:rPr>
                          <w:rFonts w:ascii="Consolas" w:hAnsi="Consolas" w:cs="Consolas"/>
                          <w:color w:val="0000FF"/>
                          <w:sz w:val="18"/>
                          <w:szCs w:val="18"/>
                        </w:rPr>
                        <w:t>break</w:t>
                      </w:r>
                      <w:r w:rsidRPr="00F66788">
                        <w:rPr>
                          <w:rFonts w:ascii="Consolas" w:hAnsi="Consolas" w:cs="Consolas"/>
                          <w:color w:val="000000"/>
                          <w:sz w:val="18"/>
                          <w:szCs w:val="18"/>
                        </w:rPr>
                        <w:t>;</w:t>
                      </w:r>
                      <w:proofErr w:type="gramEnd"/>
                    </w:p>
                    <w:p w14:paraId="4C27BD89"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2B9F16AC"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p>
                    <w:p w14:paraId="11359F87"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8000"/>
                          <w:sz w:val="18"/>
                          <w:szCs w:val="18"/>
                        </w:rPr>
                        <w:t>// draw the text</w:t>
                      </w:r>
                    </w:p>
                    <w:p w14:paraId="5135A5C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glPushAttrib(</w:t>
                      </w:r>
                      <w:r w:rsidRPr="00F66788">
                        <w:rPr>
                          <w:rFonts w:ascii="Consolas" w:hAnsi="Consolas" w:cs="Consolas"/>
                          <w:color w:val="6F008A"/>
                          <w:sz w:val="18"/>
                          <w:szCs w:val="18"/>
                        </w:rPr>
                        <w:t>GL_LIST_BIT</w:t>
                      </w:r>
                      <w:proofErr w:type="gramStart"/>
                      <w:r w:rsidRPr="00F66788">
                        <w:rPr>
                          <w:rFonts w:ascii="Consolas" w:hAnsi="Consolas" w:cs="Consolas"/>
                          <w:color w:val="000000"/>
                          <w:sz w:val="18"/>
                          <w:szCs w:val="18"/>
                        </w:rPr>
                        <w:t>);</w:t>
                      </w:r>
                      <w:proofErr w:type="gramEnd"/>
                    </w:p>
                    <w:p w14:paraId="1224C14C"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glListBase(listBase</w:t>
                      </w:r>
                      <w:proofErr w:type="gramStart"/>
                      <w:r w:rsidRPr="00F66788">
                        <w:rPr>
                          <w:rFonts w:ascii="Consolas" w:hAnsi="Consolas" w:cs="Consolas"/>
                          <w:color w:val="000000"/>
                          <w:sz w:val="18"/>
                          <w:szCs w:val="18"/>
                        </w:rPr>
                        <w:t>);</w:t>
                      </w:r>
                      <w:proofErr w:type="gramEnd"/>
                    </w:p>
                    <w:p w14:paraId="27182E78"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00FF"/>
                          <w:sz w:val="18"/>
                          <w:szCs w:val="18"/>
                        </w:rPr>
                        <w:t>for</w:t>
                      </w:r>
                      <w:r w:rsidRPr="00F66788">
                        <w:rPr>
                          <w:rFonts w:ascii="Consolas" w:hAnsi="Consolas" w:cs="Consolas"/>
                          <w:color w:val="000000"/>
                          <w:sz w:val="18"/>
                          <w:szCs w:val="18"/>
                        </w:rPr>
                        <w:t xml:space="preserve"> (</w:t>
                      </w:r>
                      <w:r w:rsidRPr="00F66788">
                        <w:rPr>
                          <w:rFonts w:ascii="Consolas" w:hAnsi="Consolas" w:cs="Consolas"/>
                          <w:color w:val="0000FF"/>
                          <w:sz w:val="18"/>
                          <w:szCs w:val="18"/>
                        </w:rPr>
                        <w:t>auto</w:t>
                      </w:r>
                      <w:r w:rsidRPr="00F66788">
                        <w:rPr>
                          <w:rFonts w:ascii="Consolas" w:hAnsi="Consolas" w:cs="Consolas"/>
                          <w:color w:val="000000"/>
                          <w:sz w:val="18"/>
                          <w:szCs w:val="18"/>
                        </w:rPr>
                        <w:t xml:space="preserve"> i = 0; i &lt; strlen(text); ++i)</w:t>
                      </w:r>
                    </w:p>
                    <w:p w14:paraId="65BB6B5D"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6212AA59"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mat4</w:t>
                      </w:r>
                      <w:r w:rsidRPr="00F66788">
                        <w:rPr>
                          <w:rFonts w:ascii="Consolas" w:hAnsi="Consolas" w:cs="Consolas"/>
                          <w:color w:val="000000"/>
                          <w:sz w:val="18"/>
                          <w:szCs w:val="18"/>
                        </w:rPr>
                        <w:t xml:space="preserve"> ttm = </w:t>
                      </w:r>
                      <w:proofErr w:type="gramStart"/>
                      <w:r w:rsidRPr="00F66788">
                        <w:rPr>
                          <w:rFonts w:ascii="Consolas" w:hAnsi="Consolas" w:cs="Consolas"/>
                          <w:color w:val="000000"/>
                          <w:sz w:val="18"/>
                          <w:szCs w:val="18"/>
                        </w:rPr>
                        <w:t>tmat;</w:t>
                      </w:r>
                      <w:proofErr w:type="gramEnd"/>
                    </w:p>
                    <w:p w14:paraId="011DF0D4"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translate_matrix(ttm, offset</w:t>
                      </w:r>
                      <w:proofErr w:type="gramStart"/>
                      <w:r w:rsidRPr="00F66788">
                        <w:rPr>
                          <w:rFonts w:ascii="Consolas" w:hAnsi="Consolas" w:cs="Consolas"/>
                          <w:color w:val="000000"/>
                          <w:sz w:val="18"/>
                          <w:szCs w:val="18"/>
                        </w:rPr>
                        <w:t>);</w:t>
                      </w:r>
                      <w:proofErr w:type="gramEnd"/>
                    </w:p>
                    <w:p w14:paraId="74AC95FB"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008000"/>
                          <w:sz w:val="18"/>
                          <w:szCs w:val="18"/>
                        </w:rPr>
                        <w:t>// putting translation at the end treats the text as a unit</w:t>
                      </w:r>
                    </w:p>
                    <w:p w14:paraId="1C02BB64"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2B91AF"/>
                          <w:sz w:val="18"/>
                          <w:szCs w:val="18"/>
                        </w:rPr>
                        <w:t>mat4</w:t>
                      </w:r>
                      <w:r w:rsidRPr="00F66788">
                        <w:rPr>
                          <w:rFonts w:ascii="Consolas" w:hAnsi="Consolas" w:cs="Consolas"/>
                          <w:color w:val="000000"/>
                          <w:sz w:val="18"/>
                          <w:szCs w:val="18"/>
                        </w:rPr>
                        <w:t xml:space="preserve"> ob_matrix = rmat </w:t>
                      </w:r>
                      <w:r w:rsidRPr="00F66788">
                        <w:rPr>
                          <w:rFonts w:ascii="Consolas" w:hAnsi="Consolas" w:cs="Consolas"/>
                          <w:color w:val="008080"/>
                          <w:sz w:val="18"/>
                          <w:szCs w:val="18"/>
                        </w:rPr>
                        <w:t>*</w:t>
                      </w:r>
                      <w:r w:rsidRPr="00F66788">
                        <w:rPr>
                          <w:rFonts w:ascii="Consolas" w:hAnsi="Consolas" w:cs="Consolas"/>
                          <w:color w:val="000000"/>
                          <w:sz w:val="18"/>
                          <w:szCs w:val="18"/>
                        </w:rPr>
                        <w:t xml:space="preserve"> smat </w:t>
                      </w:r>
                      <w:r w:rsidRPr="00F66788">
                        <w:rPr>
                          <w:rFonts w:ascii="Consolas" w:hAnsi="Consolas" w:cs="Consolas"/>
                          <w:color w:val="008080"/>
                          <w:sz w:val="18"/>
                          <w:szCs w:val="18"/>
                        </w:rPr>
                        <w:t>*</w:t>
                      </w:r>
                      <w:r w:rsidRPr="00F66788">
                        <w:rPr>
                          <w:rFonts w:ascii="Consolas" w:hAnsi="Consolas" w:cs="Consolas"/>
                          <w:color w:val="000000"/>
                          <w:sz w:val="18"/>
                          <w:szCs w:val="18"/>
                        </w:rPr>
                        <w:t xml:space="preserve"> </w:t>
                      </w:r>
                      <w:proofErr w:type="gramStart"/>
                      <w:r w:rsidRPr="00F66788">
                        <w:rPr>
                          <w:rFonts w:ascii="Consolas" w:hAnsi="Consolas" w:cs="Consolas"/>
                          <w:color w:val="000000"/>
                          <w:sz w:val="18"/>
                          <w:szCs w:val="18"/>
                        </w:rPr>
                        <w:t>ttm;</w:t>
                      </w:r>
                      <w:proofErr w:type="gramEnd"/>
                    </w:p>
                    <w:p w14:paraId="2FDBBE6D"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r w:rsidRPr="00F66788">
                        <w:rPr>
                          <w:rFonts w:ascii="Consolas" w:hAnsi="Consolas" w:cs="Consolas"/>
                          <w:color w:val="808080"/>
                          <w:sz w:val="18"/>
                          <w:szCs w:val="18"/>
                        </w:rPr>
                        <w:t>shader</w:t>
                      </w:r>
                      <w:r w:rsidRPr="00F66788">
                        <w:rPr>
                          <w:rFonts w:ascii="Consolas" w:hAnsi="Consolas" w:cs="Consolas"/>
                          <w:color w:val="000000"/>
                          <w:sz w:val="18"/>
                          <w:szCs w:val="18"/>
                        </w:rPr>
                        <w:t>-&gt;set_mat4(</w:t>
                      </w:r>
                      <w:r w:rsidRPr="00F66788">
                        <w:rPr>
                          <w:rFonts w:ascii="Consolas" w:hAnsi="Consolas" w:cs="Consolas"/>
                          <w:color w:val="A31515"/>
                          <w:sz w:val="18"/>
                          <w:szCs w:val="18"/>
                        </w:rPr>
                        <w:t>"model"</w:t>
                      </w:r>
                      <w:r w:rsidRPr="00F66788">
                        <w:rPr>
                          <w:rFonts w:ascii="Consolas" w:hAnsi="Consolas" w:cs="Consolas"/>
                          <w:color w:val="000000"/>
                          <w:sz w:val="18"/>
                          <w:szCs w:val="18"/>
                        </w:rPr>
                        <w:t>, ob_matrix</w:t>
                      </w:r>
                      <w:proofErr w:type="gramStart"/>
                      <w:r w:rsidRPr="00F66788">
                        <w:rPr>
                          <w:rFonts w:ascii="Consolas" w:hAnsi="Consolas" w:cs="Consolas"/>
                          <w:color w:val="000000"/>
                          <w:sz w:val="18"/>
                          <w:szCs w:val="18"/>
                        </w:rPr>
                        <w:t>);</w:t>
                      </w:r>
                      <w:proofErr w:type="gramEnd"/>
                    </w:p>
                    <w:p w14:paraId="1C251FEF"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glCallLists(1, </w:t>
                      </w:r>
                      <w:r w:rsidRPr="00F66788">
                        <w:rPr>
                          <w:rFonts w:ascii="Consolas" w:hAnsi="Consolas" w:cs="Consolas"/>
                          <w:color w:val="6F008A"/>
                          <w:sz w:val="18"/>
                          <w:szCs w:val="18"/>
                        </w:rPr>
                        <w:t>GL_UNSIGNED_BYTE</w:t>
                      </w:r>
                      <w:r w:rsidRPr="00F66788">
                        <w:rPr>
                          <w:rFonts w:ascii="Consolas" w:hAnsi="Consolas" w:cs="Consolas"/>
                          <w:color w:val="000000"/>
                          <w:sz w:val="18"/>
                          <w:szCs w:val="18"/>
                        </w:rPr>
                        <w:t>, &amp;text[i]</w:t>
                      </w:r>
                      <w:proofErr w:type="gramStart"/>
                      <w:r w:rsidRPr="00F66788">
                        <w:rPr>
                          <w:rFonts w:ascii="Consolas" w:hAnsi="Consolas" w:cs="Consolas"/>
                          <w:color w:val="000000"/>
                          <w:sz w:val="18"/>
                          <w:szCs w:val="18"/>
                        </w:rPr>
                        <w:t>);</w:t>
                      </w:r>
                      <w:proofErr w:type="gramEnd"/>
                    </w:p>
                    <w:p w14:paraId="5746E07A"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offset.x += gmf[text[i]].</w:t>
                      </w:r>
                      <w:proofErr w:type="gramStart"/>
                      <w:r w:rsidRPr="00F66788">
                        <w:rPr>
                          <w:rFonts w:ascii="Consolas" w:hAnsi="Consolas" w:cs="Consolas"/>
                          <w:color w:val="000000"/>
                          <w:sz w:val="18"/>
                          <w:szCs w:val="18"/>
                        </w:rPr>
                        <w:t>gmfCellIncX;</w:t>
                      </w:r>
                      <w:proofErr w:type="gramEnd"/>
                    </w:p>
                    <w:p w14:paraId="551E7B31"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w:t>
                      </w:r>
                    </w:p>
                    <w:p w14:paraId="0D68DC99" w14:textId="77777777"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 xml:space="preserve">    glPopAttrib(</w:t>
                      </w:r>
                      <w:proofErr w:type="gramStart"/>
                      <w:r w:rsidRPr="00F66788">
                        <w:rPr>
                          <w:rFonts w:ascii="Consolas" w:hAnsi="Consolas" w:cs="Consolas"/>
                          <w:color w:val="000000"/>
                          <w:sz w:val="18"/>
                          <w:szCs w:val="18"/>
                        </w:rPr>
                        <w:t>);</w:t>
                      </w:r>
                      <w:proofErr w:type="gramEnd"/>
                    </w:p>
                    <w:p w14:paraId="7C448146" w14:textId="3CD4C19B" w:rsidR="00BF2ED8" w:rsidRPr="00F66788" w:rsidRDefault="00BF2ED8" w:rsidP="00BF2ED8">
                      <w:pPr>
                        <w:autoSpaceDE w:val="0"/>
                        <w:autoSpaceDN w:val="0"/>
                        <w:adjustRightInd w:val="0"/>
                        <w:spacing w:after="0" w:line="240" w:lineRule="auto"/>
                        <w:rPr>
                          <w:rFonts w:ascii="Consolas" w:hAnsi="Consolas" w:cs="Consolas"/>
                          <w:color w:val="000000"/>
                          <w:sz w:val="18"/>
                          <w:szCs w:val="18"/>
                        </w:rPr>
                      </w:pPr>
                      <w:r w:rsidRPr="00F66788">
                        <w:rPr>
                          <w:rFonts w:ascii="Consolas" w:hAnsi="Consolas" w:cs="Consolas"/>
                          <w:color w:val="000000"/>
                          <w:sz w:val="18"/>
                          <w:szCs w:val="18"/>
                        </w:rPr>
                        <w:t>}</w:t>
                      </w:r>
                    </w:p>
                  </w:txbxContent>
                </v:textbox>
                <w10:anchorlock/>
              </v:shape>
            </w:pict>
          </mc:Fallback>
        </mc:AlternateContent>
      </w:r>
    </w:p>
    <w:p w14:paraId="5DC58100" w14:textId="0E15BB06" w:rsidR="005366AB" w:rsidRDefault="005366AB">
      <w:r>
        <w:br w:type="page"/>
      </w:r>
    </w:p>
    <w:p w14:paraId="72B49192" w14:textId="4D7E316C" w:rsidR="000F0ACB" w:rsidRDefault="009A0D8D" w:rsidP="009A0D8D">
      <w:pPr>
        <w:pStyle w:val="Heading3"/>
      </w:pPr>
      <w:r>
        <w:lastRenderedPageBreak/>
        <w:t>Summary</w:t>
      </w:r>
    </w:p>
    <w:p w14:paraId="7D3AEB93" w14:textId="3C814E07" w:rsidR="009A0D8D" w:rsidRDefault="009A0D8D" w:rsidP="009A0D8D">
      <w:r>
        <w:t xml:space="preserve">In this chapter we addressed the rendering of text in OpenGL. </w:t>
      </w:r>
      <w:r w:rsidR="00FA6787">
        <w:t xml:space="preserve">However easy it may </w:t>
      </w:r>
      <w:r w:rsidR="00D85FFA">
        <w:t>seem;</w:t>
      </w:r>
      <w:r w:rsidR="00FA6787">
        <w:t xml:space="preserve"> we all know </w:t>
      </w:r>
      <w:r w:rsidR="000C22C5">
        <w:t xml:space="preserve">that text display is a major component in our communication </w:t>
      </w:r>
      <w:r w:rsidR="009658C9">
        <w:t>with the user of our program.</w:t>
      </w:r>
    </w:p>
    <w:p w14:paraId="213A479F" w14:textId="522A8D42" w:rsidR="009658C9" w:rsidRDefault="009658C9" w:rsidP="009A0D8D">
      <w:r>
        <w:t xml:space="preserve">We have covered the </w:t>
      </w:r>
      <w:r w:rsidR="004D4F3B">
        <w:t>following.</w:t>
      </w:r>
    </w:p>
    <w:p w14:paraId="7B59A1BD" w14:textId="26F88957" w:rsidR="00A51329" w:rsidRDefault="00D85FFA" w:rsidP="00A51329">
      <w:pPr>
        <w:pStyle w:val="ListParagraph"/>
        <w:numPr>
          <w:ilvl w:val="0"/>
          <w:numId w:val="39"/>
        </w:numPr>
      </w:pPr>
      <w:r>
        <w:t>Two-dimensional</w:t>
      </w:r>
      <w:r w:rsidR="00A51329">
        <w:t xml:space="preserve"> text </w:t>
      </w:r>
    </w:p>
    <w:p w14:paraId="46EE4E14" w14:textId="1477FD84" w:rsidR="00A51329" w:rsidRDefault="00D85FFA" w:rsidP="00A51329">
      <w:pPr>
        <w:pStyle w:val="ListParagraph"/>
        <w:numPr>
          <w:ilvl w:val="0"/>
          <w:numId w:val="39"/>
        </w:numPr>
      </w:pPr>
      <w:r>
        <w:t>Three-dimensional</w:t>
      </w:r>
      <w:r w:rsidR="00A51329">
        <w:t xml:space="preserve"> text</w:t>
      </w:r>
    </w:p>
    <w:p w14:paraId="41C36655" w14:textId="77777777" w:rsidR="00A51329" w:rsidRPr="009A0D8D" w:rsidRDefault="00A51329" w:rsidP="00A51329"/>
    <w:sectPr w:rsidR="00A51329" w:rsidRPr="009A0D8D" w:rsidSect="000D0A86">
      <w:pgSz w:w="11906" w:h="16838" w:code="9"/>
      <w:pgMar w:top="1361" w:right="1077" w:bottom="1361"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6FD3"/>
    <w:multiLevelType w:val="hybridMultilevel"/>
    <w:tmpl w:val="911C7860"/>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 w15:restartNumberingAfterBreak="0">
    <w:nsid w:val="0C2B0FC3"/>
    <w:multiLevelType w:val="hybridMultilevel"/>
    <w:tmpl w:val="CDB426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C861BF4"/>
    <w:multiLevelType w:val="hybridMultilevel"/>
    <w:tmpl w:val="1DC44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642E9"/>
    <w:multiLevelType w:val="hybridMultilevel"/>
    <w:tmpl w:val="672C85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D1D4E8D"/>
    <w:multiLevelType w:val="hybridMultilevel"/>
    <w:tmpl w:val="0E6EF2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0C17838"/>
    <w:multiLevelType w:val="hybridMultilevel"/>
    <w:tmpl w:val="A42CD3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263661"/>
    <w:multiLevelType w:val="hybridMultilevel"/>
    <w:tmpl w:val="E092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5396B"/>
    <w:multiLevelType w:val="hybridMultilevel"/>
    <w:tmpl w:val="01EA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76AC3"/>
    <w:multiLevelType w:val="hybridMultilevel"/>
    <w:tmpl w:val="10C0D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D02E0"/>
    <w:multiLevelType w:val="hybridMultilevel"/>
    <w:tmpl w:val="18A6DB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72A3886"/>
    <w:multiLevelType w:val="hybridMultilevel"/>
    <w:tmpl w:val="4C16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D04C5A"/>
    <w:multiLevelType w:val="hybridMultilevel"/>
    <w:tmpl w:val="C326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9E3C9E"/>
    <w:multiLevelType w:val="hybridMultilevel"/>
    <w:tmpl w:val="9400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B6D88"/>
    <w:multiLevelType w:val="hybridMultilevel"/>
    <w:tmpl w:val="8CF658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06B158A"/>
    <w:multiLevelType w:val="hybridMultilevel"/>
    <w:tmpl w:val="022801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40BC2C86"/>
    <w:multiLevelType w:val="hybridMultilevel"/>
    <w:tmpl w:val="819CB6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4A7952D2"/>
    <w:multiLevelType w:val="hybridMultilevel"/>
    <w:tmpl w:val="2C74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087882"/>
    <w:multiLevelType w:val="hybridMultilevel"/>
    <w:tmpl w:val="C67ACD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0D1170D"/>
    <w:multiLevelType w:val="hybridMultilevel"/>
    <w:tmpl w:val="1AA6AA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1DC28B2"/>
    <w:multiLevelType w:val="hybridMultilevel"/>
    <w:tmpl w:val="E7D8E7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57441BD3"/>
    <w:multiLevelType w:val="hybridMultilevel"/>
    <w:tmpl w:val="53EC1A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5BDA0FA3"/>
    <w:multiLevelType w:val="hybridMultilevel"/>
    <w:tmpl w:val="154AF7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5DD918D5"/>
    <w:multiLevelType w:val="hybridMultilevel"/>
    <w:tmpl w:val="B734CF0E"/>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23" w15:restartNumberingAfterBreak="0">
    <w:nsid w:val="603F1090"/>
    <w:multiLevelType w:val="hybridMultilevel"/>
    <w:tmpl w:val="1D46789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6943031A"/>
    <w:multiLevelType w:val="hybridMultilevel"/>
    <w:tmpl w:val="72884B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6FB008B6"/>
    <w:multiLevelType w:val="hybridMultilevel"/>
    <w:tmpl w:val="CC4290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70F36B52"/>
    <w:multiLevelType w:val="hybridMultilevel"/>
    <w:tmpl w:val="D20A67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716331B6"/>
    <w:multiLevelType w:val="hybridMultilevel"/>
    <w:tmpl w:val="AE325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7B4DA3"/>
    <w:multiLevelType w:val="hybridMultilevel"/>
    <w:tmpl w:val="6F487D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7332252A"/>
    <w:multiLevelType w:val="hybridMultilevel"/>
    <w:tmpl w:val="FB80E7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739325D7"/>
    <w:multiLevelType w:val="hybridMultilevel"/>
    <w:tmpl w:val="D400B6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73F844C9"/>
    <w:multiLevelType w:val="hybridMultilevel"/>
    <w:tmpl w:val="2020E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230B43"/>
    <w:multiLevelType w:val="hybridMultilevel"/>
    <w:tmpl w:val="9904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C17761"/>
    <w:multiLevelType w:val="hybridMultilevel"/>
    <w:tmpl w:val="257A0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9A0F64"/>
    <w:multiLevelType w:val="hybridMultilevel"/>
    <w:tmpl w:val="57026A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793C3B99"/>
    <w:multiLevelType w:val="hybridMultilevel"/>
    <w:tmpl w:val="26BC8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9DA055C"/>
    <w:multiLevelType w:val="hybridMultilevel"/>
    <w:tmpl w:val="71BA67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AE681C"/>
    <w:multiLevelType w:val="hybridMultilevel"/>
    <w:tmpl w:val="D4403C9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7E4E39BB"/>
    <w:multiLevelType w:val="hybridMultilevel"/>
    <w:tmpl w:val="9B56C77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16cid:durableId="664359252">
    <w:abstractNumId w:val="37"/>
  </w:num>
  <w:num w:numId="2" w16cid:durableId="1736932365">
    <w:abstractNumId w:val="18"/>
  </w:num>
  <w:num w:numId="3" w16cid:durableId="1284120249">
    <w:abstractNumId w:val="34"/>
  </w:num>
  <w:num w:numId="4" w16cid:durableId="313531705">
    <w:abstractNumId w:val="35"/>
  </w:num>
  <w:num w:numId="5" w16cid:durableId="805119736">
    <w:abstractNumId w:val="3"/>
  </w:num>
  <w:num w:numId="6" w16cid:durableId="2134253093">
    <w:abstractNumId w:val="24"/>
  </w:num>
  <w:num w:numId="7" w16cid:durableId="149292075">
    <w:abstractNumId w:val="26"/>
  </w:num>
  <w:num w:numId="8" w16cid:durableId="1286037912">
    <w:abstractNumId w:val="1"/>
  </w:num>
  <w:num w:numId="9" w16cid:durableId="1199970087">
    <w:abstractNumId w:val="14"/>
  </w:num>
  <w:num w:numId="10" w16cid:durableId="1045449407">
    <w:abstractNumId w:val="15"/>
  </w:num>
  <w:num w:numId="11" w16cid:durableId="2065251905">
    <w:abstractNumId w:val="21"/>
  </w:num>
  <w:num w:numId="12" w16cid:durableId="729689212">
    <w:abstractNumId w:val="9"/>
  </w:num>
  <w:num w:numId="13" w16cid:durableId="53356836">
    <w:abstractNumId w:val="5"/>
  </w:num>
  <w:num w:numId="14" w16cid:durableId="632368507">
    <w:abstractNumId w:val="36"/>
  </w:num>
  <w:num w:numId="15" w16cid:durableId="980767343">
    <w:abstractNumId w:val="13"/>
  </w:num>
  <w:num w:numId="16" w16cid:durableId="1299338084">
    <w:abstractNumId w:val="4"/>
  </w:num>
  <w:num w:numId="17" w16cid:durableId="823160697">
    <w:abstractNumId w:val="22"/>
  </w:num>
  <w:num w:numId="18" w16cid:durableId="430711593">
    <w:abstractNumId w:val="0"/>
  </w:num>
  <w:num w:numId="19" w16cid:durableId="774135089">
    <w:abstractNumId w:val="28"/>
  </w:num>
  <w:num w:numId="20" w16cid:durableId="238564648">
    <w:abstractNumId w:val="25"/>
  </w:num>
  <w:num w:numId="21" w16cid:durableId="719326901">
    <w:abstractNumId w:val="20"/>
  </w:num>
  <w:num w:numId="22" w16cid:durableId="1192691344">
    <w:abstractNumId w:val="30"/>
  </w:num>
  <w:num w:numId="23" w16cid:durableId="2122917648">
    <w:abstractNumId w:val="38"/>
  </w:num>
  <w:num w:numId="24" w16cid:durableId="715662308">
    <w:abstractNumId w:val="23"/>
  </w:num>
  <w:num w:numId="25" w16cid:durableId="99879799">
    <w:abstractNumId w:val="19"/>
  </w:num>
  <w:num w:numId="26" w16cid:durableId="2074549010">
    <w:abstractNumId w:val="17"/>
  </w:num>
  <w:num w:numId="27" w16cid:durableId="1780490805">
    <w:abstractNumId w:val="29"/>
  </w:num>
  <w:num w:numId="28" w16cid:durableId="1910114556">
    <w:abstractNumId w:val="11"/>
  </w:num>
  <w:num w:numId="29" w16cid:durableId="2127892860">
    <w:abstractNumId w:val="7"/>
  </w:num>
  <w:num w:numId="30" w16cid:durableId="1198353550">
    <w:abstractNumId w:val="32"/>
  </w:num>
  <w:num w:numId="31" w16cid:durableId="1968387862">
    <w:abstractNumId w:val="31"/>
  </w:num>
  <w:num w:numId="32" w16cid:durableId="665599618">
    <w:abstractNumId w:val="6"/>
  </w:num>
  <w:num w:numId="33" w16cid:durableId="166479151">
    <w:abstractNumId w:val="10"/>
  </w:num>
  <w:num w:numId="34" w16cid:durableId="1170021506">
    <w:abstractNumId w:val="8"/>
  </w:num>
  <w:num w:numId="35" w16cid:durableId="1547059567">
    <w:abstractNumId w:val="16"/>
  </w:num>
  <w:num w:numId="36" w16cid:durableId="1566799625">
    <w:abstractNumId w:val="2"/>
  </w:num>
  <w:num w:numId="37" w16cid:durableId="2115202459">
    <w:abstractNumId w:val="27"/>
  </w:num>
  <w:num w:numId="38" w16cid:durableId="785545630">
    <w:abstractNumId w:val="33"/>
  </w:num>
  <w:num w:numId="39" w16cid:durableId="7811442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0" w:nlCheck="1" w:checkStyle="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4CA"/>
    <w:rsid w:val="00000368"/>
    <w:rsid w:val="000005C2"/>
    <w:rsid w:val="00000C83"/>
    <w:rsid w:val="00000D84"/>
    <w:rsid w:val="00001D6F"/>
    <w:rsid w:val="00002001"/>
    <w:rsid w:val="00002465"/>
    <w:rsid w:val="0000298F"/>
    <w:rsid w:val="00002CDB"/>
    <w:rsid w:val="0000332D"/>
    <w:rsid w:val="00003A01"/>
    <w:rsid w:val="00003A78"/>
    <w:rsid w:val="00004873"/>
    <w:rsid w:val="00004C77"/>
    <w:rsid w:val="00004D2E"/>
    <w:rsid w:val="000058D2"/>
    <w:rsid w:val="00005ACE"/>
    <w:rsid w:val="00005BE2"/>
    <w:rsid w:val="00005EF0"/>
    <w:rsid w:val="0000606A"/>
    <w:rsid w:val="000067C3"/>
    <w:rsid w:val="000069DB"/>
    <w:rsid w:val="00006CE0"/>
    <w:rsid w:val="000071A1"/>
    <w:rsid w:val="00007206"/>
    <w:rsid w:val="00007455"/>
    <w:rsid w:val="0000786D"/>
    <w:rsid w:val="00007BB5"/>
    <w:rsid w:val="00007CE4"/>
    <w:rsid w:val="00007D99"/>
    <w:rsid w:val="00010498"/>
    <w:rsid w:val="00010604"/>
    <w:rsid w:val="000109A6"/>
    <w:rsid w:val="0001107E"/>
    <w:rsid w:val="000114BE"/>
    <w:rsid w:val="00011831"/>
    <w:rsid w:val="00011DDD"/>
    <w:rsid w:val="00012742"/>
    <w:rsid w:val="00012A9E"/>
    <w:rsid w:val="00012E5D"/>
    <w:rsid w:val="00013117"/>
    <w:rsid w:val="000131CF"/>
    <w:rsid w:val="000131D3"/>
    <w:rsid w:val="00013538"/>
    <w:rsid w:val="00013D25"/>
    <w:rsid w:val="00013D81"/>
    <w:rsid w:val="000142CB"/>
    <w:rsid w:val="000148EB"/>
    <w:rsid w:val="00014958"/>
    <w:rsid w:val="00014AE3"/>
    <w:rsid w:val="00015052"/>
    <w:rsid w:val="000156E5"/>
    <w:rsid w:val="00015D1D"/>
    <w:rsid w:val="00015E00"/>
    <w:rsid w:val="00015E1F"/>
    <w:rsid w:val="000165F1"/>
    <w:rsid w:val="00016C77"/>
    <w:rsid w:val="00016ECC"/>
    <w:rsid w:val="000170A7"/>
    <w:rsid w:val="000201DD"/>
    <w:rsid w:val="00020221"/>
    <w:rsid w:val="00020400"/>
    <w:rsid w:val="00020552"/>
    <w:rsid w:val="00020990"/>
    <w:rsid w:val="00020B68"/>
    <w:rsid w:val="00020E29"/>
    <w:rsid w:val="000216FE"/>
    <w:rsid w:val="00021B4C"/>
    <w:rsid w:val="00021CD4"/>
    <w:rsid w:val="000221A9"/>
    <w:rsid w:val="00022289"/>
    <w:rsid w:val="000223D0"/>
    <w:rsid w:val="00022D0B"/>
    <w:rsid w:val="00023098"/>
    <w:rsid w:val="0002389C"/>
    <w:rsid w:val="00023F27"/>
    <w:rsid w:val="00024410"/>
    <w:rsid w:val="00024539"/>
    <w:rsid w:val="00024C97"/>
    <w:rsid w:val="00025989"/>
    <w:rsid w:val="0002629D"/>
    <w:rsid w:val="00026CFA"/>
    <w:rsid w:val="00026FD3"/>
    <w:rsid w:val="00027286"/>
    <w:rsid w:val="00027C8C"/>
    <w:rsid w:val="000300E7"/>
    <w:rsid w:val="0003015A"/>
    <w:rsid w:val="0003065F"/>
    <w:rsid w:val="00030C09"/>
    <w:rsid w:val="00030FD2"/>
    <w:rsid w:val="0003112F"/>
    <w:rsid w:val="0003181A"/>
    <w:rsid w:val="00031A98"/>
    <w:rsid w:val="0003293B"/>
    <w:rsid w:val="00032958"/>
    <w:rsid w:val="00032ED8"/>
    <w:rsid w:val="00033894"/>
    <w:rsid w:val="00033BC0"/>
    <w:rsid w:val="00033E7E"/>
    <w:rsid w:val="00033ED2"/>
    <w:rsid w:val="00033F5A"/>
    <w:rsid w:val="0003424A"/>
    <w:rsid w:val="0003483F"/>
    <w:rsid w:val="00034F6B"/>
    <w:rsid w:val="0003516C"/>
    <w:rsid w:val="00035821"/>
    <w:rsid w:val="00035896"/>
    <w:rsid w:val="00035954"/>
    <w:rsid w:val="00036334"/>
    <w:rsid w:val="00036D03"/>
    <w:rsid w:val="00036E14"/>
    <w:rsid w:val="00036EED"/>
    <w:rsid w:val="00037328"/>
    <w:rsid w:val="00037CBA"/>
    <w:rsid w:val="00040677"/>
    <w:rsid w:val="00040836"/>
    <w:rsid w:val="000411B3"/>
    <w:rsid w:val="00041348"/>
    <w:rsid w:val="00041370"/>
    <w:rsid w:val="00041489"/>
    <w:rsid w:val="00041A4F"/>
    <w:rsid w:val="00042119"/>
    <w:rsid w:val="0004232B"/>
    <w:rsid w:val="0004241A"/>
    <w:rsid w:val="0004278C"/>
    <w:rsid w:val="00042FD6"/>
    <w:rsid w:val="00043084"/>
    <w:rsid w:val="00043329"/>
    <w:rsid w:val="000435A7"/>
    <w:rsid w:val="0004360A"/>
    <w:rsid w:val="00043CB1"/>
    <w:rsid w:val="00043DE7"/>
    <w:rsid w:val="00043FE7"/>
    <w:rsid w:val="00044325"/>
    <w:rsid w:val="000443EE"/>
    <w:rsid w:val="00044417"/>
    <w:rsid w:val="000448E4"/>
    <w:rsid w:val="00044CA5"/>
    <w:rsid w:val="000451E9"/>
    <w:rsid w:val="00045230"/>
    <w:rsid w:val="00045A91"/>
    <w:rsid w:val="00045B1F"/>
    <w:rsid w:val="0004629A"/>
    <w:rsid w:val="00046362"/>
    <w:rsid w:val="00046A0E"/>
    <w:rsid w:val="00046CFA"/>
    <w:rsid w:val="00046DAF"/>
    <w:rsid w:val="00046E08"/>
    <w:rsid w:val="000500A8"/>
    <w:rsid w:val="0005050F"/>
    <w:rsid w:val="00050765"/>
    <w:rsid w:val="00050806"/>
    <w:rsid w:val="000508A9"/>
    <w:rsid w:val="000510A5"/>
    <w:rsid w:val="0005185D"/>
    <w:rsid w:val="00051A4B"/>
    <w:rsid w:val="00051FD9"/>
    <w:rsid w:val="00052173"/>
    <w:rsid w:val="00052D98"/>
    <w:rsid w:val="00052F7B"/>
    <w:rsid w:val="00053164"/>
    <w:rsid w:val="0005322D"/>
    <w:rsid w:val="00053249"/>
    <w:rsid w:val="0005335C"/>
    <w:rsid w:val="00053373"/>
    <w:rsid w:val="00053650"/>
    <w:rsid w:val="00053A0B"/>
    <w:rsid w:val="00053A48"/>
    <w:rsid w:val="00053BF9"/>
    <w:rsid w:val="00053F69"/>
    <w:rsid w:val="000545B3"/>
    <w:rsid w:val="0005490B"/>
    <w:rsid w:val="00055378"/>
    <w:rsid w:val="000556FB"/>
    <w:rsid w:val="00055ABE"/>
    <w:rsid w:val="00055C2E"/>
    <w:rsid w:val="000562AB"/>
    <w:rsid w:val="00057117"/>
    <w:rsid w:val="0005755F"/>
    <w:rsid w:val="00057577"/>
    <w:rsid w:val="000577DE"/>
    <w:rsid w:val="00057976"/>
    <w:rsid w:val="00057B7F"/>
    <w:rsid w:val="00057C66"/>
    <w:rsid w:val="00057CC5"/>
    <w:rsid w:val="00060061"/>
    <w:rsid w:val="00060540"/>
    <w:rsid w:val="00060570"/>
    <w:rsid w:val="00060968"/>
    <w:rsid w:val="0006150B"/>
    <w:rsid w:val="00061D81"/>
    <w:rsid w:val="00062595"/>
    <w:rsid w:val="00062823"/>
    <w:rsid w:val="00062831"/>
    <w:rsid w:val="00062A0C"/>
    <w:rsid w:val="000630F1"/>
    <w:rsid w:val="00063279"/>
    <w:rsid w:val="0006328F"/>
    <w:rsid w:val="000632A7"/>
    <w:rsid w:val="000632FC"/>
    <w:rsid w:val="000633B7"/>
    <w:rsid w:val="0006349D"/>
    <w:rsid w:val="000642BB"/>
    <w:rsid w:val="00064986"/>
    <w:rsid w:val="00064BB6"/>
    <w:rsid w:val="00064E41"/>
    <w:rsid w:val="00064FAA"/>
    <w:rsid w:val="00065439"/>
    <w:rsid w:val="00065FAB"/>
    <w:rsid w:val="00066286"/>
    <w:rsid w:val="000664E6"/>
    <w:rsid w:val="00066931"/>
    <w:rsid w:val="00066983"/>
    <w:rsid w:val="00066EE7"/>
    <w:rsid w:val="00067086"/>
    <w:rsid w:val="0006741F"/>
    <w:rsid w:val="00067709"/>
    <w:rsid w:val="0006771E"/>
    <w:rsid w:val="0006773C"/>
    <w:rsid w:val="0006787C"/>
    <w:rsid w:val="00067B4C"/>
    <w:rsid w:val="00067BC9"/>
    <w:rsid w:val="00067F04"/>
    <w:rsid w:val="00070BE5"/>
    <w:rsid w:val="00070C10"/>
    <w:rsid w:val="00071190"/>
    <w:rsid w:val="00071956"/>
    <w:rsid w:val="00071F31"/>
    <w:rsid w:val="000722C5"/>
    <w:rsid w:val="00072831"/>
    <w:rsid w:val="00072A4E"/>
    <w:rsid w:val="00073590"/>
    <w:rsid w:val="00073A8F"/>
    <w:rsid w:val="00073C94"/>
    <w:rsid w:val="00074432"/>
    <w:rsid w:val="00074438"/>
    <w:rsid w:val="00074863"/>
    <w:rsid w:val="00074E24"/>
    <w:rsid w:val="000751F8"/>
    <w:rsid w:val="00075476"/>
    <w:rsid w:val="000756B6"/>
    <w:rsid w:val="00075C52"/>
    <w:rsid w:val="00075F02"/>
    <w:rsid w:val="00076185"/>
    <w:rsid w:val="00076576"/>
    <w:rsid w:val="00076C44"/>
    <w:rsid w:val="00076D30"/>
    <w:rsid w:val="000777B2"/>
    <w:rsid w:val="00077987"/>
    <w:rsid w:val="00080305"/>
    <w:rsid w:val="00080530"/>
    <w:rsid w:val="00080582"/>
    <w:rsid w:val="000807F2"/>
    <w:rsid w:val="00080876"/>
    <w:rsid w:val="00080C6C"/>
    <w:rsid w:val="00081957"/>
    <w:rsid w:val="00081981"/>
    <w:rsid w:val="000819EC"/>
    <w:rsid w:val="00081CEB"/>
    <w:rsid w:val="00081ECA"/>
    <w:rsid w:val="00081F1A"/>
    <w:rsid w:val="00082084"/>
    <w:rsid w:val="00082366"/>
    <w:rsid w:val="00082651"/>
    <w:rsid w:val="00082FED"/>
    <w:rsid w:val="000833E2"/>
    <w:rsid w:val="0008360A"/>
    <w:rsid w:val="000836A3"/>
    <w:rsid w:val="0008372F"/>
    <w:rsid w:val="00083C02"/>
    <w:rsid w:val="0008421E"/>
    <w:rsid w:val="00084D5B"/>
    <w:rsid w:val="00085084"/>
    <w:rsid w:val="00085636"/>
    <w:rsid w:val="000859AF"/>
    <w:rsid w:val="00085A40"/>
    <w:rsid w:val="00085A8B"/>
    <w:rsid w:val="00085E12"/>
    <w:rsid w:val="0008649E"/>
    <w:rsid w:val="000869E1"/>
    <w:rsid w:val="000869E4"/>
    <w:rsid w:val="00086B8D"/>
    <w:rsid w:val="00086FE2"/>
    <w:rsid w:val="000871E1"/>
    <w:rsid w:val="0008739F"/>
    <w:rsid w:val="00090117"/>
    <w:rsid w:val="00090459"/>
    <w:rsid w:val="000904D3"/>
    <w:rsid w:val="000905AF"/>
    <w:rsid w:val="00090700"/>
    <w:rsid w:val="00090762"/>
    <w:rsid w:val="0009109E"/>
    <w:rsid w:val="000914F4"/>
    <w:rsid w:val="000916BB"/>
    <w:rsid w:val="00091C9F"/>
    <w:rsid w:val="00092008"/>
    <w:rsid w:val="000923CF"/>
    <w:rsid w:val="000923F0"/>
    <w:rsid w:val="0009272D"/>
    <w:rsid w:val="00092928"/>
    <w:rsid w:val="000929F6"/>
    <w:rsid w:val="00092BB6"/>
    <w:rsid w:val="00092D3B"/>
    <w:rsid w:val="00092DE5"/>
    <w:rsid w:val="00092E0E"/>
    <w:rsid w:val="00093036"/>
    <w:rsid w:val="00093A8B"/>
    <w:rsid w:val="00094304"/>
    <w:rsid w:val="00094439"/>
    <w:rsid w:val="00094A38"/>
    <w:rsid w:val="00094B6F"/>
    <w:rsid w:val="00094CAA"/>
    <w:rsid w:val="00094CBD"/>
    <w:rsid w:val="00094F70"/>
    <w:rsid w:val="0009561F"/>
    <w:rsid w:val="00095662"/>
    <w:rsid w:val="000958FE"/>
    <w:rsid w:val="00095B53"/>
    <w:rsid w:val="000967A5"/>
    <w:rsid w:val="00096AA9"/>
    <w:rsid w:val="00096F49"/>
    <w:rsid w:val="000971BA"/>
    <w:rsid w:val="000975EF"/>
    <w:rsid w:val="0009779B"/>
    <w:rsid w:val="00097E30"/>
    <w:rsid w:val="000A07C6"/>
    <w:rsid w:val="000A0EE4"/>
    <w:rsid w:val="000A1BD2"/>
    <w:rsid w:val="000A272B"/>
    <w:rsid w:val="000A33C6"/>
    <w:rsid w:val="000A340E"/>
    <w:rsid w:val="000A3428"/>
    <w:rsid w:val="000A368F"/>
    <w:rsid w:val="000A371C"/>
    <w:rsid w:val="000A38F4"/>
    <w:rsid w:val="000A395E"/>
    <w:rsid w:val="000A3CCB"/>
    <w:rsid w:val="000A40A2"/>
    <w:rsid w:val="000A40B1"/>
    <w:rsid w:val="000A4718"/>
    <w:rsid w:val="000A47DA"/>
    <w:rsid w:val="000A49C8"/>
    <w:rsid w:val="000A4B12"/>
    <w:rsid w:val="000A5B6A"/>
    <w:rsid w:val="000A5BC4"/>
    <w:rsid w:val="000A5BFE"/>
    <w:rsid w:val="000A600C"/>
    <w:rsid w:val="000A634C"/>
    <w:rsid w:val="000A64E3"/>
    <w:rsid w:val="000A6AF5"/>
    <w:rsid w:val="000A6B01"/>
    <w:rsid w:val="000A6D09"/>
    <w:rsid w:val="000A70E8"/>
    <w:rsid w:val="000A7333"/>
    <w:rsid w:val="000A74B2"/>
    <w:rsid w:val="000A75BB"/>
    <w:rsid w:val="000A770F"/>
    <w:rsid w:val="000A787D"/>
    <w:rsid w:val="000A794B"/>
    <w:rsid w:val="000A7A99"/>
    <w:rsid w:val="000A7C31"/>
    <w:rsid w:val="000A7EC6"/>
    <w:rsid w:val="000B022B"/>
    <w:rsid w:val="000B074E"/>
    <w:rsid w:val="000B0BC7"/>
    <w:rsid w:val="000B0EAC"/>
    <w:rsid w:val="000B0FFD"/>
    <w:rsid w:val="000B1099"/>
    <w:rsid w:val="000B145E"/>
    <w:rsid w:val="000B1965"/>
    <w:rsid w:val="000B21FB"/>
    <w:rsid w:val="000B2259"/>
    <w:rsid w:val="000B2F61"/>
    <w:rsid w:val="000B2FDE"/>
    <w:rsid w:val="000B3050"/>
    <w:rsid w:val="000B30CB"/>
    <w:rsid w:val="000B311E"/>
    <w:rsid w:val="000B370D"/>
    <w:rsid w:val="000B4A12"/>
    <w:rsid w:val="000B4AB5"/>
    <w:rsid w:val="000B4CF6"/>
    <w:rsid w:val="000B4E63"/>
    <w:rsid w:val="000B4EDD"/>
    <w:rsid w:val="000B5542"/>
    <w:rsid w:val="000B59AB"/>
    <w:rsid w:val="000B5ACF"/>
    <w:rsid w:val="000B6000"/>
    <w:rsid w:val="000B62DD"/>
    <w:rsid w:val="000B642B"/>
    <w:rsid w:val="000B649E"/>
    <w:rsid w:val="000B6CB4"/>
    <w:rsid w:val="000B769A"/>
    <w:rsid w:val="000B7734"/>
    <w:rsid w:val="000B791E"/>
    <w:rsid w:val="000B7A58"/>
    <w:rsid w:val="000C05D7"/>
    <w:rsid w:val="000C0664"/>
    <w:rsid w:val="000C1286"/>
    <w:rsid w:val="000C1710"/>
    <w:rsid w:val="000C1AED"/>
    <w:rsid w:val="000C22C5"/>
    <w:rsid w:val="000C3095"/>
    <w:rsid w:val="000C3DD7"/>
    <w:rsid w:val="000C47D8"/>
    <w:rsid w:val="000C4B86"/>
    <w:rsid w:val="000C50A5"/>
    <w:rsid w:val="000C51AE"/>
    <w:rsid w:val="000C5219"/>
    <w:rsid w:val="000C5A0C"/>
    <w:rsid w:val="000C5ACA"/>
    <w:rsid w:val="000C5AD4"/>
    <w:rsid w:val="000C5E40"/>
    <w:rsid w:val="000C5FE7"/>
    <w:rsid w:val="000C6DFA"/>
    <w:rsid w:val="000C75EC"/>
    <w:rsid w:val="000C79C4"/>
    <w:rsid w:val="000C7D9E"/>
    <w:rsid w:val="000C7E44"/>
    <w:rsid w:val="000D015E"/>
    <w:rsid w:val="000D0240"/>
    <w:rsid w:val="000D03A5"/>
    <w:rsid w:val="000D0671"/>
    <w:rsid w:val="000D0A86"/>
    <w:rsid w:val="000D10D3"/>
    <w:rsid w:val="000D10EE"/>
    <w:rsid w:val="000D1270"/>
    <w:rsid w:val="000D174C"/>
    <w:rsid w:val="000D1868"/>
    <w:rsid w:val="000D1B5C"/>
    <w:rsid w:val="000D1D29"/>
    <w:rsid w:val="000D1F8D"/>
    <w:rsid w:val="000D211E"/>
    <w:rsid w:val="000D285F"/>
    <w:rsid w:val="000D2B1D"/>
    <w:rsid w:val="000D2D07"/>
    <w:rsid w:val="000D3106"/>
    <w:rsid w:val="000D3203"/>
    <w:rsid w:val="000D3371"/>
    <w:rsid w:val="000D3C4E"/>
    <w:rsid w:val="000D3F6D"/>
    <w:rsid w:val="000D42FA"/>
    <w:rsid w:val="000D4929"/>
    <w:rsid w:val="000D50D6"/>
    <w:rsid w:val="000D5375"/>
    <w:rsid w:val="000D55A9"/>
    <w:rsid w:val="000D5B1D"/>
    <w:rsid w:val="000D5BF5"/>
    <w:rsid w:val="000D5D2E"/>
    <w:rsid w:val="000D61A4"/>
    <w:rsid w:val="000D6228"/>
    <w:rsid w:val="000D632A"/>
    <w:rsid w:val="000D63B7"/>
    <w:rsid w:val="000D6435"/>
    <w:rsid w:val="000D6E5E"/>
    <w:rsid w:val="000D744E"/>
    <w:rsid w:val="000D7585"/>
    <w:rsid w:val="000D7831"/>
    <w:rsid w:val="000D79BC"/>
    <w:rsid w:val="000D7C1C"/>
    <w:rsid w:val="000D7CE0"/>
    <w:rsid w:val="000E010E"/>
    <w:rsid w:val="000E0852"/>
    <w:rsid w:val="000E08A0"/>
    <w:rsid w:val="000E0FFE"/>
    <w:rsid w:val="000E116E"/>
    <w:rsid w:val="000E12F6"/>
    <w:rsid w:val="000E1CF8"/>
    <w:rsid w:val="000E23ED"/>
    <w:rsid w:val="000E2573"/>
    <w:rsid w:val="000E25DA"/>
    <w:rsid w:val="000E2F85"/>
    <w:rsid w:val="000E30B5"/>
    <w:rsid w:val="000E3752"/>
    <w:rsid w:val="000E37F9"/>
    <w:rsid w:val="000E38B2"/>
    <w:rsid w:val="000E446B"/>
    <w:rsid w:val="000E4D51"/>
    <w:rsid w:val="000E53CF"/>
    <w:rsid w:val="000E59A7"/>
    <w:rsid w:val="000E5ACD"/>
    <w:rsid w:val="000E5D8B"/>
    <w:rsid w:val="000E5ECC"/>
    <w:rsid w:val="000E627E"/>
    <w:rsid w:val="000E6D6F"/>
    <w:rsid w:val="000E758E"/>
    <w:rsid w:val="000F0026"/>
    <w:rsid w:val="000F012A"/>
    <w:rsid w:val="000F0ACB"/>
    <w:rsid w:val="000F0B89"/>
    <w:rsid w:val="000F0C84"/>
    <w:rsid w:val="000F0C97"/>
    <w:rsid w:val="000F0EC8"/>
    <w:rsid w:val="000F1091"/>
    <w:rsid w:val="000F125D"/>
    <w:rsid w:val="000F1324"/>
    <w:rsid w:val="000F1363"/>
    <w:rsid w:val="000F138C"/>
    <w:rsid w:val="000F1399"/>
    <w:rsid w:val="000F15CE"/>
    <w:rsid w:val="000F1A2C"/>
    <w:rsid w:val="000F2087"/>
    <w:rsid w:val="000F22A6"/>
    <w:rsid w:val="000F2631"/>
    <w:rsid w:val="000F27F8"/>
    <w:rsid w:val="000F2AF3"/>
    <w:rsid w:val="000F2C86"/>
    <w:rsid w:val="000F2CC1"/>
    <w:rsid w:val="000F3116"/>
    <w:rsid w:val="000F34AC"/>
    <w:rsid w:val="000F379E"/>
    <w:rsid w:val="000F382B"/>
    <w:rsid w:val="000F3A30"/>
    <w:rsid w:val="000F3CCC"/>
    <w:rsid w:val="000F3E51"/>
    <w:rsid w:val="000F3E85"/>
    <w:rsid w:val="000F3EB7"/>
    <w:rsid w:val="000F442A"/>
    <w:rsid w:val="000F4A51"/>
    <w:rsid w:val="000F4E8A"/>
    <w:rsid w:val="000F58B4"/>
    <w:rsid w:val="000F5905"/>
    <w:rsid w:val="000F5A2B"/>
    <w:rsid w:val="000F5DE7"/>
    <w:rsid w:val="000F6732"/>
    <w:rsid w:val="000F6B23"/>
    <w:rsid w:val="000F7093"/>
    <w:rsid w:val="000F70A4"/>
    <w:rsid w:val="000F7388"/>
    <w:rsid w:val="000F7631"/>
    <w:rsid w:val="000F78A4"/>
    <w:rsid w:val="00100056"/>
    <w:rsid w:val="0010057F"/>
    <w:rsid w:val="00100582"/>
    <w:rsid w:val="0010067F"/>
    <w:rsid w:val="001009A8"/>
    <w:rsid w:val="00100A3B"/>
    <w:rsid w:val="00100A8C"/>
    <w:rsid w:val="00100BC3"/>
    <w:rsid w:val="00101A68"/>
    <w:rsid w:val="00102700"/>
    <w:rsid w:val="0010285C"/>
    <w:rsid w:val="0010294D"/>
    <w:rsid w:val="001031E4"/>
    <w:rsid w:val="00103340"/>
    <w:rsid w:val="00103360"/>
    <w:rsid w:val="001035B0"/>
    <w:rsid w:val="00103C60"/>
    <w:rsid w:val="00103C74"/>
    <w:rsid w:val="00104292"/>
    <w:rsid w:val="0010464A"/>
    <w:rsid w:val="0010469A"/>
    <w:rsid w:val="00104F27"/>
    <w:rsid w:val="00104FD5"/>
    <w:rsid w:val="00105250"/>
    <w:rsid w:val="001057AE"/>
    <w:rsid w:val="00105A35"/>
    <w:rsid w:val="00105E71"/>
    <w:rsid w:val="00105EE2"/>
    <w:rsid w:val="00105FA2"/>
    <w:rsid w:val="00106221"/>
    <w:rsid w:val="0010637F"/>
    <w:rsid w:val="00106630"/>
    <w:rsid w:val="001066FB"/>
    <w:rsid w:val="001068FE"/>
    <w:rsid w:val="00106E47"/>
    <w:rsid w:val="00106FEA"/>
    <w:rsid w:val="00107066"/>
    <w:rsid w:val="0010725E"/>
    <w:rsid w:val="00107A09"/>
    <w:rsid w:val="00110440"/>
    <w:rsid w:val="00110C7A"/>
    <w:rsid w:val="00110CB2"/>
    <w:rsid w:val="00110DA4"/>
    <w:rsid w:val="00110DA9"/>
    <w:rsid w:val="0011101D"/>
    <w:rsid w:val="001117F9"/>
    <w:rsid w:val="00111D1B"/>
    <w:rsid w:val="00112101"/>
    <w:rsid w:val="0011277A"/>
    <w:rsid w:val="00112C9D"/>
    <w:rsid w:val="00113166"/>
    <w:rsid w:val="00113230"/>
    <w:rsid w:val="00113565"/>
    <w:rsid w:val="001136F0"/>
    <w:rsid w:val="0011391C"/>
    <w:rsid w:val="001139D3"/>
    <w:rsid w:val="00113C0F"/>
    <w:rsid w:val="001142AD"/>
    <w:rsid w:val="00114ABF"/>
    <w:rsid w:val="00114E4B"/>
    <w:rsid w:val="001151A1"/>
    <w:rsid w:val="00115E2B"/>
    <w:rsid w:val="00115F8F"/>
    <w:rsid w:val="00116860"/>
    <w:rsid w:val="001168DE"/>
    <w:rsid w:val="00116C86"/>
    <w:rsid w:val="00116CDA"/>
    <w:rsid w:val="00116E2F"/>
    <w:rsid w:val="00117251"/>
    <w:rsid w:val="00117273"/>
    <w:rsid w:val="0011774C"/>
    <w:rsid w:val="00117839"/>
    <w:rsid w:val="00120641"/>
    <w:rsid w:val="001208C7"/>
    <w:rsid w:val="00120E17"/>
    <w:rsid w:val="00121331"/>
    <w:rsid w:val="0012137E"/>
    <w:rsid w:val="0012183B"/>
    <w:rsid w:val="00121D5D"/>
    <w:rsid w:val="0012259C"/>
    <w:rsid w:val="00122F47"/>
    <w:rsid w:val="001230D7"/>
    <w:rsid w:val="00123388"/>
    <w:rsid w:val="0012338E"/>
    <w:rsid w:val="0012396B"/>
    <w:rsid w:val="00123BB0"/>
    <w:rsid w:val="00124220"/>
    <w:rsid w:val="00124246"/>
    <w:rsid w:val="001245B0"/>
    <w:rsid w:val="001248A6"/>
    <w:rsid w:val="00124992"/>
    <w:rsid w:val="00124B5C"/>
    <w:rsid w:val="00124B8C"/>
    <w:rsid w:val="00124CA0"/>
    <w:rsid w:val="00124D7B"/>
    <w:rsid w:val="001255FC"/>
    <w:rsid w:val="0012571B"/>
    <w:rsid w:val="00125EA7"/>
    <w:rsid w:val="001264E9"/>
    <w:rsid w:val="001265BD"/>
    <w:rsid w:val="001268A3"/>
    <w:rsid w:val="00126A46"/>
    <w:rsid w:val="00127304"/>
    <w:rsid w:val="00127476"/>
    <w:rsid w:val="00127C6B"/>
    <w:rsid w:val="00127D44"/>
    <w:rsid w:val="001304BC"/>
    <w:rsid w:val="00130572"/>
    <w:rsid w:val="00130BF3"/>
    <w:rsid w:val="00130C7D"/>
    <w:rsid w:val="00130CAA"/>
    <w:rsid w:val="00131056"/>
    <w:rsid w:val="001310FA"/>
    <w:rsid w:val="001314A6"/>
    <w:rsid w:val="00131B83"/>
    <w:rsid w:val="00131EFE"/>
    <w:rsid w:val="00132618"/>
    <w:rsid w:val="0013287F"/>
    <w:rsid w:val="00132A00"/>
    <w:rsid w:val="00132C1C"/>
    <w:rsid w:val="00132CB1"/>
    <w:rsid w:val="00132E25"/>
    <w:rsid w:val="00132FCA"/>
    <w:rsid w:val="00133D39"/>
    <w:rsid w:val="00133D93"/>
    <w:rsid w:val="00133E1F"/>
    <w:rsid w:val="00134110"/>
    <w:rsid w:val="00134264"/>
    <w:rsid w:val="001348EE"/>
    <w:rsid w:val="00134A40"/>
    <w:rsid w:val="0013513A"/>
    <w:rsid w:val="00136005"/>
    <w:rsid w:val="0013611A"/>
    <w:rsid w:val="00136143"/>
    <w:rsid w:val="0013632F"/>
    <w:rsid w:val="001366D1"/>
    <w:rsid w:val="001369F9"/>
    <w:rsid w:val="00136D07"/>
    <w:rsid w:val="00137085"/>
    <w:rsid w:val="0013708C"/>
    <w:rsid w:val="001371F2"/>
    <w:rsid w:val="00137256"/>
    <w:rsid w:val="001375BA"/>
    <w:rsid w:val="0014062E"/>
    <w:rsid w:val="001406ED"/>
    <w:rsid w:val="00140F6C"/>
    <w:rsid w:val="0014148F"/>
    <w:rsid w:val="001419E5"/>
    <w:rsid w:val="00141BC5"/>
    <w:rsid w:val="00142256"/>
    <w:rsid w:val="00142875"/>
    <w:rsid w:val="001428BD"/>
    <w:rsid w:val="00142AFF"/>
    <w:rsid w:val="0014327D"/>
    <w:rsid w:val="00143291"/>
    <w:rsid w:val="0014347A"/>
    <w:rsid w:val="00143768"/>
    <w:rsid w:val="00143E5F"/>
    <w:rsid w:val="00145332"/>
    <w:rsid w:val="00145657"/>
    <w:rsid w:val="00145AE7"/>
    <w:rsid w:val="00145B7C"/>
    <w:rsid w:val="00145DCE"/>
    <w:rsid w:val="001460CC"/>
    <w:rsid w:val="0014637F"/>
    <w:rsid w:val="00146487"/>
    <w:rsid w:val="001464D7"/>
    <w:rsid w:val="00146CE2"/>
    <w:rsid w:val="0014725B"/>
    <w:rsid w:val="00147450"/>
    <w:rsid w:val="00147C19"/>
    <w:rsid w:val="00150248"/>
    <w:rsid w:val="00150853"/>
    <w:rsid w:val="001508C2"/>
    <w:rsid w:val="00150917"/>
    <w:rsid w:val="00151132"/>
    <w:rsid w:val="00151577"/>
    <w:rsid w:val="0015163D"/>
    <w:rsid w:val="00151AD7"/>
    <w:rsid w:val="00151BFD"/>
    <w:rsid w:val="0015213D"/>
    <w:rsid w:val="00152A8B"/>
    <w:rsid w:val="00152B06"/>
    <w:rsid w:val="00152B3E"/>
    <w:rsid w:val="00152C13"/>
    <w:rsid w:val="00152E6D"/>
    <w:rsid w:val="001538C1"/>
    <w:rsid w:val="00153AF2"/>
    <w:rsid w:val="00153B17"/>
    <w:rsid w:val="00153FF4"/>
    <w:rsid w:val="00154108"/>
    <w:rsid w:val="00154841"/>
    <w:rsid w:val="00154C43"/>
    <w:rsid w:val="00154C83"/>
    <w:rsid w:val="001553C8"/>
    <w:rsid w:val="001554E1"/>
    <w:rsid w:val="001556F7"/>
    <w:rsid w:val="0015608A"/>
    <w:rsid w:val="00156335"/>
    <w:rsid w:val="00156408"/>
    <w:rsid w:val="00156C9E"/>
    <w:rsid w:val="00157045"/>
    <w:rsid w:val="00157154"/>
    <w:rsid w:val="00157690"/>
    <w:rsid w:val="00157720"/>
    <w:rsid w:val="001579D3"/>
    <w:rsid w:val="00157EEF"/>
    <w:rsid w:val="00160191"/>
    <w:rsid w:val="001606D2"/>
    <w:rsid w:val="00160A33"/>
    <w:rsid w:val="00160A52"/>
    <w:rsid w:val="001617B9"/>
    <w:rsid w:val="00161A31"/>
    <w:rsid w:val="00161C7A"/>
    <w:rsid w:val="00162045"/>
    <w:rsid w:val="00162251"/>
    <w:rsid w:val="00162472"/>
    <w:rsid w:val="0016313C"/>
    <w:rsid w:val="001631BC"/>
    <w:rsid w:val="00163330"/>
    <w:rsid w:val="0016369F"/>
    <w:rsid w:val="00163825"/>
    <w:rsid w:val="00163E29"/>
    <w:rsid w:val="001644F3"/>
    <w:rsid w:val="00164603"/>
    <w:rsid w:val="0016522A"/>
    <w:rsid w:val="00165AD4"/>
    <w:rsid w:val="00166152"/>
    <w:rsid w:val="00166679"/>
    <w:rsid w:val="00166684"/>
    <w:rsid w:val="00166B0E"/>
    <w:rsid w:val="00167007"/>
    <w:rsid w:val="001672D5"/>
    <w:rsid w:val="00167841"/>
    <w:rsid w:val="00167D9C"/>
    <w:rsid w:val="00167EBB"/>
    <w:rsid w:val="001700ED"/>
    <w:rsid w:val="001703F5"/>
    <w:rsid w:val="0017044E"/>
    <w:rsid w:val="001708A7"/>
    <w:rsid w:val="00170C40"/>
    <w:rsid w:val="00170C41"/>
    <w:rsid w:val="00171037"/>
    <w:rsid w:val="001710D5"/>
    <w:rsid w:val="001711B6"/>
    <w:rsid w:val="00171A5B"/>
    <w:rsid w:val="00171D6C"/>
    <w:rsid w:val="00171FF9"/>
    <w:rsid w:val="001720E7"/>
    <w:rsid w:val="001731F8"/>
    <w:rsid w:val="0017351B"/>
    <w:rsid w:val="00173F05"/>
    <w:rsid w:val="001740FD"/>
    <w:rsid w:val="00174AD7"/>
    <w:rsid w:val="00174DD5"/>
    <w:rsid w:val="00175025"/>
    <w:rsid w:val="001754C1"/>
    <w:rsid w:val="00175511"/>
    <w:rsid w:val="001756BE"/>
    <w:rsid w:val="001763D1"/>
    <w:rsid w:val="00176630"/>
    <w:rsid w:val="001770BE"/>
    <w:rsid w:val="00177643"/>
    <w:rsid w:val="00177AEF"/>
    <w:rsid w:val="00177BE7"/>
    <w:rsid w:val="00177F1D"/>
    <w:rsid w:val="00180201"/>
    <w:rsid w:val="00180893"/>
    <w:rsid w:val="001808B8"/>
    <w:rsid w:val="00180956"/>
    <w:rsid w:val="00180FD1"/>
    <w:rsid w:val="00181B0B"/>
    <w:rsid w:val="00181DBC"/>
    <w:rsid w:val="00181E7A"/>
    <w:rsid w:val="00182691"/>
    <w:rsid w:val="001829A0"/>
    <w:rsid w:val="00182EEB"/>
    <w:rsid w:val="00182F4B"/>
    <w:rsid w:val="001833C6"/>
    <w:rsid w:val="0018380E"/>
    <w:rsid w:val="00183A41"/>
    <w:rsid w:val="00183B8B"/>
    <w:rsid w:val="00183F79"/>
    <w:rsid w:val="0018434D"/>
    <w:rsid w:val="001846EA"/>
    <w:rsid w:val="001847E7"/>
    <w:rsid w:val="00184B69"/>
    <w:rsid w:val="00184CF2"/>
    <w:rsid w:val="00184D48"/>
    <w:rsid w:val="00184D7B"/>
    <w:rsid w:val="0018522D"/>
    <w:rsid w:val="0018563D"/>
    <w:rsid w:val="00185AC4"/>
    <w:rsid w:val="00185CCA"/>
    <w:rsid w:val="00186820"/>
    <w:rsid w:val="00186E57"/>
    <w:rsid w:val="00186FF0"/>
    <w:rsid w:val="00187536"/>
    <w:rsid w:val="00187646"/>
    <w:rsid w:val="001877E2"/>
    <w:rsid w:val="0019052A"/>
    <w:rsid w:val="0019137F"/>
    <w:rsid w:val="001916B6"/>
    <w:rsid w:val="00191ED3"/>
    <w:rsid w:val="00192E27"/>
    <w:rsid w:val="00193AF3"/>
    <w:rsid w:val="00193B2F"/>
    <w:rsid w:val="00193EC0"/>
    <w:rsid w:val="001943A0"/>
    <w:rsid w:val="00194554"/>
    <w:rsid w:val="001953BF"/>
    <w:rsid w:val="001953E6"/>
    <w:rsid w:val="00195870"/>
    <w:rsid w:val="00196000"/>
    <w:rsid w:val="0019609F"/>
    <w:rsid w:val="001960F4"/>
    <w:rsid w:val="0019688A"/>
    <w:rsid w:val="00196946"/>
    <w:rsid w:val="00196A65"/>
    <w:rsid w:val="00196DD3"/>
    <w:rsid w:val="00196E90"/>
    <w:rsid w:val="001976EA"/>
    <w:rsid w:val="00197B13"/>
    <w:rsid w:val="00197C54"/>
    <w:rsid w:val="001A0014"/>
    <w:rsid w:val="001A0784"/>
    <w:rsid w:val="001A07D5"/>
    <w:rsid w:val="001A0A82"/>
    <w:rsid w:val="001A0B8A"/>
    <w:rsid w:val="001A102A"/>
    <w:rsid w:val="001A13DA"/>
    <w:rsid w:val="001A14D8"/>
    <w:rsid w:val="001A1DD7"/>
    <w:rsid w:val="001A23BC"/>
    <w:rsid w:val="001A2400"/>
    <w:rsid w:val="001A2429"/>
    <w:rsid w:val="001A24F8"/>
    <w:rsid w:val="001A2820"/>
    <w:rsid w:val="001A2B7B"/>
    <w:rsid w:val="001A2F89"/>
    <w:rsid w:val="001A302C"/>
    <w:rsid w:val="001A319E"/>
    <w:rsid w:val="001A3470"/>
    <w:rsid w:val="001A3642"/>
    <w:rsid w:val="001A3A50"/>
    <w:rsid w:val="001A45B6"/>
    <w:rsid w:val="001A4A93"/>
    <w:rsid w:val="001A4E62"/>
    <w:rsid w:val="001A4F8B"/>
    <w:rsid w:val="001A52A2"/>
    <w:rsid w:val="001A54A0"/>
    <w:rsid w:val="001A5597"/>
    <w:rsid w:val="001A5731"/>
    <w:rsid w:val="001A5B38"/>
    <w:rsid w:val="001A6B0D"/>
    <w:rsid w:val="001A6B2D"/>
    <w:rsid w:val="001A6C59"/>
    <w:rsid w:val="001A6DCC"/>
    <w:rsid w:val="001A71C1"/>
    <w:rsid w:val="001A784F"/>
    <w:rsid w:val="001A798A"/>
    <w:rsid w:val="001B0073"/>
    <w:rsid w:val="001B00A2"/>
    <w:rsid w:val="001B091C"/>
    <w:rsid w:val="001B09B6"/>
    <w:rsid w:val="001B0F1D"/>
    <w:rsid w:val="001B1485"/>
    <w:rsid w:val="001B1937"/>
    <w:rsid w:val="001B1AFE"/>
    <w:rsid w:val="001B1BFC"/>
    <w:rsid w:val="001B1C8A"/>
    <w:rsid w:val="001B2159"/>
    <w:rsid w:val="001B2259"/>
    <w:rsid w:val="001B2390"/>
    <w:rsid w:val="001B25D4"/>
    <w:rsid w:val="001B2D07"/>
    <w:rsid w:val="001B3137"/>
    <w:rsid w:val="001B3208"/>
    <w:rsid w:val="001B3526"/>
    <w:rsid w:val="001B4019"/>
    <w:rsid w:val="001B4B71"/>
    <w:rsid w:val="001B4F61"/>
    <w:rsid w:val="001B5B7E"/>
    <w:rsid w:val="001B5E11"/>
    <w:rsid w:val="001B5FC9"/>
    <w:rsid w:val="001B64AE"/>
    <w:rsid w:val="001B66CD"/>
    <w:rsid w:val="001B6875"/>
    <w:rsid w:val="001B6EE6"/>
    <w:rsid w:val="001B7DA3"/>
    <w:rsid w:val="001C0D64"/>
    <w:rsid w:val="001C11F6"/>
    <w:rsid w:val="001C1480"/>
    <w:rsid w:val="001C233C"/>
    <w:rsid w:val="001C28D8"/>
    <w:rsid w:val="001C2CE2"/>
    <w:rsid w:val="001C3013"/>
    <w:rsid w:val="001C34FC"/>
    <w:rsid w:val="001C3558"/>
    <w:rsid w:val="001C39A3"/>
    <w:rsid w:val="001C3D65"/>
    <w:rsid w:val="001C4478"/>
    <w:rsid w:val="001C46FD"/>
    <w:rsid w:val="001C47C6"/>
    <w:rsid w:val="001C4AFC"/>
    <w:rsid w:val="001C4CED"/>
    <w:rsid w:val="001C4D51"/>
    <w:rsid w:val="001C5128"/>
    <w:rsid w:val="001C56AC"/>
    <w:rsid w:val="001C571C"/>
    <w:rsid w:val="001C58E2"/>
    <w:rsid w:val="001C5959"/>
    <w:rsid w:val="001C5A7E"/>
    <w:rsid w:val="001C6F82"/>
    <w:rsid w:val="001C7AD7"/>
    <w:rsid w:val="001C7BC0"/>
    <w:rsid w:val="001C7EB6"/>
    <w:rsid w:val="001D025C"/>
    <w:rsid w:val="001D0641"/>
    <w:rsid w:val="001D067A"/>
    <w:rsid w:val="001D0BE6"/>
    <w:rsid w:val="001D124D"/>
    <w:rsid w:val="001D15B1"/>
    <w:rsid w:val="001D1615"/>
    <w:rsid w:val="001D16E9"/>
    <w:rsid w:val="001D20B7"/>
    <w:rsid w:val="001D2131"/>
    <w:rsid w:val="001D249D"/>
    <w:rsid w:val="001D2511"/>
    <w:rsid w:val="001D25E6"/>
    <w:rsid w:val="001D289E"/>
    <w:rsid w:val="001D365F"/>
    <w:rsid w:val="001D3751"/>
    <w:rsid w:val="001D4391"/>
    <w:rsid w:val="001D49E0"/>
    <w:rsid w:val="001D4D1A"/>
    <w:rsid w:val="001D4ED4"/>
    <w:rsid w:val="001D508C"/>
    <w:rsid w:val="001D51B9"/>
    <w:rsid w:val="001D52CA"/>
    <w:rsid w:val="001D56D6"/>
    <w:rsid w:val="001D5C1F"/>
    <w:rsid w:val="001D61D4"/>
    <w:rsid w:val="001D63A8"/>
    <w:rsid w:val="001D63B3"/>
    <w:rsid w:val="001D670F"/>
    <w:rsid w:val="001D6B53"/>
    <w:rsid w:val="001D7055"/>
    <w:rsid w:val="001D758F"/>
    <w:rsid w:val="001E0366"/>
    <w:rsid w:val="001E03D3"/>
    <w:rsid w:val="001E04CE"/>
    <w:rsid w:val="001E0554"/>
    <w:rsid w:val="001E0655"/>
    <w:rsid w:val="001E0801"/>
    <w:rsid w:val="001E0B10"/>
    <w:rsid w:val="001E0F69"/>
    <w:rsid w:val="001E1503"/>
    <w:rsid w:val="001E1744"/>
    <w:rsid w:val="001E1F75"/>
    <w:rsid w:val="001E239B"/>
    <w:rsid w:val="001E2691"/>
    <w:rsid w:val="001E278C"/>
    <w:rsid w:val="001E289D"/>
    <w:rsid w:val="001E2A2D"/>
    <w:rsid w:val="001E3151"/>
    <w:rsid w:val="001E31EB"/>
    <w:rsid w:val="001E3301"/>
    <w:rsid w:val="001E35C2"/>
    <w:rsid w:val="001E389A"/>
    <w:rsid w:val="001E3982"/>
    <w:rsid w:val="001E3DA2"/>
    <w:rsid w:val="001E41FD"/>
    <w:rsid w:val="001E4722"/>
    <w:rsid w:val="001E4D00"/>
    <w:rsid w:val="001E4ECA"/>
    <w:rsid w:val="001E50A7"/>
    <w:rsid w:val="001E5680"/>
    <w:rsid w:val="001E57EF"/>
    <w:rsid w:val="001E6D58"/>
    <w:rsid w:val="001E6D5E"/>
    <w:rsid w:val="001E7166"/>
    <w:rsid w:val="001E78EB"/>
    <w:rsid w:val="001E7B1F"/>
    <w:rsid w:val="001F0668"/>
    <w:rsid w:val="001F080C"/>
    <w:rsid w:val="001F0E8E"/>
    <w:rsid w:val="001F0FEE"/>
    <w:rsid w:val="001F177A"/>
    <w:rsid w:val="001F181D"/>
    <w:rsid w:val="001F18B3"/>
    <w:rsid w:val="001F1C08"/>
    <w:rsid w:val="001F2840"/>
    <w:rsid w:val="001F28D8"/>
    <w:rsid w:val="001F2CC9"/>
    <w:rsid w:val="001F2F70"/>
    <w:rsid w:val="001F3243"/>
    <w:rsid w:val="001F360C"/>
    <w:rsid w:val="001F3EA5"/>
    <w:rsid w:val="001F4970"/>
    <w:rsid w:val="001F4B5F"/>
    <w:rsid w:val="001F4CB2"/>
    <w:rsid w:val="001F4FBB"/>
    <w:rsid w:val="001F5CB6"/>
    <w:rsid w:val="001F5FBC"/>
    <w:rsid w:val="001F66B6"/>
    <w:rsid w:val="001F6F3E"/>
    <w:rsid w:val="001F71DD"/>
    <w:rsid w:val="001F7710"/>
    <w:rsid w:val="001F7E09"/>
    <w:rsid w:val="001F7EF4"/>
    <w:rsid w:val="00200818"/>
    <w:rsid w:val="0020086E"/>
    <w:rsid w:val="00200D37"/>
    <w:rsid w:val="002012E1"/>
    <w:rsid w:val="00201402"/>
    <w:rsid w:val="00201591"/>
    <w:rsid w:val="00201C6D"/>
    <w:rsid w:val="002023F5"/>
    <w:rsid w:val="0020248E"/>
    <w:rsid w:val="00202E95"/>
    <w:rsid w:val="00203085"/>
    <w:rsid w:val="0020337A"/>
    <w:rsid w:val="00203D9E"/>
    <w:rsid w:val="0020419D"/>
    <w:rsid w:val="002042AB"/>
    <w:rsid w:val="002045A1"/>
    <w:rsid w:val="002045CA"/>
    <w:rsid w:val="00204615"/>
    <w:rsid w:val="0020507B"/>
    <w:rsid w:val="002050CE"/>
    <w:rsid w:val="00205457"/>
    <w:rsid w:val="0020546D"/>
    <w:rsid w:val="0020576C"/>
    <w:rsid w:val="0020590D"/>
    <w:rsid w:val="00205CF0"/>
    <w:rsid w:val="00210902"/>
    <w:rsid w:val="00210BBE"/>
    <w:rsid w:val="00211011"/>
    <w:rsid w:val="00211B18"/>
    <w:rsid w:val="002126D6"/>
    <w:rsid w:val="00212D1B"/>
    <w:rsid w:val="0021334C"/>
    <w:rsid w:val="00213559"/>
    <w:rsid w:val="002138B5"/>
    <w:rsid w:val="00213A65"/>
    <w:rsid w:val="0021408C"/>
    <w:rsid w:val="002143A3"/>
    <w:rsid w:val="00214409"/>
    <w:rsid w:val="002145FF"/>
    <w:rsid w:val="00214E05"/>
    <w:rsid w:val="002153FD"/>
    <w:rsid w:val="00215604"/>
    <w:rsid w:val="00215719"/>
    <w:rsid w:val="00215BFC"/>
    <w:rsid w:val="002160E6"/>
    <w:rsid w:val="0021626B"/>
    <w:rsid w:val="0021644C"/>
    <w:rsid w:val="00217399"/>
    <w:rsid w:val="0021761D"/>
    <w:rsid w:val="0021788B"/>
    <w:rsid w:val="00217A81"/>
    <w:rsid w:val="00217B59"/>
    <w:rsid w:val="00217ECF"/>
    <w:rsid w:val="002200C4"/>
    <w:rsid w:val="00220415"/>
    <w:rsid w:val="002204AA"/>
    <w:rsid w:val="00220537"/>
    <w:rsid w:val="0022079B"/>
    <w:rsid w:val="002208A4"/>
    <w:rsid w:val="00220C1C"/>
    <w:rsid w:val="00220FAA"/>
    <w:rsid w:val="002212BB"/>
    <w:rsid w:val="0022140F"/>
    <w:rsid w:val="00221D4D"/>
    <w:rsid w:val="00221FAC"/>
    <w:rsid w:val="002220EA"/>
    <w:rsid w:val="002221BA"/>
    <w:rsid w:val="002224EB"/>
    <w:rsid w:val="00222565"/>
    <w:rsid w:val="00222C9C"/>
    <w:rsid w:val="00222D5D"/>
    <w:rsid w:val="00223076"/>
    <w:rsid w:val="0022360C"/>
    <w:rsid w:val="0022405F"/>
    <w:rsid w:val="002243D8"/>
    <w:rsid w:val="00224572"/>
    <w:rsid w:val="002245E6"/>
    <w:rsid w:val="0022481D"/>
    <w:rsid w:val="00224884"/>
    <w:rsid w:val="00224931"/>
    <w:rsid w:val="00224954"/>
    <w:rsid w:val="00224FC4"/>
    <w:rsid w:val="002251A8"/>
    <w:rsid w:val="00225433"/>
    <w:rsid w:val="00225889"/>
    <w:rsid w:val="00225D8E"/>
    <w:rsid w:val="002260BC"/>
    <w:rsid w:val="0022682B"/>
    <w:rsid w:val="00226AC9"/>
    <w:rsid w:val="00226C01"/>
    <w:rsid w:val="00226CC2"/>
    <w:rsid w:val="00227271"/>
    <w:rsid w:val="002276C0"/>
    <w:rsid w:val="002276E8"/>
    <w:rsid w:val="0023077D"/>
    <w:rsid w:val="0023094E"/>
    <w:rsid w:val="002309D9"/>
    <w:rsid w:val="00230A8F"/>
    <w:rsid w:val="00230AB7"/>
    <w:rsid w:val="00230D41"/>
    <w:rsid w:val="00230E34"/>
    <w:rsid w:val="00231246"/>
    <w:rsid w:val="00231638"/>
    <w:rsid w:val="002318E8"/>
    <w:rsid w:val="002319E9"/>
    <w:rsid w:val="00231F88"/>
    <w:rsid w:val="00232531"/>
    <w:rsid w:val="0023342D"/>
    <w:rsid w:val="00233492"/>
    <w:rsid w:val="00233514"/>
    <w:rsid w:val="00233A3F"/>
    <w:rsid w:val="00233BAD"/>
    <w:rsid w:val="00233F1F"/>
    <w:rsid w:val="002341A8"/>
    <w:rsid w:val="00234AF2"/>
    <w:rsid w:val="00234C70"/>
    <w:rsid w:val="00234F20"/>
    <w:rsid w:val="002350D3"/>
    <w:rsid w:val="00235421"/>
    <w:rsid w:val="002355B8"/>
    <w:rsid w:val="00235664"/>
    <w:rsid w:val="002356E6"/>
    <w:rsid w:val="00235CC2"/>
    <w:rsid w:val="002361C4"/>
    <w:rsid w:val="00236CB2"/>
    <w:rsid w:val="00236EF2"/>
    <w:rsid w:val="00236F6D"/>
    <w:rsid w:val="00237717"/>
    <w:rsid w:val="00237DE8"/>
    <w:rsid w:val="00237EF9"/>
    <w:rsid w:val="002403D8"/>
    <w:rsid w:val="00240552"/>
    <w:rsid w:val="00240591"/>
    <w:rsid w:val="00240D43"/>
    <w:rsid w:val="00241140"/>
    <w:rsid w:val="002412F8"/>
    <w:rsid w:val="00241B59"/>
    <w:rsid w:val="00242034"/>
    <w:rsid w:val="002421EF"/>
    <w:rsid w:val="0024244C"/>
    <w:rsid w:val="00242594"/>
    <w:rsid w:val="002429C1"/>
    <w:rsid w:val="00242C17"/>
    <w:rsid w:val="00242D84"/>
    <w:rsid w:val="00242DC3"/>
    <w:rsid w:val="00242E24"/>
    <w:rsid w:val="002431F0"/>
    <w:rsid w:val="002431FE"/>
    <w:rsid w:val="00243552"/>
    <w:rsid w:val="00243664"/>
    <w:rsid w:val="0024372B"/>
    <w:rsid w:val="00243C0A"/>
    <w:rsid w:val="0024477A"/>
    <w:rsid w:val="00244942"/>
    <w:rsid w:val="00244B6B"/>
    <w:rsid w:val="00244F37"/>
    <w:rsid w:val="002456D4"/>
    <w:rsid w:val="002457F5"/>
    <w:rsid w:val="002458BE"/>
    <w:rsid w:val="0024598A"/>
    <w:rsid w:val="00246AAB"/>
    <w:rsid w:val="00246C74"/>
    <w:rsid w:val="00246E7C"/>
    <w:rsid w:val="00247009"/>
    <w:rsid w:val="00247082"/>
    <w:rsid w:val="0024741C"/>
    <w:rsid w:val="00247680"/>
    <w:rsid w:val="002477DB"/>
    <w:rsid w:val="002477F3"/>
    <w:rsid w:val="00247BED"/>
    <w:rsid w:val="00247C23"/>
    <w:rsid w:val="00247D14"/>
    <w:rsid w:val="00247E35"/>
    <w:rsid w:val="00251165"/>
    <w:rsid w:val="00251252"/>
    <w:rsid w:val="002519D5"/>
    <w:rsid w:val="00251A76"/>
    <w:rsid w:val="00252A15"/>
    <w:rsid w:val="002531D8"/>
    <w:rsid w:val="002538B9"/>
    <w:rsid w:val="002541D9"/>
    <w:rsid w:val="002552D7"/>
    <w:rsid w:val="00255B52"/>
    <w:rsid w:val="0025642C"/>
    <w:rsid w:val="002566DF"/>
    <w:rsid w:val="002569FD"/>
    <w:rsid w:val="00257088"/>
    <w:rsid w:val="0025708D"/>
    <w:rsid w:val="002570C5"/>
    <w:rsid w:val="0025738B"/>
    <w:rsid w:val="002576E4"/>
    <w:rsid w:val="00257DCC"/>
    <w:rsid w:val="00257EB4"/>
    <w:rsid w:val="00260163"/>
    <w:rsid w:val="002605B2"/>
    <w:rsid w:val="00260707"/>
    <w:rsid w:val="00260EFC"/>
    <w:rsid w:val="002610A9"/>
    <w:rsid w:val="00261364"/>
    <w:rsid w:val="00261679"/>
    <w:rsid w:val="002618DF"/>
    <w:rsid w:val="002619E0"/>
    <w:rsid w:val="00261A22"/>
    <w:rsid w:val="00261D0B"/>
    <w:rsid w:val="002623C7"/>
    <w:rsid w:val="0026280A"/>
    <w:rsid w:val="00262A4C"/>
    <w:rsid w:val="00262DB0"/>
    <w:rsid w:val="00263676"/>
    <w:rsid w:val="00263C5F"/>
    <w:rsid w:val="00264463"/>
    <w:rsid w:val="0026464C"/>
    <w:rsid w:val="00264959"/>
    <w:rsid w:val="00264C17"/>
    <w:rsid w:val="002650EF"/>
    <w:rsid w:val="002657E6"/>
    <w:rsid w:val="00265B43"/>
    <w:rsid w:val="00265BA4"/>
    <w:rsid w:val="00265D15"/>
    <w:rsid w:val="002664DF"/>
    <w:rsid w:val="0026692C"/>
    <w:rsid w:val="00266C63"/>
    <w:rsid w:val="00267065"/>
    <w:rsid w:val="0026706C"/>
    <w:rsid w:val="00267156"/>
    <w:rsid w:val="002677DD"/>
    <w:rsid w:val="00270B98"/>
    <w:rsid w:val="00270D65"/>
    <w:rsid w:val="00270EC3"/>
    <w:rsid w:val="002713B9"/>
    <w:rsid w:val="002714F0"/>
    <w:rsid w:val="00271752"/>
    <w:rsid w:val="002719AE"/>
    <w:rsid w:val="00271B75"/>
    <w:rsid w:val="00271C36"/>
    <w:rsid w:val="00271C97"/>
    <w:rsid w:val="00271E7D"/>
    <w:rsid w:val="002720B8"/>
    <w:rsid w:val="0027276B"/>
    <w:rsid w:val="00272990"/>
    <w:rsid w:val="00272C08"/>
    <w:rsid w:val="00272DA1"/>
    <w:rsid w:val="00272FE0"/>
    <w:rsid w:val="00273100"/>
    <w:rsid w:val="002734F4"/>
    <w:rsid w:val="002736A6"/>
    <w:rsid w:val="002737D4"/>
    <w:rsid w:val="00273FC8"/>
    <w:rsid w:val="00274483"/>
    <w:rsid w:val="0027465E"/>
    <w:rsid w:val="002749D2"/>
    <w:rsid w:val="00274AB8"/>
    <w:rsid w:val="00274CF4"/>
    <w:rsid w:val="00274DF1"/>
    <w:rsid w:val="0027505B"/>
    <w:rsid w:val="0027580B"/>
    <w:rsid w:val="00275AF0"/>
    <w:rsid w:val="00275C10"/>
    <w:rsid w:val="0027677F"/>
    <w:rsid w:val="0027685C"/>
    <w:rsid w:val="00276A84"/>
    <w:rsid w:val="00276C18"/>
    <w:rsid w:val="00276E61"/>
    <w:rsid w:val="002772E6"/>
    <w:rsid w:val="00277734"/>
    <w:rsid w:val="0027781C"/>
    <w:rsid w:val="00277BE6"/>
    <w:rsid w:val="00277E23"/>
    <w:rsid w:val="0028029B"/>
    <w:rsid w:val="00280808"/>
    <w:rsid w:val="00280E22"/>
    <w:rsid w:val="0028107E"/>
    <w:rsid w:val="0028147C"/>
    <w:rsid w:val="002817F7"/>
    <w:rsid w:val="00282994"/>
    <w:rsid w:val="00282DF9"/>
    <w:rsid w:val="00282E87"/>
    <w:rsid w:val="00282E9B"/>
    <w:rsid w:val="002833AB"/>
    <w:rsid w:val="00283DFD"/>
    <w:rsid w:val="00283F51"/>
    <w:rsid w:val="00284390"/>
    <w:rsid w:val="002843E5"/>
    <w:rsid w:val="002846EE"/>
    <w:rsid w:val="002846F5"/>
    <w:rsid w:val="00284C00"/>
    <w:rsid w:val="0028514C"/>
    <w:rsid w:val="00285281"/>
    <w:rsid w:val="00285479"/>
    <w:rsid w:val="002856E2"/>
    <w:rsid w:val="0028633C"/>
    <w:rsid w:val="002878EC"/>
    <w:rsid w:val="00287D3C"/>
    <w:rsid w:val="00287F59"/>
    <w:rsid w:val="00287FB3"/>
    <w:rsid w:val="00287FBA"/>
    <w:rsid w:val="00290051"/>
    <w:rsid w:val="002900A8"/>
    <w:rsid w:val="00290724"/>
    <w:rsid w:val="0029082B"/>
    <w:rsid w:val="00290C55"/>
    <w:rsid w:val="00290DDF"/>
    <w:rsid w:val="00290EB2"/>
    <w:rsid w:val="00291003"/>
    <w:rsid w:val="00291699"/>
    <w:rsid w:val="00291900"/>
    <w:rsid w:val="002919F5"/>
    <w:rsid w:val="00292821"/>
    <w:rsid w:val="0029297C"/>
    <w:rsid w:val="00292F28"/>
    <w:rsid w:val="002931E3"/>
    <w:rsid w:val="002931FD"/>
    <w:rsid w:val="002949DF"/>
    <w:rsid w:val="00294B9D"/>
    <w:rsid w:val="00294CFB"/>
    <w:rsid w:val="00294DBD"/>
    <w:rsid w:val="0029539A"/>
    <w:rsid w:val="00296151"/>
    <w:rsid w:val="0029669E"/>
    <w:rsid w:val="00296FF1"/>
    <w:rsid w:val="002977AF"/>
    <w:rsid w:val="002A0499"/>
    <w:rsid w:val="002A0A2E"/>
    <w:rsid w:val="002A0ABE"/>
    <w:rsid w:val="002A0D4D"/>
    <w:rsid w:val="002A11AE"/>
    <w:rsid w:val="002A145D"/>
    <w:rsid w:val="002A1655"/>
    <w:rsid w:val="002A16BB"/>
    <w:rsid w:val="002A19D1"/>
    <w:rsid w:val="002A1ED0"/>
    <w:rsid w:val="002A21B8"/>
    <w:rsid w:val="002A2A5D"/>
    <w:rsid w:val="002A2BB2"/>
    <w:rsid w:val="002A2DEF"/>
    <w:rsid w:val="002A375F"/>
    <w:rsid w:val="002A38BF"/>
    <w:rsid w:val="002A393A"/>
    <w:rsid w:val="002A3A42"/>
    <w:rsid w:val="002A400D"/>
    <w:rsid w:val="002A45C5"/>
    <w:rsid w:val="002A5045"/>
    <w:rsid w:val="002A514D"/>
    <w:rsid w:val="002A55E0"/>
    <w:rsid w:val="002A5951"/>
    <w:rsid w:val="002A5B96"/>
    <w:rsid w:val="002A627C"/>
    <w:rsid w:val="002A6283"/>
    <w:rsid w:val="002A6451"/>
    <w:rsid w:val="002A6613"/>
    <w:rsid w:val="002A6D00"/>
    <w:rsid w:val="002A6D74"/>
    <w:rsid w:val="002A7671"/>
    <w:rsid w:val="002A7CA5"/>
    <w:rsid w:val="002A7D34"/>
    <w:rsid w:val="002B0278"/>
    <w:rsid w:val="002B04C4"/>
    <w:rsid w:val="002B08A7"/>
    <w:rsid w:val="002B161D"/>
    <w:rsid w:val="002B17CC"/>
    <w:rsid w:val="002B1AFB"/>
    <w:rsid w:val="002B1B19"/>
    <w:rsid w:val="002B1D22"/>
    <w:rsid w:val="002B2299"/>
    <w:rsid w:val="002B2446"/>
    <w:rsid w:val="002B2C79"/>
    <w:rsid w:val="002B2D66"/>
    <w:rsid w:val="002B2FDC"/>
    <w:rsid w:val="002B312B"/>
    <w:rsid w:val="002B322E"/>
    <w:rsid w:val="002B3607"/>
    <w:rsid w:val="002B385B"/>
    <w:rsid w:val="002B3C35"/>
    <w:rsid w:val="002B4007"/>
    <w:rsid w:val="002B4539"/>
    <w:rsid w:val="002B46B4"/>
    <w:rsid w:val="002B48DB"/>
    <w:rsid w:val="002B4940"/>
    <w:rsid w:val="002B528C"/>
    <w:rsid w:val="002B5875"/>
    <w:rsid w:val="002B5C09"/>
    <w:rsid w:val="002B5C49"/>
    <w:rsid w:val="002B7343"/>
    <w:rsid w:val="002B745A"/>
    <w:rsid w:val="002B75E1"/>
    <w:rsid w:val="002C0187"/>
    <w:rsid w:val="002C0577"/>
    <w:rsid w:val="002C05EC"/>
    <w:rsid w:val="002C098F"/>
    <w:rsid w:val="002C11BB"/>
    <w:rsid w:val="002C1931"/>
    <w:rsid w:val="002C1AFA"/>
    <w:rsid w:val="002C2623"/>
    <w:rsid w:val="002C27C7"/>
    <w:rsid w:val="002C2AAF"/>
    <w:rsid w:val="002C30D2"/>
    <w:rsid w:val="002C32CA"/>
    <w:rsid w:val="002C3637"/>
    <w:rsid w:val="002C3ABC"/>
    <w:rsid w:val="002C4345"/>
    <w:rsid w:val="002C4468"/>
    <w:rsid w:val="002C4561"/>
    <w:rsid w:val="002C49FE"/>
    <w:rsid w:val="002C4D7F"/>
    <w:rsid w:val="002C4F56"/>
    <w:rsid w:val="002C4FB2"/>
    <w:rsid w:val="002C51D8"/>
    <w:rsid w:val="002C5978"/>
    <w:rsid w:val="002C5D2A"/>
    <w:rsid w:val="002C6200"/>
    <w:rsid w:val="002C6680"/>
    <w:rsid w:val="002C69DE"/>
    <w:rsid w:val="002C6D9C"/>
    <w:rsid w:val="002C7113"/>
    <w:rsid w:val="002D03DB"/>
    <w:rsid w:val="002D053A"/>
    <w:rsid w:val="002D05EE"/>
    <w:rsid w:val="002D0A0B"/>
    <w:rsid w:val="002D0B44"/>
    <w:rsid w:val="002D0C4C"/>
    <w:rsid w:val="002D184C"/>
    <w:rsid w:val="002D1EF5"/>
    <w:rsid w:val="002D2A4D"/>
    <w:rsid w:val="002D303C"/>
    <w:rsid w:val="002D35A1"/>
    <w:rsid w:val="002D3CD4"/>
    <w:rsid w:val="002D3EB5"/>
    <w:rsid w:val="002D3F20"/>
    <w:rsid w:val="002D3F66"/>
    <w:rsid w:val="002D4461"/>
    <w:rsid w:val="002D4718"/>
    <w:rsid w:val="002D4EA1"/>
    <w:rsid w:val="002D543D"/>
    <w:rsid w:val="002D54D8"/>
    <w:rsid w:val="002D573E"/>
    <w:rsid w:val="002D592B"/>
    <w:rsid w:val="002D5949"/>
    <w:rsid w:val="002D5D4D"/>
    <w:rsid w:val="002D6133"/>
    <w:rsid w:val="002D64B4"/>
    <w:rsid w:val="002D667F"/>
    <w:rsid w:val="002D6996"/>
    <w:rsid w:val="002D6A4D"/>
    <w:rsid w:val="002D6AB5"/>
    <w:rsid w:val="002D72B1"/>
    <w:rsid w:val="002D7CC0"/>
    <w:rsid w:val="002D7D4E"/>
    <w:rsid w:val="002D7E79"/>
    <w:rsid w:val="002E0143"/>
    <w:rsid w:val="002E03D1"/>
    <w:rsid w:val="002E0414"/>
    <w:rsid w:val="002E0883"/>
    <w:rsid w:val="002E0A41"/>
    <w:rsid w:val="002E0D0A"/>
    <w:rsid w:val="002E0E85"/>
    <w:rsid w:val="002E0F32"/>
    <w:rsid w:val="002E1396"/>
    <w:rsid w:val="002E13E1"/>
    <w:rsid w:val="002E14AC"/>
    <w:rsid w:val="002E278C"/>
    <w:rsid w:val="002E2F15"/>
    <w:rsid w:val="002E336A"/>
    <w:rsid w:val="002E3464"/>
    <w:rsid w:val="002E34CA"/>
    <w:rsid w:val="002E34F0"/>
    <w:rsid w:val="002E3895"/>
    <w:rsid w:val="002E39ED"/>
    <w:rsid w:val="002E3B62"/>
    <w:rsid w:val="002E3CBC"/>
    <w:rsid w:val="002E3D1D"/>
    <w:rsid w:val="002E4204"/>
    <w:rsid w:val="002E4396"/>
    <w:rsid w:val="002E4547"/>
    <w:rsid w:val="002E48A6"/>
    <w:rsid w:val="002E4BF9"/>
    <w:rsid w:val="002E4C7E"/>
    <w:rsid w:val="002E4CF2"/>
    <w:rsid w:val="002E525B"/>
    <w:rsid w:val="002E56BC"/>
    <w:rsid w:val="002E56E2"/>
    <w:rsid w:val="002E587A"/>
    <w:rsid w:val="002E59B8"/>
    <w:rsid w:val="002E5BDF"/>
    <w:rsid w:val="002E5D61"/>
    <w:rsid w:val="002E6010"/>
    <w:rsid w:val="002E673D"/>
    <w:rsid w:val="002E6748"/>
    <w:rsid w:val="002E688E"/>
    <w:rsid w:val="002E6A78"/>
    <w:rsid w:val="002E7420"/>
    <w:rsid w:val="002E7838"/>
    <w:rsid w:val="002E7D9B"/>
    <w:rsid w:val="002F013F"/>
    <w:rsid w:val="002F0538"/>
    <w:rsid w:val="002F0952"/>
    <w:rsid w:val="002F13B9"/>
    <w:rsid w:val="002F2013"/>
    <w:rsid w:val="002F21D4"/>
    <w:rsid w:val="002F22FA"/>
    <w:rsid w:val="002F297A"/>
    <w:rsid w:val="002F2B55"/>
    <w:rsid w:val="002F2E34"/>
    <w:rsid w:val="002F2EE4"/>
    <w:rsid w:val="002F328B"/>
    <w:rsid w:val="002F38D3"/>
    <w:rsid w:val="002F394A"/>
    <w:rsid w:val="002F45B7"/>
    <w:rsid w:val="002F49A8"/>
    <w:rsid w:val="002F49AD"/>
    <w:rsid w:val="002F4E73"/>
    <w:rsid w:val="002F4E8B"/>
    <w:rsid w:val="002F5C76"/>
    <w:rsid w:val="002F5D69"/>
    <w:rsid w:val="002F5E3F"/>
    <w:rsid w:val="002F62A5"/>
    <w:rsid w:val="002F6502"/>
    <w:rsid w:val="002F671D"/>
    <w:rsid w:val="002F6A6A"/>
    <w:rsid w:val="002F7135"/>
    <w:rsid w:val="002F731D"/>
    <w:rsid w:val="002F7939"/>
    <w:rsid w:val="002F7DAE"/>
    <w:rsid w:val="00300565"/>
    <w:rsid w:val="00300567"/>
    <w:rsid w:val="00300639"/>
    <w:rsid w:val="00300FF4"/>
    <w:rsid w:val="00301057"/>
    <w:rsid w:val="00301189"/>
    <w:rsid w:val="0030155E"/>
    <w:rsid w:val="0030176A"/>
    <w:rsid w:val="00301AC7"/>
    <w:rsid w:val="00301D5A"/>
    <w:rsid w:val="00301DA7"/>
    <w:rsid w:val="00301E31"/>
    <w:rsid w:val="00301FB1"/>
    <w:rsid w:val="00302225"/>
    <w:rsid w:val="00302594"/>
    <w:rsid w:val="00302B76"/>
    <w:rsid w:val="0030335C"/>
    <w:rsid w:val="003033DD"/>
    <w:rsid w:val="00303462"/>
    <w:rsid w:val="00303958"/>
    <w:rsid w:val="00303DC0"/>
    <w:rsid w:val="00303F1C"/>
    <w:rsid w:val="00303FE0"/>
    <w:rsid w:val="003045F6"/>
    <w:rsid w:val="00304CD7"/>
    <w:rsid w:val="00305220"/>
    <w:rsid w:val="00305498"/>
    <w:rsid w:val="00305F0D"/>
    <w:rsid w:val="00306028"/>
    <w:rsid w:val="003062D0"/>
    <w:rsid w:val="00306638"/>
    <w:rsid w:val="00306F57"/>
    <w:rsid w:val="003070CA"/>
    <w:rsid w:val="00307192"/>
    <w:rsid w:val="00307606"/>
    <w:rsid w:val="00307B8F"/>
    <w:rsid w:val="00307C4D"/>
    <w:rsid w:val="00307ED9"/>
    <w:rsid w:val="0031010D"/>
    <w:rsid w:val="003102C4"/>
    <w:rsid w:val="00310E48"/>
    <w:rsid w:val="00311176"/>
    <w:rsid w:val="003111DE"/>
    <w:rsid w:val="0031137B"/>
    <w:rsid w:val="003115BC"/>
    <w:rsid w:val="00311891"/>
    <w:rsid w:val="003119BE"/>
    <w:rsid w:val="00311D57"/>
    <w:rsid w:val="00312C97"/>
    <w:rsid w:val="00312FB3"/>
    <w:rsid w:val="003136BC"/>
    <w:rsid w:val="0031387A"/>
    <w:rsid w:val="00314622"/>
    <w:rsid w:val="003146D6"/>
    <w:rsid w:val="00314861"/>
    <w:rsid w:val="00314B8D"/>
    <w:rsid w:val="00314ED3"/>
    <w:rsid w:val="003151C6"/>
    <w:rsid w:val="00315235"/>
    <w:rsid w:val="0031534A"/>
    <w:rsid w:val="00315D5E"/>
    <w:rsid w:val="0031614B"/>
    <w:rsid w:val="00316328"/>
    <w:rsid w:val="0031654B"/>
    <w:rsid w:val="003165F7"/>
    <w:rsid w:val="00316973"/>
    <w:rsid w:val="003169BB"/>
    <w:rsid w:val="00316BF3"/>
    <w:rsid w:val="00316C51"/>
    <w:rsid w:val="00316D04"/>
    <w:rsid w:val="00316DD7"/>
    <w:rsid w:val="0031769C"/>
    <w:rsid w:val="00320485"/>
    <w:rsid w:val="003207C1"/>
    <w:rsid w:val="0032084F"/>
    <w:rsid w:val="00320994"/>
    <w:rsid w:val="003209F9"/>
    <w:rsid w:val="00320A67"/>
    <w:rsid w:val="00320B24"/>
    <w:rsid w:val="003210A3"/>
    <w:rsid w:val="003210DA"/>
    <w:rsid w:val="00321333"/>
    <w:rsid w:val="00321339"/>
    <w:rsid w:val="0032191A"/>
    <w:rsid w:val="00321A0F"/>
    <w:rsid w:val="0032209B"/>
    <w:rsid w:val="00322751"/>
    <w:rsid w:val="003228CF"/>
    <w:rsid w:val="00322A5D"/>
    <w:rsid w:val="00322BAE"/>
    <w:rsid w:val="00323041"/>
    <w:rsid w:val="003236A9"/>
    <w:rsid w:val="003238F7"/>
    <w:rsid w:val="0032425C"/>
    <w:rsid w:val="0032480D"/>
    <w:rsid w:val="00324C51"/>
    <w:rsid w:val="00324DED"/>
    <w:rsid w:val="00324F26"/>
    <w:rsid w:val="00324FCC"/>
    <w:rsid w:val="00325B88"/>
    <w:rsid w:val="00325DB4"/>
    <w:rsid w:val="003265EE"/>
    <w:rsid w:val="00326976"/>
    <w:rsid w:val="003269B3"/>
    <w:rsid w:val="00326AC0"/>
    <w:rsid w:val="00326AC4"/>
    <w:rsid w:val="0032736B"/>
    <w:rsid w:val="003278CF"/>
    <w:rsid w:val="00327E61"/>
    <w:rsid w:val="003303B3"/>
    <w:rsid w:val="003310EB"/>
    <w:rsid w:val="003310FF"/>
    <w:rsid w:val="00331675"/>
    <w:rsid w:val="00331B7E"/>
    <w:rsid w:val="00331BC8"/>
    <w:rsid w:val="00331C12"/>
    <w:rsid w:val="003320EA"/>
    <w:rsid w:val="0033214C"/>
    <w:rsid w:val="003321D6"/>
    <w:rsid w:val="00332884"/>
    <w:rsid w:val="00332A8D"/>
    <w:rsid w:val="00332B00"/>
    <w:rsid w:val="00332B91"/>
    <w:rsid w:val="00332F28"/>
    <w:rsid w:val="0033329B"/>
    <w:rsid w:val="003332CD"/>
    <w:rsid w:val="003343EA"/>
    <w:rsid w:val="0033465E"/>
    <w:rsid w:val="00334669"/>
    <w:rsid w:val="00334BC5"/>
    <w:rsid w:val="00334E9B"/>
    <w:rsid w:val="00335211"/>
    <w:rsid w:val="00335EB8"/>
    <w:rsid w:val="00336C9D"/>
    <w:rsid w:val="00336CC9"/>
    <w:rsid w:val="00336F2B"/>
    <w:rsid w:val="00337008"/>
    <w:rsid w:val="00337218"/>
    <w:rsid w:val="0033770C"/>
    <w:rsid w:val="003378DB"/>
    <w:rsid w:val="00337FBC"/>
    <w:rsid w:val="0034011C"/>
    <w:rsid w:val="00340297"/>
    <w:rsid w:val="0034047D"/>
    <w:rsid w:val="00340697"/>
    <w:rsid w:val="003406C6"/>
    <w:rsid w:val="003406E5"/>
    <w:rsid w:val="00340EFF"/>
    <w:rsid w:val="003410DD"/>
    <w:rsid w:val="00341180"/>
    <w:rsid w:val="003414D8"/>
    <w:rsid w:val="003417F5"/>
    <w:rsid w:val="00341B30"/>
    <w:rsid w:val="003424E1"/>
    <w:rsid w:val="003425C2"/>
    <w:rsid w:val="0034285E"/>
    <w:rsid w:val="003429D9"/>
    <w:rsid w:val="00342FB2"/>
    <w:rsid w:val="003438E2"/>
    <w:rsid w:val="00344143"/>
    <w:rsid w:val="003443AB"/>
    <w:rsid w:val="003445D4"/>
    <w:rsid w:val="003449CB"/>
    <w:rsid w:val="00344FA3"/>
    <w:rsid w:val="003450DD"/>
    <w:rsid w:val="00346624"/>
    <w:rsid w:val="0034664F"/>
    <w:rsid w:val="003466E4"/>
    <w:rsid w:val="00346ADD"/>
    <w:rsid w:val="00346C52"/>
    <w:rsid w:val="00346F96"/>
    <w:rsid w:val="00347030"/>
    <w:rsid w:val="00347A21"/>
    <w:rsid w:val="00347AB2"/>
    <w:rsid w:val="00347CC6"/>
    <w:rsid w:val="00347D32"/>
    <w:rsid w:val="00350101"/>
    <w:rsid w:val="003504B8"/>
    <w:rsid w:val="00350927"/>
    <w:rsid w:val="00350B10"/>
    <w:rsid w:val="0035123B"/>
    <w:rsid w:val="0035131D"/>
    <w:rsid w:val="00351465"/>
    <w:rsid w:val="003518EB"/>
    <w:rsid w:val="003519EA"/>
    <w:rsid w:val="00352289"/>
    <w:rsid w:val="00352696"/>
    <w:rsid w:val="003528C0"/>
    <w:rsid w:val="00352D64"/>
    <w:rsid w:val="00352EB6"/>
    <w:rsid w:val="00352F16"/>
    <w:rsid w:val="003536CE"/>
    <w:rsid w:val="0035419C"/>
    <w:rsid w:val="00354693"/>
    <w:rsid w:val="00354924"/>
    <w:rsid w:val="00354ACE"/>
    <w:rsid w:val="003550AA"/>
    <w:rsid w:val="003552A1"/>
    <w:rsid w:val="003552FF"/>
    <w:rsid w:val="00355DEC"/>
    <w:rsid w:val="00356782"/>
    <w:rsid w:val="0035683A"/>
    <w:rsid w:val="00356A79"/>
    <w:rsid w:val="00356B2D"/>
    <w:rsid w:val="00356C77"/>
    <w:rsid w:val="00356DFE"/>
    <w:rsid w:val="00356F8B"/>
    <w:rsid w:val="00357011"/>
    <w:rsid w:val="00357857"/>
    <w:rsid w:val="00360372"/>
    <w:rsid w:val="00360841"/>
    <w:rsid w:val="00360946"/>
    <w:rsid w:val="00360D62"/>
    <w:rsid w:val="00361689"/>
    <w:rsid w:val="0036194E"/>
    <w:rsid w:val="00361E4A"/>
    <w:rsid w:val="003623E0"/>
    <w:rsid w:val="00362B1D"/>
    <w:rsid w:val="00363077"/>
    <w:rsid w:val="0036353D"/>
    <w:rsid w:val="00363752"/>
    <w:rsid w:val="0036395A"/>
    <w:rsid w:val="00363FC5"/>
    <w:rsid w:val="0036416D"/>
    <w:rsid w:val="003643F5"/>
    <w:rsid w:val="0036474B"/>
    <w:rsid w:val="003648DA"/>
    <w:rsid w:val="00364B92"/>
    <w:rsid w:val="0036517B"/>
    <w:rsid w:val="00365523"/>
    <w:rsid w:val="003656C1"/>
    <w:rsid w:val="00365920"/>
    <w:rsid w:val="00366031"/>
    <w:rsid w:val="00366A0A"/>
    <w:rsid w:val="00366BB5"/>
    <w:rsid w:val="0036782E"/>
    <w:rsid w:val="00370004"/>
    <w:rsid w:val="003705F2"/>
    <w:rsid w:val="00370712"/>
    <w:rsid w:val="00370A14"/>
    <w:rsid w:val="00370DAB"/>
    <w:rsid w:val="00370E91"/>
    <w:rsid w:val="003715FD"/>
    <w:rsid w:val="0037193B"/>
    <w:rsid w:val="00372406"/>
    <w:rsid w:val="003725DE"/>
    <w:rsid w:val="00372757"/>
    <w:rsid w:val="003729BB"/>
    <w:rsid w:val="00372AAE"/>
    <w:rsid w:val="00372DA8"/>
    <w:rsid w:val="00373162"/>
    <w:rsid w:val="003733D7"/>
    <w:rsid w:val="0037353D"/>
    <w:rsid w:val="00373AAC"/>
    <w:rsid w:val="00373D15"/>
    <w:rsid w:val="00373D95"/>
    <w:rsid w:val="00373DBB"/>
    <w:rsid w:val="003742D1"/>
    <w:rsid w:val="0037443D"/>
    <w:rsid w:val="0037450D"/>
    <w:rsid w:val="00374A8B"/>
    <w:rsid w:val="00375020"/>
    <w:rsid w:val="003751C9"/>
    <w:rsid w:val="0037527F"/>
    <w:rsid w:val="003752D5"/>
    <w:rsid w:val="003753ED"/>
    <w:rsid w:val="0037616F"/>
    <w:rsid w:val="0037624E"/>
    <w:rsid w:val="0037675A"/>
    <w:rsid w:val="003769CC"/>
    <w:rsid w:val="00376B9D"/>
    <w:rsid w:val="00376BE9"/>
    <w:rsid w:val="00376D3C"/>
    <w:rsid w:val="00376E28"/>
    <w:rsid w:val="00376F4D"/>
    <w:rsid w:val="00377117"/>
    <w:rsid w:val="00377209"/>
    <w:rsid w:val="003777C6"/>
    <w:rsid w:val="00377CC6"/>
    <w:rsid w:val="00377DFA"/>
    <w:rsid w:val="00377EF7"/>
    <w:rsid w:val="00380354"/>
    <w:rsid w:val="003804A6"/>
    <w:rsid w:val="00380504"/>
    <w:rsid w:val="003806C1"/>
    <w:rsid w:val="00380B60"/>
    <w:rsid w:val="00380CA0"/>
    <w:rsid w:val="003818BF"/>
    <w:rsid w:val="00381B3A"/>
    <w:rsid w:val="0038312F"/>
    <w:rsid w:val="00383390"/>
    <w:rsid w:val="00383624"/>
    <w:rsid w:val="00383F5F"/>
    <w:rsid w:val="0038450C"/>
    <w:rsid w:val="00385A54"/>
    <w:rsid w:val="00386327"/>
    <w:rsid w:val="00386E50"/>
    <w:rsid w:val="00386EBD"/>
    <w:rsid w:val="00387234"/>
    <w:rsid w:val="003878E1"/>
    <w:rsid w:val="00387F00"/>
    <w:rsid w:val="00390261"/>
    <w:rsid w:val="003904F6"/>
    <w:rsid w:val="00390ED6"/>
    <w:rsid w:val="003914A0"/>
    <w:rsid w:val="0039171A"/>
    <w:rsid w:val="003918F2"/>
    <w:rsid w:val="00391A88"/>
    <w:rsid w:val="00391FFE"/>
    <w:rsid w:val="0039231F"/>
    <w:rsid w:val="0039235B"/>
    <w:rsid w:val="00392745"/>
    <w:rsid w:val="003928D9"/>
    <w:rsid w:val="003930E0"/>
    <w:rsid w:val="00393717"/>
    <w:rsid w:val="003941C5"/>
    <w:rsid w:val="00394239"/>
    <w:rsid w:val="00394584"/>
    <w:rsid w:val="003947F6"/>
    <w:rsid w:val="00394D7F"/>
    <w:rsid w:val="00394E27"/>
    <w:rsid w:val="0039537B"/>
    <w:rsid w:val="00395521"/>
    <w:rsid w:val="00395562"/>
    <w:rsid w:val="003955A7"/>
    <w:rsid w:val="00395A27"/>
    <w:rsid w:val="00395E92"/>
    <w:rsid w:val="00395ED2"/>
    <w:rsid w:val="00396200"/>
    <w:rsid w:val="0039630D"/>
    <w:rsid w:val="00396491"/>
    <w:rsid w:val="00396BBC"/>
    <w:rsid w:val="003972E7"/>
    <w:rsid w:val="00397671"/>
    <w:rsid w:val="003A0048"/>
    <w:rsid w:val="003A0118"/>
    <w:rsid w:val="003A0257"/>
    <w:rsid w:val="003A049B"/>
    <w:rsid w:val="003A0633"/>
    <w:rsid w:val="003A0834"/>
    <w:rsid w:val="003A085E"/>
    <w:rsid w:val="003A08CD"/>
    <w:rsid w:val="003A0EC0"/>
    <w:rsid w:val="003A123B"/>
    <w:rsid w:val="003A19A5"/>
    <w:rsid w:val="003A1AF4"/>
    <w:rsid w:val="003A2419"/>
    <w:rsid w:val="003A29C2"/>
    <w:rsid w:val="003A2AE8"/>
    <w:rsid w:val="003A2B68"/>
    <w:rsid w:val="003A2BC9"/>
    <w:rsid w:val="003A2CB0"/>
    <w:rsid w:val="003A368A"/>
    <w:rsid w:val="003A3B47"/>
    <w:rsid w:val="003A3BB2"/>
    <w:rsid w:val="003A4177"/>
    <w:rsid w:val="003A4985"/>
    <w:rsid w:val="003A4A28"/>
    <w:rsid w:val="003A50D0"/>
    <w:rsid w:val="003A5565"/>
    <w:rsid w:val="003A5580"/>
    <w:rsid w:val="003A5A1F"/>
    <w:rsid w:val="003A618B"/>
    <w:rsid w:val="003A6675"/>
    <w:rsid w:val="003A67A2"/>
    <w:rsid w:val="003A67D1"/>
    <w:rsid w:val="003A6BF9"/>
    <w:rsid w:val="003A7166"/>
    <w:rsid w:val="003A7479"/>
    <w:rsid w:val="003A77D9"/>
    <w:rsid w:val="003A7AF3"/>
    <w:rsid w:val="003A7B00"/>
    <w:rsid w:val="003A7BE1"/>
    <w:rsid w:val="003A7E96"/>
    <w:rsid w:val="003A7EE4"/>
    <w:rsid w:val="003A7F87"/>
    <w:rsid w:val="003B0C39"/>
    <w:rsid w:val="003B1557"/>
    <w:rsid w:val="003B174A"/>
    <w:rsid w:val="003B2421"/>
    <w:rsid w:val="003B24BA"/>
    <w:rsid w:val="003B27A1"/>
    <w:rsid w:val="003B2DEE"/>
    <w:rsid w:val="003B3188"/>
    <w:rsid w:val="003B38F4"/>
    <w:rsid w:val="003B3AFF"/>
    <w:rsid w:val="003B3B9A"/>
    <w:rsid w:val="003B3C54"/>
    <w:rsid w:val="003B3CB2"/>
    <w:rsid w:val="003B47EE"/>
    <w:rsid w:val="003B4865"/>
    <w:rsid w:val="003B53CB"/>
    <w:rsid w:val="003B556C"/>
    <w:rsid w:val="003B567E"/>
    <w:rsid w:val="003B5BF0"/>
    <w:rsid w:val="003B64D8"/>
    <w:rsid w:val="003B6613"/>
    <w:rsid w:val="003B66D0"/>
    <w:rsid w:val="003B6773"/>
    <w:rsid w:val="003B6891"/>
    <w:rsid w:val="003B698A"/>
    <w:rsid w:val="003B6B20"/>
    <w:rsid w:val="003B6D42"/>
    <w:rsid w:val="003B7232"/>
    <w:rsid w:val="003B724F"/>
    <w:rsid w:val="003B77A3"/>
    <w:rsid w:val="003B7A75"/>
    <w:rsid w:val="003B7DA0"/>
    <w:rsid w:val="003B7F22"/>
    <w:rsid w:val="003C05B5"/>
    <w:rsid w:val="003C05F0"/>
    <w:rsid w:val="003C0771"/>
    <w:rsid w:val="003C0BD4"/>
    <w:rsid w:val="003C188F"/>
    <w:rsid w:val="003C209C"/>
    <w:rsid w:val="003C27AE"/>
    <w:rsid w:val="003C2E4D"/>
    <w:rsid w:val="003C3220"/>
    <w:rsid w:val="003C33A0"/>
    <w:rsid w:val="003C392E"/>
    <w:rsid w:val="003C3A27"/>
    <w:rsid w:val="003C3B24"/>
    <w:rsid w:val="003C45F8"/>
    <w:rsid w:val="003C4757"/>
    <w:rsid w:val="003C4A85"/>
    <w:rsid w:val="003C4AF2"/>
    <w:rsid w:val="003C4B44"/>
    <w:rsid w:val="003C5129"/>
    <w:rsid w:val="003C5234"/>
    <w:rsid w:val="003C54B9"/>
    <w:rsid w:val="003C57EF"/>
    <w:rsid w:val="003C57FF"/>
    <w:rsid w:val="003C62C6"/>
    <w:rsid w:val="003C6469"/>
    <w:rsid w:val="003C6503"/>
    <w:rsid w:val="003C67CC"/>
    <w:rsid w:val="003C6977"/>
    <w:rsid w:val="003C6AA6"/>
    <w:rsid w:val="003C726D"/>
    <w:rsid w:val="003C7709"/>
    <w:rsid w:val="003C77F9"/>
    <w:rsid w:val="003D00AE"/>
    <w:rsid w:val="003D0194"/>
    <w:rsid w:val="003D0203"/>
    <w:rsid w:val="003D02F3"/>
    <w:rsid w:val="003D035C"/>
    <w:rsid w:val="003D0F04"/>
    <w:rsid w:val="003D163D"/>
    <w:rsid w:val="003D2101"/>
    <w:rsid w:val="003D22E7"/>
    <w:rsid w:val="003D26A9"/>
    <w:rsid w:val="003D2704"/>
    <w:rsid w:val="003D2F58"/>
    <w:rsid w:val="003D2FEE"/>
    <w:rsid w:val="003D3E3A"/>
    <w:rsid w:val="003D3E5F"/>
    <w:rsid w:val="003D408D"/>
    <w:rsid w:val="003D41A1"/>
    <w:rsid w:val="003D484B"/>
    <w:rsid w:val="003D4AB8"/>
    <w:rsid w:val="003D4B2D"/>
    <w:rsid w:val="003D4F4A"/>
    <w:rsid w:val="003D51A3"/>
    <w:rsid w:val="003D530C"/>
    <w:rsid w:val="003D563A"/>
    <w:rsid w:val="003D56C4"/>
    <w:rsid w:val="003D5E2E"/>
    <w:rsid w:val="003D5E49"/>
    <w:rsid w:val="003D5EF1"/>
    <w:rsid w:val="003D6BE0"/>
    <w:rsid w:val="003D7129"/>
    <w:rsid w:val="003D7287"/>
    <w:rsid w:val="003D73A3"/>
    <w:rsid w:val="003D7519"/>
    <w:rsid w:val="003D7ADE"/>
    <w:rsid w:val="003D7DBD"/>
    <w:rsid w:val="003E00EF"/>
    <w:rsid w:val="003E0F99"/>
    <w:rsid w:val="003E179B"/>
    <w:rsid w:val="003E1952"/>
    <w:rsid w:val="003E1F2D"/>
    <w:rsid w:val="003E1F88"/>
    <w:rsid w:val="003E1FBC"/>
    <w:rsid w:val="003E206C"/>
    <w:rsid w:val="003E21FB"/>
    <w:rsid w:val="003E2517"/>
    <w:rsid w:val="003E2AC4"/>
    <w:rsid w:val="003E3015"/>
    <w:rsid w:val="003E37DA"/>
    <w:rsid w:val="003E3AF1"/>
    <w:rsid w:val="003E3BDD"/>
    <w:rsid w:val="003E3E40"/>
    <w:rsid w:val="003E40E2"/>
    <w:rsid w:val="003E49E6"/>
    <w:rsid w:val="003E4AB1"/>
    <w:rsid w:val="003E4FAD"/>
    <w:rsid w:val="003E5162"/>
    <w:rsid w:val="003E5C6B"/>
    <w:rsid w:val="003E5D2C"/>
    <w:rsid w:val="003E600D"/>
    <w:rsid w:val="003E60A5"/>
    <w:rsid w:val="003E64CD"/>
    <w:rsid w:val="003E6A75"/>
    <w:rsid w:val="003E7418"/>
    <w:rsid w:val="003E752A"/>
    <w:rsid w:val="003E7817"/>
    <w:rsid w:val="003E793E"/>
    <w:rsid w:val="003E7A94"/>
    <w:rsid w:val="003E7C9F"/>
    <w:rsid w:val="003F0AFB"/>
    <w:rsid w:val="003F0FAC"/>
    <w:rsid w:val="003F152A"/>
    <w:rsid w:val="003F1DB5"/>
    <w:rsid w:val="003F25C3"/>
    <w:rsid w:val="003F2D4C"/>
    <w:rsid w:val="003F318E"/>
    <w:rsid w:val="003F3215"/>
    <w:rsid w:val="003F322F"/>
    <w:rsid w:val="003F33A4"/>
    <w:rsid w:val="003F3719"/>
    <w:rsid w:val="003F371C"/>
    <w:rsid w:val="003F38D0"/>
    <w:rsid w:val="003F4759"/>
    <w:rsid w:val="003F4816"/>
    <w:rsid w:val="003F4C4C"/>
    <w:rsid w:val="003F5606"/>
    <w:rsid w:val="003F5D16"/>
    <w:rsid w:val="003F60CA"/>
    <w:rsid w:val="003F639F"/>
    <w:rsid w:val="003F659D"/>
    <w:rsid w:val="003F67A4"/>
    <w:rsid w:val="003F6C62"/>
    <w:rsid w:val="003F6E84"/>
    <w:rsid w:val="003F6F16"/>
    <w:rsid w:val="003F6FE3"/>
    <w:rsid w:val="003F7195"/>
    <w:rsid w:val="003F73C7"/>
    <w:rsid w:val="003F7956"/>
    <w:rsid w:val="003F7AF1"/>
    <w:rsid w:val="003F7C4A"/>
    <w:rsid w:val="003F7DD3"/>
    <w:rsid w:val="00400007"/>
    <w:rsid w:val="00400272"/>
    <w:rsid w:val="00400803"/>
    <w:rsid w:val="00400FB3"/>
    <w:rsid w:val="004011DC"/>
    <w:rsid w:val="0040128B"/>
    <w:rsid w:val="004013F6"/>
    <w:rsid w:val="00401E32"/>
    <w:rsid w:val="0040235B"/>
    <w:rsid w:val="004023CD"/>
    <w:rsid w:val="004027B3"/>
    <w:rsid w:val="004027F8"/>
    <w:rsid w:val="00402922"/>
    <w:rsid w:val="004029B8"/>
    <w:rsid w:val="00404062"/>
    <w:rsid w:val="00404141"/>
    <w:rsid w:val="004041D4"/>
    <w:rsid w:val="00404375"/>
    <w:rsid w:val="0040440C"/>
    <w:rsid w:val="004046BB"/>
    <w:rsid w:val="00404AAF"/>
    <w:rsid w:val="00404DD7"/>
    <w:rsid w:val="00404E01"/>
    <w:rsid w:val="00405943"/>
    <w:rsid w:val="00406427"/>
    <w:rsid w:val="00406524"/>
    <w:rsid w:val="004069DB"/>
    <w:rsid w:val="00406C48"/>
    <w:rsid w:val="00406E49"/>
    <w:rsid w:val="00407266"/>
    <w:rsid w:val="00407310"/>
    <w:rsid w:val="00407BEA"/>
    <w:rsid w:val="00407E21"/>
    <w:rsid w:val="004100CC"/>
    <w:rsid w:val="0041017E"/>
    <w:rsid w:val="004102A3"/>
    <w:rsid w:val="00410340"/>
    <w:rsid w:val="00410829"/>
    <w:rsid w:val="00410B9F"/>
    <w:rsid w:val="00410BE4"/>
    <w:rsid w:val="00410CA9"/>
    <w:rsid w:val="00411093"/>
    <w:rsid w:val="004111E6"/>
    <w:rsid w:val="0041157B"/>
    <w:rsid w:val="004117AC"/>
    <w:rsid w:val="00411D2C"/>
    <w:rsid w:val="00412517"/>
    <w:rsid w:val="004125E7"/>
    <w:rsid w:val="00412E4C"/>
    <w:rsid w:val="0041360A"/>
    <w:rsid w:val="00413823"/>
    <w:rsid w:val="00413AD2"/>
    <w:rsid w:val="00414C9C"/>
    <w:rsid w:val="00414D1C"/>
    <w:rsid w:val="00415163"/>
    <w:rsid w:val="0041523E"/>
    <w:rsid w:val="00415267"/>
    <w:rsid w:val="004155EC"/>
    <w:rsid w:val="00415720"/>
    <w:rsid w:val="004159DE"/>
    <w:rsid w:val="004161C6"/>
    <w:rsid w:val="004167F8"/>
    <w:rsid w:val="004169A6"/>
    <w:rsid w:val="00416F83"/>
    <w:rsid w:val="00417644"/>
    <w:rsid w:val="00417673"/>
    <w:rsid w:val="0041767A"/>
    <w:rsid w:val="00417A1C"/>
    <w:rsid w:val="00417CA7"/>
    <w:rsid w:val="00417EDE"/>
    <w:rsid w:val="00420076"/>
    <w:rsid w:val="00420520"/>
    <w:rsid w:val="004205AE"/>
    <w:rsid w:val="004206E5"/>
    <w:rsid w:val="0042086B"/>
    <w:rsid w:val="00420905"/>
    <w:rsid w:val="00420C03"/>
    <w:rsid w:val="00420EA7"/>
    <w:rsid w:val="00421ECB"/>
    <w:rsid w:val="00421F30"/>
    <w:rsid w:val="00422132"/>
    <w:rsid w:val="004225E4"/>
    <w:rsid w:val="00422A55"/>
    <w:rsid w:val="004232DD"/>
    <w:rsid w:val="00423ACE"/>
    <w:rsid w:val="00423D7D"/>
    <w:rsid w:val="00424755"/>
    <w:rsid w:val="00424844"/>
    <w:rsid w:val="00424E3A"/>
    <w:rsid w:val="004251E4"/>
    <w:rsid w:val="004255BE"/>
    <w:rsid w:val="00425CC5"/>
    <w:rsid w:val="00426711"/>
    <w:rsid w:val="00426CE9"/>
    <w:rsid w:val="004270D5"/>
    <w:rsid w:val="004272B0"/>
    <w:rsid w:val="004275A5"/>
    <w:rsid w:val="00427671"/>
    <w:rsid w:val="00427A82"/>
    <w:rsid w:val="00427CEF"/>
    <w:rsid w:val="00427E1A"/>
    <w:rsid w:val="00427E23"/>
    <w:rsid w:val="00427F73"/>
    <w:rsid w:val="00430075"/>
    <w:rsid w:val="00430A96"/>
    <w:rsid w:val="00430BF6"/>
    <w:rsid w:val="00430DED"/>
    <w:rsid w:val="00431599"/>
    <w:rsid w:val="00431818"/>
    <w:rsid w:val="0043186D"/>
    <w:rsid w:val="00431BB9"/>
    <w:rsid w:val="00431F5B"/>
    <w:rsid w:val="004320C0"/>
    <w:rsid w:val="00432298"/>
    <w:rsid w:val="00432300"/>
    <w:rsid w:val="0043257C"/>
    <w:rsid w:val="00432799"/>
    <w:rsid w:val="00432AA6"/>
    <w:rsid w:val="00432D08"/>
    <w:rsid w:val="004332A6"/>
    <w:rsid w:val="004333F4"/>
    <w:rsid w:val="0043357B"/>
    <w:rsid w:val="00433D66"/>
    <w:rsid w:val="00433FA1"/>
    <w:rsid w:val="0043408F"/>
    <w:rsid w:val="0043418D"/>
    <w:rsid w:val="004342A5"/>
    <w:rsid w:val="004342BE"/>
    <w:rsid w:val="004342EF"/>
    <w:rsid w:val="004344B1"/>
    <w:rsid w:val="004347D1"/>
    <w:rsid w:val="00434D81"/>
    <w:rsid w:val="004355DD"/>
    <w:rsid w:val="004356A6"/>
    <w:rsid w:val="00436371"/>
    <w:rsid w:val="00436A1B"/>
    <w:rsid w:val="00436CD9"/>
    <w:rsid w:val="00436F14"/>
    <w:rsid w:val="00436FF3"/>
    <w:rsid w:val="0043707C"/>
    <w:rsid w:val="00437485"/>
    <w:rsid w:val="00437593"/>
    <w:rsid w:val="00437DA9"/>
    <w:rsid w:val="00437F90"/>
    <w:rsid w:val="00440128"/>
    <w:rsid w:val="004403C7"/>
    <w:rsid w:val="00440948"/>
    <w:rsid w:val="00440D27"/>
    <w:rsid w:val="004411E5"/>
    <w:rsid w:val="00441297"/>
    <w:rsid w:val="004416C7"/>
    <w:rsid w:val="004418D2"/>
    <w:rsid w:val="00441CF0"/>
    <w:rsid w:val="00442188"/>
    <w:rsid w:val="004422B5"/>
    <w:rsid w:val="00442606"/>
    <w:rsid w:val="00442774"/>
    <w:rsid w:val="0044295E"/>
    <w:rsid w:val="00442E02"/>
    <w:rsid w:val="004432FA"/>
    <w:rsid w:val="004434D9"/>
    <w:rsid w:val="004441A2"/>
    <w:rsid w:val="004442A4"/>
    <w:rsid w:val="0044451A"/>
    <w:rsid w:val="00444F70"/>
    <w:rsid w:val="00445403"/>
    <w:rsid w:val="00445535"/>
    <w:rsid w:val="004456B2"/>
    <w:rsid w:val="00445914"/>
    <w:rsid w:val="00445A65"/>
    <w:rsid w:val="00447705"/>
    <w:rsid w:val="0044777B"/>
    <w:rsid w:val="00447BB8"/>
    <w:rsid w:val="00447DB3"/>
    <w:rsid w:val="004500B9"/>
    <w:rsid w:val="0045043C"/>
    <w:rsid w:val="004506B3"/>
    <w:rsid w:val="00450B15"/>
    <w:rsid w:val="00451BE5"/>
    <w:rsid w:val="00451DD7"/>
    <w:rsid w:val="00451FA1"/>
    <w:rsid w:val="00452749"/>
    <w:rsid w:val="00453529"/>
    <w:rsid w:val="0045379C"/>
    <w:rsid w:val="00453835"/>
    <w:rsid w:val="00453DD3"/>
    <w:rsid w:val="0045423F"/>
    <w:rsid w:val="00454651"/>
    <w:rsid w:val="004547E3"/>
    <w:rsid w:val="00454B28"/>
    <w:rsid w:val="00454C68"/>
    <w:rsid w:val="0045503A"/>
    <w:rsid w:val="004554DF"/>
    <w:rsid w:val="00455E05"/>
    <w:rsid w:val="00455FC5"/>
    <w:rsid w:val="00456377"/>
    <w:rsid w:val="00456A3D"/>
    <w:rsid w:val="00456BE4"/>
    <w:rsid w:val="00457AE8"/>
    <w:rsid w:val="00457C05"/>
    <w:rsid w:val="00457C94"/>
    <w:rsid w:val="00457F61"/>
    <w:rsid w:val="004600E0"/>
    <w:rsid w:val="0046088B"/>
    <w:rsid w:val="00460AB1"/>
    <w:rsid w:val="00460F05"/>
    <w:rsid w:val="00460F5E"/>
    <w:rsid w:val="0046109A"/>
    <w:rsid w:val="00461580"/>
    <w:rsid w:val="004619BE"/>
    <w:rsid w:val="00461AAD"/>
    <w:rsid w:val="00461BB1"/>
    <w:rsid w:val="00461FC3"/>
    <w:rsid w:val="0046226D"/>
    <w:rsid w:val="00462E9D"/>
    <w:rsid w:val="00462F2E"/>
    <w:rsid w:val="004632C0"/>
    <w:rsid w:val="00463385"/>
    <w:rsid w:val="004635F7"/>
    <w:rsid w:val="004636E1"/>
    <w:rsid w:val="0046370C"/>
    <w:rsid w:val="00464111"/>
    <w:rsid w:val="00464113"/>
    <w:rsid w:val="00464EEF"/>
    <w:rsid w:val="00465040"/>
    <w:rsid w:val="0046561E"/>
    <w:rsid w:val="0046569A"/>
    <w:rsid w:val="004657F4"/>
    <w:rsid w:val="004659FF"/>
    <w:rsid w:val="00465A5E"/>
    <w:rsid w:val="00465A6F"/>
    <w:rsid w:val="00465B09"/>
    <w:rsid w:val="00465B85"/>
    <w:rsid w:val="00465BFB"/>
    <w:rsid w:val="00465DCA"/>
    <w:rsid w:val="004666B8"/>
    <w:rsid w:val="00466828"/>
    <w:rsid w:val="00466DF0"/>
    <w:rsid w:val="004678D4"/>
    <w:rsid w:val="0047047E"/>
    <w:rsid w:val="004706B1"/>
    <w:rsid w:val="00470929"/>
    <w:rsid w:val="00470930"/>
    <w:rsid w:val="00470AD6"/>
    <w:rsid w:val="00470DE2"/>
    <w:rsid w:val="004713CC"/>
    <w:rsid w:val="004718C0"/>
    <w:rsid w:val="00471987"/>
    <w:rsid w:val="00471DF2"/>
    <w:rsid w:val="00471E3A"/>
    <w:rsid w:val="00471E86"/>
    <w:rsid w:val="0047225E"/>
    <w:rsid w:val="00472480"/>
    <w:rsid w:val="00472745"/>
    <w:rsid w:val="00472966"/>
    <w:rsid w:val="004729B4"/>
    <w:rsid w:val="00472A79"/>
    <w:rsid w:val="00472E7F"/>
    <w:rsid w:val="00472E99"/>
    <w:rsid w:val="00473297"/>
    <w:rsid w:val="00473617"/>
    <w:rsid w:val="004736CA"/>
    <w:rsid w:val="0047376E"/>
    <w:rsid w:val="00473E1F"/>
    <w:rsid w:val="004745CD"/>
    <w:rsid w:val="00474A3F"/>
    <w:rsid w:val="00474C15"/>
    <w:rsid w:val="004757FC"/>
    <w:rsid w:val="004769F7"/>
    <w:rsid w:val="00476BE8"/>
    <w:rsid w:val="00476D55"/>
    <w:rsid w:val="004775EE"/>
    <w:rsid w:val="00477816"/>
    <w:rsid w:val="004778C1"/>
    <w:rsid w:val="00477C1B"/>
    <w:rsid w:val="00477D17"/>
    <w:rsid w:val="0048068B"/>
    <w:rsid w:val="00480A30"/>
    <w:rsid w:val="00480E53"/>
    <w:rsid w:val="00480FC2"/>
    <w:rsid w:val="004814BB"/>
    <w:rsid w:val="0048152D"/>
    <w:rsid w:val="00481884"/>
    <w:rsid w:val="00481A97"/>
    <w:rsid w:val="004824F1"/>
    <w:rsid w:val="0048260F"/>
    <w:rsid w:val="00482764"/>
    <w:rsid w:val="0048283A"/>
    <w:rsid w:val="00482931"/>
    <w:rsid w:val="00482CBD"/>
    <w:rsid w:val="004832A3"/>
    <w:rsid w:val="0048331E"/>
    <w:rsid w:val="0048340E"/>
    <w:rsid w:val="004836CD"/>
    <w:rsid w:val="004837A2"/>
    <w:rsid w:val="00483DFD"/>
    <w:rsid w:val="00483F83"/>
    <w:rsid w:val="00484908"/>
    <w:rsid w:val="00484E71"/>
    <w:rsid w:val="004852F1"/>
    <w:rsid w:val="00485507"/>
    <w:rsid w:val="0048586E"/>
    <w:rsid w:val="0048589C"/>
    <w:rsid w:val="0048592A"/>
    <w:rsid w:val="00486216"/>
    <w:rsid w:val="004862BA"/>
    <w:rsid w:val="004863CD"/>
    <w:rsid w:val="00486812"/>
    <w:rsid w:val="00486881"/>
    <w:rsid w:val="00486971"/>
    <w:rsid w:val="00486B8B"/>
    <w:rsid w:val="00486D30"/>
    <w:rsid w:val="004877CA"/>
    <w:rsid w:val="00487995"/>
    <w:rsid w:val="00487B29"/>
    <w:rsid w:val="00487C88"/>
    <w:rsid w:val="00487CAB"/>
    <w:rsid w:val="00490025"/>
    <w:rsid w:val="00490BB7"/>
    <w:rsid w:val="00490DCA"/>
    <w:rsid w:val="00490E41"/>
    <w:rsid w:val="00491137"/>
    <w:rsid w:val="00491263"/>
    <w:rsid w:val="00491783"/>
    <w:rsid w:val="0049194A"/>
    <w:rsid w:val="00491BDD"/>
    <w:rsid w:val="00491C67"/>
    <w:rsid w:val="00491CEE"/>
    <w:rsid w:val="00492122"/>
    <w:rsid w:val="0049262D"/>
    <w:rsid w:val="0049282C"/>
    <w:rsid w:val="00492ED3"/>
    <w:rsid w:val="004939A6"/>
    <w:rsid w:val="00494E00"/>
    <w:rsid w:val="00494E2E"/>
    <w:rsid w:val="004959E1"/>
    <w:rsid w:val="004969E6"/>
    <w:rsid w:val="004969E8"/>
    <w:rsid w:val="004969EE"/>
    <w:rsid w:val="00496C12"/>
    <w:rsid w:val="00496C55"/>
    <w:rsid w:val="0049737C"/>
    <w:rsid w:val="0049783B"/>
    <w:rsid w:val="004A06C9"/>
    <w:rsid w:val="004A06E9"/>
    <w:rsid w:val="004A0B77"/>
    <w:rsid w:val="004A1B96"/>
    <w:rsid w:val="004A2015"/>
    <w:rsid w:val="004A217E"/>
    <w:rsid w:val="004A24F0"/>
    <w:rsid w:val="004A2790"/>
    <w:rsid w:val="004A34CF"/>
    <w:rsid w:val="004A3A23"/>
    <w:rsid w:val="004A3BE6"/>
    <w:rsid w:val="004A3CC7"/>
    <w:rsid w:val="004A3FE7"/>
    <w:rsid w:val="004A42D8"/>
    <w:rsid w:val="004A4BDF"/>
    <w:rsid w:val="004A4DED"/>
    <w:rsid w:val="004A5297"/>
    <w:rsid w:val="004A5610"/>
    <w:rsid w:val="004A585E"/>
    <w:rsid w:val="004A5C10"/>
    <w:rsid w:val="004A5E4E"/>
    <w:rsid w:val="004A637F"/>
    <w:rsid w:val="004A6491"/>
    <w:rsid w:val="004A6E21"/>
    <w:rsid w:val="004A7022"/>
    <w:rsid w:val="004A710F"/>
    <w:rsid w:val="004A7CCA"/>
    <w:rsid w:val="004A7CDC"/>
    <w:rsid w:val="004B020D"/>
    <w:rsid w:val="004B1257"/>
    <w:rsid w:val="004B1480"/>
    <w:rsid w:val="004B15B7"/>
    <w:rsid w:val="004B16DE"/>
    <w:rsid w:val="004B1A02"/>
    <w:rsid w:val="004B1B59"/>
    <w:rsid w:val="004B1DE8"/>
    <w:rsid w:val="004B2BD3"/>
    <w:rsid w:val="004B2EF4"/>
    <w:rsid w:val="004B3716"/>
    <w:rsid w:val="004B38B7"/>
    <w:rsid w:val="004B3952"/>
    <w:rsid w:val="004B3BCE"/>
    <w:rsid w:val="004B4632"/>
    <w:rsid w:val="004B4667"/>
    <w:rsid w:val="004B4795"/>
    <w:rsid w:val="004B47FD"/>
    <w:rsid w:val="004B4A51"/>
    <w:rsid w:val="004B4F9F"/>
    <w:rsid w:val="004B50AF"/>
    <w:rsid w:val="004B50D5"/>
    <w:rsid w:val="004B5292"/>
    <w:rsid w:val="004B5DE7"/>
    <w:rsid w:val="004B6AD6"/>
    <w:rsid w:val="004B6C50"/>
    <w:rsid w:val="004B7228"/>
    <w:rsid w:val="004B7287"/>
    <w:rsid w:val="004B733B"/>
    <w:rsid w:val="004B773E"/>
    <w:rsid w:val="004B7E17"/>
    <w:rsid w:val="004C010C"/>
    <w:rsid w:val="004C0362"/>
    <w:rsid w:val="004C0D28"/>
    <w:rsid w:val="004C0EBC"/>
    <w:rsid w:val="004C1270"/>
    <w:rsid w:val="004C128F"/>
    <w:rsid w:val="004C183C"/>
    <w:rsid w:val="004C2002"/>
    <w:rsid w:val="004C2958"/>
    <w:rsid w:val="004C2ADF"/>
    <w:rsid w:val="004C3133"/>
    <w:rsid w:val="004C350E"/>
    <w:rsid w:val="004C42C9"/>
    <w:rsid w:val="004C432C"/>
    <w:rsid w:val="004C4569"/>
    <w:rsid w:val="004C4963"/>
    <w:rsid w:val="004C4C22"/>
    <w:rsid w:val="004C50AF"/>
    <w:rsid w:val="004C526B"/>
    <w:rsid w:val="004C5A36"/>
    <w:rsid w:val="004C646C"/>
    <w:rsid w:val="004C6999"/>
    <w:rsid w:val="004C6FB2"/>
    <w:rsid w:val="004C7056"/>
    <w:rsid w:val="004C74E4"/>
    <w:rsid w:val="004C75D9"/>
    <w:rsid w:val="004C768C"/>
    <w:rsid w:val="004D062B"/>
    <w:rsid w:val="004D08CA"/>
    <w:rsid w:val="004D099A"/>
    <w:rsid w:val="004D0BF0"/>
    <w:rsid w:val="004D11E0"/>
    <w:rsid w:val="004D133F"/>
    <w:rsid w:val="004D188B"/>
    <w:rsid w:val="004D23B8"/>
    <w:rsid w:val="004D2845"/>
    <w:rsid w:val="004D30BE"/>
    <w:rsid w:val="004D366B"/>
    <w:rsid w:val="004D392D"/>
    <w:rsid w:val="004D3E23"/>
    <w:rsid w:val="004D4088"/>
    <w:rsid w:val="004D43E6"/>
    <w:rsid w:val="004D45CC"/>
    <w:rsid w:val="004D477D"/>
    <w:rsid w:val="004D4AA4"/>
    <w:rsid w:val="004D4F3B"/>
    <w:rsid w:val="004D544C"/>
    <w:rsid w:val="004D54A2"/>
    <w:rsid w:val="004D59A2"/>
    <w:rsid w:val="004D59D5"/>
    <w:rsid w:val="004D5C71"/>
    <w:rsid w:val="004D656A"/>
    <w:rsid w:val="004D6DF0"/>
    <w:rsid w:val="004D7000"/>
    <w:rsid w:val="004D70FC"/>
    <w:rsid w:val="004D70FD"/>
    <w:rsid w:val="004D7691"/>
    <w:rsid w:val="004D770B"/>
    <w:rsid w:val="004D782D"/>
    <w:rsid w:val="004D788D"/>
    <w:rsid w:val="004D7F1A"/>
    <w:rsid w:val="004E0026"/>
    <w:rsid w:val="004E00DE"/>
    <w:rsid w:val="004E0174"/>
    <w:rsid w:val="004E01DE"/>
    <w:rsid w:val="004E0553"/>
    <w:rsid w:val="004E07A6"/>
    <w:rsid w:val="004E083E"/>
    <w:rsid w:val="004E0A42"/>
    <w:rsid w:val="004E0BA8"/>
    <w:rsid w:val="004E0D4A"/>
    <w:rsid w:val="004E1A72"/>
    <w:rsid w:val="004E1C44"/>
    <w:rsid w:val="004E2032"/>
    <w:rsid w:val="004E2114"/>
    <w:rsid w:val="004E221A"/>
    <w:rsid w:val="004E2230"/>
    <w:rsid w:val="004E2488"/>
    <w:rsid w:val="004E2520"/>
    <w:rsid w:val="004E2794"/>
    <w:rsid w:val="004E2B2A"/>
    <w:rsid w:val="004E2D53"/>
    <w:rsid w:val="004E352F"/>
    <w:rsid w:val="004E392A"/>
    <w:rsid w:val="004E3F56"/>
    <w:rsid w:val="004E43A1"/>
    <w:rsid w:val="004E44A6"/>
    <w:rsid w:val="004E46E0"/>
    <w:rsid w:val="004E4BEA"/>
    <w:rsid w:val="004E4E13"/>
    <w:rsid w:val="004E4F27"/>
    <w:rsid w:val="004E588F"/>
    <w:rsid w:val="004E5A90"/>
    <w:rsid w:val="004E5CD5"/>
    <w:rsid w:val="004E5FC1"/>
    <w:rsid w:val="004E6597"/>
    <w:rsid w:val="004E6A69"/>
    <w:rsid w:val="004E6B34"/>
    <w:rsid w:val="004E6B44"/>
    <w:rsid w:val="004E70CC"/>
    <w:rsid w:val="004E7154"/>
    <w:rsid w:val="004E7611"/>
    <w:rsid w:val="004E77AA"/>
    <w:rsid w:val="004F00E6"/>
    <w:rsid w:val="004F0A05"/>
    <w:rsid w:val="004F0A2A"/>
    <w:rsid w:val="004F0A8A"/>
    <w:rsid w:val="004F0D70"/>
    <w:rsid w:val="004F0E1F"/>
    <w:rsid w:val="004F1168"/>
    <w:rsid w:val="004F12FA"/>
    <w:rsid w:val="004F171D"/>
    <w:rsid w:val="004F1832"/>
    <w:rsid w:val="004F1E8F"/>
    <w:rsid w:val="004F23A0"/>
    <w:rsid w:val="004F2756"/>
    <w:rsid w:val="004F2BA1"/>
    <w:rsid w:val="004F2CA8"/>
    <w:rsid w:val="004F2E53"/>
    <w:rsid w:val="004F320C"/>
    <w:rsid w:val="004F3356"/>
    <w:rsid w:val="004F355E"/>
    <w:rsid w:val="004F3BE4"/>
    <w:rsid w:val="004F3F50"/>
    <w:rsid w:val="004F422A"/>
    <w:rsid w:val="004F432C"/>
    <w:rsid w:val="004F456C"/>
    <w:rsid w:val="004F48C1"/>
    <w:rsid w:val="004F4C3B"/>
    <w:rsid w:val="004F5227"/>
    <w:rsid w:val="004F5318"/>
    <w:rsid w:val="004F5666"/>
    <w:rsid w:val="004F56AE"/>
    <w:rsid w:val="004F57E6"/>
    <w:rsid w:val="004F65B1"/>
    <w:rsid w:val="004F65F8"/>
    <w:rsid w:val="004F6F0C"/>
    <w:rsid w:val="004F72B2"/>
    <w:rsid w:val="004F77C8"/>
    <w:rsid w:val="004F7CCA"/>
    <w:rsid w:val="00500050"/>
    <w:rsid w:val="005006FC"/>
    <w:rsid w:val="00500762"/>
    <w:rsid w:val="0050077B"/>
    <w:rsid w:val="00500CCD"/>
    <w:rsid w:val="00500D55"/>
    <w:rsid w:val="00500F9F"/>
    <w:rsid w:val="00500FC2"/>
    <w:rsid w:val="005017B6"/>
    <w:rsid w:val="00501CEC"/>
    <w:rsid w:val="00502033"/>
    <w:rsid w:val="0050237E"/>
    <w:rsid w:val="00502427"/>
    <w:rsid w:val="005025B2"/>
    <w:rsid w:val="00502708"/>
    <w:rsid w:val="00502726"/>
    <w:rsid w:val="005038DC"/>
    <w:rsid w:val="005038F0"/>
    <w:rsid w:val="00503C04"/>
    <w:rsid w:val="0050404C"/>
    <w:rsid w:val="00504057"/>
    <w:rsid w:val="005040A1"/>
    <w:rsid w:val="00504558"/>
    <w:rsid w:val="00504AB7"/>
    <w:rsid w:val="00505196"/>
    <w:rsid w:val="00505425"/>
    <w:rsid w:val="00505710"/>
    <w:rsid w:val="00505BA5"/>
    <w:rsid w:val="00505F38"/>
    <w:rsid w:val="005068C8"/>
    <w:rsid w:val="00506D6A"/>
    <w:rsid w:val="0050705E"/>
    <w:rsid w:val="00507092"/>
    <w:rsid w:val="005071C0"/>
    <w:rsid w:val="005075FF"/>
    <w:rsid w:val="00507E49"/>
    <w:rsid w:val="0051022F"/>
    <w:rsid w:val="00510711"/>
    <w:rsid w:val="00510862"/>
    <w:rsid w:val="00510C96"/>
    <w:rsid w:val="005113AE"/>
    <w:rsid w:val="005118E1"/>
    <w:rsid w:val="00511EE7"/>
    <w:rsid w:val="005120F2"/>
    <w:rsid w:val="0051267C"/>
    <w:rsid w:val="00512ABB"/>
    <w:rsid w:val="00512F65"/>
    <w:rsid w:val="00513B06"/>
    <w:rsid w:val="00513C96"/>
    <w:rsid w:val="0051437F"/>
    <w:rsid w:val="00514ED9"/>
    <w:rsid w:val="00515644"/>
    <w:rsid w:val="00515C02"/>
    <w:rsid w:val="00515CA8"/>
    <w:rsid w:val="00515E81"/>
    <w:rsid w:val="00516409"/>
    <w:rsid w:val="00516493"/>
    <w:rsid w:val="00516BE3"/>
    <w:rsid w:val="00517031"/>
    <w:rsid w:val="0051720B"/>
    <w:rsid w:val="0051795F"/>
    <w:rsid w:val="00520140"/>
    <w:rsid w:val="00520493"/>
    <w:rsid w:val="0052049B"/>
    <w:rsid w:val="00520519"/>
    <w:rsid w:val="0052071A"/>
    <w:rsid w:val="00520738"/>
    <w:rsid w:val="00520923"/>
    <w:rsid w:val="005209E5"/>
    <w:rsid w:val="00520AB0"/>
    <w:rsid w:val="00520AB2"/>
    <w:rsid w:val="00520B36"/>
    <w:rsid w:val="00520D44"/>
    <w:rsid w:val="0052122F"/>
    <w:rsid w:val="005212E9"/>
    <w:rsid w:val="0052147B"/>
    <w:rsid w:val="00521976"/>
    <w:rsid w:val="00521A8A"/>
    <w:rsid w:val="00521E4B"/>
    <w:rsid w:val="00521E7B"/>
    <w:rsid w:val="0052217C"/>
    <w:rsid w:val="00522258"/>
    <w:rsid w:val="00522427"/>
    <w:rsid w:val="00522CC7"/>
    <w:rsid w:val="00522CD1"/>
    <w:rsid w:val="00522EB7"/>
    <w:rsid w:val="0052381B"/>
    <w:rsid w:val="00523BFD"/>
    <w:rsid w:val="00523CA3"/>
    <w:rsid w:val="00524219"/>
    <w:rsid w:val="005244F6"/>
    <w:rsid w:val="00524BB0"/>
    <w:rsid w:val="00525115"/>
    <w:rsid w:val="0052555B"/>
    <w:rsid w:val="00525E0C"/>
    <w:rsid w:val="00526002"/>
    <w:rsid w:val="005263E9"/>
    <w:rsid w:val="00526935"/>
    <w:rsid w:val="00526A17"/>
    <w:rsid w:val="0052718A"/>
    <w:rsid w:val="005273BA"/>
    <w:rsid w:val="00527411"/>
    <w:rsid w:val="00530517"/>
    <w:rsid w:val="00530534"/>
    <w:rsid w:val="00530B4E"/>
    <w:rsid w:val="00530E8D"/>
    <w:rsid w:val="00531500"/>
    <w:rsid w:val="00531564"/>
    <w:rsid w:val="005316A6"/>
    <w:rsid w:val="005319B7"/>
    <w:rsid w:val="00531B0C"/>
    <w:rsid w:val="00531CB5"/>
    <w:rsid w:val="00531DEE"/>
    <w:rsid w:val="0053230D"/>
    <w:rsid w:val="00532E39"/>
    <w:rsid w:val="00532EAA"/>
    <w:rsid w:val="0053323A"/>
    <w:rsid w:val="00533618"/>
    <w:rsid w:val="005338A7"/>
    <w:rsid w:val="00533A41"/>
    <w:rsid w:val="00533DC6"/>
    <w:rsid w:val="00533EDF"/>
    <w:rsid w:val="00534C22"/>
    <w:rsid w:val="00534E59"/>
    <w:rsid w:val="00535231"/>
    <w:rsid w:val="00535877"/>
    <w:rsid w:val="00535BDF"/>
    <w:rsid w:val="005360C4"/>
    <w:rsid w:val="005365BF"/>
    <w:rsid w:val="005366AB"/>
    <w:rsid w:val="00536952"/>
    <w:rsid w:val="00536C89"/>
    <w:rsid w:val="00537445"/>
    <w:rsid w:val="0053783D"/>
    <w:rsid w:val="00537949"/>
    <w:rsid w:val="00537E95"/>
    <w:rsid w:val="00540178"/>
    <w:rsid w:val="00540425"/>
    <w:rsid w:val="00540AB6"/>
    <w:rsid w:val="00541008"/>
    <w:rsid w:val="00542155"/>
    <w:rsid w:val="005421BA"/>
    <w:rsid w:val="00542252"/>
    <w:rsid w:val="0054229D"/>
    <w:rsid w:val="005425AF"/>
    <w:rsid w:val="00542A6E"/>
    <w:rsid w:val="00542C2B"/>
    <w:rsid w:val="00542F15"/>
    <w:rsid w:val="00543637"/>
    <w:rsid w:val="00543878"/>
    <w:rsid w:val="0054388B"/>
    <w:rsid w:val="00544069"/>
    <w:rsid w:val="00544248"/>
    <w:rsid w:val="005449CF"/>
    <w:rsid w:val="0054503B"/>
    <w:rsid w:val="0054536E"/>
    <w:rsid w:val="0054540E"/>
    <w:rsid w:val="0054555F"/>
    <w:rsid w:val="00545F7F"/>
    <w:rsid w:val="0054600B"/>
    <w:rsid w:val="005461E1"/>
    <w:rsid w:val="005468F7"/>
    <w:rsid w:val="00546A2A"/>
    <w:rsid w:val="00546DD8"/>
    <w:rsid w:val="00547091"/>
    <w:rsid w:val="005474B6"/>
    <w:rsid w:val="005475BB"/>
    <w:rsid w:val="00547793"/>
    <w:rsid w:val="005477CE"/>
    <w:rsid w:val="00547817"/>
    <w:rsid w:val="00547CA3"/>
    <w:rsid w:val="00550327"/>
    <w:rsid w:val="005504E3"/>
    <w:rsid w:val="00550CA2"/>
    <w:rsid w:val="00550E7E"/>
    <w:rsid w:val="00551708"/>
    <w:rsid w:val="005517EB"/>
    <w:rsid w:val="00551B9C"/>
    <w:rsid w:val="00551DA8"/>
    <w:rsid w:val="00552D97"/>
    <w:rsid w:val="00552DA8"/>
    <w:rsid w:val="0055302C"/>
    <w:rsid w:val="0055372D"/>
    <w:rsid w:val="00553A14"/>
    <w:rsid w:val="00553CC0"/>
    <w:rsid w:val="00553DA0"/>
    <w:rsid w:val="0055426F"/>
    <w:rsid w:val="0055556F"/>
    <w:rsid w:val="00555709"/>
    <w:rsid w:val="0055581F"/>
    <w:rsid w:val="00555D53"/>
    <w:rsid w:val="005567A6"/>
    <w:rsid w:val="005570FC"/>
    <w:rsid w:val="00557297"/>
    <w:rsid w:val="00557717"/>
    <w:rsid w:val="005577A6"/>
    <w:rsid w:val="00557BAE"/>
    <w:rsid w:val="00557D01"/>
    <w:rsid w:val="00557D4F"/>
    <w:rsid w:val="00557F94"/>
    <w:rsid w:val="005607A4"/>
    <w:rsid w:val="00561371"/>
    <w:rsid w:val="00561D61"/>
    <w:rsid w:val="00561D68"/>
    <w:rsid w:val="00561E53"/>
    <w:rsid w:val="00561E68"/>
    <w:rsid w:val="00562027"/>
    <w:rsid w:val="0056209A"/>
    <w:rsid w:val="00562584"/>
    <w:rsid w:val="00562A23"/>
    <w:rsid w:val="00562E2B"/>
    <w:rsid w:val="005633E8"/>
    <w:rsid w:val="00563563"/>
    <w:rsid w:val="005639C4"/>
    <w:rsid w:val="00563B7E"/>
    <w:rsid w:val="00563C22"/>
    <w:rsid w:val="005642A5"/>
    <w:rsid w:val="005645DD"/>
    <w:rsid w:val="00564BFB"/>
    <w:rsid w:val="00564CF9"/>
    <w:rsid w:val="005651EF"/>
    <w:rsid w:val="005653F6"/>
    <w:rsid w:val="0056583A"/>
    <w:rsid w:val="005658BE"/>
    <w:rsid w:val="00565BCD"/>
    <w:rsid w:val="00566B00"/>
    <w:rsid w:val="00566E89"/>
    <w:rsid w:val="005671A1"/>
    <w:rsid w:val="0056766C"/>
    <w:rsid w:val="00567A43"/>
    <w:rsid w:val="00567D4E"/>
    <w:rsid w:val="00567DC0"/>
    <w:rsid w:val="00570B1D"/>
    <w:rsid w:val="00571141"/>
    <w:rsid w:val="005711D3"/>
    <w:rsid w:val="005715AC"/>
    <w:rsid w:val="00571D40"/>
    <w:rsid w:val="0057204C"/>
    <w:rsid w:val="00572062"/>
    <w:rsid w:val="0057216E"/>
    <w:rsid w:val="0057259B"/>
    <w:rsid w:val="0057262C"/>
    <w:rsid w:val="00572E20"/>
    <w:rsid w:val="005731E6"/>
    <w:rsid w:val="00573E09"/>
    <w:rsid w:val="00574112"/>
    <w:rsid w:val="005744B8"/>
    <w:rsid w:val="005754BD"/>
    <w:rsid w:val="00575887"/>
    <w:rsid w:val="00575AC9"/>
    <w:rsid w:val="00576379"/>
    <w:rsid w:val="0057655F"/>
    <w:rsid w:val="005766D2"/>
    <w:rsid w:val="00576AA3"/>
    <w:rsid w:val="00576C7A"/>
    <w:rsid w:val="00576EA1"/>
    <w:rsid w:val="00577B8B"/>
    <w:rsid w:val="00577E17"/>
    <w:rsid w:val="0058010D"/>
    <w:rsid w:val="00580259"/>
    <w:rsid w:val="005803E1"/>
    <w:rsid w:val="00580622"/>
    <w:rsid w:val="00580C12"/>
    <w:rsid w:val="00580D5F"/>
    <w:rsid w:val="00580D79"/>
    <w:rsid w:val="00581581"/>
    <w:rsid w:val="005815F3"/>
    <w:rsid w:val="00581E42"/>
    <w:rsid w:val="00581E9A"/>
    <w:rsid w:val="00581E9B"/>
    <w:rsid w:val="005820F9"/>
    <w:rsid w:val="00582ACB"/>
    <w:rsid w:val="00582E2A"/>
    <w:rsid w:val="00582ECA"/>
    <w:rsid w:val="00582FD6"/>
    <w:rsid w:val="00582FEE"/>
    <w:rsid w:val="0058303F"/>
    <w:rsid w:val="005830F9"/>
    <w:rsid w:val="00583157"/>
    <w:rsid w:val="005832B1"/>
    <w:rsid w:val="005833FB"/>
    <w:rsid w:val="00583554"/>
    <w:rsid w:val="00583E56"/>
    <w:rsid w:val="00584043"/>
    <w:rsid w:val="00584211"/>
    <w:rsid w:val="00584238"/>
    <w:rsid w:val="00584569"/>
    <w:rsid w:val="005845D0"/>
    <w:rsid w:val="005845D1"/>
    <w:rsid w:val="005846B6"/>
    <w:rsid w:val="00584C80"/>
    <w:rsid w:val="00585484"/>
    <w:rsid w:val="0058575F"/>
    <w:rsid w:val="005857FE"/>
    <w:rsid w:val="00585AB2"/>
    <w:rsid w:val="00585ADE"/>
    <w:rsid w:val="00585DB5"/>
    <w:rsid w:val="00585FAC"/>
    <w:rsid w:val="00586298"/>
    <w:rsid w:val="00586B86"/>
    <w:rsid w:val="00586D9F"/>
    <w:rsid w:val="00586FBD"/>
    <w:rsid w:val="005871CB"/>
    <w:rsid w:val="0058753D"/>
    <w:rsid w:val="005876BB"/>
    <w:rsid w:val="00587B7C"/>
    <w:rsid w:val="00587BA1"/>
    <w:rsid w:val="005902F0"/>
    <w:rsid w:val="005903CC"/>
    <w:rsid w:val="00590BDD"/>
    <w:rsid w:val="00590FD9"/>
    <w:rsid w:val="00591004"/>
    <w:rsid w:val="00591027"/>
    <w:rsid w:val="0059121C"/>
    <w:rsid w:val="00591319"/>
    <w:rsid w:val="0059178B"/>
    <w:rsid w:val="005918DF"/>
    <w:rsid w:val="00591FA4"/>
    <w:rsid w:val="00592112"/>
    <w:rsid w:val="005925B1"/>
    <w:rsid w:val="00592F86"/>
    <w:rsid w:val="0059320F"/>
    <w:rsid w:val="005938C5"/>
    <w:rsid w:val="005939BE"/>
    <w:rsid w:val="00594417"/>
    <w:rsid w:val="005949AD"/>
    <w:rsid w:val="00594A19"/>
    <w:rsid w:val="00594DD9"/>
    <w:rsid w:val="00595168"/>
    <w:rsid w:val="0059528B"/>
    <w:rsid w:val="00595591"/>
    <w:rsid w:val="005955CF"/>
    <w:rsid w:val="00595CC2"/>
    <w:rsid w:val="00595E54"/>
    <w:rsid w:val="005961C0"/>
    <w:rsid w:val="00596391"/>
    <w:rsid w:val="005963A4"/>
    <w:rsid w:val="00596B70"/>
    <w:rsid w:val="00596FD9"/>
    <w:rsid w:val="005976A9"/>
    <w:rsid w:val="0059781F"/>
    <w:rsid w:val="005978B4"/>
    <w:rsid w:val="00597E55"/>
    <w:rsid w:val="005A0222"/>
    <w:rsid w:val="005A02D3"/>
    <w:rsid w:val="005A09C6"/>
    <w:rsid w:val="005A0B51"/>
    <w:rsid w:val="005A0EBD"/>
    <w:rsid w:val="005A0F2B"/>
    <w:rsid w:val="005A134F"/>
    <w:rsid w:val="005A1654"/>
    <w:rsid w:val="005A19D4"/>
    <w:rsid w:val="005A2006"/>
    <w:rsid w:val="005A2316"/>
    <w:rsid w:val="005A238F"/>
    <w:rsid w:val="005A23AF"/>
    <w:rsid w:val="005A25D8"/>
    <w:rsid w:val="005A2D4F"/>
    <w:rsid w:val="005A2E22"/>
    <w:rsid w:val="005A2F2F"/>
    <w:rsid w:val="005A32E0"/>
    <w:rsid w:val="005A3497"/>
    <w:rsid w:val="005A3FF0"/>
    <w:rsid w:val="005A40B5"/>
    <w:rsid w:val="005A47A0"/>
    <w:rsid w:val="005A47BD"/>
    <w:rsid w:val="005A484A"/>
    <w:rsid w:val="005A48B3"/>
    <w:rsid w:val="005A4A8F"/>
    <w:rsid w:val="005A567D"/>
    <w:rsid w:val="005A5FF7"/>
    <w:rsid w:val="005A617E"/>
    <w:rsid w:val="005A63A5"/>
    <w:rsid w:val="005A6528"/>
    <w:rsid w:val="005A6681"/>
    <w:rsid w:val="005A66EA"/>
    <w:rsid w:val="005A673F"/>
    <w:rsid w:val="005A6B90"/>
    <w:rsid w:val="005A7318"/>
    <w:rsid w:val="005A77AA"/>
    <w:rsid w:val="005A78F6"/>
    <w:rsid w:val="005A7905"/>
    <w:rsid w:val="005A7B76"/>
    <w:rsid w:val="005A7DB7"/>
    <w:rsid w:val="005A7EB0"/>
    <w:rsid w:val="005B01CA"/>
    <w:rsid w:val="005B027F"/>
    <w:rsid w:val="005B03E6"/>
    <w:rsid w:val="005B0D79"/>
    <w:rsid w:val="005B0EFF"/>
    <w:rsid w:val="005B0F58"/>
    <w:rsid w:val="005B170B"/>
    <w:rsid w:val="005B222C"/>
    <w:rsid w:val="005B26BC"/>
    <w:rsid w:val="005B29AD"/>
    <w:rsid w:val="005B2F5A"/>
    <w:rsid w:val="005B31AA"/>
    <w:rsid w:val="005B3DA6"/>
    <w:rsid w:val="005B4269"/>
    <w:rsid w:val="005B45C8"/>
    <w:rsid w:val="005B461F"/>
    <w:rsid w:val="005B57EC"/>
    <w:rsid w:val="005B62BB"/>
    <w:rsid w:val="005B64E9"/>
    <w:rsid w:val="005B686A"/>
    <w:rsid w:val="005B71ED"/>
    <w:rsid w:val="005B7248"/>
    <w:rsid w:val="005B74F7"/>
    <w:rsid w:val="005B7B6B"/>
    <w:rsid w:val="005B7C7A"/>
    <w:rsid w:val="005B7C8E"/>
    <w:rsid w:val="005C02C3"/>
    <w:rsid w:val="005C0422"/>
    <w:rsid w:val="005C0B8B"/>
    <w:rsid w:val="005C197A"/>
    <w:rsid w:val="005C1D51"/>
    <w:rsid w:val="005C2510"/>
    <w:rsid w:val="005C2AAE"/>
    <w:rsid w:val="005C2E23"/>
    <w:rsid w:val="005C30CA"/>
    <w:rsid w:val="005C3646"/>
    <w:rsid w:val="005C3810"/>
    <w:rsid w:val="005C3828"/>
    <w:rsid w:val="005C3931"/>
    <w:rsid w:val="005C41D1"/>
    <w:rsid w:val="005C42CA"/>
    <w:rsid w:val="005C4B0A"/>
    <w:rsid w:val="005C4D87"/>
    <w:rsid w:val="005C4ECB"/>
    <w:rsid w:val="005C5969"/>
    <w:rsid w:val="005C5B19"/>
    <w:rsid w:val="005C5E50"/>
    <w:rsid w:val="005C6159"/>
    <w:rsid w:val="005C63A4"/>
    <w:rsid w:val="005C6EFE"/>
    <w:rsid w:val="005C704C"/>
    <w:rsid w:val="005C7103"/>
    <w:rsid w:val="005C77EC"/>
    <w:rsid w:val="005C7A40"/>
    <w:rsid w:val="005C7E64"/>
    <w:rsid w:val="005D0715"/>
    <w:rsid w:val="005D0A06"/>
    <w:rsid w:val="005D139A"/>
    <w:rsid w:val="005D14C9"/>
    <w:rsid w:val="005D1610"/>
    <w:rsid w:val="005D230C"/>
    <w:rsid w:val="005D3895"/>
    <w:rsid w:val="005D3CB2"/>
    <w:rsid w:val="005D3E82"/>
    <w:rsid w:val="005D41F7"/>
    <w:rsid w:val="005D4487"/>
    <w:rsid w:val="005D4D45"/>
    <w:rsid w:val="005D5522"/>
    <w:rsid w:val="005D5C9C"/>
    <w:rsid w:val="005D5FC4"/>
    <w:rsid w:val="005D68EF"/>
    <w:rsid w:val="005D6DFA"/>
    <w:rsid w:val="005D6EEA"/>
    <w:rsid w:val="005D7656"/>
    <w:rsid w:val="005D7A10"/>
    <w:rsid w:val="005E000E"/>
    <w:rsid w:val="005E00D9"/>
    <w:rsid w:val="005E047D"/>
    <w:rsid w:val="005E11CE"/>
    <w:rsid w:val="005E12D4"/>
    <w:rsid w:val="005E143F"/>
    <w:rsid w:val="005E1832"/>
    <w:rsid w:val="005E1836"/>
    <w:rsid w:val="005E1FB1"/>
    <w:rsid w:val="005E23A3"/>
    <w:rsid w:val="005E2416"/>
    <w:rsid w:val="005E2483"/>
    <w:rsid w:val="005E26A9"/>
    <w:rsid w:val="005E2853"/>
    <w:rsid w:val="005E289E"/>
    <w:rsid w:val="005E3368"/>
    <w:rsid w:val="005E3442"/>
    <w:rsid w:val="005E3911"/>
    <w:rsid w:val="005E3E5D"/>
    <w:rsid w:val="005E43AE"/>
    <w:rsid w:val="005E46A5"/>
    <w:rsid w:val="005E490B"/>
    <w:rsid w:val="005E4A35"/>
    <w:rsid w:val="005E4CDA"/>
    <w:rsid w:val="005E4E76"/>
    <w:rsid w:val="005E5334"/>
    <w:rsid w:val="005E580D"/>
    <w:rsid w:val="005E58ED"/>
    <w:rsid w:val="005E5900"/>
    <w:rsid w:val="005E6938"/>
    <w:rsid w:val="005E6E44"/>
    <w:rsid w:val="005E6EB5"/>
    <w:rsid w:val="005E70CE"/>
    <w:rsid w:val="005E7549"/>
    <w:rsid w:val="005E781C"/>
    <w:rsid w:val="005E7C85"/>
    <w:rsid w:val="005F05DB"/>
    <w:rsid w:val="005F06FF"/>
    <w:rsid w:val="005F07EF"/>
    <w:rsid w:val="005F0832"/>
    <w:rsid w:val="005F1B7C"/>
    <w:rsid w:val="005F2618"/>
    <w:rsid w:val="005F269E"/>
    <w:rsid w:val="005F278B"/>
    <w:rsid w:val="005F2B43"/>
    <w:rsid w:val="005F2BF2"/>
    <w:rsid w:val="005F2EE7"/>
    <w:rsid w:val="005F377C"/>
    <w:rsid w:val="005F38DC"/>
    <w:rsid w:val="005F39BB"/>
    <w:rsid w:val="005F43DF"/>
    <w:rsid w:val="005F446E"/>
    <w:rsid w:val="005F4694"/>
    <w:rsid w:val="005F46CD"/>
    <w:rsid w:val="005F49B7"/>
    <w:rsid w:val="005F4DF6"/>
    <w:rsid w:val="005F5094"/>
    <w:rsid w:val="005F56B3"/>
    <w:rsid w:val="005F5994"/>
    <w:rsid w:val="005F6688"/>
    <w:rsid w:val="005F7327"/>
    <w:rsid w:val="005F78EC"/>
    <w:rsid w:val="005F7FC3"/>
    <w:rsid w:val="006001AF"/>
    <w:rsid w:val="00600329"/>
    <w:rsid w:val="0060032A"/>
    <w:rsid w:val="00600B12"/>
    <w:rsid w:val="00600CE9"/>
    <w:rsid w:val="00600D7E"/>
    <w:rsid w:val="00600DC8"/>
    <w:rsid w:val="00600FEB"/>
    <w:rsid w:val="00601367"/>
    <w:rsid w:val="00601400"/>
    <w:rsid w:val="00601D09"/>
    <w:rsid w:val="00601DE7"/>
    <w:rsid w:val="00601FEF"/>
    <w:rsid w:val="00602679"/>
    <w:rsid w:val="006028B7"/>
    <w:rsid w:val="00602FC8"/>
    <w:rsid w:val="006030AB"/>
    <w:rsid w:val="00603312"/>
    <w:rsid w:val="006038CC"/>
    <w:rsid w:val="00603C0C"/>
    <w:rsid w:val="00603F1E"/>
    <w:rsid w:val="006050B4"/>
    <w:rsid w:val="006061AB"/>
    <w:rsid w:val="0060650B"/>
    <w:rsid w:val="0060656E"/>
    <w:rsid w:val="00606A22"/>
    <w:rsid w:val="00606BD3"/>
    <w:rsid w:val="00606C44"/>
    <w:rsid w:val="0060726F"/>
    <w:rsid w:val="00607484"/>
    <w:rsid w:val="00607882"/>
    <w:rsid w:val="006107A9"/>
    <w:rsid w:val="00610B3B"/>
    <w:rsid w:val="00610F45"/>
    <w:rsid w:val="00611067"/>
    <w:rsid w:val="0061159B"/>
    <w:rsid w:val="00612124"/>
    <w:rsid w:val="00612E5C"/>
    <w:rsid w:val="006132FD"/>
    <w:rsid w:val="00613557"/>
    <w:rsid w:val="00613665"/>
    <w:rsid w:val="006138A4"/>
    <w:rsid w:val="00613A0F"/>
    <w:rsid w:val="00613B4B"/>
    <w:rsid w:val="00613FE6"/>
    <w:rsid w:val="006141BF"/>
    <w:rsid w:val="00614826"/>
    <w:rsid w:val="006150B4"/>
    <w:rsid w:val="00615672"/>
    <w:rsid w:val="006158AB"/>
    <w:rsid w:val="006160CB"/>
    <w:rsid w:val="006161D0"/>
    <w:rsid w:val="00616986"/>
    <w:rsid w:val="006169FD"/>
    <w:rsid w:val="00616CC3"/>
    <w:rsid w:val="00616F45"/>
    <w:rsid w:val="006170DC"/>
    <w:rsid w:val="00617204"/>
    <w:rsid w:val="006176C0"/>
    <w:rsid w:val="00617D07"/>
    <w:rsid w:val="0062096F"/>
    <w:rsid w:val="00620A57"/>
    <w:rsid w:val="00621244"/>
    <w:rsid w:val="0062178E"/>
    <w:rsid w:val="00621896"/>
    <w:rsid w:val="00621EF2"/>
    <w:rsid w:val="0062222C"/>
    <w:rsid w:val="00622253"/>
    <w:rsid w:val="00622417"/>
    <w:rsid w:val="00622557"/>
    <w:rsid w:val="00622672"/>
    <w:rsid w:val="00622B56"/>
    <w:rsid w:val="00622DA8"/>
    <w:rsid w:val="00623028"/>
    <w:rsid w:val="006240C8"/>
    <w:rsid w:val="00624170"/>
    <w:rsid w:val="0062424B"/>
    <w:rsid w:val="0062444E"/>
    <w:rsid w:val="006245C6"/>
    <w:rsid w:val="0062490E"/>
    <w:rsid w:val="00624C74"/>
    <w:rsid w:val="00624D68"/>
    <w:rsid w:val="00624DD5"/>
    <w:rsid w:val="0062502C"/>
    <w:rsid w:val="0062531A"/>
    <w:rsid w:val="00625847"/>
    <w:rsid w:val="00626569"/>
    <w:rsid w:val="006267C9"/>
    <w:rsid w:val="00627A68"/>
    <w:rsid w:val="00630122"/>
    <w:rsid w:val="00630223"/>
    <w:rsid w:val="0063026D"/>
    <w:rsid w:val="0063089E"/>
    <w:rsid w:val="00630C0C"/>
    <w:rsid w:val="00630E26"/>
    <w:rsid w:val="0063100F"/>
    <w:rsid w:val="006311DB"/>
    <w:rsid w:val="006311FA"/>
    <w:rsid w:val="00631295"/>
    <w:rsid w:val="0063130A"/>
    <w:rsid w:val="00631350"/>
    <w:rsid w:val="006313E5"/>
    <w:rsid w:val="00631852"/>
    <w:rsid w:val="006318DA"/>
    <w:rsid w:val="00632E35"/>
    <w:rsid w:val="00633125"/>
    <w:rsid w:val="00633644"/>
    <w:rsid w:val="0063384B"/>
    <w:rsid w:val="00633994"/>
    <w:rsid w:val="00633BCB"/>
    <w:rsid w:val="0063403B"/>
    <w:rsid w:val="006343A5"/>
    <w:rsid w:val="0063494D"/>
    <w:rsid w:val="006351F7"/>
    <w:rsid w:val="00635EF8"/>
    <w:rsid w:val="00636AC5"/>
    <w:rsid w:val="00636FAF"/>
    <w:rsid w:val="00637040"/>
    <w:rsid w:val="0063706B"/>
    <w:rsid w:val="006377A0"/>
    <w:rsid w:val="006377A1"/>
    <w:rsid w:val="0064027A"/>
    <w:rsid w:val="00640438"/>
    <w:rsid w:val="00640A72"/>
    <w:rsid w:val="00640B56"/>
    <w:rsid w:val="00641805"/>
    <w:rsid w:val="00641A52"/>
    <w:rsid w:val="0064227C"/>
    <w:rsid w:val="00642D5C"/>
    <w:rsid w:val="0064315F"/>
    <w:rsid w:val="006433A8"/>
    <w:rsid w:val="00644002"/>
    <w:rsid w:val="0064414A"/>
    <w:rsid w:val="00644433"/>
    <w:rsid w:val="00644466"/>
    <w:rsid w:val="00644664"/>
    <w:rsid w:val="00644ED4"/>
    <w:rsid w:val="00645473"/>
    <w:rsid w:val="00645AB2"/>
    <w:rsid w:val="00645C50"/>
    <w:rsid w:val="00645D89"/>
    <w:rsid w:val="00645EEF"/>
    <w:rsid w:val="00646AAA"/>
    <w:rsid w:val="0064782A"/>
    <w:rsid w:val="00647B3C"/>
    <w:rsid w:val="00647EDD"/>
    <w:rsid w:val="00647FAB"/>
    <w:rsid w:val="006502E6"/>
    <w:rsid w:val="0065032F"/>
    <w:rsid w:val="00650778"/>
    <w:rsid w:val="00650E43"/>
    <w:rsid w:val="006510DF"/>
    <w:rsid w:val="006513D8"/>
    <w:rsid w:val="00651A97"/>
    <w:rsid w:val="00651CB5"/>
    <w:rsid w:val="006525B4"/>
    <w:rsid w:val="0065279B"/>
    <w:rsid w:val="006527CC"/>
    <w:rsid w:val="00652C49"/>
    <w:rsid w:val="00652DDF"/>
    <w:rsid w:val="00652DFF"/>
    <w:rsid w:val="006532D9"/>
    <w:rsid w:val="00653535"/>
    <w:rsid w:val="00653688"/>
    <w:rsid w:val="00654172"/>
    <w:rsid w:val="006543A6"/>
    <w:rsid w:val="006546A0"/>
    <w:rsid w:val="006549C9"/>
    <w:rsid w:val="00654C3C"/>
    <w:rsid w:val="00654F11"/>
    <w:rsid w:val="0065503A"/>
    <w:rsid w:val="00655144"/>
    <w:rsid w:val="0065522F"/>
    <w:rsid w:val="006552DB"/>
    <w:rsid w:val="006554C3"/>
    <w:rsid w:val="0065570F"/>
    <w:rsid w:val="00655C6E"/>
    <w:rsid w:val="00655DE5"/>
    <w:rsid w:val="00656749"/>
    <w:rsid w:val="0065677F"/>
    <w:rsid w:val="00656C59"/>
    <w:rsid w:val="00656D5E"/>
    <w:rsid w:val="00656F85"/>
    <w:rsid w:val="0065726D"/>
    <w:rsid w:val="006573E3"/>
    <w:rsid w:val="0065765C"/>
    <w:rsid w:val="006578B1"/>
    <w:rsid w:val="006601AB"/>
    <w:rsid w:val="006604B1"/>
    <w:rsid w:val="00660B1A"/>
    <w:rsid w:val="00660E39"/>
    <w:rsid w:val="0066108A"/>
    <w:rsid w:val="00661318"/>
    <w:rsid w:val="006613E5"/>
    <w:rsid w:val="00661CD8"/>
    <w:rsid w:val="00662684"/>
    <w:rsid w:val="006628A7"/>
    <w:rsid w:val="00662D04"/>
    <w:rsid w:val="0066309F"/>
    <w:rsid w:val="00663216"/>
    <w:rsid w:val="00663225"/>
    <w:rsid w:val="00663B0D"/>
    <w:rsid w:val="00664009"/>
    <w:rsid w:val="006640E4"/>
    <w:rsid w:val="006646BD"/>
    <w:rsid w:val="00664786"/>
    <w:rsid w:val="00664984"/>
    <w:rsid w:val="00664BEC"/>
    <w:rsid w:val="00664E28"/>
    <w:rsid w:val="00664E46"/>
    <w:rsid w:val="00664EB2"/>
    <w:rsid w:val="00664FF4"/>
    <w:rsid w:val="006654EA"/>
    <w:rsid w:val="00665512"/>
    <w:rsid w:val="0066570B"/>
    <w:rsid w:val="006661EE"/>
    <w:rsid w:val="006662B6"/>
    <w:rsid w:val="006665EE"/>
    <w:rsid w:val="00666671"/>
    <w:rsid w:val="00666838"/>
    <w:rsid w:val="006668EC"/>
    <w:rsid w:val="00666906"/>
    <w:rsid w:val="00666C0E"/>
    <w:rsid w:val="00666CB6"/>
    <w:rsid w:val="006672E4"/>
    <w:rsid w:val="00667302"/>
    <w:rsid w:val="00667494"/>
    <w:rsid w:val="00667B53"/>
    <w:rsid w:val="00667BB4"/>
    <w:rsid w:val="00667E1F"/>
    <w:rsid w:val="006704CB"/>
    <w:rsid w:val="00670948"/>
    <w:rsid w:val="00670D21"/>
    <w:rsid w:val="00671217"/>
    <w:rsid w:val="00671519"/>
    <w:rsid w:val="006716E0"/>
    <w:rsid w:val="00671AF9"/>
    <w:rsid w:val="00671BC5"/>
    <w:rsid w:val="00671CA0"/>
    <w:rsid w:val="00671E53"/>
    <w:rsid w:val="006721E5"/>
    <w:rsid w:val="00672371"/>
    <w:rsid w:val="00672BDC"/>
    <w:rsid w:val="00672D16"/>
    <w:rsid w:val="00672E67"/>
    <w:rsid w:val="00672EC2"/>
    <w:rsid w:val="00672FBA"/>
    <w:rsid w:val="006730AF"/>
    <w:rsid w:val="006730E8"/>
    <w:rsid w:val="00673287"/>
    <w:rsid w:val="006737DE"/>
    <w:rsid w:val="006738A1"/>
    <w:rsid w:val="006748BE"/>
    <w:rsid w:val="00674938"/>
    <w:rsid w:val="00674A6D"/>
    <w:rsid w:val="00674DA2"/>
    <w:rsid w:val="0067580C"/>
    <w:rsid w:val="006758F1"/>
    <w:rsid w:val="00675E19"/>
    <w:rsid w:val="00675E66"/>
    <w:rsid w:val="006761F5"/>
    <w:rsid w:val="006762EF"/>
    <w:rsid w:val="006765D9"/>
    <w:rsid w:val="00676A65"/>
    <w:rsid w:val="00676AE2"/>
    <w:rsid w:val="00676D48"/>
    <w:rsid w:val="006774B1"/>
    <w:rsid w:val="006775A1"/>
    <w:rsid w:val="00677639"/>
    <w:rsid w:val="00677665"/>
    <w:rsid w:val="00677765"/>
    <w:rsid w:val="0067791E"/>
    <w:rsid w:val="006801C2"/>
    <w:rsid w:val="006802A6"/>
    <w:rsid w:val="00680B1C"/>
    <w:rsid w:val="006810F6"/>
    <w:rsid w:val="006811E0"/>
    <w:rsid w:val="00681336"/>
    <w:rsid w:val="00682C4B"/>
    <w:rsid w:val="00682F7C"/>
    <w:rsid w:val="0068389B"/>
    <w:rsid w:val="00683BFD"/>
    <w:rsid w:val="00683E91"/>
    <w:rsid w:val="0068419F"/>
    <w:rsid w:val="0068448E"/>
    <w:rsid w:val="006847CD"/>
    <w:rsid w:val="00684EF5"/>
    <w:rsid w:val="00684F2E"/>
    <w:rsid w:val="00684FC4"/>
    <w:rsid w:val="006854B4"/>
    <w:rsid w:val="0068599E"/>
    <w:rsid w:val="00685C0A"/>
    <w:rsid w:val="00685DE5"/>
    <w:rsid w:val="00685E9C"/>
    <w:rsid w:val="00685EC8"/>
    <w:rsid w:val="00686180"/>
    <w:rsid w:val="00686206"/>
    <w:rsid w:val="0068671E"/>
    <w:rsid w:val="00686813"/>
    <w:rsid w:val="006871FC"/>
    <w:rsid w:val="00687C1F"/>
    <w:rsid w:val="00690183"/>
    <w:rsid w:val="00690292"/>
    <w:rsid w:val="006904B2"/>
    <w:rsid w:val="00690BCA"/>
    <w:rsid w:val="00690C8E"/>
    <w:rsid w:val="006914E0"/>
    <w:rsid w:val="00691ABD"/>
    <w:rsid w:val="00691D8E"/>
    <w:rsid w:val="00691DD8"/>
    <w:rsid w:val="0069225A"/>
    <w:rsid w:val="006922D8"/>
    <w:rsid w:val="00692ACB"/>
    <w:rsid w:val="00692C7E"/>
    <w:rsid w:val="00693405"/>
    <w:rsid w:val="006934ED"/>
    <w:rsid w:val="006937B5"/>
    <w:rsid w:val="00693A84"/>
    <w:rsid w:val="00693D3B"/>
    <w:rsid w:val="006940F7"/>
    <w:rsid w:val="0069418F"/>
    <w:rsid w:val="00694500"/>
    <w:rsid w:val="006945F9"/>
    <w:rsid w:val="006946DC"/>
    <w:rsid w:val="006949E3"/>
    <w:rsid w:val="0069514F"/>
    <w:rsid w:val="006951FC"/>
    <w:rsid w:val="006959A0"/>
    <w:rsid w:val="006960DB"/>
    <w:rsid w:val="006962C2"/>
    <w:rsid w:val="006962EE"/>
    <w:rsid w:val="00696A49"/>
    <w:rsid w:val="006970D7"/>
    <w:rsid w:val="006971F7"/>
    <w:rsid w:val="00697A66"/>
    <w:rsid w:val="00697FC2"/>
    <w:rsid w:val="006A03B5"/>
    <w:rsid w:val="006A0425"/>
    <w:rsid w:val="006A120B"/>
    <w:rsid w:val="006A1B58"/>
    <w:rsid w:val="006A1F63"/>
    <w:rsid w:val="006A25D5"/>
    <w:rsid w:val="006A4408"/>
    <w:rsid w:val="006A476F"/>
    <w:rsid w:val="006A480B"/>
    <w:rsid w:val="006A4B2B"/>
    <w:rsid w:val="006A4DA8"/>
    <w:rsid w:val="006A52C9"/>
    <w:rsid w:val="006A56D0"/>
    <w:rsid w:val="006A5B4F"/>
    <w:rsid w:val="006A5BF1"/>
    <w:rsid w:val="006A5C9E"/>
    <w:rsid w:val="006A5ED0"/>
    <w:rsid w:val="006A648C"/>
    <w:rsid w:val="006A70A0"/>
    <w:rsid w:val="006A71F0"/>
    <w:rsid w:val="006A7571"/>
    <w:rsid w:val="006A778F"/>
    <w:rsid w:val="006A79F5"/>
    <w:rsid w:val="006B0337"/>
    <w:rsid w:val="006B0706"/>
    <w:rsid w:val="006B09AB"/>
    <w:rsid w:val="006B0B5C"/>
    <w:rsid w:val="006B1038"/>
    <w:rsid w:val="006B1AE2"/>
    <w:rsid w:val="006B1C77"/>
    <w:rsid w:val="006B23C8"/>
    <w:rsid w:val="006B288E"/>
    <w:rsid w:val="006B2E48"/>
    <w:rsid w:val="006B3263"/>
    <w:rsid w:val="006B32A3"/>
    <w:rsid w:val="006B32CF"/>
    <w:rsid w:val="006B3D34"/>
    <w:rsid w:val="006B3D39"/>
    <w:rsid w:val="006B463F"/>
    <w:rsid w:val="006B466F"/>
    <w:rsid w:val="006B4A5D"/>
    <w:rsid w:val="006B4DED"/>
    <w:rsid w:val="006B511C"/>
    <w:rsid w:val="006B5336"/>
    <w:rsid w:val="006B5809"/>
    <w:rsid w:val="006B58A7"/>
    <w:rsid w:val="006B61E6"/>
    <w:rsid w:val="006B6FD3"/>
    <w:rsid w:val="006B7925"/>
    <w:rsid w:val="006B7D1E"/>
    <w:rsid w:val="006C0012"/>
    <w:rsid w:val="006C0152"/>
    <w:rsid w:val="006C03FA"/>
    <w:rsid w:val="006C0491"/>
    <w:rsid w:val="006C11A0"/>
    <w:rsid w:val="006C1A41"/>
    <w:rsid w:val="006C1C8A"/>
    <w:rsid w:val="006C263C"/>
    <w:rsid w:val="006C2C51"/>
    <w:rsid w:val="006C325E"/>
    <w:rsid w:val="006C341E"/>
    <w:rsid w:val="006C34A4"/>
    <w:rsid w:val="006C3B83"/>
    <w:rsid w:val="006C408C"/>
    <w:rsid w:val="006C4118"/>
    <w:rsid w:val="006C412D"/>
    <w:rsid w:val="006C4465"/>
    <w:rsid w:val="006C4529"/>
    <w:rsid w:val="006C4A9A"/>
    <w:rsid w:val="006C4D64"/>
    <w:rsid w:val="006C51A5"/>
    <w:rsid w:val="006C57DA"/>
    <w:rsid w:val="006C6A8A"/>
    <w:rsid w:val="006C6C71"/>
    <w:rsid w:val="006C6D56"/>
    <w:rsid w:val="006C74C6"/>
    <w:rsid w:val="006C7FC4"/>
    <w:rsid w:val="006D01B6"/>
    <w:rsid w:val="006D06D1"/>
    <w:rsid w:val="006D07B0"/>
    <w:rsid w:val="006D090C"/>
    <w:rsid w:val="006D0BFA"/>
    <w:rsid w:val="006D0FF7"/>
    <w:rsid w:val="006D1B94"/>
    <w:rsid w:val="006D1D51"/>
    <w:rsid w:val="006D24AC"/>
    <w:rsid w:val="006D25B8"/>
    <w:rsid w:val="006D2C0F"/>
    <w:rsid w:val="006D2DF1"/>
    <w:rsid w:val="006D3120"/>
    <w:rsid w:val="006D3379"/>
    <w:rsid w:val="006D33C9"/>
    <w:rsid w:val="006D34A4"/>
    <w:rsid w:val="006D3805"/>
    <w:rsid w:val="006D382C"/>
    <w:rsid w:val="006D3B81"/>
    <w:rsid w:val="006D3BBD"/>
    <w:rsid w:val="006D3D62"/>
    <w:rsid w:val="006D417E"/>
    <w:rsid w:val="006D454B"/>
    <w:rsid w:val="006D4A77"/>
    <w:rsid w:val="006D5346"/>
    <w:rsid w:val="006D551D"/>
    <w:rsid w:val="006D5621"/>
    <w:rsid w:val="006D5A87"/>
    <w:rsid w:val="006D5AF6"/>
    <w:rsid w:val="006D5EDF"/>
    <w:rsid w:val="006D621F"/>
    <w:rsid w:val="006D6B62"/>
    <w:rsid w:val="006D7367"/>
    <w:rsid w:val="006D74D9"/>
    <w:rsid w:val="006D7991"/>
    <w:rsid w:val="006D7BFC"/>
    <w:rsid w:val="006E01A2"/>
    <w:rsid w:val="006E03F1"/>
    <w:rsid w:val="006E04AF"/>
    <w:rsid w:val="006E0BBA"/>
    <w:rsid w:val="006E0E29"/>
    <w:rsid w:val="006E12B3"/>
    <w:rsid w:val="006E1897"/>
    <w:rsid w:val="006E1CCD"/>
    <w:rsid w:val="006E1FEC"/>
    <w:rsid w:val="006E2160"/>
    <w:rsid w:val="006E2286"/>
    <w:rsid w:val="006E2682"/>
    <w:rsid w:val="006E275B"/>
    <w:rsid w:val="006E326A"/>
    <w:rsid w:val="006E35B8"/>
    <w:rsid w:val="006E3622"/>
    <w:rsid w:val="006E3773"/>
    <w:rsid w:val="006E4092"/>
    <w:rsid w:val="006E4F57"/>
    <w:rsid w:val="006E50D6"/>
    <w:rsid w:val="006E51E9"/>
    <w:rsid w:val="006E553F"/>
    <w:rsid w:val="006E559A"/>
    <w:rsid w:val="006E59BC"/>
    <w:rsid w:val="006E5EEB"/>
    <w:rsid w:val="006E5F4F"/>
    <w:rsid w:val="006E63DE"/>
    <w:rsid w:val="006E6682"/>
    <w:rsid w:val="006E68C3"/>
    <w:rsid w:val="006E6E6E"/>
    <w:rsid w:val="006E758C"/>
    <w:rsid w:val="006E77D2"/>
    <w:rsid w:val="006E7C86"/>
    <w:rsid w:val="006F00A8"/>
    <w:rsid w:val="006F02A4"/>
    <w:rsid w:val="006F037C"/>
    <w:rsid w:val="006F0A0D"/>
    <w:rsid w:val="006F0A24"/>
    <w:rsid w:val="006F0AD3"/>
    <w:rsid w:val="006F0FEE"/>
    <w:rsid w:val="006F129D"/>
    <w:rsid w:val="006F179B"/>
    <w:rsid w:val="006F197A"/>
    <w:rsid w:val="006F1D1A"/>
    <w:rsid w:val="006F20F9"/>
    <w:rsid w:val="006F2701"/>
    <w:rsid w:val="006F291A"/>
    <w:rsid w:val="006F2ABD"/>
    <w:rsid w:val="006F2B25"/>
    <w:rsid w:val="006F2DD6"/>
    <w:rsid w:val="006F30FC"/>
    <w:rsid w:val="006F3271"/>
    <w:rsid w:val="006F3DC1"/>
    <w:rsid w:val="006F403B"/>
    <w:rsid w:val="006F470C"/>
    <w:rsid w:val="006F4FFF"/>
    <w:rsid w:val="006F5452"/>
    <w:rsid w:val="006F567A"/>
    <w:rsid w:val="006F5D82"/>
    <w:rsid w:val="006F6140"/>
    <w:rsid w:val="006F6648"/>
    <w:rsid w:val="006F6F2E"/>
    <w:rsid w:val="006F7CE7"/>
    <w:rsid w:val="0070009F"/>
    <w:rsid w:val="0070026A"/>
    <w:rsid w:val="0070058B"/>
    <w:rsid w:val="00700595"/>
    <w:rsid w:val="0070063C"/>
    <w:rsid w:val="00700D31"/>
    <w:rsid w:val="00700F50"/>
    <w:rsid w:val="00701E81"/>
    <w:rsid w:val="007022B3"/>
    <w:rsid w:val="00702488"/>
    <w:rsid w:val="0070262D"/>
    <w:rsid w:val="00702F8B"/>
    <w:rsid w:val="00703028"/>
    <w:rsid w:val="00703097"/>
    <w:rsid w:val="007030D7"/>
    <w:rsid w:val="00704285"/>
    <w:rsid w:val="007046EC"/>
    <w:rsid w:val="00704767"/>
    <w:rsid w:val="00704F35"/>
    <w:rsid w:val="00705278"/>
    <w:rsid w:val="007053DB"/>
    <w:rsid w:val="00705836"/>
    <w:rsid w:val="00705FE0"/>
    <w:rsid w:val="0070610C"/>
    <w:rsid w:val="00706331"/>
    <w:rsid w:val="0070658F"/>
    <w:rsid w:val="007065FB"/>
    <w:rsid w:val="007067F0"/>
    <w:rsid w:val="007069DB"/>
    <w:rsid w:val="00706A45"/>
    <w:rsid w:val="00706D7C"/>
    <w:rsid w:val="00707262"/>
    <w:rsid w:val="00707362"/>
    <w:rsid w:val="0070752B"/>
    <w:rsid w:val="0071008B"/>
    <w:rsid w:val="007100B2"/>
    <w:rsid w:val="00710598"/>
    <w:rsid w:val="00711555"/>
    <w:rsid w:val="0071184B"/>
    <w:rsid w:val="00711A42"/>
    <w:rsid w:val="007126F2"/>
    <w:rsid w:val="00713261"/>
    <w:rsid w:val="00713507"/>
    <w:rsid w:val="0071362B"/>
    <w:rsid w:val="00713835"/>
    <w:rsid w:val="00713B55"/>
    <w:rsid w:val="007141A7"/>
    <w:rsid w:val="007142F3"/>
    <w:rsid w:val="00714E38"/>
    <w:rsid w:val="0071550E"/>
    <w:rsid w:val="0071577F"/>
    <w:rsid w:val="007157B1"/>
    <w:rsid w:val="00715BE7"/>
    <w:rsid w:val="00716121"/>
    <w:rsid w:val="0071657C"/>
    <w:rsid w:val="007169ED"/>
    <w:rsid w:val="00716A7E"/>
    <w:rsid w:val="00716AB5"/>
    <w:rsid w:val="00716C17"/>
    <w:rsid w:val="0071703E"/>
    <w:rsid w:val="0071743D"/>
    <w:rsid w:val="00717538"/>
    <w:rsid w:val="0071756E"/>
    <w:rsid w:val="0071768B"/>
    <w:rsid w:val="00717AD2"/>
    <w:rsid w:val="00717B12"/>
    <w:rsid w:val="00717F1B"/>
    <w:rsid w:val="007200C3"/>
    <w:rsid w:val="00720172"/>
    <w:rsid w:val="007203E0"/>
    <w:rsid w:val="007207C7"/>
    <w:rsid w:val="00720978"/>
    <w:rsid w:val="00721885"/>
    <w:rsid w:val="0072188D"/>
    <w:rsid w:val="0072198D"/>
    <w:rsid w:val="00722193"/>
    <w:rsid w:val="0072227D"/>
    <w:rsid w:val="007222C7"/>
    <w:rsid w:val="0072231D"/>
    <w:rsid w:val="007225B2"/>
    <w:rsid w:val="0072272E"/>
    <w:rsid w:val="00722A5C"/>
    <w:rsid w:val="00722C7F"/>
    <w:rsid w:val="00723436"/>
    <w:rsid w:val="00723808"/>
    <w:rsid w:val="00724090"/>
    <w:rsid w:val="007241D3"/>
    <w:rsid w:val="00724E36"/>
    <w:rsid w:val="0072527E"/>
    <w:rsid w:val="0072614D"/>
    <w:rsid w:val="007263BF"/>
    <w:rsid w:val="00727404"/>
    <w:rsid w:val="00727783"/>
    <w:rsid w:val="00727819"/>
    <w:rsid w:val="00727EEF"/>
    <w:rsid w:val="0073051E"/>
    <w:rsid w:val="00730F88"/>
    <w:rsid w:val="0073222C"/>
    <w:rsid w:val="0073275D"/>
    <w:rsid w:val="00732ABA"/>
    <w:rsid w:val="00732C38"/>
    <w:rsid w:val="00732E2C"/>
    <w:rsid w:val="00733D72"/>
    <w:rsid w:val="00733F01"/>
    <w:rsid w:val="00733FED"/>
    <w:rsid w:val="00734019"/>
    <w:rsid w:val="00734BA9"/>
    <w:rsid w:val="00735018"/>
    <w:rsid w:val="0073566A"/>
    <w:rsid w:val="00735A74"/>
    <w:rsid w:val="00735CA4"/>
    <w:rsid w:val="00735E71"/>
    <w:rsid w:val="00736457"/>
    <w:rsid w:val="007364C7"/>
    <w:rsid w:val="00736CF0"/>
    <w:rsid w:val="0073736C"/>
    <w:rsid w:val="00737CBD"/>
    <w:rsid w:val="00740335"/>
    <w:rsid w:val="00740C98"/>
    <w:rsid w:val="00740D3C"/>
    <w:rsid w:val="00741213"/>
    <w:rsid w:val="00741442"/>
    <w:rsid w:val="007415CE"/>
    <w:rsid w:val="0074164D"/>
    <w:rsid w:val="00741BB2"/>
    <w:rsid w:val="00741EC3"/>
    <w:rsid w:val="0074225E"/>
    <w:rsid w:val="00742E0F"/>
    <w:rsid w:val="00743203"/>
    <w:rsid w:val="007438A7"/>
    <w:rsid w:val="00743C5B"/>
    <w:rsid w:val="00743F20"/>
    <w:rsid w:val="0074435E"/>
    <w:rsid w:val="0074481D"/>
    <w:rsid w:val="00744FA4"/>
    <w:rsid w:val="0074503C"/>
    <w:rsid w:val="00745694"/>
    <w:rsid w:val="007456E3"/>
    <w:rsid w:val="00745BB2"/>
    <w:rsid w:val="00745CE2"/>
    <w:rsid w:val="007461D7"/>
    <w:rsid w:val="007464B8"/>
    <w:rsid w:val="00746505"/>
    <w:rsid w:val="00746B65"/>
    <w:rsid w:val="00746C3F"/>
    <w:rsid w:val="00746E9B"/>
    <w:rsid w:val="0074714C"/>
    <w:rsid w:val="00747D96"/>
    <w:rsid w:val="007513C7"/>
    <w:rsid w:val="00751418"/>
    <w:rsid w:val="00751593"/>
    <w:rsid w:val="00751B4A"/>
    <w:rsid w:val="00751D47"/>
    <w:rsid w:val="00751E44"/>
    <w:rsid w:val="00752C14"/>
    <w:rsid w:val="007532AA"/>
    <w:rsid w:val="00753706"/>
    <w:rsid w:val="0075384C"/>
    <w:rsid w:val="00753EBC"/>
    <w:rsid w:val="00754109"/>
    <w:rsid w:val="00754195"/>
    <w:rsid w:val="00754546"/>
    <w:rsid w:val="00754988"/>
    <w:rsid w:val="00754D94"/>
    <w:rsid w:val="00754ED0"/>
    <w:rsid w:val="0075508D"/>
    <w:rsid w:val="00755180"/>
    <w:rsid w:val="0075520C"/>
    <w:rsid w:val="00755259"/>
    <w:rsid w:val="00755C55"/>
    <w:rsid w:val="00755D92"/>
    <w:rsid w:val="0075613D"/>
    <w:rsid w:val="0075614D"/>
    <w:rsid w:val="007562E7"/>
    <w:rsid w:val="007570AB"/>
    <w:rsid w:val="0075765C"/>
    <w:rsid w:val="00757896"/>
    <w:rsid w:val="00757CBA"/>
    <w:rsid w:val="007605F0"/>
    <w:rsid w:val="00761187"/>
    <w:rsid w:val="007613EF"/>
    <w:rsid w:val="007614E2"/>
    <w:rsid w:val="00761938"/>
    <w:rsid w:val="00761A8F"/>
    <w:rsid w:val="007622C5"/>
    <w:rsid w:val="007624BE"/>
    <w:rsid w:val="00762571"/>
    <w:rsid w:val="0076343D"/>
    <w:rsid w:val="00764395"/>
    <w:rsid w:val="007644F7"/>
    <w:rsid w:val="00764595"/>
    <w:rsid w:val="0076480C"/>
    <w:rsid w:val="00764C64"/>
    <w:rsid w:val="00764D85"/>
    <w:rsid w:val="00764E08"/>
    <w:rsid w:val="00765149"/>
    <w:rsid w:val="0076553C"/>
    <w:rsid w:val="0076569C"/>
    <w:rsid w:val="00765BA2"/>
    <w:rsid w:val="007660BB"/>
    <w:rsid w:val="00766239"/>
    <w:rsid w:val="0076639D"/>
    <w:rsid w:val="00766D97"/>
    <w:rsid w:val="00767218"/>
    <w:rsid w:val="00767239"/>
    <w:rsid w:val="0076761E"/>
    <w:rsid w:val="007700D8"/>
    <w:rsid w:val="0077025A"/>
    <w:rsid w:val="00770271"/>
    <w:rsid w:val="007704C5"/>
    <w:rsid w:val="00770D9E"/>
    <w:rsid w:val="00770E4A"/>
    <w:rsid w:val="0077143D"/>
    <w:rsid w:val="00771922"/>
    <w:rsid w:val="00771ACC"/>
    <w:rsid w:val="00771C21"/>
    <w:rsid w:val="007727C8"/>
    <w:rsid w:val="00772976"/>
    <w:rsid w:val="00772C3E"/>
    <w:rsid w:val="00772C49"/>
    <w:rsid w:val="00772E2F"/>
    <w:rsid w:val="00773137"/>
    <w:rsid w:val="00773F95"/>
    <w:rsid w:val="00773F9F"/>
    <w:rsid w:val="00774088"/>
    <w:rsid w:val="00774124"/>
    <w:rsid w:val="00774443"/>
    <w:rsid w:val="007744E1"/>
    <w:rsid w:val="00774849"/>
    <w:rsid w:val="00774BF6"/>
    <w:rsid w:val="00774E86"/>
    <w:rsid w:val="007754B6"/>
    <w:rsid w:val="00775594"/>
    <w:rsid w:val="00775B33"/>
    <w:rsid w:val="00775B46"/>
    <w:rsid w:val="00775DAF"/>
    <w:rsid w:val="00775E15"/>
    <w:rsid w:val="00775F5A"/>
    <w:rsid w:val="00776133"/>
    <w:rsid w:val="007766CF"/>
    <w:rsid w:val="00776788"/>
    <w:rsid w:val="00776824"/>
    <w:rsid w:val="00776BF2"/>
    <w:rsid w:val="007770F1"/>
    <w:rsid w:val="00777194"/>
    <w:rsid w:val="007776FB"/>
    <w:rsid w:val="00777B93"/>
    <w:rsid w:val="00777F22"/>
    <w:rsid w:val="00777FEC"/>
    <w:rsid w:val="0078144B"/>
    <w:rsid w:val="0078175D"/>
    <w:rsid w:val="00781A73"/>
    <w:rsid w:val="00781B3A"/>
    <w:rsid w:val="00781CBF"/>
    <w:rsid w:val="00781CEE"/>
    <w:rsid w:val="007831BE"/>
    <w:rsid w:val="00784036"/>
    <w:rsid w:val="007845B2"/>
    <w:rsid w:val="007848C7"/>
    <w:rsid w:val="00784DAE"/>
    <w:rsid w:val="00784DDC"/>
    <w:rsid w:val="00784FA0"/>
    <w:rsid w:val="00785236"/>
    <w:rsid w:val="00785369"/>
    <w:rsid w:val="007856AC"/>
    <w:rsid w:val="00785798"/>
    <w:rsid w:val="007857C8"/>
    <w:rsid w:val="007857CE"/>
    <w:rsid w:val="00785CB4"/>
    <w:rsid w:val="00785E87"/>
    <w:rsid w:val="00786020"/>
    <w:rsid w:val="007861DB"/>
    <w:rsid w:val="007862CA"/>
    <w:rsid w:val="007864A5"/>
    <w:rsid w:val="007865A8"/>
    <w:rsid w:val="007866F4"/>
    <w:rsid w:val="0078675F"/>
    <w:rsid w:val="00786794"/>
    <w:rsid w:val="00786894"/>
    <w:rsid w:val="0078749C"/>
    <w:rsid w:val="007875CA"/>
    <w:rsid w:val="00787727"/>
    <w:rsid w:val="00787C8A"/>
    <w:rsid w:val="00790065"/>
    <w:rsid w:val="00790908"/>
    <w:rsid w:val="00790E32"/>
    <w:rsid w:val="007913BB"/>
    <w:rsid w:val="007914BD"/>
    <w:rsid w:val="00791C9F"/>
    <w:rsid w:val="007920D2"/>
    <w:rsid w:val="0079238F"/>
    <w:rsid w:val="0079291D"/>
    <w:rsid w:val="00792A59"/>
    <w:rsid w:val="00792DCB"/>
    <w:rsid w:val="0079300A"/>
    <w:rsid w:val="00793553"/>
    <w:rsid w:val="00793896"/>
    <w:rsid w:val="00793A3E"/>
    <w:rsid w:val="00793D34"/>
    <w:rsid w:val="007947A8"/>
    <w:rsid w:val="00794988"/>
    <w:rsid w:val="00794BD2"/>
    <w:rsid w:val="00795485"/>
    <w:rsid w:val="00795957"/>
    <w:rsid w:val="00795C74"/>
    <w:rsid w:val="0079602A"/>
    <w:rsid w:val="00796751"/>
    <w:rsid w:val="00796901"/>
    <w:rsid w:val="00796DA6"/>
    <w:rsid w:val="007972D2"/>
    <w:rsid w:val="0079731C"/>
    <w:rsid w:val="00797351"/>
    <w:rsid w:val="007973E1"/>
    <w:rsid w:val="00797558"/>
    <w:rsid w:val="0079757C"/>
    <w:rsid w:val="007978FC"/>
    <w:rsid w:val="00797AA3"/>
    <w:rsid w:val="007A023C"/>
    <w:rsid w:val="007A034A"/>
    <w:rsid w:val="007A043B"/>
    <w:rsid w:val="007A068F"/>
    <w:rsid w:val="007A0F28"/>
    <w:rsid w:val="007A1468"/>
    <w:rsid w:val="007A1576"/>
    <w:rsid w:val="007A204A"/>
    <w:rsid w:val="007A26CC"/>
    <w:rsid w:val="007A28F7"/>
    <w:rsid w:val="007A32FF"/>
    <w:rsid w:val="007A3B0C"/>
    <w:rsid w:val="007A3B1E"/>
    <w:rsid w:val="007A4001"/>
    <w:rsid w:val="007A4093"/>
    <w:rsid w:val="007A46CA"/>
    <w:rsid w:val="007A549F"/>
    <w:rsid w:val="007A571C"/>
    <w:rsid w:val="007A5E30"/>
    <w:rsid w:val="007A60B9"/>
    <w:rsid w:val="007A627C"/>
    <w:rsid w:val="007A66B8"/>
    <w:rsid w:val="007A6772"/>
    <w:rsid w:val="007A7128"/>
    <w:rsid w:val="007A7678"/>
    <w:rsid w:val="007A788C"/>
    <w:rsid w:val="007A7BB3"/>
    <w:rsid w:val="007A7E20"/>
    <w:rsid w:val="007A7E8F"/>
    <w:rsid w:val="007B0012"/>
    <w:rsid w:val="007B022B"/>
    <w:rsid w:val="007B0C38"/>
    <w:rsid w:val="007B1040"/>
    <w:rsid w:val="007B15A3"/>
    <w:rsid w:val="007B198E"/>
    <w:rsid w:val="007B1D0D"/>
    <w:rsid w:val="007B21D8"/>
    <w:rsid w:val="007B2219"/>
    <w:rsid w:val="007B2723"/>
    <w:rsid w:val="007B313B"/>
    <w:rsid w:val="007B3577"/>
    <w:rsid w:val="007B3C05"/>
    <w:rsid w:val="007B3CD0"/>
    <w:rsid w:val="007B40A0"/>
    <w:rsid w:val="007B4424"/>
    <w:rsid w:val="007B45EB"/>
    <w:rsid w:val="007B46C4"/>
    <w:rsid w:val="007B46E3"/>
    <w:rsid w:val="007B4AA5"/>
    <w:rsid w:val="007B550A"/>
    <w:rsid w:val="007B55BE"/>
    <w:rsid w:val="007B5E9B"/>
    <w:rsid w:val="007B5EB3"/>
    <w:rsid w:val="007B5F91"/>
    <w:rsid w:val="007B5FFD"/>
    <w:rsid w:val="007B60CB"/>
    <w:rsid w:val="007B6162"/>
    <w:rsid w:val="007B61F2"/>
    <w:rsid w:val="007B62AA"/>
    <w:rsid w:val="007B6742"/>
    <w:rsid w:val="007B6A0E"/>
    <w:rsid w:val="007B6BBF"/>
    <w:rsid w:val="007B6F6B"/>
    <w:rsid w:val="007B728B"/>
    <w:rsid w:val="007B73A2"/>
    <w:rsid w:val="007B7797"/>
    <w:rsid w:val="007B7EB1"/>
    <w:rsid w:val="007B7F3A"/>
    <w:rsid w:val="007C0649"/>
    <w:rsid w:val="007C0A98"/>
    <w:rsid w:val="007C0EC2"/>
    <w:rsid w:val="007C13E0"/>
    <w:rsid w:val="007C166C"/>
    <w:rsid w:val="007C1E16"/>
    <w:rsid w:val="007C219A"/>
    <w:rsid w:val="007C2246"/>
    <w:rsid w:val="007C22E5"/>
    <w:rsid w:val="007C28EB"/>
    <w:rsid w:val="007C30CC"/>
    <w:rsid w:val="007C3267"/>
    <w:rsid w:val="007C3283"/>
    <w:rsid w:val="007C3BDE"/>
    <w:rsid w:val="007C3CEC"/>
    <w:rsid w:val="007C3E78"/>
    <w:rsid w:val="007C4078"/>
    <w:rsid w:val="007C4759"/>
    <w:rsid w:val="007C4A06"/>
    <w:rsid w:val="007C4A7E"/>
    <w:rsid w:val="007C51C2"/>
    <w:rsid w:val="007C590E"/>
    <w:rsid w:val="007C614C"/>
    <w:rsid w:val="007C69B4"/>
    <w:rsid w:val="007C785B"/>
    <w:rsid w:val="007C7E13"/>
    <w:rsid w:val="007C7EE7"/>
    <w:rsid w:val="007C7F57"/>
    <w:rsid w:val="007D02F8"/>
    <w:rsid w:val="007D064C"/>
    <w:rsid w:val="007D08CB"/>
    <w:rsid w:val="007D0A18"/>
    <w:rsid w:val="007D104C"/>
    <w:rsid w:val="007D109A"/>
    <w:rsid w:val="007D1103"/>
    <w:rsid w:val="007D14C1"/>
    <w:rsid w:val="007D1A03"/>
    <w:rsid w:val="007D1BE0"/>
    <w:rsid w:val="007D1F94"/>
    <w:rsid w:val="007D22BA"/>
    <w:rsid w:val="007D2390"/>
    <w:rsid w:val="007D28C5"/>
    <w:rsid w:val="007D2B22"/>
    <w:rsid w:val="007D2D23"/>
    <w:rsid w:val="007D3323"/>
    <w:rsid w:val="007D36CF"/>
    <w:rsid w:val="007D37FA"/>
    <w:rsid w:val="007D3A54"/>
    <w:rsid w:val="007D3EBA"/>
    <w:rsid w:val="007D404C"/>
    <w:rsid w:val="007D405B"/>
    <w:rsid w:val="007D425D"/>
    <w:rsid w:val="007D42F3"/>
    <w:rsid w:val="007D4FE7"/>
    <w:rsid w:val="007D5CFA"/>
    <w:rsid w:val="007D5F88"/>
    <w:rsid w:val="007D5FE1"/>
    <w:rsid w:val="007D62D1"/>
    <w:rsid w:val="007D6BBA"/>
    <w:rsid w:val="007D6DA6"/>
    <w:rsid w:val="007D6ED2"/>
    <w:rsid w:val="007D749E"/>
    <w:rsid w:val="007D78E2"/>
    <w:rsid w:val="007D7EC3"/>
    <w:rsid w:val="007E0299"/>
    <w:rsid w:val="007E04C4"/>
    <w:rsid w:val="007E04FB"/>
    <w:rsid w:val="007E0642"/>
    <w:rsid w:val="007E0789"/>
    <w:rsid w:val="007E0929"/>
    <w:rsid w:val="007E0BFA"/>
    <w:rsid w:val="007E0CD8"/>
    <w:rsid w:val="007E0CF0"/>
    <w:rsid w:val="007E140C"/>
    <w:rsid w:val="007E1648"/>
    <w:rsid w:val="007E16A9"/>
    <w:rsid w:val="007E1AC5"/>
    <w:rsid w:val="007E1B0D"/>
    <w:rsid w:val="007E1C54"/>
    <w:rsid w:val="007E25DF"/>
    <w:rsid w:val="007E3640"/>
    <w:rsid w:val="007E3781"/>
    <w:rsid w:val="007E3FF1"/>
    <w:rsid w:val="007E40A1"/>
    <w:rsid w:val="007E42F6"/>
    <w:rsid w:val="007E45A6"/>
    <w:rsid w:val="007E4889"/>
    <w:rsid w:val="007E4A3E"/>
    <w:rsid w:val="007E4FD0"/>
    <w:rsid w:val="007E5315"/>
    <w:rsid w:val="007E5808"/>
    <w:rsid w:val="007E5879"/>
    <w:rsid w:val="007E5E8B"/>
    <w:rsid w:val="007E5EB9"/>
    <w:rsid w:val="007E6028"/>
    <w:rsid w:val="007E61EC"/>
    <w:rsid w:val="007E61F3"/>
    <w:rsid w:val="007E6774"/>
    <w:rsid w:val="007E67C1"/>
    <w:rsid w:val="007E727F"/>
    <w:rsid w:val="007E7310"/>
    <w:rsid w:val="007E74CF"/>
    <w:rsid w:val="007E7992"/>
    <w:rsid w:val="007E7AE0"/>
    <w:rsid w:val="007E7C6C"/>
    <w:rsid w:val="007E7DDC"/>
    <w:rsid w:val="007F04B3"/>
    <w:rsid w:val="007F0BA6"/>
    <w:rsid w:val="007F1F94"/>
    <w:rsid w:val="007F31A8"/>
    <w:rsid w:val="007F3292"/>
    <w:rsid w:val="007F3340"/>
    <w:rsid w:val="007F36BA"/>
    <w:rsid w:val="007F38BE"/>
    <w:rsid w:val="007F3B77"/>
    <w:rsid w:val="007F4455"/>
    <w:rsid w:val="007F4825"/>
    <w:rsid w:val="007F486C"/>
    <w:rsid w:val="007F517B"/>
    <w:rsid w:val="007F57BE"/>
    <w:rsid w:val="007F5D04"/>
    <w:rsid w:val="007F5D8B"/>
    <w:rsid w:val="007F637A"/>
    <w:rsid w:val="007F6390"/>
    <w:rsid w:val="007F6BD3"/>
    <w:rsid w:val="007F6F5C"/>
    <w:rsid w:val="007F7231"/>
    <w:rsid w:val="007F7C74"/>
    <w:rsid w:val="007F7CB9"/>
    <w:rsid w:val="008000D5"/>
    <w:rsid w:val="00800146"/>
    <w:rsid w:val="0080037E"/>
    <w:rsid w:val="00800800"/>
    <w:rsid w:val="00800AF5"/>
    <w:rsid w:val="00800C76"/>
    <w:rsid w:val="00801222"/>
    <w:rsid w:val="00801431"/>
    <w:rsid w:val="00801467"/>
    <w:rsid w:val="00801B40"/>
    <w:rsid w:val="00801CD7"/>
    <w:rsid w:val="00802244"/>
    <w:rsid w:val="00802618"/>
    <w:rsid w:val="0080287D"/>
    <w:rsid w:val="00802989"/>
    <w:rsid w:val="00802A70"/>
    <w:rsid w:val="00802BF8"/>
    <w:rsid w:val="00804121"/>
    <w:rsid w:val="00804644"/>
    <w:rsid w:val="00804777"/>
    <w:rsid w:val="008049A1"/>
    <w:rsid w:val="00804C57"/>
    <w:rsid w:val="008050A1"/>
    <w:rsid w:val="008053DE"/>
    <w:rsid w:val="008056B3"/>
    <w:rsid w:val="0080666F"/>
    <w:rsid w:val="008067D6"/>
    <w:rsid w:val="00806932"/>
    <w:rsid w:val="00806B3F"/>
    <w:rsid w:val="00807099"/>
    <w:rsid w:val="00807261"/>
    <w:rsid w:val="008075FB"/>
    <w:rsid w:val="008076FB"/>
    <w:rsid w:val="008079B8"/>
    <w:rsid w:val="00810348"/>
    <w:rsid w:val="008105E8"/>
    <w:rsid w:val="008106B2"/>
    <w:rsid w:val="00810970"/>
    <w:rsid w:val="0081101C"/>
    <w:rsid w:val="0081118E"/>
    <w:rsid w:val="0081130F"/>
    <w:rsid w:val="008119B6"/>
    <w:rsid w:val="00811A10"/>
    <w:rsid w:val="008120DA"/>
    <w:rsid w:val="008121B6"/>
    <w:rsid w:val="008126A6"/>
    <w:rsid w:val="008127AF"/>
    <w:rsid w:val="00812DAD"/>
    <w:rsid w:val="00812E91"/>
    <w:rsid w:val="0081357D"/>
    <w:rsid w:val="0081375D"/>
    <w:rsid w:val="0081377C"/>
    <w:rsid w:val="0081383E"/>
    <w:rsid w:val="008138B4"/>
    <w:rsid w:val="00813A5E"/>
    <w:rsid w:val="00813A71"/>
    <w:rsid w:val="00813DCF"/>
    <w:rsid w:val="00814160"/>
    <w:rsid w:val="00814254"/>
    <w:rsid w:val="0081497D"/>
    <w:rsid w:val="00814F17"/>
    <w:rsid w:val="00815012"/>
    <w:rsid w:val="00815042"/>
    <w:rsid w:val="008158C9"/>
    <w:rsid w:val="00815EF7"/>
    <w:rsid w:val="0081629C"/>
    <w:rsid w:val="00816C11"/>
    <w:rsid w:val="00816F37"/>
    <w:rsid w:val="00817150"/>
    <w:rsid w:val="00817171"/>
    <w:rsid w:val="008174CF"/>
    <w:rsid w:val="0081752B"/>
    <w:rsid w:val="0081767C"/>
    <w:rsid w:val="00817744"/>
    <w:rsid w:val="00817AAE"/>
    <w:rsid w:val="00817B65"/>
    <w:rsid w:val="00817BF1"/>
    <w:rsid w:val="00817F31"/>
    <w:rsid w:val="00817F4D"/>
    <w:rsid w:val="008208E1"/>
    <w:rsid w:val="00820EDE"/>
    <w:rsid w:val="00820F07"/>
    <w:rsid w:val="00821B6B"/>
    <w:rsid w:val="00821CCF"/>
    <w:rsid w:val="00822344"/>
    <w:rsid w:val="00822455"/>
    <w:rsid w:val="008224B5"/>
    <w:rsid w:val="00822D51"/>
    <w:rsid w:val="00822ECF"/>
    <w:rsid w:val="00822F6C"/>
    <w:rsid w:val="0082301C"/>
    <w:rsid w:val="00823125"/>
    <w:rsid w:val="0082360F"/>
    <w:rsid w:val="008245E7"/>
    <w:rsid w:val="00824867"/>
    <w:rsid w:val="00824A0F"/>
    <w:rsid w:val="00824CB3"/>
    <w:rsid w:val="00824D71"/>
    <w:rsid w:val="008250C4"/>
    <w:rsid w:val="0082545C"/>
    <w:rsid w:val="0082577B"/>
    <w:rsid w:val="008259F8"/>
    <w:rsid w:val="00826040"/>
    <w:rsid w:val="008265F8"/>
    <w:rsid w:val="00826620"/>
    <w:rsid w:val="008266F8"/>
    <w:rsid w:val="008269B8"/>
    <w:rsid w:val="00827793"/>
    <w:rsid w:val="00827A17"/>
    <w:rsid w:val="00830344"/>
    <w:rsid w:val="008303A0"/>
    <w:rsid w:val="008304E5"/>
    <w:rsid w:val="00830576"/>
    <w:rsid w:val="008308EE"/>
    <w:rsid w:val="00830D64"/>
    <w:rsid w:val="00831C7B"/>
    <w:rsid w:val="008324D4"/>
    <w:rsid w:val="00832D5F"/>
    <w:rsid w:val="00833F01"/>
    <w:rsid w:val="00833F62"/>
    <w:rsid w:val="00834604"/>
    <w:rsid w:val="008346CF"/>
    <w:rsid w:val="00834E70"/>
    <w:rsid w:val="0083519D"/>
    <w:rsid w:val="00835782"/>
    <w:rsid w:val="00835812"/>
    <w:rsid w:val="00836260"/>
    <w:rsid w:val="00836675"/>
    <w:rsid w:val="008367EC"/>
    <w:rsid w:val="00836835"/>
    <w:rsid w:val="00836A18"/>
    <w:rsid w:val="00836B47"/>
    <w:rsid w:val="00836DE3"/>
    <w:rsid w:val="00836FFE"/>
    <w:rsid w:val="00837592"/>
    <w:rsid w:val="008379D9"/>
    <w:rsid w:val="00837ADB"/>
    <w:rsid w:val="00837E0D"/>
    <w:rsid w:val="0084022F"/>
    <w:rsid w:val="00840614"/>
    <w:rsid w:val="008407C7"/>
    <w:rsid w:val="0084110C"/>
    <w:rsid w:val="008411E4"/>
    <w:rsid w:val="00841781"/>
    <w:rsid w:val="008419A5"/>
    <w:rsid w:val="00841EBB"/>
    <w:rsid w:val="00841FAF"/>
    <w:rsid w:val="008421F2"/>
    <w:rsid w:val="00842FFF"/>
    <w:rsid w:val="00843860"/>
    <w:rsid w:val="00843A51"/>
    <w:rsid w:val="00843DC7"/>
    <w:rsid w:val="008441F9"/>
    <w:rsid w:val="008443DC"/>
    <w:rsid w:val="00844733"/>
    <w:rsid w:val="0084491A"/>
    <w:rsid w:val="00844FAD"/>
    <w:rsid w:val="0084506E"/>
    <w:rsid w:val="008450D6"/>
    <w:rsid w:val="008455E0"/>
    <w:rsid w:val="00845603"/>
    <w:rsid w:val="0084578B"/>
    <w:rsid w:val="0084589A"/>
    <w:rsid w:val="00845EFB"/>
    <w:rsid w:val="008466D4"/>
    <w:rsid w:val="00846B26"/>
    <w:rsid w:val="00846C7C"/>
    <w:rsid w:val="00847183"/>
    <w:rsid w:val="00847494"/>
    <w:rsid w:val="008476F2"/>
    <w:rsid w:val="00847840"/>
    <w:rsid w:val="00847A5A"/>
    <w:rsid w:val="00847C0E"/>
    <w:rsid w:val="00847CC7"/>
    <w:rsid w:val="00847D5D"/>
    <w:rsid w:val="00847D90"/>
    <w:rsid w:val="00847E31"/>
    <w:rsid w:val="00847F75"/>
    <w:rsid w:val="00850279"/>
    <w:rsid w:val="0085073A"/>
    <w:rsid w:val="0085085B"/>
    <w:rsid w:val="00850926"/>
    <w:rsid w:val="00850E91"/>
    <w:rsid w:val="008510E6"/>
    <w:rsid w:val="00851ADB"/>
    <w:rsid w:val="00851C98"/>
    <w:rsid w:val="008520F0"/>
    <w:rsid w:val="00852730"/>
    <w:rsid w:val="00852797"/>
    <w:rsid w:val="00852872"/>
    <w:rsid w:val="008529BC"/>
    <w:rsid w:val="00852B74"/>
    <w:rsid w:val="008533EB"/>
    <w:rsid w:val="00853ABA"/>
    <w:rsid w:val="00853B43"/>
    <w:rsid w:val="008544C5"/>
    <w:rsid w:val="00854A20"/>
    <w:rsid w:val="008554A3"/>
    <w:rsid w:val="00855B88"/>
    <w:rsid w:val="00855DCA"/>
    <w:rsid w:val="008565ED"/>
    <w:rsid w:val="00856976"/>
    <w:rsid w:val="00857004"/>
    <w:rsid w:val="00857D1D"/>
    <w:rsid w:val="00860045"/>
    <w:rsid w:val="0086063D"/>
    <w:rsid w:val="00860A0C"/>
    <w:rsid w:val="00860AAF"/>
    <w:rsid w:val="00860BEF"/>
    <w:rsid w:val="00860C84"/>
    <w:rsid w:val="00860DAC"/>
    <w:rsid w:val="00860F0F"/>
    <w:rsid w:val="008611D0"/>
    <w:rsid w:val="0086155F"/>
    <w:rsid w:val="008615F6"/>
    <w:rsid w:val="00861FAC"/>
    <w:rsid w:val="00862088"/>
    <w:rsid w:val="00862F3D"/>
    <w:rsid w:val="00863205"/>
    <w:rsid w:val="008633D8"/>
    <w:rsid w:val="008635E9"/>
    <w:rsid w:val="0086374A"/>
    <w:rsid w:val="008639AF"/>
    <w:rsid w:val="008642F4"/>
    <w:rsid w:val="008646B1"/>
    <w:rsid w:val="00864729"/>
    <w:rsid w:val="00864C25"/>
    <w:rsid w:val="00864D90"/>
    <w:rsid w:val="0086525E"/>
    <w:rsid w:val="0086527A"/>
    <w:rsid w:val="00865645"/>
    <w:rsid w:val="00865A58"/>
    <w:rsid w:val="00865C5D"/>
    <w:rsid w:val="00865D1A"/>
    <w:rsid w:val="00865D3B"/>
    <w:rsid w:val="00865E12"/>
    <w:rsid w:val="0086638C"/>
    <w:rsid w:val="008667EC"/>
    <w:rsid w:val="0086680C"/>
    <w:rsid w:val="00866AF2"/>
    <w:rsid w:val="00866B1A"/>
    <w:rsid w:val="0086749E"/>
    <w:rsid w:val="008678DF"/>
    <w:rsid w:val="00867A4D"/>
    <w:rsid w:val="0087016B"/>
    <w:rsid w:val="00870A10"/>
    <w:rsid w:val="00870A1F"/>
    <w:rsid w:val="00870A52"/>
    <w:rsid w:val="00870CE5"/>
    <w:rsid w:val="00870E9E"/>
    <w:rsid w:val="00871AFB"/>
    <w:rsid w:val="00871D4D"/>
    <w:rsid w:val="00872F89"/>
    <w:rsid w:val="008730EF"/>
    <w:rsid w:val="0087318A"/>
    <w:rsid w:val="00873717"/>
    <w:rsid w:val="00873C14"/>
    <w:rsid w:val="008742A0"/>
    <w:rsid w:val="00874670"/>
    <w:rsid w:val="00874AB6"/>
    <w:rsid w:val="008753C8"/>
    <w:rsid w:val="00875BA4"/>
    <w:rsid w:val="00875C3D"/>
    <w:rsid w:val="0087606B"/>
    <w:rsid w:val="0087620C"/>
    <w:rsid w:val="0087654F"/>
    <w:rsid w:val="00876B07"/>
    <w:rsid w:val="00876DEF"/>
    <w:rsid w:val="00877011"/>
    <w:rsid w:val="00877AA2"/>
    <w:rsid w:val="00877FAD"/>
    <w:rsid w:val="00880224"/>
    <w:rsid w:val="00880374"/>
    <w:rsid w:val="00880390"/>
    <w:rsid w:val="0088042D"/>
    <w:rsid w:val="008805A7"/>
    <w:rsid w:val="008809FE"/>
    <w:rsid w:val="00880AFA"/>
    <w:rsid w:val="00880E35"/>
    <w:rsid w:val="00880E52"/>
    <w:rsid w:val="00880ED1"/>
    <w:rsid w:val="00881081"/>
    <w:rsid w:val="008812E0"/>
    <w:rsid w:val="008813A9"/>
    <w:rsid w:val="008816D5"/>
    <w:rsid w:val="00881B83"/>
    <w:rsid w:val="00881C91"/>
    <w:rsid w:val="00881E01"/>
    <w:rsid w:val="0088211F"/>
    <w:rsid w:val="00882567"/>
    <w:rsid w:val="0088280F"/>
    <w:rsid w:val="008828E5"/>
    <w:rsid w:val="008832B8"/>
    <w:rsid w:val="00883386"/>
    <w:rsid w:val="00883457"/>
    <w:rsid w:val="00883542"/>
    <w:rsid w:val="00883642"/>
    <w:rsid w:val="008836E4"/>
    <w:rsid w:val="00883876"/>
    <w:rsid w:val="00884492"/>
    <w:rsid w:val="00884522"/>
    <w:rsid w:val="008845A3"/>
    <w:rsid w:val="008846DC"/>
    <w:rsid w:val="00884A9D"/>
    <w:rsid w:val="00884D4F"/>
    <w:rsid w:val="008850E1"/>
    <w:rsid w:val="008850F5"/>
    <w:rsid w:val="008850F9"/>
    <w:rsid w:val="00885121"/>
    <w:rsid w:val="008854AE"/>
    <w:rsid w:val="00885749"/>
    <w:rsid w:val="008859F7"/>
    <w:rsid w:val="0088647B"/>
    <w:rsid w:val="00886890"/>
    <w:rsid w:val="00887453"/>
    <w:rsid w:val="00887880"/>
    <w:rsid w:val="008900AA"/>
    <w:rsid w:val="0089011D"/>
    <w:rsid w:val="008901F6"/>
    <w:rsid w:val="00890300"/>
    <w:rsid w:val="0089117B"/>
    <w:rsid w:val="00891187"/>
    <w:rsid w:val="00891C34"/>
    <w:rsid w:val="00891DF9"/>
    <w:rsid w:val="00892586"/>
    <w:rsid w:val="008927CF"/>
    <w:rsid w:val="00892B1B"/>
    <w:rsid w:val="008932FD"/>
    <w:rsid w:val="00893608"/>
    <w:rsid w:val="00893657"/>
    <w:rsid w:val="008944D5"/>
    <w:rsid w:val="00894513"/>
    <w:rsid w:val="0089458F"/>
    <w:rsid w:val="00894A75"/>
    <w:rsid w:val="00894C2F"/>
    <w:rsid w:val="00894D23"/>
    <w:rsid w:val="008954E9"/>
    <w:rsid w:val="00895785"/>
    <w:rsid w:val="00895BDF"/>
    <w:rsid w:val="00896080"/>
    <w:rsid w:val="008962B0"/>
    <w:rsid w:val="0089632B"/>
    <w:rsid w:val="00896406"/>
    <w:rsid w:val="008965FC"/>
    <w:rsid w:val="00896B43"/>
    <w:rsid w:val="008972D4"/>
    <w:rsid w:val="00897518"/>
    <w:rsid w:val="00897B4C"/>
    <w:rsid w:val="008A079B"/>
    <w:rsid w:val="008A086A"/>
    <w:rsid w:val="008A1553"/>
    <w:rsid w:val="008A19D9"/>
    <w:rsid w:val="008A1A32"/>
    <w:rsid w:val="008A1A80"/>
    <w:rsid w:val="008A22B8"/>
    <w:rsid w:val="008A2523"/>
    <w:rsid w:val="008A2BCA"/>
    <w:rsid w:val="008A31BA"/>
    <w:rsid w:val="008A3675"/>
    <w:rsid w:val="008A367E"/>
    <w:rsid w:val="008A3848"/>
    <w:rsid w:val="008A38A9"/>
    <w:rsid w:val="008A39B0"/>
    <w:rsid w:val="008A3BB5"/>
    <w:rsid w:val="008A4358"/>
    <w:rsid w:val="008A44E7"/>
    <w:rsid w:val="008A4503"/>
    <w:rsid w:val="008A4A2D"/>
    <w:rsid w:val="008A4A57"/>
    <w:rsid w:val="008A4B49"/>
    <w:rsid w:val="008A5221"/>
    <w:rsid w:val="008A53B6"/>
    <w:rsid w:val="008A5910"/>
    <w:rsid w:val="008A5CE5"/>
    <w:rsid w:val="008A63F1"/>
    <w:rsid w:val="008A6414"/>
    <w:rsid w:val="008A6462"/>
    <w:rsid w:val="008A64C9"/>
    <w:rsid w:val="008A665A"/>
    <w:rsid w:val="008A6BC5"/>
    <w:rsid w:val="008A6C10"/>
    <w:rsid w:val="008A773B"/>
    <w:rsid w:val="008A7C50"/>
    <w:rsid w:val="008B00AF"/>
    <w:rsid w:val="008B0452"/>
    <w:rsid w:val="008B04F6"/>
    <w:rsid w:val="008B07B3"/>
    <w:rsid w:val="008B088D"/>
    <w:rsid w:val="008B09B1"/>
    <w:rsid w:val="008B0CDE"/>
    <w:rsid w:val="008B13D1"/>
    <w:rsid w:val="008B16A9"/>
    <w:rsid w:val="008B1845"/>
    <w:rsid w:val="008B1B6E"/>
    <w:rsid w:val="008B1CE2"/>
    <w:rsid w:val="008B1FB4"/>
    <w:rsid w:val="008B2014"/>
    <w:rsid w:val="008B218A"/>
    <w:rsid w:val="008B2513"/>
    <w:rsid w:val="008B2648"/>
    <w:rsid w:val="008B2BEF"/>
    <w:rsid w:val="008B2EE4"/>
    <w:rsid w:val="008B4401"/>
    <w:rsid w:val="008B46E2"/>
    <w:rsid w:val="008B4B6A"/>
    <w:rsid w:val="008B4D09"/>
    <w:rsid w:val="008B500C"/>
    <w:rsid w:val="008B5A28"/>
    <w:rsid w:val="008B5A54"/>
    <w:rsid w:val="008B5E13"/>
    <w:rsid w:val="008B61F9"/>
    <w:rsid w:val="008B6B83"/>
    <w:rsid w:val="008B6B95"/>
    <w:rsid w:val="008B6C61"/>
    <w:rsid w:val="008B6D0C"/>
    <w:rsid w:val="008B7047"/>
    <w:rsid w:val="008B7146"/>
    <w:rsid w:val="008B738B"/>
    <w:rsid w:val="008B76CD"/>
    <w:rsid w:val="008B772C"/>
    <w:rsid w:val="008B79C9"/>
    <w:rsid w:val="008B79E6"/>
    <w:rsid w:val="008B7D7F"/>
    <w:rsid w:val="008B7FC6"/>
    <w:rsid w:val="008C00B0"/>
    <w:rsid w:val="008C02D0"/>
    <w:rsid w:val="008C09BC"/>
    <w:rsid w:val="008C0FD0"/>
    <w:rsid w:val="008C151B"/>
    <w:rsid w:val="008C15C3"/>
    <w:rsid w:val="008C1D02"/>
    <w:rsid w:val="008C230A"/>
    <w:rsid w:val="008C28D1"/>
    <w:rsid w:val="008C2A90"/>
    <w:rsid w:val="008C2ADF"/>
    <w:rsid w:val="008C309D"/>
    <w:rsid w:val="008C359E"/>
    <w:rsid w:val="008C3922"/>
    <w:rsid w:val="008C3C95"/>
    <w:rsid w:val="008C3E25"/>
    <w:rsid w:val="008C4094"/>
    <w:rsid w:val="008C41A0"/>
    <w:rsid w:val="008C4430"/>
    <w:rsid w:val="008C4829"/>
    <w:rsid w:val="008C49A3"/>
    <w:rsid w:val="008C4A12"/>
    <w:rsid w:val="008C4ABD"/>
    <w:rsid w:val="008C4B75"/>
    <w:rsid w:val="008C695A"/>
    <w:rsid w:val="008C7841"/>
    <w:rsid w:val="008C796A"/>
    <w:rsid w:val="008C7B19"/>
    <w:rsid w:val="008D026C"/>
    <w:rsid w:val="008D0703"/>
    <w:rsid w:val="008D08E9"/>
    <w:rsid w:val="008D08FC"/>
    <w:rsid w:val="008D0F58"/>
    <w:rsid w:val="008D180E"/>
    <w:rsid w:val="008D1B1A"/>
    <w:rsid w:val="008D1E5B"/>
    <w:rsid w:val="008D1E7B"/>
    <w:rsid w:val="008D2BBE"/>
    <w:rsid w:val="008D3517"/>
    <w:rsid w:val="008D3D2E"/>
    <w:rsid w:val="008D4307"/>
    <w:rsid w:val="008D43B3"/>
    <w:rsid w:val="008D4415"/>
    <w:rsid w:val="008D464A"/>
    <w:rsid w:val="008D49AC"/>
    <w:rsid w:val="008D521D"/>
    <w:rsid w:val="008D5348"/>
    <w:rsid w:val="008D54FF"/>
    <w:rsid w:val="008D5968"/>
    <w:rsid w:val="008D598B"/>
    <w:rsid w:val="008D5BEF"/>
    <w:rsid w:val="008D6326"/>
    <w:rsid w:val="008D6AD9"/>
    <w:rsid w:val="008D70AD"/>
    <w:rsid w:val="008D73E1"/>
    <w:rsid w:val="008D778E"/>
    <w:rsid w:val="008D788A"/>
    <w:rsid w:val="008D7CE5"/>
    <w:rsid w:val="008E006B"/>
    <w:rsid w:val="008E03B5"/>
    <w:rsid w:val="008E05E8"/>
    <w:rsid w:val="008E092D"/>
    <w:rsid w:val="008E0A84"/>
    <w:rsid w:val="008E0D0D"/>
    <w:rsid w:val="008E0FF5"/>
    <w:rsid w:val="008E1052"/>
    <w:rsid w:val="008E176E"/>
    <w:rsid w:val="008E1E8A"/>
    <w:rsid w:val="008E2051"/>
    <w:rsid w:val="008E2120"/>
    <w:rsid w:val="008E21EC"/>
    <w:rsid w:val="008E2536"/>
    <w:rsid w:val="008E2861"/>
    <w:rsid w:val="008E2B80"/>
    <w:rsid w:val="008E2FD5"/>
    <w:rsid w:val="008E2FE6"/>
    <w:rsid w:val="008E3194"/>
    <w:rsid w:val="008E375D"/>
    <w:rsid w:val="008E3807"/>
    <w:rsid w:val="008E3FE2"/>
    <w:rsid w:val="008E424F"/>
    <w:rsid w:val="008E428D"/>
    <w:rsid w:val="008E4752"/>
    <w:rsid w:val="008E4ECB"/>
    <w:rsid w:val="008E5389"/>
    <w:rsid w:val="008E5394"/>
    <w:rsid w:val="008E5747"/>
    <w:rsid w:val="008E5D84"/>
    <w:rsid w:val="008E6A74"/>
    <w:rsid w:val="008E7278"/>
    <w:rsid w:val="008E78A3"/>
    <w:rsid w:val="008E7ACB"/>
    <w:rsid w:val="008E7B52"/>
    <w:rsid w:val="008E7F65"/>
    <w:rsid w:val="008F053D"/>
    <w:rsid w:val="008F0614"/>
    <w:rsid w:val="008F0D89"/>
    <w:rsid w:val="008F0F39"/>
    <w:rsid w:val="008F1112"/>
    <w:rsid w:val="008F1759"/>
    <w:rsid w:val="008F191C"/>
    <w:rsid w:val="008F258B"/>
    <w:rsid w:val="008F2667"/>
    <w:rsid w:val="008F2D28"/>
    <w:rsid w:val="008F318F"/>
    <w:rsid w:val="008F31D3"/>
    <w:rsid w:val="008F3A35"/>
    <w:rsid w:val="008F3A7A"/>
    <w:rsid w:val="008F3AE5"/>
    <w:rsid w:val="008F3CC8"/>
    <w:rsid w:val="008F4105"/>
    <w:rsid w:val="008F48D9"/>
    <w:rsid w:val="008F4E00"/>
    <w:rsid w:val="008F4F4C"/>
    <w:rsid w:val="008F54B7"/>
    <w:rsid w:val="008F5D46"/>
    <w:rsid w:val="008F6525"/>
    <w:rsid w:val="008F6E09"/>
    <w:rsid w:val="008F7F06"/>
    <w:rsid w:val="009002A6"/>
    <w:rsid w:val="009004D8"/>
    <w:rsid w:val="0090054E"/>
    <w:rsid w:val="009005E1"/>
    <w:rsid w:val="0090062A"/>
    <w:rsid w:val="00900661"/>
    <w:rsid w:val="00900947"/>
    <w:rsid w:val="00900BB9"/>
    <w:rsid w:val="0090113A"/>
    <w:rsid w:val="0090149E"/>
    <w:rsid w:val="0090180C"/>
    <w:rsid w:val="00901932"/>
    <w:rsid w:val="00901A2A"/>
    <w:rsid w:val="00901A2D"/>
    <w:rsid w:val="00901DC7"/>
    <w:rsid w:val="00901EAC"/>
    <w:rsid w:val="00902721"/>
    <w:rsid w:val="009027A6"/>
    <w:rsid w:val="00902988"/>
    <w:rsid w:val="00903964"/>
    <w:rsid w:val="00903AA0"/>
    <w:rsid w:val="00903BCD"/>
    <w:rsid w:val="00903CAC"/>
    <w:rsid w:val="00903E15"/>
    <w:rsid w:val="009041CF"/>
    <w:rsid w:val="0090427E"/>
    <w:rsid w:val="00904518"/>
    <w:rsid w:val="00904578"/>
    <w:rsid w:val="009049B2"/>
    <w:rsid w:val="00904BC8"/>
    <w:rsid w:val="00905559"/>
    <w:rsid w:val="009056F5"/>
    <w:rsid w:val="00905AEF"/>
    <w:rsid w:val="00905CE1"/>
    <w:rsid w:val="00905ED2"/>
    <w:rsid w:val="009060DF"/>
    <w:rsid w:val="00906478"/>
    <w:rsid w:val="0090656D"/>
    <w:rsid w:val="00906A08"/>
    <w:rsid w:val="00906B81"/>
    <w:rsid w:val="00907158"/>
    <w:rsid w:val="009071A5"/>
    <w:rsid w:val="009073E9"/>
    <w:rsid w:val="00907FDD"/>
    <w:rsid w:val="00907FFD"/>
    <w:rsid w:val="0091046D"/>
    <w:rsid w:val="009104CE"/>
    <w:rsid w:val="00910C7B"/>
    <w:rsid w:val="00910E97"/>
    <w:rsid w:val="00911181"/>
    <w:rsid w:val="009112C3"/>
    <w:rsid w:val="00911B84"/>
    <w:rsid w:val="00911F47"/>
    <w:rsid w:val="0091211D"/>
    <w:rsid w:val="009123BA"/>
    <w:rsid w:val="009126C6"/>
    <w:rsid w:val="00912909"/>
    <w:rsid w:val="009129DE"/>
    <w:rsid w:val="00912A6E"/>
    <w:rsid w:val="00912D1F"/>
    <w:rsid w:val="00913835"/>
    <w:rsid w:val="00913C64"/>
    <w:rsid w:val="00913D87"/>
    <w:rsid w:val="0091421B"/>
    <w:rsid w:val="00914623"/>
    <w:rsid w:val="00914658"/>
    <w:rsid w:val="00914801"/>
    <w:rsid w:val="00914D20"/>
    <w:rsid w:val="00915E32"/>
    <w:rsid w:val="009160A0"/>
    <w:rsid w:val="00916636"/>
    <w:rsid w:val="00916D2B"/>
    <w:rsid w:val="00916EDE"/>
    <w:rsid w:val="009170C7"/>
    <w:rsid w:val="00917316"/>
    <w:rsid w:val="009176CE"/>
    <w:rsid w:val="00917B53"/>
    <w:rsid w:val="009200FD"/>
    <w:rsid w:val="009204BB"/>
    <w:rsid w:val="00920AF4"/>
    <w:rsid w:val="00920DE2"/>
    <w:rsid w:val="0092101A"/>
    <w:rsid w:val="009211ED"/>
    <w:rsid w:val="009215EE"/>
    <w:rsid w:val="0092181B"/>
    <w:rsid w:val="00921AB0"/>
    <w:rsid w:val="00921B88"/>
    <w:rsid w:val="00921D3C"/>
    <w:rsid w:val="00921FCD"/>
    <w:rsid w:val="00921FD9"/>
    <w:rsid w:val="00922686"/>
    <w:rsid w:val="00922794"/>
    <w:rsid w:val="00922B10"/>
    <w:rsid w:val="00922DF9"/>
    <w:rsid w:val="00923747"/>
    <w:rsid w:val="009237B6"/>
    <w:rsid w:val="0092386A"/>
    <w:rsid w:val="00923922"/>
    <w:rsid w:val="009239E0"/>
    <w:rsid w:val="00924372"/>
    <w:rsid w:val="00924B62"/>
    <w:rsid w:val="00924C66"/>
    <w:rsid w:val="00924CA0"/>
    <w:rsid w:val="0092547A"/>
    <w:rsid w:val="00925D87"/>
    <w:rsid w:val="00925E85"/>
    <w:rsid w:val="00926217"/>
    <w:rsid w:val="0092648E"/>
    <w:rsid w:val="00926D6F"/>
    <w:rsid w:val="00926FD5"/>
    <w:rsid w:val="009270A0"/>
    <w:rsid w:val="00927132"/>
    <w:rsid w:val="009274AA"/>
    <w:rsid w:val="009275B5"/>
    <w:rsid w:val="00927738"/>
    <w:rsid w:val="0092777D"/>
    <w:rsid w:val="0093065D"/>
    <w:rsid w:val="00930B16"/>
    <w:rsid w:val="00930D99"/>
    <w:rsid w:val="00930EA2"/>
    <w:rsid w:val="00930ED2"/>
    <w:rsid w:val="009315E1"/>
    <w:rsid w:val="009316DD"/>
    <w:rsid w:val="009326E8"/>
    <w:rsid w:val="00932FC2"/>
    <w:rsid w:val="009330E5"/>
    <w:rsid w:val="00933386"/>
    <w:rsid w:val="009334DB"/>
    <w:rsid w:val="00933569"/>
    <w:rsid w:val="009335B6"/>
    <w:rsid w:val="00933C27"/>
    <w:rsid w:val="00934088"/>
    <w:rsid w:val="00934428"/>
    <w:rsid w:val="009344D6"/>
    <w:rsid w:val="00934769"/>
    <w:rsid w:val="009354EB"/>
    <w:rsid w:val="009360E8"/>
    <w:rsid w:val="00937108"/>
    <w:rsid w:val="009374D0"/>
    <w:rsid w:val="00937801"/>
    <w:rsid w:val="00937852"/>
    <w:rsid w:val="00937A54"/>
    <w:rsid w:val="00940352"/>
    <w:rsid w:val="009405EC"/>
    <w:rsid w:val="00940CB4"/>
    <w:rsid w:val="00940EA0"/>
    <w:rsid w:val="00941301"/>
    <w:rsid w:val="0094164B"/>
    <w:rsid w:val="00941B5A"/>
    <w:rsid w:val="0094213D"/>
    <w:rsid w:val="009425C9"/>
    <w:rsid w:val="0094263A"/>
    <w:rsid w:val="0094264B"/>
    <w:rsid w:val="00942C61"/>
    <w:rsid w:val="00942FDA"/>
    <w:rsid w:val="009431B3"/>
    <w:rsid w:val="009432EE"/>
    <w:rsid w:val="009438BA"/>
    <w:rsid w:val="00943942"/>
    <w:rsid w:val="009439C8"/>
    <w:rsid w:val="00943D2B"/>
    <w:rsid w:val="00943DEF"/>
    <w:rsid w:val="00943EC2"/>
    <w:rsid w:val="00943F64"/>
    <w:rsid w:val="00944017"/>
    <w:rsid w:val="00944517"/>
    <w:rsid w:val="009446BF"/>
    <w:rsid w:val="00944BC4"/>
    <w:rsid w:val="00944E30"/>
    <w:rsid w:val="00945307"/>
    <w:rsid w:val="00945F8F"/>
    <w:rsid w:val="00945F9F"/>
    <w:rsid w:val="009461E3"/>
    <w:rsid w:val="009464F9"/>
    <w:rsid w:val="009466E2"/>
    <w:rsid w:val="00946A61"/>
    <w:rsid w:val="00946FA5"/>
    <w:rsid w:val="00947097"/>
    <w:rsid w:val="00947257"/>
    <w:rsid w:val="009474F9"/>
    <w:rsid w:val="00947627"/>
    <w:rsid w:val="00947641"/>
    <w:rsid w:val="0094767E"/>
    <w:rsid w:val="00947801"/>
    <w:rsid w:val="00947F28"/>
    <w:rsid w:val="00950C7F"/>
    <w:rsid w:val="0095180F"/>
    <w:rsid w:val="009519A8"/>
    <w:rsid w:val="009521FE"/>
    <w:rsid w:val="00952792"/>
    <w:rsid w:val="00952891"/>
    <w:rsid w:val="009528AA"/>
    <w:rsid w:val="00952A3C"/>
    <w:rsid w:val="00952EF0"/>
    <w:rsid w:val="009533BD"/>
    <w:rsid w:val="00953B81"/>
    <w:rsid w:val="00953CBE"/>
    <w:rsid w:val="009546F8"/>
    <w:rsid w:val="00954C63"/>
    <w:rsid w:val="00954CD9"/>
    <w:rsid w:val="009550AB"/>
    <w:rsid w:val="00956477"/>
    <w:rsid w:val="0095652F"/>
    <w:rsid w:val="009567B4"/>
    <w:rsid w:val="00956891"/>
    <w:rsid w:val="009569E1"/>
    <w:rsid w:val="00956BB1"/>
    <w:rsid w:val="00956E45"/>
    <w:rsid w:val="00956EAF"/>
    <w:rsid w:val="00957A99"/>
    <w:rsid w:val="00957CA8"/>
    <w:rsid w:val="00960166"/>
    <w:rsid w:val="0096028A"/>
    <w:rsid w:val="00961200"/>
    <w:rsid w:val="00961257"/>
    <w:rsid w:val="00961AF2"/>
    <w:rsid w:val="00961D5F"/>
    <w:rsid w:val="00961E9E"/>
    <w:rsid w:val="00962C66"/>
    <w:rsid w:val="00962F24"/>
    <w:rsid w:val="009632FC"/>
    <w:rsid w:val="00963649"/>
    <w:rsid w:val="009636C8"/>
    <w:rsid w:val="00963CD9"/>
    <w:rsid w:val="00963CF3"/>
    <w:rsid w:val="00963F15"/>
    <w:rsid w:val="00964492"/>
    <w:rsid w:val="009646B1"/>
    <w:rsid w:val="0096490C"/>
    <w:rsid w:val="00964BA0"/>
    <w:rsid w:val="00964C13"/>
    <w:rsid w:val="00964F85"/>
    <w:rsid w:val="009652CB"/>
    <w:rsid w:val="009652D3"/>
    <w:rsid w:val="00965312"/>
    <w:rsid w:val="009658C9"/>
    <w:rsid w:val="009659A4"/>
    <w:rsid w:val="00965C7D"/>
    <w:rsid w:val="009660C9"/>
    <w:rsid w:val="009661BD"/>
    <w:rsid w:val="0096671F"/>
    <w:rsid w:val="00966BBD"/>
    <w:rsid w:val="00967458"/>
    <w:rsid w:val="00967DAD"/>
    <w:rsid w:val="00967F4F"/>
    <w:rsid w:val="00970412"/>
    <w:rsid w:val="0097057B"/>
    <w:rsid w:val="00970FC9"/>
    <w:rsid w:val="0097171E"/>
    <w:rsid w:val="00971893"/>
    <w:rsid w:val="00971A85"/>
    <w:rsid w:val="00971E79"/>
    <w:rsid w:val="00971F77"/>
    <w:rsid w:val="00972381"/>
    <w:rsid w:val="00972B73"/>
    <w:rsid w:val="00972EDF"/>
    <w:rsid w:val="00973003"/>
    <w:rsid w:val="00973134"/>
    <w:rsid w:val="00973338"/>
    <w:rsid w:val="0097379A"/>
    <w:rsid w:val="00973BAD"/>
    <w:rsid w:val="009740AA"/>
    <w:rsid w:val="009748CE"/>
    <w:rsid w:val="009748D1"/>
    <w:rsid w:val="00974B7D"/>
    <w:rsid w:val="009750C1"/>
    <w:rsid w:val="00975201"/>
    <w:rsid w:val="00975265"/>
    <w:rsid w:val="009753CE"/>
    <w:rsid w:val="00975DBE"/>
    <w:rsid w:val="00975FD0"/>
    <w:rsid w:val="00976102"/>
    <w:rsid w:val="00976347"/>
    <w:rsid w:val="0097644F"/>
    <w:rsid w:val="0097697D"/>
    <w:rsid w:val="00976B10"/>
    <w:rsid w:val="0097712D"/>
    <w:rsid w:val="009771D3"/>
    <w:rsid w:val="00977681"/>
    <w:rsid w:val="009777AC"/>
    <w:rsid w:val="0097784D"/>
    <w:rsid w:val="00977E68"/>
    <w:rsid w:val="009801F0"/>
    <w:rsid w:val="00980492"/>
    <w:rsid w:val="00980E05"/>
    <w:rsid w:val="00980E4C"/>
    <w:rsid w:val="00980E7C"/>
    <w:rsid w:val="00980EDB"/>
    <w:rsid w:val="00981116"/>
    <w:rsid w:val="00981145"/>
    <w:rsid w:val="00981651"/>
    <w:rsid w:val="00981765"/>
    <w:rsid w:val="009817CC"/>
    <w:rsid w:val="0098190B"/>
    <w:rsid w:val="00981BF8"/>
    <w:rsid w:val="00981D4F"/>
    <w:rsid w:val="00982080"/>
    <w:rsid w:val="00982404"/>
    <w:rsid w:val="00982884"/>
    <w:rsid w:val="0098297A"/>
    <w:rsid w:val="0098307D"/>
    <w:rsid w:val="009834CA"/>
    <w:rsid w:val="00983509"/>
    <w:rsid w:val="00983535"/>
    <w:rsid w:val="0098370A"/>
    <w:rsid w:val="0098396F"/>
    <w:rsid w:val="00983A10"/>
    <w:rsid w:val="00983ABE"/>
    <w:rsid w:val="00983FD3"/>
    <w:rsid w:val="0098404B"/>
    <w:rsid w:val="00984500"/>
    <w:rsid w:val="00984530"/>
    <w:rsid w:val="0098489B"/>
    <w:rsid w:val="00984959"/>
    <w:rsid w:val="009849A4"/>
    <w:rsid w:val="00984C5C"/>
    <w:rsid w:val="00984CFC"/>
    <w:rsid w:val="00984FF2"/>
    <w:rsid w:val="00985C1C"/>
    <w:rsid w:val="00985C8D"/>
    <w:rsid w:val="00986008"/>
    <w:rsid w:val="00986A14"/>
    <w:rsid w:val="00986F3E"/>
    <w:rsid w:val="00986FC2"/>
    <w:rsid w:val="009871AB"/>
    <w:rsid w:val="009879F3"/>
    <w:rsid w:val="00990149"/>
    <w:rsid w:val="0099076A"/>
    <w:rsid w:val="00990770"/>
    <w:rsid w:val="009907E6"/>
    <w:rsid w:val="00990DFB"/>
    <w:rsid w:val="00990F92"/>
    <w:rsid w:val="00990FEC"/>
    <w:rsid w:val="0099113D"/>
    <w:rsid w:val="009911D3"/>
    <w:rsid w:val="009914BD"/>
    <w:rsid w:val="00991762"/>
    <w:rsid w:val="00991982"/>
    <w:rsid w:val="00991C66"/>
    <w:rsid w:val="00991CFA"/>
    <w:rsid w:val="00992978"/>
    <w:rsid w:val="00992C41"/>
    <w:rsid w:val="00992CA5"/>
    <w:rsid w:val="00992D7C"/>
    <w:rsid w:val="00993141"/>
    <w:rsid w:val="009935A7"/>
    <w:rsid w:val="00993680"/>
    <w:rsid w:val="0099388B"/>
    <w:rsid w:val="00993B33"/>
    <w:rsid w:val="00993EE4"/>
    <w:rsid w:val="00994072"/>
    <w:rsid w:val="0099415E"/>
    <w:rsid w:val="00994230"/>
    <w:rsid w:val="00994C99"/>
    <w:rsid w:val="00994D0E"/>
    <w:rsid w:val="00994F2B"/>
    <w:rsid w:val="00994F39"/>
    <w:rsid w:val="009955E9"/>
    <w:rsid w:val="00995C90"/>
    <w:rsid w:val="00995F1D"/>
    <w:rsid w:val="009960D6"/>
    <w:rsid w:val="009962AC"/>
    <w:rsid w:val="00996478"/>
    <w:rsid w:val="0099661B"/>
    <w:rsid w:val="00996669"/>
    <w:rsid w:val="009966CF"/>
    <w:rsid w:val="00996789"/>
    <w:rsid w:val="0099696B"/>
    <w:rsid w:val="00996F55"/>
    <w:rsid w:val="0099719E"/>
    <w:rsid w:val="009978E5"/>
    <w:rsid w:val="00997926"/>
    <w:rsid w:val="00997B97"/>
    <w:rsid w:val="00997ED7"/>
    <w:rsid w:val="00997EFA"/>
    <w:rsid w:val="009A0618"/>
    <w:rsid w:val="009A074A"/>
    <w:rsid w:val="009A0D8D"/>
    <w:rsid w:val="009A0F97"/>
    <w:rsid w:val="009A1039"/>
    <w:rsid w:val="009A1A4D"/>
    <w:rsid w:val="009A1A96"/>
    <w:rsid w:val="009A1F19"/>
    <w:rsid w:val="009A237C"/>
    <w:rsid w:val="009A2509"/>
    <w:rsid w:val="009A2541"/>
    <w:rsid w:val="009A2A38"/>
    <w:rsid w:val="009A3055"/>
    <w:rsid w:val="009A37DA"/>
    <w:rsid w:val="009A3A71"/>
    <w:rsid w:val="009A3C05"/>
    <w:rsid w:val="009A400F"/>
    <w:rsid w:val="009A4610"/>
    <w:rsid w:val="009A46AC"/>
    <w:rsid w:val="009A48FD"/>
    <w:rsid w:val="009A4BAD"/>
    <w:rsid w:val="009A4D72"/>
    <w:rsid w:val="009A4E10"/>
    <w:rsid w:val="009A4FBA"/>
    <w:rsid w:val="009A524C"/>
    <w:rsid w:val="009A54E4"/>
    <w:rsid w:val="009A63C3"/>
    <w:rsid w:val="009A66C9"/>
    <w:rsid w:val="009A6770"/>
    <w:rsid w:val="009A6CD7"/>
    <w:rsid w:val="009A6E4B"/>
    <w:rsid w:val="009A720D"/>
    <w:rsid w:val="009A7218"/>
    <w:rsid w:val="009A7396"/>
    <w:rsid w:val="009A7786"/>
    <w:rsid w:val="009A77B2"/>
    <w:rsid w:val="009A7B3B"/>
    <w:rsid w:val="009A7C49"/>
    <w:rsid w:val="009B04BA"/>
    <w:rsid w:val="009B0572"/>
    <w:rsid w:val="009B05DE"/>
    <w:rsid w:val="009B0AC3"/>
    <w:rsid w:val="009B17C3"/>
    <w:rsid w:val="009B1D93"/>
    <w:rsid w:val="009B2175"/>
    <w:rsid w:val="009B27B5"/>
    <w:rsid w:val="009B3802"/>
    <w:rsid w:val="009B3B4B"/>
    <w:rsid w:val="009B3EE9"/>
    <w:rsid w:val="009B4184"/>
    <w:rsid w:val="009B43B1"/>
    <w:rsid w:val="009B4417"/>
    <w:rsid w:val="009B4AFE"/>
    <w:rsid w:val="009B4B52"/>
    <w:rsid w:val="009B4C23"/>
    <w:rsid w:val="009B5652"/>
    <w:rsid w:val="009B5AEE"/>
    <w:rsid w:val="009B6046"/>
    <w:rsid w:val="009B6303"/>
    <w:rsid w:val="009B6719"/>
    <w:rsid w:val="009B6CC2"/>
    <w:rsid w:val="009B6FCF"/>
    <w:rsid w:val="009B783B"/>
    <w:rsid w:val="009B7E22"/>
    <w:rsid w:val="009C033B"/>
    <w:rsid w:val="009C0E2B"/>
    <w:rsid w:val="009C1686"/>
    <w:rsid w:val="009C1706"/>
    <w:rsid w:val="009C1BF8"/>
    <w:rsid w:val="009C21A9"/>
    <w:rsid w:val="009C236B"/>
    <w:rsid w:val="009C2ADA"/>
    <w:rsid w:val="009C3B64"/>
    <w:rsid w:val="009C4117"/>
    <w:rsid w:val="009C41A7"/>
    <w:rsid w:val="009C4B34"/>
    <w:rsid w:val="009C4FAE"/>
    <w:rsid w:val="009C54EB"/>
    <w:rsid w:val="009C589D"/>
    <w:rsid w:val="009C596D"/>
    <w:rsid w:val="009C5A09"/>
    <w:rsid w:val="009C5A8C"/>
    <w:rsid w:val="009C5D49"/>
    <w:rsid w:val="009C5ED9"/>
    <w:rsid w:val="009C6E39"/>
    <w:rsid w:val="009C746F"/>
    <w:rsid w:val="009C74BB"/>
    <w:rsid w:val="009C75DB"/>
    <w:rsid w:val="009C7D16"/>
    <w:rsid w:val="009C7DD6"/>
    <w:rsid w:val="009C7EEB"/>
    <w:rsid w:val="009D0000"/>
    <w:rsid w:val="009D038E"/>
    <w:rsid w:val="009D0773"/>
    <w:rsid w:val="009D0CFD"/>
    <w:rsid w:val="009D0EC2"/>
    <w:rsid w:val="009D1595"/>
    <w:rsid w:val="009D1B09"/>
    <w:rsid w:val="009D1C2C"/>
    <w:rsid w:val="009D2126"/>
    <w:rsid w:val="009D2B3D"/>
    <w:rsid w:val="009D2BC1"/>
    <w:rsid w:val="009D2E31"/>
    <w:rsid w:val="009D3696"/>
    <w:rsid w:val="009D36B7"/>
    <w:rsid w:val="009D3A57"/>
    <w:rsid w:val="009D3CAE"/>
    <w:rsid w:val="009D3FD7"/>
    <w:rsid w:val="009D4063"/>
    <w:rsid w:val="009D44C7"/>
    <w:rsid w:val="009D453B"/>
    <w:rsid w:val="009D512D"/>
    <w:rsid w:val="009D537E"/>
    <w:rsid w:val="009D5AEC"/>
    <w:rsid w:val="009D5CB0"/>
    <w:rsid w:val="009D6B8B"/>
    <w:rsid w:val="009D6C23"/>
    <w:rsid w:val="009D7614"/>
    <w:rsid w:val="009E02A7"/>
    <w:rsid w:val="009E05A1"/>
    <w:rsid w:val="009E0735"/>
    <w:rsid w:val="009E0EB4"/>
    <w:rsid w:val="009E2000"/>
    <w:rsid w:val="009E2456"/>
    <w:rsid w:val="009E245E"/>
    <w:rsid w:val="009E2EB5"/>
    <w:rsid w:val="009E2EDE"/>
    <w:rsid w:val="009E300A"/>
    <w:rsid w:val="009E302A"/>
    <w:rsid w:val="009E30BE"/>
    <w:rsid w:val="009E3445"/>
    <w:rsid w:val="009E38CF"/>
    <w:rsid w:val="009E3903"/>
    <w:rsid w:val="009E3E25"/>
    <w:rsid w:val="009E4032"/>
    <w:rsid w:val="009E424B"/>
    <w:rsid w:val="009E42DA"/>
    <w:rsid w:val="009E4533"/>
    <w:rsid w:val="009E460A"/>
    <w:rsid w:val="009E48C4"/>
    <w:rsid w:val="009E4981"/>
    <w:rsid w:val="009E4DDB"/>
    <w:rsid w:val="009E4DE6"/>
    <w:rsid w:val="009E4F88"/>
    <w:rsid w:val="009E53B6"/>
    <w:rsid w:val="009E5475"/>
    <w:rsid w:val="009E5C0F"/>
    <w:rsid w:val="009E60AA"/>
    <w:rsid w:val="009E66FA"/>
    <w:rsid w:val="009E68DB"/>
    <w:rsid w:val="009E74BA"/>
    <w:rsid w:val="009E76EF"/>
    <w:rsid w:val="009E78E4"/>
    <w:rsid w:val="009E7C8B"/>
    <w:rsid w:val="009E7F61"/>
    <w:rsid w:val="009F01E9"/>
    <w:rsid w:val="009F0484"/>
    <w:rsid w:val="009F0CCF"/>
    <w:rsid w:val="009F1288"/>
    <w:rsid w:val="009F1432"/>
    <w:rsid w:val="009F14CB"/>
    <w:rsid w:val="009F1788"/>
    <w:rsid w:val="009F1AB0"/>
    <w:rsid w:val="009F1BB1"/>
    <w:rsid w:val="009F1EA7"/>
    <w:rsid w:val="009F24F6"/>
    <w:rsid w:val="009F27F6"/>
    <w:rsid w:val="009F2B49"/>
    <w:rsid w:val="009F2FC2"/>
    <w:rsid w:val="009F33C3"/>
    <w:rsid w:val="009F33C5"/>
    <w:rsid w:val="009F367F"/>
    <w:rsid w:val="009F3858"/>
    <w:rsid w:val="009F3FBD"/>
    <w:rsid w:val="009F3FCD"/>
    <w:rsid w:val="009F4744"/>
    <w:rsid w:val="009F4759"/>
    <w:rsid w:val="009F490C"/>
    <w:rsid w:val="009F5289"/>
    <w:rsid w:val="009F535C"/>
    <w:rsid w:val="009F5532"/>
    <w:rsid w:val="009F55DB"/>
    <w:rsid w:val="009F5868"/>
    <w:rsid w:val="009F5DE0"/>
    <w:rsid w:val="009F63FB"/>
    <w:rsid w:val="009F6B42"/>
    <w:rsid w:val="009F721E"/>
    <w:rsid w:val="009F7911"/>
    <w:rsid w:val="00A0091B"/>
    <w:rsid w:val="00A01A41"/>
    <w:rsid w:val="00A02543"/>
    <w:rsid w:val="00A02641"/>
    <w:rsid w:val="00A027DC"/>
    <w:rsid w:val="00A02868"/>
    <w:rsid w:val="00A02B62"/>
    <w:rsid w:val="00A03053"/>
    <w:rsid w:val="00A0350E"/>
    <w:rsid w:val="00A038CF"/>
    <w:rsid w:val="00A03CD3"/>
    <w:rsid w:val="00A03F05"/>
    <w:rsid w:val="00A04475"/>
    <w:rsid w:val="00A04C66"/>
    <w:rsid w:val="00A04D4A"/>
    <w:rsid w:val="00A04D4F"/>
    <w:rsid w:val="00A0547F"/>
    <w:rsid w:val="00A05533"/>
    <w:rsid w:val="00A05874"/>
    <w:rsid w:val="00A05B00"/>
    <w:rsid w:val="00A05E7F"/>
    <w:rsid w:val="00A0605B"/>
    <w:rsid w:val="00A0606D"/>
    <w:rsid w:val="00A07F67"/>
    <w:rsid w:val="00A103ED"/>
    <w:rsid w:val="00A10BB6"/>
    <w:rsid w:val="00A10E1C"/>
    <w:rsid w:val="00A1112E"/>
    <w:rsid w:val="00A11178"/>
    <w:rsid w:val="00A112C0"/>
    <w:rsid w:val="00A1174D"/>
    <w:rsid w:val="00A11815"/>
    <w:rsid w:val="00A1189A"/>
    <w:rsid w:val="00A11B81"/>
    <w:rsid w:val="00A11CA3"/>
    <w:rsid w:val="00A12EA6"/>
    <w:rsid w:val="00A1324E"/>
    <w:rsid w:val="00A13714"/>
    <w:rsid w:val="00A137BB"/>
    <w:rsid w:val="00A13CDD"/>
    <w:rsid w:val="00A13EEB"/>
    <w:rsid w:val="00A14817"/>
    <w:rsid w:val="00A14BD0"/>
    <w:rsid w:val="00A15231"/>
    <w:rsid w:val="00A15CA0"/>
    <w:rsid w:val="00A15F8F"/>
    <w:rsid w:val="00A1604E"/>
    <w:rsid w:val="00A161D8"/>
    <w:rsid w:val="00A16211"/>
    <w:rsid w:val="00A16277"/>
    <w:rsid w:val="00A1647F"/>
    <w:rsid w:val="00A16D52"/>
    <w:rsid w:val="00A17074"/>
    <w:rsid w:val="00A17691"/>
    <w:rsid w:val="00A176A9"/>
    <w:rsid w:val="00A17D25"/>
    <w:rsid w:val="00A207C8"/>
    <w:rsid w:val="00A20802"/>
    <w:rsid w:val="00A20AA3"/>
    <w:rsid w:val="00A20E7F"/>
    <w:rsid w:val="00A21040"/>
    <w:rsid w:val="00A21DFB"/>
    <w:rsid w:val="00A222B3"/>
    <w:rsid w:val="00A223EA"/>
    <w:rsid w:val="00A225AA"/>
    <w:rsid w:val="00A22673"/>
    <w:rsid w:val="00A22720"/>
    <w:rsid w:val="00A22ED3"/>
    <w:rsid w:val="00A2363A"/>
    <w:rsid w:val="00A2371E"/>
    <w:rsid w:val="00A2377A"/>
    <w:rsid w:val="00A23854"/>
    <w:rsid w:val="00A239D9"/>
    <w:rsid w:val="00A23E5B"/>
    <w:rsid w:val="00A24178"/>
    <w:rsid w:val="00A2446A"/>
    <w:rsid w:val="00A24E52"/>
    <w:rsid w:val="00A2529D"/>
    <w:rsid w:val="00A25988"/>
    <w:rsid w:val="00A260FD"/>
    <w:rsid w:val="00A26349"/>
    <w:rsid w:val="00A2666E"/>
    <w:rsid w:val="00A2667B"/>
    <w:rsid w:val="00A2678B"/>
    <w:rsid w:val="00A26A27"/>
    <w:rsid w:val="00A26A72"/>
    <w:rsid w:val="00A277B6"/>
    <w:rsid w:val="00A27941"/>
    <w:rsid w:val="00A27C7A"/>
    <w:rsid w:val="00A30027"/>
    <w:rsid w:val="00A30CA5"/>
    <w:rsid w:val="00A3114B"/>
    <w:rsid w:val="00A31A17"/>
    <w:rsid w:val="00A31E3D"/>
    <w:rsid w:val="00A3203F"/>
    <w:rsid w:val="00A322A1"/>
    <w:rsid w:val="00A324EB"/>
    <w:rsid w:val="00A324EC"/>
    <w:rsid w:val="00A3336C"/>
    <w:rsid w:val="00A33761"/>
    <w:rsid w:val="00A33924"/>
    <w:rsid w:val="00A339AF"/>
    <w:rsid w:val="00A33C79"/>
    <w:rsid w:val="00A347FA"/>
    <w:rsid w:val="00A34B3D"/>
    <w:rsid w:val="00A34D68"/>
    <w:rsid w:val="00A3519D"/>
    <w:rsid w:val="00A35AA1"/>
    <w:rsid w:val="00A35B11"/>
    <w:rsid w:val="00A35B15"/>
    <w:rsid w:val="00A35D76"/>
    <w:rsid w:val="00A36787"/>
    <w:rsid w:val="00A367FA"/>
    <w:rsid w:val="00A3692C"/>
    <w:rsid w:val="00A36D83"/>
    <w:rsid w:val="00A37076"/>
    <w:rsid w:val="00A3739C"/>
    <w:rsid w:val="00A40098"/>
    <w:rsid w:val="00A407C7"/>
    <w:rsid w:val="00A4087D"/>
    <w:rsid w:val="00A408C4"/>
    <w:rsid w:val="00A4111E"/>
    <w:rsid w:val="00A412CA"/>
    <w:rsid w:val="00A41579"/>
    <w:rsid w:val="00A416BE"/>
    <w:rsid w:val="00A417A2"/>
    <w:rsid w:val="00A41907"/>
    <w:rsid w:val="00A41A15"/>
    <w:rsid w:val="00A41C8D"/>
    <w:rsid w:val="00A423F2"/>
    <w:rsid w:val="00A4271F"/>
    <w:rsid w:val="00A4275E"/>
    <w:rsid w:val="00A4283D"/>
    <w:rsid w:val="00A429A3"/>
    <w:rsid w:val="00A4323B"/>
    <w:rsid w:val="00A43303"/>
    <w:rsid w:val="00A4333E"/>
    <w:rsid w:val="00A43FB7"/>
    <w:rsid w:val="00A4412C"/>
    <w:rsid w:val="00A441AF"/>
    <w:rsid w:val="00A45125"/>
    <w:rsid w:val="00A458A6"/>
    <w:rsid w:val="00A4600B"/>
    <w:rsid w:val="00A46107"/>
    <w:rsid w:val="00A4666B"/>
    <w:rsid w:val="00A4692A"/>
    <w:rsid w:val="00A47144"/>
    <w:rsid w:val="00A472AD"/>
    <w:rsid w:val="00A4737E"/>
    <w:rsid w:val="00A47430"/>
    <w:rsid w:val="00A4761C"/>
    <w:rsid w:val="00A47D6F"/>
    <w:rsid w:val="00A504D6"/>
    <w:rsid w:val="00A509E6"/>
    <w:rsid w:val="00A50BB3"/>
    <w:rsid w:val="00A50ED1"/>
    <w:rsid w:val="00A51329"/>
    <w:rsid w:val="00A51533"/>
    <w:rsid w:val="00A516B3"/>
    <w:rsid w:val="00A51929"/>
    <w:rsid w:val="00A522B8"/>
    <w:rsid w:val="00A523CE"/>
    <w:rsid w:val="00A523E0"/>
    <w:rsid w:val="00A5287F"/>
    <w:rsid w:val="00A52AC6"/>
    <w:rsid w:val="00A52ADA"/>
    <w:rsid w:val="00A52D2B"/>
    <w:rsid w:val="00A52E08"/>
    <w:rsid w:val="00A52E67"/>
    <w:rsid w:val="00A52F0C"/>
    <w:rsid w:val="00A53067"/>
    <w:rsid w:val="00A53123"/>
    <w:rsid w:val="00A53126"/>
    <w:rsid w:val="00A53CA8"/>
    <w:rsid w:val="00A53EE4"/>
    <w:rsid w:val="00A5408B"/>
    <w:rsid w:val="00A540E1"/>
    <w:rsid w:val="00A54849"/>
    <w:rsid w:val="00A551B7"/>
    <w:rsid w:val="00A5538C"/>
    <w:rsid w:val="00A553BD"/>
    <w:rsid w:val="00A55957"/>
    <w:rsid w:val="00A564EA"/>
    <w:rsid w:val="00A56D32"/>
    <w:rsid w:val="00A60712"/>
    <w:rsid w:val="00A60785"/>
    <w:rsid w:val="00A6083F"/>
    <w:rsid w:val="00A60A24"/>
    <w:rsid w:val="00A60CA5"/>
    <w:rsid w:val="00A6153C"/>
    <w:rsid w:val="00A61AFD"/>
    <w:rsid w:val="00A61F60"/>
    <w:rsid w:val="00A622A8"/>
    <w:rsid w:val="00A628D4"/>
    <w:rsid w:val="00A6303A"/>
    <w:rsid w:val="00A63376"/>
    <w:rsid w:val="00A63524"/>
    <w:rsid w:val="00A637BF"/>
    <w:rsid w:val="00A637E3"/>
    <w:rsid w:val="00A63B97"/>
    <w:rsid w:val="00A63C77"/>
    <w:rsid w:val="00A63CCD"/>
    <w:rsid w:val="00A63D8C"/>
    <w:rsid w:val="00A6489F"/>
    <w:rsid w:val="00A64910"/>
    <w:rsid w:val="00A64D3F"/>
    <w:rsid w:val="00A64D53"/>
    <w:rsid w:val="00A64E51"/>
    <w:rsid w:val="00A65246"/>
    <w:rsid w:val="00A65556"/>
    <w:rsid w:val="00A65673"/>
    <w:rsid w:val="00A65BB1"/>
    <w:rsid w:val="00A65E5E"/>
    <w:rsid w:val="00A65E8A"/>
    <w:rsid w:val="00A6672C"/>
    <w:rsid w:val="00A66DB3"/>
    <w:rsid w:val="00A6776A"/>
    <w:rsid w:val="00A67B60"/>
    <w:rsid w:val="00A67D58"/>
    <w:rsid w:val="00A67EA9"/>
    <w:rsid w:val="00A70390"/>
    <w:rsid w:val="00A705D0"/>
    <w:rsid w:val="00A709C7"/>
    <w:rsid w:val="00A72361"/>
    <w:rsid w:val="00A7243A"/>
    <w:rsid w:val="00A7257D"/>
    <w:rsid w:val="00A72648"/>
    <w:rsid w:val="00A72711"/>
    <w:rsid w:val="00A72803"/>
    <w:rsid w:val="00A72A9A"/>
    <w:rsid w:val="00A72DC3"/>
    <w:rsid w:val="00A730DA"/>
    <w:rsid w:val="00A73609"/>
    <w:rsid w:val="00A742C9"/>
    <w:rsid w:val="00A74401"/>
    <w:rsid w:val="00A745BB"/>
    <w:rsid w:val="00A74881"/>
    <w:rsid w:val="00A74DA7"/>
    <w:rsid w:val="00A75320"/>
    <w:rsid w:val="00A7625B"/>
    <w:rsid w:val="00A76382"/>
    <w:rsid w:val="00A764F0"/>
    <w:rsid w:val="00A7662B"/>
    <w:rsid w:val="00A7686A"/>
    <w:rsid w:val="00A76A71"/>
    <w:rsid w:val="00A76C59"/>
    <w:rsid w:val="00A76C79"/>
    <w:rsid w:val="00A76E0A"/>
    <w:rsid w:val="00A77169"/>
    <w:rsid w:val="00A77D25"/>
    <w:rsid w:val="00A77EC7"/>
    <w:rsid w:val="00A80428"/>
    <w:rsid w:val="00A80480"/>
    <w:rsid w:val="00A80943"/>
    <w:rsid w:val="00A80B39"/>
    <w:rsid w:val="00A80D13"/>
    <w:rsid w:val="00A80F69"/>
    <w:rsid w:val="00A81199"/>
    <w:rsid w:val="00A81303"/>
    <w:rsid w:val="00A81735"/>
    <w:rsid w:val="00A818DD"/>
    <w:rsid w:val="00A81BDA"/>
    <w:rsid w:val="00A81CEE"/>
    <w:rsid w:val="00A82186"/>
    <w:rsid w:val="00A822BE"/>
    <w:rsid w:val="00A8233E"/>
    <w:rsid w:val="00A8252F"/>
    <w:rsid w:val="00A82BA0"/>
    <w:rsid w:val="00A82C0B"/>
    <w:rsid w:val="00A82CA2"/>
    <w:rsid w:val="00A831A9"/>
    <w:rsid w:val="00A83246"/>
    <w:rsid w:val="00A8334A"/>
    <w:rsid w:val="00A8371E"/>
    <w:rsid w:val="00A83F95"/>
    <w:rsid w:val="00A843A1"/>
    <w:rsid w:val="00A84520"/>
    <w:rsid w:val="00A8457D"/>
    <w:rsid w:val="00A855CA"/>
    <w:rsid w:val="00A859A8"/>
    <w:rsid w:val="00A85B4C"/>
    <w:rsid w:val="00A85D97"/>
    <w:rsid w:val="00A867B0"/>
    <w:rsid w:val="00A86886"/>
    <w:rsid w:val="00A869BB"/>
    <w:rsid w:val="00A86D43"/>
    <w:rsid w:val="00A86DE2"/>
    <w:rsid w:val="00A8717A"/>
    <w:rsid w:val="00A875F7"/>
    <w:rsid w:val="00A87A27"/>
    <w:rsid w:val="00A87B99"/>
    <w:rsid w:val="00A87F57"/>
    <w:rsid w:val="00A9030A"/>
    <w:rsid w:val="00A90C10"/>
    <w:rsid w:val="00A91360"/>
    <w:rsid w:val="00A91679"/>
    <w:rsid w:val="00A91C93"/>
    <w:rsid w:val="00A91D5B"/>
    <w:rsid w:val="00A91D84"/>
    <w:rsid w:val="00A91DBA"/>
    <w:rsid w:val="00A92007"/>
    <w:rsid w:val="00A9239D"/>
    <w:rsid w:val="00A925FB"/>
    <w:rsid w:val="00A928AD"/>
    <w:rsid w:val="00A92AD2"/>
    <w:rsid w:val="00A93AEB"/>
    <w:rsid w:val="00A93DD1"/>
    <w:rsid w:val="00A9412D"/>
    <w:rsid w:val="00A94325"/>
    <w:rsid w:val="00A948FD"/>
    <w:rsid w:val="00A94B3A"/>
    <w:rsid w:val="00A94C00"/>
    <w:rsid w:val="00A9513A"/>
    <w:rsid w:val="00A952B2"/>
    <w:rsid w:val="00A952F5"/>
    <w:rsid w:val="00A953A1"/>
    <w:rsid w:val="00A9587A"/>
    <w:rsid w:val="00A958E9"/>
    <w:rsid w:val="00A95B40"/>
    <w:rsid w:val="00A95F72"/>
    <w:rsid w:val="00A969EE"/>
    <w:rsid w:val="00A96AF5"/>
    <w:rsid w:val="00A9758F"/>
    <w:rsid w:val="00A97707"/>
    <w:rsid w:val="00A9796A"/>
    <w:rsid w:val="00A97A05"/>
    <w:rsid w:val="00AA0669"/>
    <w:rsid w:val="00AA07F7"/>
    <w:rsid w:val="00AA0A59"/>
    <w:rsid w:val="00AA0D80"/>
    <w:rsid w:val="00AA0F3B"/>
    <w:rsid w:val="00AA0F7C"/>
    <w:rsid w:val="00AA10C7"/>
    <w:rsid w:val="00AA1392"/>
    <w:rsid w:val="00AA16F2"/>
    <w:rsid w:val="00AA1B76"/>
    <w:rsid w:val="00AA1F21"/>
    <w:rsid w:val="00AA2034"/>
    <w:rsid w:val="00AA20CF"/>
    <w:rsid w:val="00AA2367"/>
    <w:rsid w:val="00AA2738"/>
    <w:rsid w:val="00AA2CAF"/>
    <w:rsid w:val="00AA33A3"/>
    <w:rsid w:val="00AA36C4"/>
    <w:rsid w:val="00AA3AB7"/>
    <w:rsid w:val="00AA3B96"/>
    <w:rsid w:val="00AA3C90"/>
    <w:rsid w:val="00AA3CEA"/>
    <w:rsid w:val="00AA3D25"/>
    <w:rsid w:val="00AA3FA8"/>
    <w:rsid w:val="00AA426C"/>
    <w:rsid w:val="00AA4414"/>
    <w:rsid w:val="00AA4D69"/>
    <w:rsid w:val="00AA50AB"/>
    <w:rsid w:val="00AA5139"/>
    <w:rsid w:val="00AA584E"/>
    <w:rsid w:val="00AA5FCD"/>
    <w:rsid w:val="00AA683E"/>
    <w:rsid w:val="00AA6BB5"/>
    <w:rsid w:val="00AA6EA6"/>
    <w:rsid w:val="00AA6ED2"/>
    <w:rsid w:val="00AA6FC0"/>
    <w:rsid w:val="00AB01C1"/>
    <w:rsid w:val="00AB06C5"/>
    <w:rsid w:val="00AB070B"/>
    <w:rsid w:val="00AB091F"/>
    <w:rsid w:val="00AB0F47"/>
    <w:rsid w:val="00AB0FB9"/>
    <w:rsid w:val="00AB11F4"/>
    <w:rsid w:val="00AB145E"/>
    <w:rsid w:val="00AB1AF8"/>
    <w:rsid w:val="00AB1B59"/>
    <w:rsid w:val="00AB1CE1"/>
    <w:rsid w:val="00AB20ED"/>
    <w:rsid w:val="00AB27BC"/>
    <w:rsid w:val="00AB3234"/>
    <w:rsid w:val="00AB3292"/>
    <w:rsid w:val="00AB32CB"/>
    <w:rsid w:val="00AB3468"/>
    <w:rsid w:val="00AB45C8"/>
    <w:rsid w:val="00AB47C0"/>
    <w:rsid w:val="00AB4FA2"/>
    <w:rsid w:val="00AB537C"/>
    <w:rsid w:val="00AB550C"/>
    <w:rsid w:val="00AB5890"/>
    <w:rsid w:val="00AB65F3"/>
    <w:rsid w:val="00AB6CFA"/>
    <w:rsid w:val="00AB710D"/>
    <w:rsid w:val="00AB7283"/>
    <w:rsid w:val="00AC03B8"/>
    <w:rsid w:val="00AC04AC"/>
    <w:rsid w:val="00AC0B19"/>
    <w:rsid w:val="00AC0C66"/>
    <w:rsid w:val="00AC1051"/>
    <w:rsid w:val="00AC169E"/>
    <w:rsid w:val="00AC187D"/>
    <w:rsid w:val="00AC1889"/>
    <w:rsid w:val="00AC1B98"/>
    <w:rsid w:val="00AC1FA5"/>
    <w:rsid w:val="00AC21DC"/>
    <w:rsid w:val="00AC2D7E"/>
    <w:rsid w:val="00AC3441"/>
    <w:rsid w:val="00AC3E94"/>
    <w:rsid w:val="00AC3FB0"/>
    <w:rsid w:val="00AC43D7"/>
    <w:rsid w:val="00AC43F7"/>
    <w:rsid w:val="00AC4405"/>
    <w:rsid w:val="00AC457A"/>
    <w:rsid w:val="00AC4B98"/>
    <w:rsid w:val="00AC4DF6"/>
    <w:rsid w:val="00AC5251"/>
    <w:rsid w:val="00AC5AE9"/>
    <w:rsid w:val="00AC634A"/>
    <w:rsid w:val="00AC63BD"/>
    <w:rsid w:val="00AC6966"/>
    <w:rsid w:val="00AC6A04"/>
    <w:rsid w:val="00AC6BF0"/>
    <w:rsid w:val="00AC707C"/>
    <w:rsid w:val="00AC7100"/>
    <w:rsid w:val="00AC73A8"/>
    <w:rsid w:val="00AC797F"/>
    <w:rsid w:val="00AC7B9D"/>
    <w:rsid w:val="00AD059E"/>
    <w:rsid w:val="00AD0A89"/>
    <w:rsid w:val="00AD0D71"/>
    <w:rsid w:val="00AD18B5"/>
    <w:rsid w:val="00AD2505"/>
    <w:rsid w:val="00AD250A"/>
    <w:rsid w:val="00AD28A6"/>
    <w:rsid w:val="00AD2F74"/>
    <w:rsid w:val="00AD36D5"/>
    <w:rsid w:val="00AD37ED"/>
    <w:rsid w:val="00AD3D71"/>
    <w:rsid w:val="00AD409A"/>
    <w:rsid w:val="00AD49A9"/>
    <w:rsid w:val="00AD4BE2"/>
    <w:rsid w:val="00AD5654"/>
    <w:rsid w:val="00AD674F"/>
    <w:rsid w:val="00AD7405"/>
    <w:rsid w:val="00AD7594"/>
    <w:rsid w:val="00AD75DE"/>
    <w:rsid w:val="00AD7B68"/>
    <w:rsid w:val="00AD7DA5"/>
    <w:rsid w:val="00AE0401"/>
    <w:rsid w:val="00AE061A"/>
    <w:rsid w:val="00AE10F9"/>
    <w:rsid w:val="00AE13EF"/>
    <w:rsid w:val="00AE1423"/>
    <w:rsid w:val="00AE1A96"/>
    <w:rsid w:val="00AE1B03"/>
    <w:rsid w:val="00AE1F8B"/>
    <w:rsid w:val="00AE2115"/>
    <w:rsid w:val="00AE2204"/>
    <w:rsid w:val="00AE25DA"/>
    <w:rsid w:val="00AE2684"/>
    <w:rsid w:val="00AE26BE"/>
    <w:rsid w:val="00AE2831"/>
    <w:rsid w:val="00AE294B"/>
    <w:rsid w:val="00AE36C9"/>
    <w:rsid w:val="00AE370F"/>
    <w:rsid w:val="00AE384F"/>
    <w:rsid w:val="00AE38A4"/>
    <w:rsid w:val="00AE38F2"/>
    <w:rsid w:val="00AE3964"/>
    <w:rsid w:val="00AE3C2A"/>
    <w:rsid w:val="00AE40E6"/>
    <w:rsid w:val="00AE46B0"/>
    <w:rsid w:val="00AE4769"/>
    <w:rsid w:val="00AE47F7"/>
    <w:rsid w:val="00AE48A5"/>
    <w:rsid w:val="00AE4953"/>
    <w:rsid w:val="00AE4982"/>
    <w:rsid w:val="00AE4AA4"/>
    <w:rsid w:val="00AE4BD7"/>
    <w:rsid w:val="00AE4C0D"/>
    <w:rsid w:val="00AE4D87"/>
    <w:rsid w:val="00AE54E6"/>
    <w:rsid w:val="00AE574C"/>
    <w:rsid w:val="00AE58DA"/>
    <w:rsid w:val="00AE59C3"/>
    <w:rsid w:val="00AE6001"/>
    <w:rsid w:val="00AE611E"/>
    <w:rsid w:val="00AE6B93"/>
    <w:rsid w:val="00AE6BB4"/>
    <w:rsid w:val="00AE6CC9"/>
    <w:rsid w:val="00AE6D70"/>
    <w:rsid w:val="00AE72BA"/>
    <w:rsid w:val="00AE77D7"/>
    <w:rsid w:val="00AE78FE"/>
    <w:rsid w:val="00AE7D33"/>
    <w:rsid w:val="00AF0478"/>
    <w:rsid w:val="00AF0AD9"/>
    <w:rsid w:val="00AF0CDA"/>
    <w:rsid w:val="00AF0EF9"/>
    <w:rsid w:val="00AF10B7"/>
    <w:rsid w:val="00AF148A"/>
    <w:rsid w:val="00AF14D1"/>
    <w:rsid w:val="00AF1A67"/>
    <w:rsid w:val="00AF1ACD"/>
    <w:rsid w:val="00AF1AD3"/>
    <w:rsid w:val="00AF1FE7"/>
    <w:rsid w:val="00AF2271"/>
    <w:rsid w:val="00AF22D7"/>
    <w:rsid w:val="00AF22EF"/>
    <w:rsid w:val="00AF2414"/>
    <w:rsid w:val="00AF27FB"/>
    <w:rsid w:val="00AF2A01"/>
    <w:rsid w:val="00AF2BBD"/>
    <w:rsid w:val="00AF325A"/>
    <w:rsid w:val="00AF4F3F"/>
    <w:rsid w:val="00AF5130"/>
    <w:rsid w:val="00AF51E8"/>
    <w:rsid w:val="00AF5366"/>
    <w:rsid w:val="00AF5638"/>
    <w:rsid w:val="00AF56B3"/>
    <w:rsid w:val="00AF5C11"/>
    <w:rsid w:val="00AF5F40"/>
    <w:rsid w:val="00AF61B6"/>
    <w:rsid w:val="00AF65FF"/>
    <w:rsid w:val="00AF6684"/>
    <w:rsid w:val="00AF73F8"/>
    <w:rsid w:val="00AF758E"/>
    <w:rsid w:val="00B00015"/>
    <w:rsid w:val="00B00162"/>
    <w:rsid w:val="00B0030F"/>
    <w:rsid w:val="00B00556"/>
    <w:rsid w:val="00B0091E"/>
    <w:rsid w:val="00B00BD9"/>
    <w:rsid w:val="00B01C27"/>
    <w:rsid w:val="00B0209D"/>
    <w:rsid w:val="00B020FF"/>
    <w:rsid w:val="00B023D3"/>
    <w:rsid w:val="00B02F4A"/>
    <w:rsid w:val="00B03795"/>
    <w:rsid w:val="00B0386B"/>
    <w:rsid w:val="00B03A0A"/>
    <w:rsid w:val="00B04B24"/>
    <w:rsid w:val="00B04E39"/>
    <w:rsid w:val="00B04F17"/>
    <w:rsid w:val="00B056D1"/>
    <w:rsid w:val="00B05B19"/>
    <w:rsid w:val="00B05E69"/>
    <w:rsid w:val="00B0639A"/>
    <w:rsid w:val="00B06457"/>
    <w:rsid w:val="00B064DD"/>
    <w:rsid w:val="00B06570"/>
    <w:rsid w:val="00B06868"/>
    <w:rsid w:val="00B06ACE"/>
    <w:rsid w:val="00B06C04"/>
    <w:rsid w:val="00B07D32"/>
    <w:rsid w:val="00B07FF6"/>
    <w:rsid w:val="00B1043F"/>
    <w:rsid w:val="00B10540"/>
    <w:rsid w:val="00B1062D"/>
    <w:rsid w:val="00B10DA5"/>
    <w:rsid w:val="00B10FBF"/>
    <w:rsid w:val="00B114F2"/>
    <w:rsid w:val="00B11C64"/>
    <w:rsid w:val="00B120ED"/>
    <w:rsid w:val="00B12177"/>
    <w:rsid w:val="00B1234D"/>
    <w:rsid w:val="00B138AD"/>
    <w:rsid w:val="00B13980"/>
    <w:rsid w:val="00B147EE"/>
    <w:rsid w:val="00B14AB1"/>
    <w:rsid w:val="00B14F21"/>
    <w:rsid w:val="00B14F33"/>
    <w:rsid w:val="00B157E1"/>
    <w:rsid w:val="00B15D4F"/>
    <w:rsid w:val="00B15E7C"/>
    <w:rsid w:val="00B160A7"/>
    <w:rsid w:val="00B16352"/>
    <w:rsid w:val="00B1674D"/>
    <w:rsid w:val="00B16E73"/>
    <w:rsid w:val="00B17463"/>
    <w:rsid w:val="00B17706"/>
    <w:rsid w:val="00B1776D"/>
    <w:rsid w:val="00B17A0C"/>
    <w:rsid w:val="00B17DF4"/>
    <w:rsid w:val="00B17FA7"/>
    <w:rsid w:val="00B20073"/>
    <w:rsid w:val="00B203E4"/>
    <w:rsid w:val="00B204E8"/>
    <w:rsid w:val="00B20684"/>
    <w:rsid w:val="00B206E1"/>
    <w:rsid w:val="00B21180"/>
    <w:rsid w:val="00B2120E"/>
    <w:rsid w:val="00B21516"/>
    <w:rsid w:val="00B2155A"/>
    <w:rsid w:val="00B21DA6"/>
    <w:rsid w:val="00B2257C"/>
    <w:rsid w:val="00B226D1"/>
    <w:rsid w:val="00B2272D"/>
    <w:rsid w:val="00B229FC"/>
    <w:rsid w:val="00B22C1A"/>
    <w:rsid w:val="00B23244"/>
    <w:rsid w:val="00B2337F"/>
    <w:rsid w:val="00B23440"/>
    <w:rsid w:val="00B2448A"/>
    <w:rsid w:val="00B24A11"/>
    <w:rsid w:val="00B2584E"/>
    <w:rsid w:val="00B25C50"/>
    <w:rsid w:val="00B2680D"/>
    <w:rsid w:val="00B26904"/>
    <w:rsid w:val="00B26936"/>
    <w:rsid w:val="00B26A61"/>
    <w:rsid w:val="00B27048"/>
    <w:rsid w:val="00B270C2"/>
    <w:rsid w:val="00B271BF"/>
    <w:rsid w:val="00B2792F"/>
    <w:rsid w:val="00B30908"/>
    <w:rsid w:val="00B3091E"/>
    <w:rsid w:val="00B30CBE"/>
    <w:rsid w:val="00B30D79"/>
    <w:rsid w:val="00B30E3D"/>
    <w:rsid w:val="00B30ECF"/>
    <w:rsid w:val="00B31342"/>
    <w:rsid w:val="00B31594"/>
    <w:rsid w:val="00B316BA"/>
    <w:rsid w:val="00B3178D"/>
    <w:rsid w:val="00B320C4"/>
    <w:rsid w:val="00B32435"/>
    <w:rsid w:val="00B3295E"/>
    <w:rsid w:val="00B32CE3"/>
    <w:rsid w:val="00B32FEE"/>
    <w:rsid w:val="00B331C0"/>
    <w:rsid w:val="00B337B9"/>
    <w:rsid w:val="00B345E1"/>
    <w:rsid w:val="00B34832"/>
    <w:rsid w:val="00B34D97"/>
    <w:rsid w:val="00B3513D"/>
    <w:rsid w:val="00B351E4"/>
    <w:rsid w:val="00B356B1"/>
    <w:rsid w:val="00B35F7B"/>
    <w:rsid w:val="00B3635C"/>
    <w:rsid w:val="00B364A5"/>
    <w:rsid w:val="00B36845"/>
    <w:rsid w:val="00B374F1"/>
    <w:rsid w:val="00B379C6"/>
    <w:rsid w:val="00B37DA9"/>
    <w:rsid w:val="00B37E8C"/>
    <w:rsid w:val="00B40BA8"/>
    <w:rsid w:val="00B40D4C"/>
    <w:rsid w:val="00B41086"/>
    <w:rsid w:val="00B418A6"/>
    <w:rsid w:val="00B41BBA"/>
    <w:rsid w:val="00B41D67"/>
    <w:rsid w:val="00B4268B"/>
    <w:rsid w:val="00B427BC"/>
    <w:rsid w:val="00B43CB2"/>
    <w:rsid w:val="00B440A4"/>
    <w:rsid w:val="00B44481"/>
    <w:rsid w:val="00B445B4"/>
    <w:rsid w:val="00B44843"/>
    <w:rsid w:val="00B44854"/>
    <w:rsid w:val="00B44908"/>
    <w:rsid w:val="00B450D7"/>
    <w:rsid w:val="00B4529D"/>
    <w:rsid w:val="00B4571C"/>
    <w:rsid w:val="00B4574B"/>
    <w:rsid w:val="00B45B65"/>
    <w:rsid w:val="00B45EAE"/>
    <w:rsid w:val="00B462EF"/>
    <w:rsid w:val="00B4691F"/>
    <w:rsid w:val="00B469B1"/>
    <w:rsid w:val="00B46A4D"/>
    <w:rsid w:val="00B50AA8"/>
    <w:rsid w:val="00B50B82"/>
    <w:rsid w:val="00B51749"/>
    <w:rsid w:val="00B51935"/>
    <w:rsid w:val="00B5198D"/>
    <w:rsid w:val="00B51BB6"/>
    <w:rsid w:val="00B51BFB"/>
    <w:rsid w:val="00B52ACE"/>
    <w:rsid w:val="00B52AEF"/>
    <w:rsid w:val="00B52B5F"/>
    <w:rsid w:val="00B52F79"/>
    <w:rsid w:val="00B53038"/>
    <w:rsid w:val="00B5305D"/>
    <w:rsid w:val="00B53151"/>
    <w:rsid w:val="00B53347"/>
    <w:rsid w:val="00B53384"/>
    <w:rsid w:val="00B53821"/>
    <w:rsid w:val="00B53B2F"/>
    <w:rsid w:val="00B54787"/>
    <w:rsid w:val="00B547BC"/>
    <w:rsid w:val="00B54D89"/>
    <w:rsid w:val="00B54E21"/>
    <w:rsid w:val="00B54FC7"/>
    <w:rsid w:val="00B552C2"/>
    <w:rsid w:val="00B5570E"/>
    <w:rsid w:val="00B55E0F"/>
    <w:rsid w:val="00B5648D"/>
    <w:rsid w:val="00B56560"/>
    <w:rsid w:val="00B5681E"/>
    <w:rsid w:val="00B5710D"/>
    <w:rsid w:val="00B57270"/>
    <w:rsid w:val="00B57293"/>
    <w:rsid w:val="00B57426"/>
    <w:rsid w:val="00B57479"/>
    <w:rsid w:val="00B5770F"/>
    <w:rsid w:val="00B578F1"/>
    <w:rsid w:val="00B57AEA"/>
    <w:rsid w:val="00B57C41"/>
    <w:rsid w:val="00B57CDF"/>
    <w:rsid w:val="00B6048D"/>
    <w:rsid w:val="00B60988"/>
    <w:rsid w:val="00B6116A"/>
    <w:rsid w:val="00B61416"/>
    <w:rsid w:val="00B61463"/>
    <w:rsid w:val="00B616E8"/>
    <w:rsid w:val="00B621A2"/>
    <w:rsid w:val="00B629BE"/>
    <w:rsid w:val="00B62CD4"/>
    <w:rsid w:val="00B62F5B"/>
    <w:rsid w:val="00B63107"/>
    <w:rsid w:val="00B63490"/>
    <w:rsid w:val="00B639EC"/>
    <w:rsid w:val="00B6429A"/>
    <w:rsid w:val="00B64677"/>
    <w:rsid w:val="00B64781"/>
    <w:rsid w:val="00B64855"/>
    <w:rsid w:val="00B64B4C"/>
    <w:rsid w:val="00B650FD"/>
    <w:rsid w:val="00B6595B"/>
    <w:rsid w:val="00B65B85"/>
    <w:rsid w:val="00B65D13"/>
    <w:rsid w:val="00B65EEF"/>
    <w:rsid w:val="00B6646D"/>
    <w:rsid w:val="00B6740D"/>
    <w:rsid w:val="00B67B55"/>
    <w:rsid w:val="00B67B91"/>
    <w:rsid w:val="00B67CE3"/>
    <w:rsid w:val="00B7041B"/>
    <w:rsid w:val="00B7114F"/>
    <w:rsid w:val="00B71C7E"/>
    <w:rsid w:val="00B7201E"/>
    <w:rsid w:val="00B72378"/>
    <w:rsid w:val="00B72681"/>
    <w:rsid w:val="00B728F2"/>
    <w:rsid w:val="00B72A45"/>
    <w:rsid w:val="00B733E7"/>
    <w:rsid w:val="00B7348C"/>
    <w:rsid w:val="00B73632"/>
    <w:rsid w:val="00B736A4"/>
    <w:rsid w:val="00B73A01"/>
    <w:rsid w:val="00B7411B"/>
    <w:rsid w:val="00B747AE"/>
    <w:rsid w:val="00B74D4F"/>
    <w:rsid w:val="00B74E6E"/>
    <w:rsid w:val="00B75026"/>
    <w:rsid w:val="00B7517A"/>
    <w:rsid w:val="00B75583"/>
    <w:rsid w:val="00B7561E"/>
    <w:rsid w:val="00B757AE"/>
    <w:rsid w:val="00B759C9"/>
    <w:rsid w:val="00B75A86"/>
    <w:rsid w:val="00B75DF4"/>
    <w:rsid w:val="00B76127"/>
    <w:rsid w:val="00B76283"/>
    <w:rsid w:val="00B76733"/>
    <w:rsid w:val="00B76742"/>
    <w:rsid w:val="00B76A85"/>
    <w:rsid w:val="00B77468"/>
    <w:rsid w:val="00B77610"/>
    <w:rsid w:val="00B7792C"/>
    <w:rsid w:val="00B77A5D"/>
    <w:rsid w:val="00B77A8A"/>
    <w:rsid w:val="00B77AB3"/>
    <w:rsid w:val="00B8004B"/>
    <w:rsid w:val="00B80195"/>
    <w:rsid w:val="00B802E7"/>
    <w:rsid w:val="00B80590"/>
    <w:rsid w:val="00B80ABE"/>
    <w:rsid w:val="00B80F67"/>
    <w:rsid w:val="00B8161D"/>
    <w:rsid w:val="00B8195C"/>
    <w:rsid w:val="00B823A6"/>
    <w:rsid w:val="00B8284E"/>
    <w:rsid w:val="00B82CEB"/>
    <w:rsid w:val="00B82F0C"/>
    <w:rsid w:val="00B83231"/>
    <w:rsid w:val="00B83665"/>
    <w:rsid w:val="00B8528C"/>
    <w:rsid w:val="00B853C0"/>
    <w:rsid w:val="00B855FE"/>
    <w:rsid w:val="00B858C8"/>
    <w:rsid w:val="00B85DB9"/>
    <w:rsid w:val="00B8643C"/>
    <w:rsid w:val="00B86A2A"/>
    <w:rsid w:val="00B86D08"/>
    <w:rsid w:val="00B87005"/>
    <w:rsid w:val="00B871DE"/>
    <w:rsid w:val="00B87293"/>
    <w:rsid w:val="00B87A42"/>
    <w:rsid w:val="00B901A1"/>
    <w:rsid w:val="00B906F8"/>
    <w:rsid w:val="00B90805"/>
    <w:rsid w:val="00B91E24"/>
    <w:rsid w:val="00B9227E"/>
    <w:rsid w:val="00B9255A"/>
    <w:rsid w:val="00B9288E"/>
    <w:rsid w:val="00B92BCA"/>
    <w:rsid w:val="00B92D92"/>
    <w:rsid w:val="00B92F8F"/>
    <w:rsid w:val="00B9330E"/>
    <w:rsid w:val="00B93524"/>
    <w:rsid w:val="00B938E3"/>
    <w:rsid w:val="00B93B0F"/>
    <w:rsid w:val="00B94193"/>
    <w:rsid w:val="00B94311"/>
    <w:rsid w:val="00B94370"/>
    <w:rsid w:val="00B94979"/>
    <w:rsid w:val="00B94ADF"/>
    <w:rsid w:val="00B94D1F"/>
    <w:rsid w:val="00B967C9"/>
    <w:rsid w:val="00B9687B"/>
    <w:rsid w:val="00B96ABC"/>
    <w:rsid w:val="00B96B98"/>
    <w:rsid w:val="00B976AA"/>
    <w:rsid w:val="00B9774E"/>
    <w:rsid w:val="00B97BEF"/>
    <w:rsid w:val="00BA0804"/>
    <w:rsid w:val="00BA0931"/>
    <w:rsid w:val="00BA098E"/>
    <w:rsid w:val="00BA0B8E"/>
    <w:rsid w:val="00BA0D82"/>
    <w:rsid w:val="00BA1222"/>
    <w:rsid w:val="00BA17F2"/>
    <w:rsid w:val="00BA199C"/>
    <w:rsid w:val="00BA19C4"/>
    <w:rsid w:val="00BA1A70"/>
    <w:rsid w:val="00BA1D3B"/>
    <w:rsid w:val="00BA1FCD"/>
    <w:rsid w:val="00BA2549"/>
    <w:rsid w:val="00BA281A"/>
    <w:rsid w:val="00BA2B43"/>
    <w:rsid w:val="00BA2C41"/>
    <w:rsid w:val="00BA2D9E"/>
    <w:rsid w:val="00BA30D6"/>
    <w:rsid w:val="00BA313D"/>
    <w:rsid w:val="00BA32D9"/>
    <w:rsid w:val="00BA34C6"/>
    <w:rsid w:val="00BA3645"/>
    <w:rsid w:val="00BA3C1E"/>
    <w:rsid w:val="00BA3E05"/>
    <w:rsid w:val="00BA4831"/>
    <w:rsid w:val="00BA4889"/>
    <w:rsid w:val="00BA4B26"/>
    <w:rsid w:val="00BA4C79"/>
    <w:rsid w:val="00BA5583"/>
    <w:rsid w:val="00BA5D5F"/>
    <w:rsid w:val="00BA5F5E"/>
    <w:rsid w:val="00BA61EA"/>
    <w:rsid w:val="00BA638A"/>
    <w:rsid w:val="00BA66A7"/>
    <w:rsid w:val="00BA67B6"/>
    <w:rsid w:val="00BA6826"/>
    <w:rsid w:val="00BA6887"/>
    <w:rsid w:val="00BA69F1"/>
    <w:rsid w:val="00BA6C80"/>
    <w:rsid w:val="00BA7733"/>
    <w:rsid w:val="00BA7852"/>
    <w:rsid w:val="00BA7D69"/>
    <w:rsid w:val="00BA7E0F"/>
    <w:rsid w:val="00BB0138"/>
    <w:rsid w:val="00BB04FC"/>
    <w:rsid w:val="00BB0B26"/>
    <w:rsid w:val="00BB0B6F"/>
    <w:rsid w:val="00BB13C5"/>
    <w:rsid w:val="00BB1D26"/>
    <w:rsid w:val="00BB1FA5"/>
    <w:rsid w:val="00BB2056"/>
    <w:rsid w:val="00BB21B4"/>
    <w:rsid w:val="00BB2939"/>
    <w:rsid w:val="00BB2E3A"/>
    <w:rsid w:val="00BB3036"/>
    <w:rsid w:val="00BB3193"/>
    <w:rsid w:val="00BB333F"/>
    <w:rsid w:val="00BB3660"/>
    <w:rsid w:val="00BB4188"/>
    <w:rsid w:val="00BB428F"/>
    <w:rsid w:val="00BB44E6"/>
    <w:rsid w:val="00BB455D"/>
    <w:rsid w:val="00BB4613"/>
    <w:rsid w:val="00BB50FE"/>
    <w:rsid w:val="00BB5952"/>
    <w:rsid w:val="00BB621E"/>
    <w:rsid w:val="00BB69E1"/>
    <w:rsid w:val="00BB6A97"/>
    <w:rsid w:val="00BB71B8"/>
    <w:rsid w:val="00BB74D8"/>
    <w:rsid w:val="00BB77F3"/>
    <w:rsid w:val="00BB7A1B"/>
    <w:rsid w:val="00BB7B08"/>
    <w:rsid w:val="00BB7E97"/>
    <w:rsid w:val="00BC04FA"/>
    <w:rsid w:val="00BC0523"/>
    <w:rsid w:val="00BC093D"/>
    <w:rsid w:val="00BC130C"/>
    <w:rsid w:val="00BC13D5"/>
    <w:rsid w:val="00BC1469"/>
    <w:rsid w:val="00BC15ED"/>
    <w:rsid w:val="00BC196E"/>
    <w:rsid w:val="00BC19D8"/>
    <w:rsid w:val="00BC1F69"/>
    <w:rsid w:val="00BC2165"/>
    <w:rsid w:val="00BC25F2"/>
    <w:rsid w:val="00BC2685"/>
    <w:rsid w:val="00BC269C"/>
    <w:rsid w:val="00BC29CC"/>
    <w:rsid w:val="00BC2A75"/>
    <w:rsid w:val="00BC2A88"/>
    <w:rsid w:val="00BC2AEF"/>
    <w:rsid w:val="00BC3427"/>
    <w:rsid w:val="00BC3B61"/>
    <w:rsid w:val="00BC3B92"/>
    <w:rsid w:val="00BC3CC9"/>
    <w:rsid w:val="00BC516C"/>
    <w:rsid w:val="00BC5ACC"/>
    <w:rsid w:val="00BC5C5B"/>
    <w:rsid w:val="00BC68EB"/>
    <w:rsid w:val="00BC692E"/>
    <w:rsid w:val="00BC6A5E"/>
    <w:rsid w:val="00BC6AF2"/>
    <w:rsid w:val="00BC72D9"/>
    <w:rsid w:val="00BC7522"/>
    <w:rsid w:val="00BC7598"/>
    <w:rsid w:val="00BC7A86"/>
    <w:rsid w:val="00BC7AFA"/>
    <w:rsid w:val="00BC7B28"/>
    <w:rsid w:val="00BC7CCB"/>
    <w:rsid w:val="00BC7D71"/>
    <w:rsid w:val="00BD022D"/>
    <w:rsid w:val="00BD08FB"/>
    <w:rsid w:val="00BD0A61"/>
    <w:rsid w:val="00BD130B"/>
    <w:rsid w:val="00BD1783"/>
    <w:rsid w:val="00BD1B42"/>
    <w:rsid w:val="00BD1C48"/>
    <w:rsid w:val="00BD1CD1"/>
    <w:rsid w:val="00BD1FFD"/>
    <w:rsid w:val="00BD20A3"/>
    <w:rsid w:val="00BD2206"/>
    <w:rsid w:val="00BD2238"/>
    <w:rsid w:val="00BD258B"/>
    <w:rsid w:val="00BD2611"/>
    <w:rsid w:val="00BD2621"/>
    <w:rsid w:val="00BD30ED"/>
    <w:rsid w:val="00BD33D3"/>
    <w:rsid w:val="00BD3554"/>
    <w:rsid w:val="00BD4593"/>
    <w:rsid w:val="00BD492F"/>
    <w:rsid w:val="00BD4B6F"/>
    <w:rsid w:val="00BD4F1A"/>
    <w:rsid w:val="00BD4F4A"/>
    <w:rsid w:val="00BD5404"/>
    <w:rsid w:val="00BD54B3"/>
    <w:rsid w:val="00BD55A7"/>
    <w:rsid w:val="00BD5857"/>
    <w:rsid w:val="00BD5A22"/>
    <w:rsid w:val="00BD62BC"/>
    <w:rsid w:val="00BD62C3"/>
    <w:rsid w:val="00BD639E"/>
    <w:rsid w:val="00BD64C9"/>
    <w:rsid w:val="00BD678F"/>
    <w:rsid w:val="00BD6E00"/>
    <w:rsid w:val="00BD7104"/>
    <w:rsid w:val="00BD712C"/>
    <w:rsid w:val="00BD7CB6"/>
    <w:rsid w:val="00BD7EA2"/>
    <w:rsid w:val="00BE0978"/>
    <w:rsid w:val="00BE0F1B"/>
    <w:rsid w:val="00BE1AC0"/>
    <w:rsid w:val="00BE27A8"/>
    <w:rsid w:val="00BE32D3"/>
    <w:rsid w:val="00BE3501"/>
    <w:rsid w:val="00BE35D1"/>
    <w:rsid w:val="00BE3716"/>
    <w:rsid w:val="00BE3D57"/>
    <w:rsid w:val="00BE3D82"/>
    <w:rsid w:val="00BE4239"/>
    <w:rsid w:val="00BE4925"/>
    <w:rsid w:val="00BE4E79"/>
    <w:rsid w:val="00BE51AA"/>
    <w:rsid w:val="00BE57D7"/>
    <w:rsid w:val="00BE59EE"/>
    <w:rsid w:val="00BE5BE5"/>
    <w:rsid w:val="00BE5E9C"/>
    <w:rsid w:val="00BE5F98"/>
    <w:rsid w:val="00BE637E"/>
    <w:rsid w:val="00BE6884"/>
    <w:rsid w:val="00BE6C09"/>
    <w:rsid w:val="00BE6E85"/>
    <w:rsid w:val="00BE74FB"/>
    <w:rsid w:val="00BE78EB"/>
    <w:rsid w:val="00BE7FC9"/>
    <w:rsid w:val="00BF0234"/>
    <w:rsid w:val="00BF0964"/>
    <w:rsid w:val="00BF0C30"/>
    <w:rsid w:val="00BF121E"/>
    <w:rsid w:val="00BF1A1C"/>
    <w:rsid w:val="00BF1A5A"/>
    <w:rsid w:val="00BF23F0"/>
    <w:rsid w:val="00BF2592"/>
    <w:rsid w:val="00BF2786"/>
    <w:rsid w:val="00BF2CB5"/>
    <w:rsid w:val="00BF2ED7"/>
    <w:rsid w:val="00BF2ED8"/>
    <w:rsid w:val="00BF3179"/>
    <w:rsid w:val="00BF31DA"/>
    <w:rsid w:val="00BF3B85"/>
    <w:rsid w:val="00BF3F7F"/>
    <w:rsid w:val="00BF4047"/>
    <w:rsid w:val="00BF445F"/>
    <w:rsid w:val="00BF4884"/>
    <w:rsid w:val="00BF4BC6"/>
    <w:rsid w:val="00BF4FC1"/>
    <w:rsid w:val="00BF55B5"/>
    <w:rsid w:val="00BF5A41"/>
    <w:rsid w:val="00BF5C28"/>
    <w:rsid w:val="00BF5EAB"/>
    <w:rsid w:val="00BF5ECF"/>
    <w:rsid w:val="00BF6941"/>
    <w:rsid w:val="00BF69B5"/>
    <w:rsid w:val="00BF7378"/>
    <w:rsid w:val="00BF79B4"/>
    <w:rsid w:val="00BF7C57"/>
    <w:rsid w:val="00C00928"/>
    <w:rsid w:val="00C00A76"/>
    <w:rsid w:val="00C00F00"/>
    <w:rsid w:val="00C01339"/>
    <w:rsid w:val="00C01460"/>
    <w:rsid w:val="00C0180E"/>
    <w:rsid w:val="00C01B6E"/>
    <w:rsid w:val="00C022C0"/>
    <w:rsid w:val="00C03369"/>
    <w:rsid w:val="00C038D1"/>
    <w:rsid w:val="00C03D3D"/>
    <w:rsid w:val="00C042C7"/>
    <w:rsid w:val="00C045A0"/>
    <w:rsid w:val="00C04722"/>
    <w:rsid w:val="00C04790"/>
    <w:rsid w:val="00C04795"/>
    <w:rsid w:val="00C04959"/>
    <w:rsid w:val="00C04ADA"/>
    <w:rsid w:val="00C04F13"/>
    <w:rsid w:val="00C05674"/>
    <w:rsid w:val="00C0583C"/>
    <w:rsid w:val="00C05884"/>
    <w:rsid w:val="00C06109"/>
    <w:rsid w:val="00C0675D"/>
    <w:rsid w:val="00C06B21"/>
    <w:rsid w:val="00C06D1E"/>
    <w:rsid w:val="00C06E1B"/>
    <w:rsid w:val="00C073B4"/>
    <w:rsid w:val="00C0770D"/>
    <w:rsid w:val="00C07B8D"/>
    <w:rsid w:val="00C104F5"/>
    <w:rsid w:val="00C10DD3"/>
    <w:rsid w:val="00C10E65"/>
    <w:rsid w:val="00C12645"/>
    <w:rsid w:val="00C127CC"/>
    <w:rsid w:val="00C12903"/>
    <w:rsid w:val="00C12B17"/>
    <w:rsid w:val="00C12C25"/>
    <w:rsid w:val="00C12E82"/>
    <w:rsid w:val="00C131DA"/>
    <w:rsid w:val="00C132B4"/>
    <w:rsid w:val="00C134C1"/>
    <w:rsid w:val="00C13652"/>
    <w:rsid w:val="00C1373F"/>
    <w:rsid w:val="00C13830"/>
    <w:rsid w:val="00C13C2E"/>
    <w:rsid w:val="00C13C63"/>
    <w:rsid w:val="00C14948"/>
    <w:rsid w:val="00C14A21"/>
    <w:rsid w:val="00C14BB0"/>
    <w:rsid w:val="00C14FF4"/>
    <w:rsid w:val="00C15435"/>
    <w:rsid w:val="00C15709"/>
    <w:rsid w:val="00C1580D"/>
    <w:rsid w:val="00C15C25"/>
    <w:rsid w:val="00C15D41"/>
    <w:rsid w:val="00C15EB9"/>
    <w:rsid w:val="00C16029"/>
    <w:rsid w:val="00C1659F"/>
    <w:rsid w:val="00C1663F"/>
    <w:rsid w:val="00C17466"/>
    <w:rsid w:val="00C17657"/>
    <w:rsid w:val="00C17BA0"/>
    <w:rsid w:val="00C17CA6"/>
    <w:rsid w:val="00C20356"/>
    <w:rsid w:val="00C2041D"/>
    <w:rsid w:val="00C20591"/>
    <w:rsid w:val="00C20817"/>
    <w:rsid w:val="00C20A23"/>
    <w:rsid w:val="00C20DC3"/>
    <w:rsid w:val="00C20F7D"/>
    <w:rsid w:val="00C20FC0"/>
    <w:rsid w:val="00C2104F"/>
    <w:rsid w:val="00C21A99"/>
    <w:rsid w:val="00C2241D"/>
    <w:rsid w:val="00C22933"/>
    <w:rsid w:val="00C22C0E"/>
    <w:rsid w:val="00C233AF"/>
    <w:rsid w:val="00C23726"/>
    <w:rsid w:val="00C23732"/>
    <w:rsid w:val="00C23817"/>
    <w:rsid w:val="00C23B0A"/>
    <w:rsid w:val="00C23E53"/>
    <w:rsid w:val="00C2443B"/>
    <w:rsid w:val="00C246ED"/>
    <w:rsid w:val="00C2480A"/>
    <w:rsid w:val="00C25406"/>
    <w:rsid w:val="00C256CF"/>
    <w:rsid w:val="00C26054"/>
    <w:rsid w:val="00C26942"/>
    <w:rsid w:val="00C26DE3"/>
    <w:rsid w:val="00C26E5D"/>
    <w:rsid w:val="00C2713A"/>
    <w:rsid w:val="00C276BF"/>
    <w:rsid w:val="00C277C0"/>
    <w:rsid w:val="00C30113"/>
    <w:rsid w:val="00C30437"/>
    <w:rsid w:val="00C30CAC"/>
    <w:rsid w:val="00C3151B"/>
    <w:rsid w:val="00C31D50"/>
    <w:rsid w:val="00C320B5"/>
    <w:rsid w:val="00C32B12"/>
    <w:rsid w:val="00C32B80"/>
    <w:rsid w:val="00C33084"/>
    <w:rsid w:val="00C3338C"/>
    <w:rsid w:val="00C338AB"/>
    <w:rsid w:val="00C33EE1"/>
    <w:rsid w:val="00C34480"/>
    <w:rsid w:val="00C34884"/>
    <w:rsid w:val="00C34E2D"/>
    <w:rsid w:val="00C35D25"/>
    <w:rsid w:val="00C35FE3"/>
    <w:rsid w:val="00C3637F"/>
    <w:rsid w:val="00C36538"/>
    <w:rsid w:val="00C3666A"/>
    <w:rsid w:val="00C36A0F"/>
    <w:rsid w:val="00C37052"/>
    <w:rsid w:val="00C370FF"/>
    <w:rsid w:val="00C37421"/>
    <w:rsid w:val="00C3776D"/>
    <w:rsid w:val="00C37EEC"/>
    <w:rsid w:val="00C402B9"/>
    <w:rsid w:val="00C4070E"/>
    <w:rsid w:val="00C408EC"/>
    <w:rsid w:val="00C40990"/>
    <w:rsid w:val="00C40E05"/>
    <w:rsid w:val="00C40E20"/>
    <w:rsid w:val="00C41CE2"/>
    <w:rsid w:val="00C41F9A"/>
    <w:rsid w:val="00C4224C"/>
    <w:rsid w:val="00C4276B"/>
    <w:rsid w:val="00C4291F"/>
    <w:rsid w:val="00C42C4A"/>
    <w:rsid w:val="00C42E18"/>
    <w:rsid w:val="00C42F8F"/>
    <w:rsid w:val="00C4327A"/>
    <w:rsid w:val="00C43644"/>
    <w:rsid w:val="00C43E81"/>
    <w:rsid w:val="00C44057"/>
    <w:rsid w:val="00C44183"/>
    <w:rsid w:val="00C444B1"/>
    <w:rsid w:val="00C448D6"/>
    <w:rsid w:val="00C44B21"/>
    <w:rsid w:val="00C44B2A"/>
    <w:rsid w:val="00C44C1D"/>
    <w:rsid w:val="00C44D53"/>
    <w:rsid w:val="00C452A8"/>
    <w:rsid w:val="00C455EE"/>
    <w:rsid w:val="00C45918"/>
    <w:rsid w:val="00C45A0D"/>
    <w:rsid w:val="00C45B72"/>
    <w:rsid w:val="00C45F4E"/>
    <w:rsid w:val="00C4620C"/>
    <w:rsid w:val="00C46292"/>
    <w:rsid w:val="00C464F1"/>
    <w:rsid w:val="00C46562"/>
    <w:rsid w:val="00C4674C"/>
    <w:rsid w:val="00C468C2"/>
    <w:rsid w:val="00C46E44"/>
    <w:rsid w:val="00C46F28"/>
    <w:rsid w:val="00C472A2"/>
    <w:rsid w:val="00C47308"/>
    <w:rsid w:val="00C4736F"/>
    <w:rsid w:val="00C475B1"/>
    <w:rsid w:val="00C47865"/>
    <w:rsid w:val="00C47B8C"/>
    <w:rsid w:val="00C47C8E"/>
    <w:rsid w:val="00C47FE9"/>
    <w:rsid w:val="00C5011B"/>
    <w:rsid w:val="00C508D0"/>
    <w:rsid w:val="00C50AD4"/>
    <w:rsid w:val="00C50CB0"/>
    <w:rsid w:val="00C50D7D"/>
    <w:rsid w:val="00C50DAB"/>
    <w:rsid w:val="00C51240"/>
    <w:rsid w:val="00C5194C"/>
    <w:rsid w:val="00C51D4A"/>
    <w:rsid w:val="00C51F18"/>
    <w:rsid w:val="00C521F7"/>
    <w:rsid w:val="00C5235C"/>
    <w:rsid w:val="00C529D4"/>
    <w:rsid w:val="00C52DD0"/>
    <w:rsid w:val="00C536B9"/>
    <w:rsid w:val="00C537D7"/>
    <w:rsid w:val="00C5386A"/>
    <w:rsid w:val="00C53A19"/>
    <w:rsid w:val="00C53CB4"/>
    <w:rsid w:val="00C53DEF"/>
    <w:rsid w:val="00C53EB0"/>
    <w:rsid w:val="00C547D6"/>
    <w:rsid w:val="00C547F9"/>
    <w:rsid w:val="00C5482A"/>
    <w:rsid w:val="00C54B0E"/>
    <w:rsid w:val="00C54D4B"/>
    <w:rsid w:val="00C54D58"/>
    <w:rsid w:val="00C55749"/>
    <w:rsid w:val="00C55A02"/>
    <w:rsid w:val="00C55B55"/>
    <w:rsid w:val="00C55FCA"/>
    <w:rsid w:val="00C560B6"/>
    <w:rsid w:val="00C56106"/>
    <w:rsid w:val="00C56564"/>
    <w:rsid w:val="00C568A4"/>
    <w:rsid w:val="00C57223"/>
    <w:rsid w:val="00C57705"/>
    <w:rsid w:val="00C57A39"/>
    <w:rsid w:val="00C57D2F"/>
    <w:rsid w:val="00C57E2F"/>
    <w:rsid w:val="00C600E2"/>
    <w:rsid w:val="00C604C8"/>
    <w:rsid w:val="00C607D3"/>
    <w:rsid w:val="00C618EC"/>
    <w:rsid w:val="00C62181"/>
    <w:rsid w:val="00C62CAD"/>
    <w:rsid w:val="00C630E1"/>
    <w:rsid w:val="00C633D8"/>
    <w:rsid w:val="00C6357F"/>
    <w:rsid w:val="00C6372A"/>
    <w:rsid w:val="00C638A1"/>
    <w:rsid w:val="00C63BB8"/>
    <w:rsid w:val="00C64168"/>
    <w:rsid w:val="00C6443C"/>
    <w:rsid w:val="00C64720"/>
    <w:rsid w:val="00C64DB6"/>
    <w:rsid w:val="00C653A1"/>
    <w:rsid w:val="00C65614"/>
    <w:rsid w:val="00C65957"/>
    <w:rsid w:val="00C65F05"/>
    <w:rsid w:val="00C65F0E"/>
    <w:rsid w:val="00C668EF"/>
    <w:rsid w:val="00C66C1E"/>
    <w:rsid w:val="00C66DDA"/>
    <w:rsid w:val="00C67492"/>
    <w:rsid w:val="00C67EF9"/>
    <w:rsid w:val="00C7012E"/>
    <w:rsid w:val="00C7029D"/>
    <w:rsid w:val="00C70C5A"/>
    <w:rsid w:val="00C70DC8"/>
    <w:rsid w:val="00C71144"/>
    <w:rsid w:val="00C71316"/>
    <w:rsid w:val="00C71328"/>
    <w:rsid w:val="00C7153A"/>
    <w:rsid w:val="00C71C50"/>
    <w:rsid w:val="00C7206C"/>
    <w:rsid w:val="00C721C4"/>
    <w:rsid w:val="00C726F6"/>
    <w:rsid w:val="00C72808"/>
    <w:rsid w:val="00C72A08"/>
    <w:rsid w:val="00C73512"/>
    <w:rsid w:val="00C74078"/>
    <w:rsid w:val="00C740B2"/>
    <w:rsid w:val="00C7437E"/>
    <w:rsid w:val="00C74942"/>
    <w:rsid w:val="00C74C9B"/>
    <w:rsid w:val="00C74CE0"/>
    <w:rsid w:val="00C74D4B"/>
    <w:rsid w:val="00C75363"/>
    <w:rsid w:val="00C758FB"/>
    <w:rsid w:val="00C75CDC"/>
    <w:rsid w:val="00C75FBD"/>
    <w:rsid w:val="00C7685C"/>
    <w:rsid w:val="00C76F5D"/>
    <w:rsid w:val="00C77571"/>
    <w:rsid w:val="00C779A7"/>
    <w:rsid w:val="00C77AF9"/>
    <w:rsid w:val="00C77B91"/>
    <w:rsid w:val="00C77B9D"/>
    <w:rsid w:val="00C77D8A"/>
    <w:rsid w:val="00C77E27"/>
    <w:rsid w:val="00C8080B"/>
    <w:rsid w:val="00C80994"/>
    <w:rsid w:val="00C80B68"/>
    <w:rsid w:val="00C80E5A"/>
    <w:rsid w:val="00C80F8A"/>
    <w:rsid w:val="00C81335"/>
    <w:rsid w:val="00C8164B"/>
    <w:rsid w:val="00C81672"/>
    <w:rsid w:val="00C821BA"/>
    <w:rsid w:val="00C82442"/>
    <w:rsid w:val="00C82514"/>
    <w:rsid w:val="00C82F5C"/>
    <w:rsid w:val="00C833CE"/>
    <w:rsid w:val="00C835DC"/>
    <w:rsid w:val="00C8386B"/>
    <w:rsid w:val="00C83A30"/>
    <w:rsid w:val="00C83AAA"/>
    <w:rsid w:val="00C8461B"/>
    <w:rsid w:val="00C8484F"/>
    <w:rsid w:val="00C849AB"/>
    <w:rsid w:val="00C84A04"/>
    <w:rsid w:val="00C84C8A"/>
    <w:rsid w:val="00C8505C"/>
    <w:rsid w:val="00C85767"/>
    <w:rsid w:val="00C8591D"/>
    <w:rsid w:val="00C85DCE"/>
    <w:rsid w:val="00C86220"/>
    <w:rsid w:val="00C863CF"/>
    <w:rsid w:val="00C86656"/>
    <w:rsid w:val="00C86908"/>
    <w:rsid w:val="00C86AD6"/>
    <w:rsid w:val="00C873CE"/>
    <w:rsid w:val="00C87935"/>
    <w:rsid w:val="00C87E00"/>
    <w:rsid w:val="00C87F75"/>
    <w:rsid w:val="00C905A9"/>
    <w:rsid w:val="00C90617"/>
    <w:rsid w:val="00C90A3F"/>
    <w:rsid w:val="00C90A82"/>
    <w:rsid w:val="00C90C98"/>
    <w:rsid w:val="00C91456"/>
    <w:rsid w:val="00C91CA3"/>
    <w:rsid w:val="00C91D73"/>
    <w:rsid w:val="00C91E19"/>
    <w:rsid w:val="00C91FD4"/>
    <w:rsid w:val="00C921B3"/>
    <w:rsid w:val="00C921F0"/>
    <w:rsid w:val="00C92484"/>
    <w:rsid w:val="00C9254D"/>
    <w:rsid w:val="00C92B58"/>
    <w:rsid w:val="00C93122"/>
    <w:rsid w:val="00C93596"/>
    <w:rsid w:val="00C94077"/>
    <w:rsid w:val="00C941A2"/>
    <w:rsid w:val="00C946A3"/>
    <w:rsid w:val="00C947F8"/>
    <w:rsid w:val="00C94AC0"/>
    <w:rsid w:val="00C9531A"/>
    <w:rsid w:val="00C95593"/>
    <w:rsid w:val="00C95CC0"/>
    <w:rsid w:val="00C95E52"/>
    <w:rsid w:val="00C95E5C"/>
    <w:rsid w:val="00C95F4B"/>
    <w:rsid w:val="00C96071"/>
    <w:rsid w:val="00C965BA"/>
    <w:rsid w:val="00C96676"/>
    <w:rsid w:val="00C97222"/>
    <w:rsid w:val="00C972B9"/>
    <w:rsid w:val="00C972C8"/>
    <w:rsid w:val="00C97E2B"/>
    <w:rsid w:val="00C97F23"/>
    <w:rsid w:val="00CA0AD8"/>
    <w:rsid w:val="00CA0B4F"/>
    <w:rsid w:val="00CA147D"/>
    <w:rsid w:val="00CA14DF"/>
    <w:rsid w:val="00CA230A"/>
    <w:rsid w:val="00CA2326"/>
    <w:rsid w:val="00CA248B"/>
    <w:rsid w:val="00CA25D0"/>
    <w:rsid w:val="00CA2BD3"/>
    <w:rsid w:val="00CA2E19"/>
    <w:rsid w:val="00CA2F0F"/>
    <w:rsid w:val="00CA39AB"/>
    <w:rsid w:val="00CA3C6E"/>
    <w:rsid w:val="00CA4273"/>
    <w:rsid w:val="00CA42C3"/>
    <w:rsid w:val="00CA4371"/>
    <w:rsid w:val="00CA44CF"/>
    <w:rsid w:val="00CA4525"/>
    <w:rsid w:val="00CA4A6A"/>
    <w:rsid w:val="00CA4EE7"/>
    <w:rsid w:val="00CA4EF6"/>
    <w:rsid w:val="00CA55D5"/>
    <w:rsid w:val="00CA5C19"/>
    <w:rsid w:val="00CA606C"/>
    <w:rsid w:val="00CA69C2"/>
    <w:rsid w:val="00CA6A57"/>
    <w:rsid w:val="00CA6AC4"/>
    <w:rsid w:val="00CA6BA5"/>
    <w:rsid w:val="00CA6CBA"/>
    <w:rsid w:val="00CA6EAD"/>
    <w:rsid w:val="00CA6F2E"/>
    <w:rsid w:val="00CA716D"/>
    <w:rsid w:val="00CA7416"/>
    <w:rsid w:val="00CA7909"/>
    <w:rsid w:val="00CB037F"/>
    <w:rsid w:val="00CB0722"/>
    <w:rsid w:val="00CB0775"/>
    <w:rsid w:val="00CB07AC"/>
    <w:rsid w:val="00CB15CB"/>
    <w:rsid w:val="00CB173D"/>
    <w:rsid w:val="00CB2636"/>
    <w:rsid w:val="00CB2AE2"/>
    <w:rsid w:val="00CB2BA9"/>
    <w:rsid w:val="00CB31AA"/>
    <w:rsid w:val="00CB33DD"/>
    <w:rsid w:val="00CB3C92"/>
    <w:rsid w:val="00CB414D"/>
    <w:rsid w:val="00CB4372"/>
    <w:rsid w:val="00CB4777"/>
    <w:rsid w:val="00CB47D2"/>
    <w:rsid w:val="00CB481C"/>
    <w:rsid w:val="00CB49D7"/>
    <w:rsid w:val="00CB49E4"/>
    <w:rsid w:val="00CB4D26"/>
    <w:rsid w:val="00CB4FA3"/>
    <w:rsid w:val="00CB521C"/>
    <w:rsid w:val="00CB5240"/>
    <w:rsid w:val="00CB557E"/>
    <w:rsid w:val="00CB5792"/>
    <w:rsid w:val="00CB57CA"/>
    <w:rsid w:val="00CB57E9"/>
    <w:rsid w:val="00CB58C7"/>
    <w:rsid w:val="00CB6FF0"/>
    <w:rsid w:val="00CB70BF"/>
    <w:rsid w:val="00CB7543"/>
    <w:rsid w:val="00CB76B2"/>
    <w:rsid w:val="00CB77D8"/>
    <w:rsid w:val="00CB7F18"/>
    <w:rsid w:val="00CB7FF3"/>
    <w:rsid w:val="00CC01D8"/>
    <w:rsid w:val="00CC05D8"/>
    <w:rsid w:val="00CC06E6"/>
    <w:rsid w:val="00CC076E"/>
    <w:rsid w:val="00CC0936"/>
    <w:rsid w:val="00CC0E02"/>
    <w:rsid w:val="00CC0E9C"/>
    <w:rsid w:val="00CC105C"/>
    <w:rsid w:val="00CC10AC"/>
    <w:rsid w:val="00CC1319"/>
    <w:rsid w:val="00CC14A2"/>
    <w:rsid w:val="00CC1924"/>
    <w:rsid w:val="00CC1BB5"/>
    <w:rsid w:val="00CC1DEB"/>
    <w:rsid w:val="00CC206B"/>
    <w:rsid w:val="00CC237D"/>
    <w:rsid w:val="00CC24A6"/>
    <w:rsid w:val="00CC2BA9"/>
    <w:rsid w:val="00CC2E57"/>
    <w:rsid w:val="00CC3378"/>
    <w:rsid w:val="00CC3FF2"/>
    <w:rsid w:val="00CC4381"/>
    <w:rsid w:val="00CC4384"/>
    <w:rsid w:val="00CC4449"/>
    <w:rsid w:val="00CC47B6"/>
    <w:rsid w:val="00CC4B5D"/>
    <w:rsid w:val="00CC4B7D"/>
    <w:rsid w:val="00CC4E5B"/>
    <w:rsid w:val="00CC53D5"/>
    <w:rsid w:val="00CC584C"/>
    <w:rsid w:val="00CC5DF3"/>
    <w:rsid w:val="00CC662D"/>
    <w:rsid w:val="00CC66EC"/>
    <w:rsid w:val="00CC68F7"/>
    <w:rsid w:val="00CC6F16"/>
    <w:rsid w:val="00CC7301"/>
    <w:rsid w:val="00CC75AC"/>
    <w:rsid w:val="00CC76B5"/>
    <w:rsid w:val="00CC77ED"/>
    <w:rsid w:val="00CC7A39"/>
    <w:rsid w:val="00CD037D"/>
    <w:rsid w:val="00CD03C7"/>
    <w:rsid w:val="00CD041D"/>
    <w:rsid w:val="00CD1287"/>
    <w:rsid w:val="00CD128A"/>
    <w:rsid w:val="00CD1EFF"/>
    <w:rsid w:val="00CD2037"/>
    <w:rsid w:val="00CD2995"/>
    <w:rsid w:val="00CD2BC2"/>
    <w:rsid w:val="00CD2BF7"/>
    <w:rsid w:val="00CD2C32"/>
    <w:rsid w:val="00CD3C30"/>
    <w:rsid w:val="00CD41B7"/>
    <w:rsid w:val="00CD4658"/>
    <w:rsid w:val="00CD50B7"/>
    <w:rsid w:val="00CD6229"/>
    <w:rsid w:val="00CD64D0"/>
    <w:rsid w:val="00CD6686"/>
    <w:rsid w:val="00CD6D19"/>
    <w:rsid w:val="00CD70A2"/>
    <w:rsid w:val="00CD7379"/>
    <w:rsid w:val="00CD7E0B"/>
    <w:rsid w:val="00CE0114"/>
    <w:rsid w:val="00CE01B8"/>
    <w:rsid w:val="00CE02C7"/>
    <w:rsid w:val="00CE047C"/>
    <w:rsid w:val="00CE04FE"/>
    <w:rsid w:val="00CE0A05"/>
    <w:rsid w:val="00CE0A8A"/>
    <w:rsid w:val="00CE0CF6"/>
    <w:rsid w:val="00CE1043"/>
    <w:rsid w:val="00CE1089"/>
    <w:rsid w:val="00CE1350"/>
    <w:rsid w:val="00CE1A3A"/>
    <w:rsid w:val="00CE1C37"/>
    <w:rsid w:val="00CE1CF5"/>
    <w:rsid w:val="00CE1D37"/>
    <w:rsid w:val="00CE27DC"/>
    <w:rsid w:val="00CE3004"/>
    <w:rsid w:val="00CE3605"/>
    <w:rsid w:val="00CE39F8"/>
    <w:rsid w:val="00CE3A0C"/>
    <w:rsid w:val="00CE3BE8"/>
    <w:rsid w:val="00CE4699"/>
    <w:rsid w:val="00CE49C1"/>
    <w:rsid w:val="00CE5937"/>
    <w:rsid w:val="00CE5942"/>
    <w:rsid w:val="00CE68BE"/>
    <w:rsid w:val="00CE6D7E"/>
    <w:rsid w:val="00CE6DEA"/>
    <w:rsid w:val="00CE6EB0"/>
    <w:rsid w:val="00CE7803"/>
    <w:rsid w:val="00CE7D61"/>
    <w:rsid w:val="00CE7F99"/>
    <w:rsid w:val="00CF041A"/>
    <w:rsid w:val="00CF0E8C"/>
    <w:rsid w:val="00CF0FC8"/>
    <w:rsid w:val="00CF10A2"/>
    <w:rsid w:val="00CF10A7"/>
    <w:rsid w:val="00CF1231"/>
    <w:rsid w:val="00CF1346"/>
    <w:rsid w:val="00CF1933"/>
    <w:rsid w:val="00CF19BB"/>
    <w:rsid w:val="00CF1DC7"/>
    <w:rsid w:val="00CF25A7"/>
    <w:rsid w:val="00CF278F"/>
    <w:rsid w:val="00CF3050"/>
    <w:rsid w:val="00CF334D"/>
    <w:rsid w:val="00CF3405"/>
    <w:rsid w:val="00CF3994"/>
    <w:rsid w:val="00CF39C4"/>
    <w:rsid w:val="00CF3C27"/>
    <w:rsid w:val="00CF3DF5"/>
    <w:rsid w:val="00CF4336"/>
    <w:rsid w:val="00CF439A"/>
    <w:rsid w:val="00CF44EE"/>
    <w:rsid w:val="00CF47D2"/>
    <w:rsid w:val="00CF4AD3"/>
    <w:rsid w:val="00CF4B1D"/>
    <w:rsid w:val="00CF4BD8"/>
    <w:rsid w:val="00CF53A1"/>
    <w:rsid w:val="00CF5B37"/>
    <w:rsid w:val="00CF5EA3"/>
    <w:rsid w:val="00CF66C0"/>
    <w:rsid w:val="00CF6A78"/>
    <w:rsid w:val="00CF71F6"/>
    <w:rsid w:val="00CF7625"/>
    <w:rsid w:val="00D0030A"/>
    <w:rsid w:val="00D00391"/>
    <w:rsid w:val="00D00F61"/>
    <w:rsid w:val="00D01FEB"/>
    <w:rsid w:val="00D02238"/>
    <w:rsid w:val="00D024B1"/>
    <w:rsid w:val="00D02631"/>
    <w:rsid w:val="00D0267E"/>
    <w:rsid w:val="00D028A2"/>
    <w:rsid w:val="00D02B20"/>
    <w:rsid w:val="00D02BE6"/>
    <w:rsid w:val="00D02E93"/>
    <w:rsid w:val="00D0326E"/>
    <w:rsid w:val="00D03653"/>
    <w:rsid w:val="00D03BE4"/>
    <w:rsid w:val="00D04279"/>
    <w:rsid w:val="00D04472"/>
    <w:rsid w:val="00D0456A"/>
    <w:rsid w:val="00D05019"/>
    <w:rsid w:val="00D050F6"/>
    <w:rsid w:val="00D05172"/>
    <w:rsid w:val="00D05213"/>
    <w:rsid w:val="00D058E2"/>
    <w:rsid w:val="00D05B16"/>
    <w:rsid w:val="00D05CA0"/>
    <w:rsid w:val="00D05D94"/>
    <w:rsid w:val="00D05E00"/>
    <w:rsid w:val="00D05F05"/>
    <w:rsid w:val="00D06035"/>
    <w:rsid w:val="00D060B0"/>
    <w:rsid w:val="00D073D1"/>
    <w:rsid w:val="00D07C77"/>
    <w:rsid w:val="00D07FB5"/>
    <w:rsid w:val="00D106B1"/>
    <w:rsid w:val="00D1076C"/>
    <w:rsid w:val="00D1079A"/>
    <w:rsid w:val="00D10866"/>
    <w:rsid w:val="00D1113E"/>
    <w:rsid w:val="00D11231"/>
    <w:rsid w:val="00D113A6"/>
    <w:rsid w:val="00D11591"/>
    <w:rsid w:val="00D117F6"/>
    <w:rsid w:val="00D11B10"/>
    <w:rsid w:val="00D11CA5"/>
    <w:rsid w:val="00D11D76"/>
    <w:rsid w:val="00D12C65"/>
    <w:rsid w:val="00D12D73"/>
    <w:rsid w:val="00D12F88"/>
    <w:rsid w:val="00D13741"/>
    <w:rsid w:val="00D14886"/>
    <w:rsid w:val="00D1493D"/>
    <w:rsid w:val="00D14DB0"/>
    <w:rsid w:val="00D150DB"/>
    <w:rsid w:val="00D1538D"/>
    <w:rsid w:val="00D15D2C"/>
    <w:rsid w:val="00D15F60"/>
    <w:rsid w:val="00D1679A"/>
    <w:rsid w:val="00D16CC2"/>
    <w:rsid w:val="00D17B3B"/>
    <w:rsid w:val="00D203EB"/>
    <w:rsid w:val="00D20506"/>
    <w:rsid w:val="00D20AFC"/>
    <w:rsid w:val="00D20DD7"/>
    <w:rsid w:val="00D2156B"/>
    <w:rsid w:val="00D220B3"/>
    <w:rsid w:val="00D22140"/>
    <w:rsid w:val="00D2258D"/>
    <w:rsid w:val="00D22D29"/>
    <w:rsid w:val="00D22D7F"/>
    <w:rsid w:val="00D23372"/>
    <w:rsid w:val="00D235C8"/>
    <w:rsid w:val="00D236D5"/>
    <w:rsid w:val="00D23BF3"/>
    <w:rsid w:val="00D23E96"/>
    <w:rsid w:val="00D2400E"/>
    <w:rsid w:val="00D240A9"/>
    <w:rsid w:val="00D24947"/>
    <w:rsid w:val="00D24B45"/>
    <w:rsid w:val="00D24DF1"/>
    <w:rsid w:val="00D25073"/>
    <w:rsid w:val="00D253B9"/>
    <w:rsid w:val="00D25545"/>
    <w:rsid w:val="00D25607"/>
    <w:rsid w:val="00D25936"/>
    <w:rsid w:val="00D25E02"/>
    <w:rsid w:val="00D26620"/>
    <w:rsid w:val="00D269A7"/>
    <w:rsid w:val="00D26EDB"/>
    <w:rsid w:val="00D27479"/>
    <w:rsid w:val="00D275A4"/>
    <w:rsid w:val="00D27643"/>
    <w:rsid w:val="00D2772B"/>
    <w:rsid w:val="00D279C1"/>
    <w:rsid w:val="00D27EC3"/>
    <w:rsid w:val="00D303B1"/>
    <w:rsid w:val="00D30E80"/>
    <w:rsid w:val="00D311E7"/>
    <w:rsid w:val="00D31316"/>
    <w:rsid w:val="00D31852"/>
    <w:rsid w:val="00D31CB5"/>
    <w:rsid w:val="00D321A6"/>
    <w:rsid w:val="00D326DD"/>
    <w:rsid w:val="00D32702"/>
    <w:rsid w:val="00D32DC8"/>
    <w:rsid w:val="00D32E8F"/>
    <w:rsid w:val="00D331DB"/>
    <w:rsid w:val="00D33D98"/>
    <w:rsid w:val="00D3438F"/>
    <w:rsid w:val="00D348DE"/>
    <w:rsid w:val="00D34D34"/>
    <w:rsid w:val="00D34FED"/>
    <w:rsid w:val="00D3502B"/>
    <w:rsid w:val="00D35EF6"/>
    <w:rsid w:val="00D3607C"/>
    <w:rsid w:val="00D3627C"/>
    <w:rsid w:val="00D36297"/>
    <w:rsid w:val="00D362CD"/>
    <w:rsid w:val="00D368B8"/>
    <w:rsid w:val="00D36EA8"/>
    <w:rsid w:val="00D37130"/>
    <w:rsid w:val="00D373B3"/>
    <w:rsid w:val="00D3764E"/>
    <w:rsid w:val="00D37773"/>
    <w:rsid w:val="00D37B0A"/>
    <w:rsid w:val="00D37BF5"/>
    <w:rsid w:val="00D37DB6"/>
    <w:rsid w:val="00D37EE1"/>
    <w:rsid w:val="00D4009F"/>
    <w:rsid w:val="00D40214"/>
    <w:rsid w:val="00D4095D"/>
    <w:rsid w:val="00D40D3A"/>
    <w:rsid w:val="00D41557"/>
    <w:rsid w:val="00D41947"/>
    <w:rsid w:val="00D41CFB"/>
    <w:rsid w:val="00D41FC4"/>
    <w:rsid w:val="00D424CF"/>
    <w:rsid w:val="00D4263A"/>
    <w:rsid w:val="00D42DEC"/>
    <w:rsid w:val="00D436E0"/>
    <w:rsid w:val="00D43BB6"/>
    <w:rsid w:val="00D43E25"/>
    <w:rsid w:val="00D446D4"/>
    <w:rsid w:val="00D45D48"/>
    <w:rsid w:val="00D4629D"/>
    <w:rsid w:val="00D46624"/>
    <w:rsid w:val="00D46BB0"/>
    <w:rsid w:val="00D46D87"/>
    <w:rsid w:val="00D4717C"/>
    <w:rsid w:val="00D471A6"/>
    <w:rsid w:val="00D475EC"/>
    <w:rsid w:val="00D47B00"/>
    <w:rsid w:val="00D47B07"/>
    <w:rsid w:val="00D47C93"/>
    <w:rsid w:val="00D47CA0"/>
    <w:rsid w:val="00D47DF0"/>
    <w:rsid w:val="00D50456"/>
    <w:rsid w:val="00D50916"/>
    <w:rsid w:val="00D50B4F"/>
    <w:rsid w:val="00D511F2"/>
    <w:rsid w:val="00D51835"/>
    <w:rsid w:val="00D51867"/>
    <w:rsid w:val="00D52755"/>
    <w:rsid w:val="00D52873"/>
    <w:rsid w:val="00D52C9D"/>
    <w:rsid w:val="00D52E1E"/>
    <w:rsid w:val="00D5310E"/>
    <w:rsid w:val="00D5311E"/>
    <w:rsid w:val="00D536E8"/>
    <w:rsid w:val="00D5386A"/>
    <w:rsid w:val="00D539B4"/>
    <w:rsid w:val="00D53E2C"/>
    <w:rsid w:val="00D53EF2"/>
    <w:rsid w:val="00D5477B"/>
    <w:rsid w:val="00D54D95"/>
    <w:rsid w:val="00D54E98"/>
    <w:rsid w:val="00D55680"/>
    <w:rsid w:val="00D5572D"/>
    <w:rsid w:val="00D558CF"/>
    <w:rsid w:val="00D560BD"/>
    <w:rsid w:val="00D5619F"/>
    <w:rsid w:val="00D56D43"/>
    <w:rsid w:val="00D56F40"/>
    <w:rsid w:val="00D576D5"/>
    <w:rsid w:val="00D578FE"/>
    <w:rsid w:val="00D57F81"/>
    <w:rsid w:val="00D601E0"/>
    <w:rsid w:val="00D602F7"/>
    <w:rsid w:val="00D60713"/>
    <w:rsid w:val="00D61BC9"/>
    <w:rsid w:val="00D61BF0"/>
    <w:rsid w:val="00D61C5F"/>
    <w:rsid w:val="00D62287"/>
    <w:rsid w:val="00D6255C"/>
    <w:rsid w:val="00D625B0"/>
    <w:rsid w:val="00D62EB6"/>
    <w:rsid w:val="00D63560"/>
    <w:rsid w:val="00D63A3E"/>
    <w:rsid w:val="00D63A8A"/>
    <w:rsid w:val="00D63BE3"/>
    <w:rsid w:val="00D64ADA"/>
    <w:rsid w:val="00D64ADE"/>
    <w:rsid w:val="00D653DA"/>
    <w:rsid w:val="00D659A8"/>
    <w:rsid w:val="00D65D35"/>
    <w:rsid w:val="00D66494"/>
    <w:rsid w:val="00D66657"/>
    <w:rsid w:val="00D66E4D"/>
    <w:rsid w:val="00D66F88"/>
    <w:rsid w:val="00D6758B"/>
    <w:rsid w:val="00D679FD"/>
    <w:rsid w:val="00D67D06"/>
    <w:rsid w:val="00D70AB4"/>
    <w:rsid w:val="00D70BFD"/>
    <w:rsid w:val="00D70D7E"/>
    <w:rsid w:val="00D7163A"/>
    <w:rsid w:val="00D71DF2"/>
    <w:rsid w:val="00D71E8A"/>
    <w:rsid w:val="00D71EBD"/>
    <w:rsid w:val="00D721CF"/>
    <w:rsid w:val="00D72613"/>
    <w:rsid w:val="00D731E5"/>
    <w:rsid w:val="00D732EA"/>
    <w:rsid w:val="00D73382"/>
    <w:rsid w:val="00D73F32"/>
    <w:rsid w:val="00D74420"/>
    <w:rsid w:val="00D747F1"/>
    <w:rsid w:val="00D74C1A"/>
    <w:rsid w:val="00D74D0C"/>
    <w:rsid w:val="00D74ED7"/>
    <w:rsid w:val="00D74FBA"/>
    <w:rsid w:val="00D7524A"/>
    <w:rsid w:val="00D753BC"/>
    <w:rsid w:val="00D7556F"/>
    <w:rsid w:val="00D7565B"/>
    <w:rsid w:val="00D757E2"/>
    <w:rsid w:val="00D758D2"/>
    <w:rsid w:val="00D763EB"/>
    <w:rsid w:val="00D764FD"/>
    <w:rsid w:val="00D76776"/>
    <w:rsid w:val="00D76B5A"/>
    <w:rsid w:val="00D7781A"/>
    <w:rsid w:val="00D77AEF"/>
    <w:rsid w:val="00D80049"/>
    <w:rsid w:val="00D80F4D"/>
    <w:rsid w:val="00D811A4"/>
    <w:rsid w:val="00D8167A"/>
    <w:rsid w:val="00D820DB"/>
    <w:rsid w:val="00D822B0"/>
    <w:rsid w:val="00D834F1"/>
    <w:rsid w:val="00D836EB"/>
    <w:rsid w:val="00D83895"/>
    <w:rsid w:val="00D83B02"/>
    <w:rsid w:val="00D8462F"/>
    <w:rsid w:val="00D846AA"/>
    <w:rsid w:val="00D8474B"/>
    <w:rsid w:val="00D848BC"/>
    <w:rsid w:val="00D8495D"/>
    <w:rsid w:val="00D856C6"/>
    <w:rsid w:val="00D85848"/>
    <w:rsid w:val="00D85B99"/>
    <w:rsid w:val="00D85C0E"/>
    <w:rsid w:val="00D85FFA"/>
    <w:rsid w:val="00D8650A"/>
    <w:rsid w:val="00D865B6"/>
    <w:rsid w:val="00D86797"/>
    <w:rsid w:val="00D86E6C"/>
    <w:rsid w:val="00D86EDF"/>
    <w:rsid w:val="00D87588"/>
    <w:rsid w:val="00D90150"/>
    <w:rsid w:val="00D904E9"/>
    <w:rsid w:val="00D90D82"/>
    <w:rsid w:val="00D917E4"/>
    <w:rsid w:val="00D91A03"/>
    <w:rsid w:val="00D91CF9"/>
    <w:rsid w:val="00D91D08"/>
    <w:rsid w:val="00D91F61"/>
    <w:rsid w:val="00D92279"/>
    <w:rsid w:val="00D926FF"/>
    <w:rsid w:val="00D92F34"/>
    <w:rsid w:val="00D933A1"/>
    <w:rsid w:val="00D933E9"/>
    <w:rsid w:val="00D93750"/>
    <w:rsid w:val="00D93C95"/>
    <w:rsid w:val="00D93CB4"/>
    <w:rsid w:val="00D93E2C"/>
    <w:rsid w:val="00D9434F"/>
    <w:rsid w:val="00D94DB3"/>
    <w:rsid w:val="00D9502D"/>
    <w:rsid w:val="00D951E3"/>
    <w:rsid w:val="00D95404"/>
    <w:rsid w:val="00D9597A"/>
    <w:rsid w:val="00D95C93"/>
    <w:rsid w:val="00D95CDF"/>
    <w:rsid w:val="00D95F82"/>
    <w:rsid w:val="00D964F1"/>
    <w:rsid w:val="00D96913"/>
    <w:rsid w:val="00D96B08"/>
    <w:rsid w:val="00D96D3D"/>
    <w:rsid w:val="00D96E64"/>
    <w:rsid w:val="00D97109"/>
    <w:rsid w:val="00D976C9"/>
    <w:rsid w:val="00D97B10"/>
    <w:rsid w:val="00D97FA4"/>
    <w:rsid w:val="00DA00B9"/>
    <w:rsid w:val="00DA054A"/>
    <w:rsid w:val="00DA06FF"/>
    <w:rsid w:val="00DA0710"/>
    <w:rsid w:val="00DA0ACF"/>
    <w:rsid w:val="00DA1196"/>
    <w:rsid w:val="00DA1445"/>
    <w:rsid w:val="00DA168F"/>
    <w:rsid w:val="00DA1790"/>
    <w:rsid w:val="00DA1E26"/>
    <w:rsid w:val="00DA2409"/>
    <w:rsid w:val="00DA2501"/>
    <w:rsid w:val="00DA2981"/>
    <w:rsid w:val="00DA2CEB"/>
    <w:rsid w:val="00DA2F48"/>
    <w:rsid w:val="00DA31AE"/>
    <w:rsid w:val="00DA38CA"/>
    <w:rsid w:val="00DA3A06"/>
    <w:rsid w:val="00DA3B56"/>
    <w:rsid w:val="00DA41D4"/>
    <w:rsid w:val="00DA41DC"/>
    <w:rsid w:val="00DA4858"/>
    <w:rsid w:val="00DA4A3B"/>
    <w:rsid w:val="00DA4DC7"/>
    <w:rsid w:val="00DA57EF"/>
    <w:rsid w:val="00DA5CDC"/>
    <w:rsid w:val="00DA5F9A"/>
    <w:rsid w:val="00DA6741"/>
    <w:rsid w:val="00DA6961"/>
    <w:rsid w:val="00DA69C3"/>
    <w:rsid w:val="00DA7AAD"/>
    <w:rsid w:val="00DA7E88"/>
    <w:rsid w:val="00DB0001"/>
    <w:rsid w:val="00DB0227"/>
    <w:rsid w:val="00DB0B92"/>
    <w:rsid w:val="00DB0E1C"/>
    <w:rsid w:val="00DB0E84"/>
    <w:rsid w:val="00DB18E6"/>
    <w:rsid w:val="00DB26D4"/>
    <w:rsid w:val="00DB290A"/>
    <w:rsid w:val="00DB295C"/>
    <w:rsid w:val="00DB2B49"/>
    <w:rsid w:val="00DB307E"/>
    <w:rsid w:val="00DB3111"/>
    <w:rsid w:val="00DB333B"/>
    <w:rsid w:val="00DB3555"/>
    <w:rsid w:val="00DB3E40"/>
    <w:rsid w:val="00DB4140"/>
    <w:rsid w:val="00DB44D0"/>
    <w:rsid w:val="00DB4678"/>
    <w:rsid w:val="00DB48D5"/>
    <w:rsid w:val="00DB4D10"/>
    <w:rsid w:val="00DB4E2F"/>
    <w:rsid w:val="00DB53C1"/>
    <w:rsid w:val="00DB5800"/>
    <w:rsid w:val="00DB5A08"/>
    <w:rsid w:val="00DB5A14"/>
    <w:rsid w:val="00DB5AED"/>
    <w:rsid w:val="00DB5F3D"/>
    <w:rsid w:val="00DB63EB"/>
    <w:rsid w:val="00DB6E08"/>
    <w:rsid w:val="00DB6E0A"/>
    <w:rsid w:val="00DB7024"/>
    <w:rsid w:val="00DB773E"/>
    <w:rsid w:val="00DB79C1"/>
    <w:rsid w:val="00DB7EB1"/>
    <w:rsid w:val="00DC0242"/>
    <w:rsid w:val="00DC0B8B"/>
    <w:rsid w:val="00DC0C0B"/>
    <w:rsid w:val="00DC11A3"/>
    <w:rsid w:val="00DC1B98"/>
    <w:rsid w:val="00DC24BB"/>
    <w:rsid w:val="00DC272E"/>
    <w:rsid w:val="00DC2C17"/>
    <w:rsid w:val="00DC300D"/>
    <w:rsid w:val="00DC4321"/>
    <w:rsid w:val="00DC44DD"/>
    <w:rsid w:val="00DC47B8"/>
    <w:rsid w:val="00DC491D"/>
    <w:rsid w:val="00DC4CEF"/>
    <w:rsid w:val="00DC4DE5"/>
    <w:rsid w:val="00DC4FB3"/>
    <w:rsid w:val="00DC515E"/>
    <w:rsid w:val="00DC5575"/>
    <w:rsid w:val="00DC5598"/>
    <w:rsid w:val="00DC55EB"/>
    <w:rsid w:val="00DC5A89"/>
    <w:rsid w:val="00DC5B56"/>
    <w:rsid w:val="00DC5D30"/>
    <w:rsid w:val="00DC60E5"/>
    <w:rsid w:val="00DC6636"/>
    <w:rsid w:val="00DC66CE"/>
    <w:rsid w:val="00DC672A"/>
    <w:rsid w:val="00DC67E0"/>
    <w:rsid w:val="00DC71B5"/>
    <w:rsid w:val="00DC795F"/>
    <w:rsid w:val="00DC79AF"/>
    <w:rsid w:val="00DD048B"/>
    <w:rsid w:val="00DD1155"/>
    <w:rsid w:val="00DD1491"/>
    <w:rsid w:val="00DD151C"/>
    <w:rsid w:val="00DD1608"/>
    <w:rsid w:val="00DD18BC"/>
    <w:rsid w:val="00DD196E"/>
    <w:rsid w:val="00DD1ABD"/>
    <w:rsid w:val="00DD1D29"/>
    <w:rsid w:val="00DD1E15"/>
    <w:rsid w:val="00DD2035"/>
    <w:rsid w:val="00DD20B2"/>
    <w:rsid w:val="00DD2329"/>
    <w:rsid w:val="00DD2905"/>
    <w:rsid w:val="00DD2B88"/>
    <w:rsid w:val="00DD31D0"/>
    <w:rsid w:val="00DD372C"/>
    <w:rsid w:val="00DD3A67"/>
    <w:rsid w:val="00DD3B53"/>
    <w:rsid w:val="00DD3BF1"/>
    <w:rsid w:val="00DD425A"/>
    <w:rsid w:val="00DD4A37"/>
    <w:rsid w:val="00DD50FD"/>
    <w:rsid w:val="00DD5211"/>
    <w:rsid w:val="00DD543A"/>
    <w:rsid w:val="00DD5DB3"/>
    <w:rsid w:val="00DD5EA0"/>
    <w:rsid w:val="00DD5F6C"/>
    <w:rsid w:val="00DD615F"/>
    <w:rsid w:val="00DD6BD2"/>
    <w:rsid w:val="00DD7173"/>
    <w:rsid w:val="00DD7375"/>
    <w:rsid w:val="00DD74CD"/>
    <w:rsid w:val="00DD75E3"/>
    <w:rsid w:val="00DD776E"/>
    <w:rsid w:val="00DD7E62"/>
    <w:rsid w:val="00DE0266"/>
    <w:rsid w:val="00DE07F0"/>
    <w:rsid w:val="00DE0832"/>
    <w:rsid w:val="00DE09EC"/>
    <w:rsid w:val="00DE0CBF"/>
    <w:rsid w:val="00DE11B7"/>
    <w:rsid w:val="00DE17F9"/>
    <w:rsid w:val="00DE1C51"/>
    <w:rsid w:val="00DE1C78"/>
    <w:rsid w:val="00DE1EE4"/>
    <w:rsid w:val="00DE1F07"/>
    <w:rsid w:val="00DE230A"/>
    <w:rsid w:val="00DE27B5"/>
    <w:rsid w:val="00DE2AD3"/>
    <w:rsid w:val="00DE2D25"/>
    <w:rsid w:val="00DE366B"/>
    <w:rsid w:val="00DE3CBB"/>
    <w:rsid w:val="00DE3F70"/>
    <w:rsid w:val="00DE44BC"/>
    <w:rsid w:val="00DE4BED"/>
    <w:rsid w:val="00DE4E5F"/>
    <w:rsid w:val="00DE59BB"/>
    <w:rsid w:val="00DE5E2C"/>
    <w:rsid w:val="00DE5FA7"/>
    <w:rsid w:val="00DE62C6"/>
    <w:rsid w:val="00DE63DC"/>
    <w:rsid w:val="00DE6473"/>
    <w:rsid w:val="00DE736A"/>
    <w:rsid w:val="00DE7402"/>
    <w:rsid w:val="00DE74F2"/>
    <w:rsid w:val="00DE76F5"/>
    <w:rsid w:val="00DE7805"/>
    <w:rsid w:val="00DE782E"/>
    <w:rsid w:val="00DE78D4"/>
    <w:rsid w:val="00DE7982"/>
    <w:rsid w:val="00DE79AD"/>
    <w:rsid w:val="00DF00D4"/>
    <w:rsid w:val="00DF0519"/>
    <w:rsid w:val="00DF0555"/>
    <w:rsid w:val="00DF060E"/>
    <w:rsid w:val="00DF08BE"/>
    <w:rsid w:val="00DF12F0"/>
    <w:rsid w:val="00DF1E21"/>
    <w:rsid w:val="00DF1EA1"/>
    <w:rsid w:val="00DF1EEF"/>
    <w:rsid w:val="00DF2034"/>
    <w:rsid w:val="00DF20EC"/>
    <w:rsid w:val="00DF2363"/>
    <w:rsid w:val="00DF2BE6"/>
    <w:rsid w:val="00DF34EB"/>
    <w:rsid w:val="00DF3654"/>
    <w:rsid w:val="00DF39FB"/>
    <w:rsid w:val="00DF3FF0"/>
    <w:rsid w:val="00DF4262"/>
    <w:rsid w:val="00DF44AD"/>
    <w:rsid w:val="00DF44F9"/>
    <w:rsid w:val="00DF4592"/>
    <w:rsid w:val="00DF46CA"/>
    <w:rsid w:val="00DF5196"/>
    <w:rsid w:val="00DF5290"/>
    <w:rsid w:val="00DF532A"/>
    <w:rsid w:val="00DF565C"/>
    <w:rsid w:val="00DF59DA"/>
    <w:rsid w:val="00DF5A43"/>
    <w:rsid w:val="00DF5A97"/>
    <w:rsid w:val="00DF5C3B"/>
    <w:rsid w:val="00DF60ED"/>
    <w:rsid w:val="00DF6323"/>
    <w:rsid w:val="00DF64AB"/>
    <w:rsid w:val="00DF6A75"/>
    <w:rsid w:val="00DF6E10"/>
    <w:rsid w:val="00DF78D4"/>
    <w:rsid w:val="00DF7DC0"/>
    <w:rsid w:val="00DF7E18"/>
    <w:rsid w:val="00E00B35"/>
    <w:rsid w:val="00E00BE8"/>
    <w:rsid w:val="00E00FAB"/>
    <w:rsid w:val="00E010C0"/>
    <w:rsid w:val="00E013E2"/>
    <w:rsid w:val="00E01A65"/>
    <w:rsid w:val="00E02105"/>
    <w:rsid w:val="00E02249"/>
    <w:rsid w:val="00E02E8D"/>
    <w:rsid w:val="00E03230"/>
    <w:rsid w:val="00E0324C"/>
    <w:rsid w:val="00E03DCB"/>
    <w:rsid w:val="00E05172"/>
    <w:rsid w:val="00E05416"/>
    <w:rsid w:val="00E05500"/>
    <w:rsid w:val="00E05671"/>
    <w:rsid w:val="00E05756"/>
    <w:rsid w:val="00E05835"/>
    <w:rsid w:val="00E0585B"/>
    <w:rsid w:val="00E05D24"/>
    <w:rsid w:val="00E063E0"/>
    <w:rsid w:val="00E066F9"/>
    <w:rsid w:val="00E06E9D"/>
    <w:rsid w:val="00E06FE7"/>
    <w:rsid w:val="00E0701E"/>
    <w:rsid w:val="00E10161"/>
    <w:rsid w:val="00E102B7"/>
    <w:rsid w:val="00E103BD"/>
    <w:rsid w:val="00E1057C"/>
    <w:rsid w:val="00E10FEC"/>
    <w:rsid w:val="00E11273"/>
    <w:rsid w:val="00E113A4"/>
    <w:rsid w:val="00E113FE"/>
    <w:rsid w:val="00E114E2"/>
    <w:rsid w:val="00E117D0"/>
    <w:rsid w:val="00E1197F"/>
    <w:rsid w:val="00E119B0"/>
    <w:rsid w:val="00E128C3"/>
    <w:rsid w:val="00E129E6"/>
    <w:rsid w:val="00E12BC9"/>
    <w:rsid w:val="00E1343C"/>
    <w:rsid w:val="00E13668"/>
    <w:rsid w:val="00E14421"/>
    <w:rsid w:val="00E14622"/>
    <w:rsid w:val="00E1488A"/>
    <w:rsid w:val="00E14F31"/>
    <w:rsid w:val="00E1510C"/>
    <w:rsid w:val="00E151B7"/>
    <w:rsid w:val="00E152C7"/>
    <w:rsid w:val="00E153F7"/>
    <w:rsid w:val="00E15467"/>
    <w:rsid w:val="00E16400"/>
    <w:rsid w:val="00E165ED"/>
    <w:rsid w:val="00E167F7"/>
    <w:rsid w:val="00E169D4"/>
    <w:rsid w:val="00E16EB1"/>
    <w:rsid w:val="00E173DB"/>
    <w:rsid w:val="00E1777E"/>
    <w:rsid w:val="00E17798"/>
    <w:rsid w:val="00E179E7"/>
    <w:rsid w:val="00E179F7"/>
    <w:rsid w:val="00E17E7A"/>
    <w:rsid w:val="00E20586"/>
    <w:rsid w:val="00E20C86"/>
    <w:rsid w:val="00E20E76"/>
    <w:rsid w:val="00E2118A"/>
    <w:rsid w:val="00E21811"/>
    <w:rsid w:val="00E21C91"/>
    <w:rsid w:val="00E21CC7"/>
    <w:rsid w:val="00E21E3F"/>
    <w:rsid w:val="00E2231E"/>
    <w:rsid w:val="00E231A1"/>
    <w:rsid w:val="00E23E47"/>
    <w:rsid w:val="00E24129"/>
    <w:rsid w:val="00E245F3"/>
    <w:rsid w:val="00E24874"/>
    <w:rsid w:val="00E24B8E"/>
    <w:rsid w:val="00E24D2C"/>
    <w:rsid w:val="00E24E27"/>
    <w:rsid w:val="00E24F67"/>
    <w:rsid w:val="00E2516F"/>
    <w:rsid w:val="00E257B1"/>
    <w:rsid w:val="00E257D4"/>
    <w:rsid w:val="00E25B21"/>
    <w:rsid w:val="00E25B97"/>
    <w:rsid w:val="00E26229"/>
    <w:rsid w:val="00E266D1"/>
    <w:rsid w:val="00E266F4"/>
    <w:rsid w:val="00E26EBC"/>
    <w:rsid w:val="00E2705E"/>
    <w:rsid w:val="00E272A2"/>
    <w:rsid w:val="00E273AD"/>
    <w:rsid w:val="00E274EC"/>
    <w:rsid w:val="00E27723"/>
    <w:rsid w:val="00E279CC"/>
    <w:rsid w:val="00E27CAA"/>
    <w:rsid w:val="00E27ECF"/>
    <w:rsid w:val="00E300DC"/>
    <w:rsid w:val="00E319EB"/>
    <w:rsid w:val="00E31B27"/>
    <w:rsid w:val="00E31BEF"/>
    <w:rsid w:val="00E31C83"/>
    <w:rsid w:val="00E32743"/>
    <w:rsid w:val="00E32E45"/>
    <w:rsid w:val="00E32FE1"/>
    <w:rsid w:val="00E331AF"/>
    <w:rsid w:val="00E3333B"/>
    <w:rsid w:val="00E33E30"/>
    <w:rsid w:val="00E34271"/>
    <w:rsid w:val="00E34698"/>
    <w:rsid w:val="00E346A2"/>
    <w:rsid w:val="00E349CE"/>
    <w:rsid w:val="00E34ABC"/>
    <w:rsid w:val="00E34E03"/>
    <w:rsid w:val="00E34F89"/>
    <w:rsid w:val="00E351A2"/>
    <w:rsid w:val="00E352A1"/>
    <w:rsid w:val="00E35386"/>
    <w:rsid w:val="00E3665D"/>
    <w:rsid w:val="00E3683E"/>
    <w:rsid w:val="00E36AF3"/>
    <w:rsid w:val="00E36D2C"/>
    <w:rsid w:val="00E36F18"/>
    <w:rsid w:val="00E3709B"/>
    <w:rsid w:val="00E37413"/>
    <w:rsid w:val="00E37CEE"/>
    <w:rsid w:val="00E37EDD"/>
    <w:rsid w:val="00E37F62"/>
    <w:rsid w:val="00E400F6"/>
    <w:rsid w:val="00E4023D"/>
    <w:rsid w:val="00E40704"/>
    <w:rsid w:val="00E4085D"/>
    <w:rsid w:val="00E40C6E"/>
    <w:rsid w:val="00E41C48"/>
    <w:rsid w:val="00E42399"/>
    <w:rsid w:val="00E42569"/>
    <w:rsid w:val="00E4265D"/>
    <w:rsid w:val="00E426CB"/>
    <w:rsid w:val="00E433C0"/>
    <w:rsid w:val="00E433DA"/>
    <w:rsid w:val="00E43C57"/>
    <w:rsid w:val="00E43EE5"/>
    <w:rsid w:val="00E44035"/>
    <w:rsid w:val="00E4427C"/>
    <w:rsid w:val="00E442F7"/>
    <w:rsid w:val="00E445E2"/>
    <w:rsid w:val="00E44733"/>
    <w:rsid w:val="00E447AB"/>
    <w:rsid w:val="00E44921"/>
    <w:rsid w:val="00E4504E"/>
    <w:rsid w:val="00E4546C"/>
    <w:rsid w:val="00E454C3"/>
    <w:rsid w:val="00E45CDC"/>
    <w:rsid w:val="00E45F84"/>
    <w:rsid w:val="00E465C9"/>
    <w:rsid w:val="00E466CA"/>
    <w:rsid w:val="00E46C40"/>
    <w:rsid w:val="00E46DED"/>
    <w:rsid w:val="00E46E76"/>
    <w:rsid w:val="00E46F3B"/>
    <w:rsid w:val="00E47581"/>
    <w:rsid w:val="00E47E30"/>
    <w:rsid w:val="00E5090C"/>
    <w:rsid w:val="00E50CE7"/>
    <w:rsid w:val="00E50D4D"/>
    <w:rsid w:val="00E50D90"/>
    <w:rsid w:val="00E50FAF"/>
    <w:rsid w:val="00E51033"/>
    <w:rsid w:val="00E51636"/>
    <w:rsid w:val="00E51B09"/>
    <w:rsid w:val="00E521EB"/>
    <w:rsid w:val="00E522F0"/>
    <w:rsid w:val="00E52711"/>
    <w:rsid w:val="00E527FA"/>
    <w:rsid w:val="00E52AEC"/>
    <w:rsid w:val="00E52C71"/>
    <w:rsid w:val="00E52CAC"/>
    <w:rsid w:val="00E531A2"/>
    <w:rsid w:val="00E536A8"/>
    <w:rsid w:val="00E539E6"/>
    <w:rsid w:val="00E53DA8"/>
    <w:rsid w:val="00E540CE"/>
    <w:rsid w:val="00E540F6"/>
    <w:rsid w:val="00E5424C"/>
    <w:rsid w:val="00E545E3"/>
    <w:rsid w:val="00E5479D"/>
    <w:rsid w:val="00E54BC2"/>
    <w:rsid w:val="00E555A4"/>
    <w:rsid w:val="00E555E7"/>
    <w:rsid w:val="00E55720"/>
    <w:rsid w:val="00E559FC"/>
    <w:rsid w:val="00E55B36"/>
    <w:rsid w:val="00E55D43"/>
    <w:rsid w:val="00E56056"/>
    <w:rsid w:val="00E562E8"/>
    <w:rsid w:val="00E568F8"/>
    <w:rsid w:val="00E5691D"/>
    <w:rsid w:val="00E56C79"/>
    <w:rsid w:val="00E56DB3"/>
    <w:rsid w:val="00E57444"/>
    <w:rsid w:val="00E5786F"/>
    <w:rsid w:val="00E6105F"/>
    <w:rsid w:val="00E61662"/>
    <w:rsid w:val="00E61AD3"/>
    <w:rsid w:val="00E61E8B"/>
    <w:rsid w:val="00E6246F"/>
    <w:rsid w:val="00E6339A"/>
    <w:rsid w:val="00E634C6"/>
    <w:rsid w:val="00E63B3A"/>
    <w:rsid w:val="00E63C33"/>
    <w:rsid w:val="00E6427B"/>
    <w:rsid w:val="00E642F2"/>
    <w:rsid w:val="00E6464F"/>
    <w:rsid w:val="00E64CE4"/>
    <w:rsid w:val="00E65999"/>
    <w:rsid w:val="00E65B29"/>
    <w:rsid w:val="00E65DC1"/>
    <w:rsid w:val="00E66010"/>
    <w:rsid w:val="00E66068"/>
    <w:rsid w:val="00E665A0"/>
    <w:rsid w:val="00E66A8B"/>
    <w:rsid w:val="00E66C38"/>
    <w:rsid w:val="00E66ED8"/>
    <w:rsid w:val="00E672EF"/>
    <w:rsid w:val="00E67CA7"/>
    <w:rsid w:val="00E67D3C"/>
    <w:rsid w:val="00E67E5D"/>
    <w:rsid w:val="00E7014E"/>
    <w:rsid w:val="00E707D0"/>
    <w:rsid w:val="00E70D0B"/>
    <w:rsid w:val="00E710C7"/>
    <w:rsid w:val="00E7128A"/>
    <w:rsid w:val="00E71E78"/>
    <w:rsid w:val="00E72689"/>
    <w:rsid w:val="00E72EFC"/>
    <w:rsid w:val="00E73104"/>
    <w:rsid w:val="00E73B30"/>
    <w:rsid w:val="00E73B93"/>
    <w:rsid w:val="00E74905"/>
    <w:rsid w:val="00E75228"/>
    <w:rsid w:val="00E75276"/>
    <w:rsid w:val="00E75BFF"/>
    <w:rsid w:val="00E7629C"/>
    <w:rsid w:val="00E778F0"/>
    <w:rsid w:val="00E779EE"/>
    <w:rsid w:val="00E77D50"/>
    <w:rsid w:val="00E77F04"/>
    <w:rsid w:val="00E804FE"/>
    <w:rsid w:val="00E80BF5"/>
    <w:rsid w:val="00E80C35"/>
    <w:rsid w:val="00E80E91"/>
    <w:rsid w:val="00E81065"/>
    <w:rsid w:val="00E8135A"/>
    <w:rsid w:val="00E81405"/>
    <w:rsid w:val="00E8177E"/>
    <w:rsid w:val="00E817D1"/>
    <w:rsid w:val="00E81898"/>
    <w:rsid w:val="00E81D72"/>
    <w:rsid w:val="00E82376"/>
    <w:rsid w:val="00E824DB"/>
    <w:rsid w:val="00E829B6"/>
    <w:rsid w:val="00E82A70"/>
    <w:rsid w:val="00E82AA8"/>
    <w:rsid w:val="00E82F8E"/>
    <w:rsid w:val="00E82FC1"/>
    <w:rsid w:val="00E83174"/>
    <w:rsid w:val="00E8492C"/>
    <w:rsid w:val="00E849D8"/>
    <w:rsid w:val="00E85518"/>
    <w:rsid w:val="00E858D7"/>
    <w:rsid w:val="00E85AC2"/>
    <w:rsid w:val="00E85C0C"/>
    <w:rsid w:val="00E865C8"/>
    <w:rsid w:val="00E8682D"/>
    <w:rsid w:val="00E86C20"/>
    <w:rsid w:val="00E86CA4"/>
    <w:rsid w:val="00E86E26"/>
    <w:rsid w:val="00E87307"/>
    <w:rsid w:val="00E87921"/>
    <w:rsid w:val="00E87D65"/>
    <w:rsid w:val="00E87EC2"/>
    <w:rsid w:val="00E907C3"/>
    <w:rsid w:val="00E90B77"/>
    <w:rsid w:val="00E90C74"/>
    <w:rsid w:val="00E9174C"/>
    <w:rsid w:val="00E91CC2"/>
    <w:rsid w:val="00E91D64"/>
    <w:rsid w:val="00E92250"/>
    <w:rsid w:val="00E92256"/>
    <w:rsid w:val="00E92371"/>
    <w:rsid w:val="00E92916"/>
    <w:rsid w:val="00E93DBD"/>
    <w:rsid w:val="00E9401E"/>
    <w:rsid w:val="00E94110"/>
    <w:rsid w:val="00E95346"/>
    <w:rsid w:val="00E955D4"/>
    <w:rsid w:val="00E95675"/>
    <w:rsid w:val="00E95809"/>
    <w:rsid w:val="00E95BBE"/>
    <w:rsid w:val="00E95CDA"/>
    <w:rsid w:val="00E95F07"/>
    <w:rsid w:val="00E963AD"/>
    <w:rsid w:val="00E9641A"/>
    <w:rsid w:val="00E964C3"/>
    <w:rsid w:val="00E967FB"/>
    <w:rsid w:val="00E96871"/>
    <w:rsid w:val="00E96879"/>
    <w:rsid w:val="00E97D17"/>
    <w:rsid w:val="00E97DB8"/>
    <w:rsid w:val="00E97DBF"/>
    <w:rsid w:val="00EA0778"/>
    <w:rsid w:val="00EA0B43"/>
    <w:rsid w:val="00EA1223"/>
    <w:rsid w:val="00EA18F0"/>
    <w:rsid w:val="00EA1B58"/>
    <w:rsid w:val="00EA1F4F"/>
    <w:rsid w:val="00EA21AD"/>
    <w:rsid w:val="00EA22C0"/>
    <w:rsid w:val="00EA2913"/>
    <w:rsid w:val="00EA2AB8"/>
    <w:rsid w:val="00EA2E0B"/>
    <w:rsid w:val="00EA2F16"/>
    <w:rsid w:val="00EA313A"/>
    <w:rsid w:val="00EA345F"/>
    <w:rsid w:val="00EA3946"/>
    <w:rsid w:val="00EA3C87"/>
    <w:rsid w:val="00EA452B"/>
    <w:rsid w:val="00EA4FD2"/>
    <w:rsid w:val="00EA507F"/>
    <w:rsid w:val="00EA51DA"/>
    <w:rsid w:val="00EA5BEF"/>
    <w:rsid w:val="00EA5CFF"/>
    <w:rsid w:val="00EA6A3D"/>
    <w:rsid w:val="00EA6E50"/>
    <w:rsid w:val="00EA710D"/>
    <w:rsid w:val="00EA775E"/>
    <w:rsid w:val="00EA7815"/>
    <w:rsid w:val="00EA7AF3"/>
    <w:rsid w:val="00EA7DD4"/>
    <w:rsid w:val="00EB04F8"/>
    <w:rsid w:val="00EB05DD"/>
    <w:rsid w:val="00EB0CB1"/>
    <w:rsid w:val="00EB0E56"/>
    <w:rsid w:val="00EB0EB0"/>
    <w:rsid w:val="00EB1125"/>
    <w:rsid w:val="00EB13C2"/>
    <w:rsid w:val="00EB1460"/>
    <w:rsid w:val="00EB1823"/>
    <w:rsid w:val="00EB197F"/>
    <w:rsid w:val="00EB1B99"/>
    <w:rsid w:val="00EB1EDF"/>
    <w:rsid w:val="00EB202E"/>
    <w:rsid w:val="00EB220E"/>
    <w:rsid w:val="00EB2380"/>
    <w:rsid w:val="00EB23EA"/>
    <w:rsid w:val="00EB2519"/>
    <w:rsid w:val="00EB29C8"/>
    <w:rsid w:val="00EB2A1A"/>
    <w:rsid w:val="00EB2ACC"/>
    <w:rsid w:val="00EB2B0C"/>
    <w:rsid w:val="00EB2C2F"/>
    <w:rsid w:val="00EB2CAC"/>
    <w:rsid w:val="00EB2D4D"/>
    <w:rsid w:val="00EB2E5B"/>
    <w:rsid w:val="00EB3A0B"/>
    <w:rsid w:val="00EB4532"/>
    <w:rsid w:val="00EB48A1"/>
    <w:rsid w:val="00EB4AFD"/>
    <w:rsid w:val="00EB4D16"/>
    <w:rsid w:val="00EB5209"/>
    <w:rsid w:val="00EB5530"/>
    <w:rsid w:val="00EB558B"/>
    <w:rsid w:val="00EB5A24"/>
    <w:rsid w:val="00EB5B54"/>
    <w:rsid w:val="00EB5B91"/>
    <w:rsid w:val="00EB5D72"/>
    <w:rsid w:val="00EB5E8E"/>
    <w:rsid w:val="00EB6027"/>
    <w:rsid w:val="00EB642E"/>
    <w:rsid w:val="00EB650D"/>
    <w:rsid w:val="00EB660D"/>
    <w:rsid w:val="00EB6A1B"/>
    <w:rsid w:val="00EB6DB0"/>
    <w:rsid w:val="00EB75FB"/>
    <w:rsid w:val="00EB77F0"/>
    <w:rsid w:val="00EB7A02"/>
    <w:rsid w:val="00EB7B56"/>
    <w:rsid w:val="00EB7B74"/>
    <w:rsid w:val="00EB7C6A"/>
    <w:rsid w:val="00EB7CDD"/>
    <w:rsid w:val="00EB7E4F"/>
    <w:rsid w:val="00EC05C9"/>
    <w:rsid w:val="00EC063C"/>
    <w:rsid w:val="00EC0906"/>
    <w:rsid w:val="00EC094B"/>
    <w:rsid w:val="00EC0E6A"/>
    <w:rsid w:val="00EC12B7"/>
    <w:rsid w:val="00EC1371"/>
    <w:rsid w:val="00EC15EB"/>
    <w:rsid w:val="00EC21BE"/>
    <w:rsid w:val="00EC279E"/>
    <w:rsid w:val="00EC29D6"/>
    <w:rsid w:val="00EC2ADA"/>
    <w:rsid w:val="00EC2E76"/>
    <w:rsid w:val="00EC30FD"/>
    <w:rsid w:val="00EC36E7"/>
    <w:rsid w:val="00EC3965"/>
    <w:rsid w:val="00EC3F73"/>
    <w:rsid w:val="00EC424A"/>
    <w:rsid w:val="00EC455F"/>
    <w:rsid w:val="00EC467B"/>
    <w:rsid w:val="00EC4F13"/>
    <w:rsid w:val="00EC4FCA"/>
    <w:rsid w:val="00EC58BA"/>
    <w:rsid w:val="00EC5F15"/>
    <w:rsid w:val="00EC5F70"/>
    <w:rsid w:val="00EC6B88"/>
    <w:rsid w:val="00EC6D60"/>
    <w:rsid w:val="00EC6EA9"/>
    <w:rsid w:val="00EC77DA"/>
    <w:rsid w:val="00ED0183"/>
    <w:rsid w:val="00ED0565"/>
    <w:rsid w:val="00ED0B6B"/>
    <w:rsid w:val="00ED1313"/>
    <w:rsid w:val="00ED17D3"/>
    <w:rsid w:val="00ED1895"/>
    <w:rsid w:val="00ED19FA"/>
    <w:rsid w:val="00ED1EA7"/>
    <w:rsid w:val="00ED2311"/>
    <w:rsid w:val="00ED2A8F"/>
    <w:rsid w:val="00ED2B9D"/>
    <w:rsid w:val="00ED3075"/>
    <w:rsid w:val="00ED30CD"/>
    <w:rsid w:val="00ED33C8"/>
    <w:rsid w:val="00ED3864"/>
    <w:rsid w:val="00ED3914"/>
    <w:rsid w:val="00ED3B5B"/>
    <w:rsid w:val="00ED3E54"/>
    <w:rsid w:val="00ED3F23"/>
    <w:rsid w:val="00ED3F27"/>
    <w:rsid w:val="00ED4604"/>
    <w:rsid w:val="00ED4A6A"/>
    <w:rsid w:val="00ED525B"/>
    <w:rsid w:val="00ED5609"/>
    <w:rsid w:val="00ED57B5"/>
    <w:rsid w:val="00ED57EC"/>
    <w:rsid w:val="00ED6141"/>
    <w:rsid w:val="00ED67DD"/>
    <w:rsid w:val="00ED6A43"/>
    <w:rsid w:val="00ED6A6E"/>
    <w:rsid w:val="00ED6AD8"/>
    <w:rsid w:val="00ED6CA8"/>
    <w:rsid w:val="00ED6E14"/>
    <w:rsid w:val="00ED7920"/>
    <w:rsid w:val="00EE0616"/>
    <w:rsid w:val="00EE083F"/>
    <w:rsid w:val="00EE0A82"/>
    <w:rsid w:val="00EE0BFF"/>
    <w:rsid w:val="00EE0E56"/>
    <w:rsid w:val="00EE1003"/>
    <w:rsid w:val="00EE1802"/>
    <w:rsid w:val="00EE1985"/>
    <w:rsid w:val="00EE210C"/>
    <w:rsid w:val="00EE2697"/>
    <w:rsid w:val="00EE28EC"/>
    <w:rsid w:val="00EE2A7E"/>
    <w:rsid w:val="00EE2ED3"/>
    <w:rsid w:val="00EE2FB8"/>
    <w:rsid w:val="00EE3CCB"/>
    <w:rsid w:val="00EE3E58"/>
    <w:rsid w:val="00EE3ED2"/>
    <w:rsid w:val="00EE4071"/>
    <w:rsid w:val="00EE422C"/>
    <w:rsid w:val="00EE423D"/>
    <w:rsid w:val="00EE435A"/>
    <w:rsid w:val="00EE5137"/>
    <w:rsid w:val="00EE55BC"/>
    <w:rsid w:val="00EE5A50"/>
    <w:rsid w:val="00EE5C3F"/>
    <w:rsid w:val="00EE6116"/>
    <w:rsid w:val="00EE6FEC"/>
    <w:rsid w:val="00EE7373"/>
    <w:rsid w:val="00EE77AE"/>
    <w:rsid w:val="00EE77DF"/>
    <w:rsid w:val="00EE78A5"/>
    <w:rsid w:val="00EF00DA"/>
    <w:rsid w:val="00EF0298"/>
    <w:rsid w:val="00EF02D4"/>
    <w:rsid w:val="00EF04AD"/>
    <w:rsid w:val="00EF0C2A"/>
    <w:rsid w:val="00EF0CBB"/>
    <w:rsid w:val="00EF0E7F"/>
    <w:rsid w:val="00EF0F2C"/>
    <w:rsid w:val="00EF15B3"/>
    <w:rsid w:val="00EF1DB3"/>
    <w:rsid w:val="00EF1F7B"/>
    <w:rsid w:val="00EF2130"/>
    <w:rsid w:val="00EF235F"/>
    <w:rsid w:val="00EF277D"/>
    <w:rsid w:val="00EF30FA"/>
    <w:rsid w:val="00EF3546"/>
    <w:rsid w:val="00EF3668"/>
    <w:rsid w:val="00EF395C"/>
    <w:rsid w:val="00EF3D95"/>
    <w:rsid w:val="00EF3D9F"/>
    <w:rsid w:val="00EF44A4"/>
    <w:rsid w:val="00EF4846"/>
    <w:rsid w:val="00EF4C67"/>
    <w:rsid w:val="00EF4DBB"/>
    <w:rsid w:val="00EF5070"/>
    <w:rsid w:val="00EF5BD6"/>
    <w:rsid w:val="00EF5DDB"/>
    <w:rsid w:val="00EF5EBD"/>
    <w:rsid w:val="00EF5FEC"/>
    <w:rsid w:val="00EF631C"/>
    <w:rsid w:val="00EF6B48"/>
    <w:rsid w:val="00EF6DA0"/>
    <w:rsid w:val="00EF7200"/>
    <w:rsid w:val="00EF72C1"/>
    <w:rsid w:val="00EF7342"/>
    <w:rsid w:val="00EF7983"/>
    <w:rsid w:val="00F002E9"/>
    <w:rsid w:val="00F00772"/>
    <w:rsid w:val="00F007DA"/>
    <w:rsid w:val="00F00F18"/>
    <w:rsid w:val="00F01350"/>
    <w:rsid w:val="00F016FC"/>
    <w:rsid w:val="00F024A1"/>
    <w:rsid w:val="00F025F8"/>
    <w:rsid w:val="00F02701"/>
    <w:rsid w:val="00F02C62"/>
    <w:rsid w:val="00F03486"/>
    <w:rsid w:val="00F03718"/>
    <w:rsid w:val="00F0413E"/>
    <w:rsid w:val="00F045FD"/>
    <w:rsid w:val="00F047C6"/>
    <w:rsid w:val="00F048A6"/>
    <w:rsid w:val="00F04FA5"/>
    <w:rsid w:val="00F0538F"/>
    <w:rsid w:val="00F0548A"/>
    <w:rsid w:val="00F05F95"/>
    <w:rsid w:val="00F0671F"/>
    <w:rsid w:val="00F06876"/>
    <w:rsid w:val="00F06C9D"/>
    <w:rsid w:val="00F06DFE"/>
    <w:rsid w:val="00F072FA"/>
    <w:rsid w:val="00F074DF"/>
    <w:rsid w:val="00F1019B"/>
    <w:rsid w:val="00F10202"/>
    <w:rsid w:val="00F102F9"/>
    <w:rsid w:val="00F1038C"/>
    <w:rsid w:val="00F10471"/>
    <w:rsid w:val="00F1047F"/>
    <w:rsid w:val="00F10943"/>
    <w:rsid w:val="00F10FAB"/>
    <w:rsid w:val="00F11159"/>
    <w:rsid w:val="00F112AB"/>
    <w:rsid w:val="00F1146B"/>
    <w:rsid w:val="00F11E70"/>
    <w:rsid w:val="00F11F66"/>
    <w:rsid w:val="00F122D3"/>
    <w:rsid w:val="00F12364"/>
    <w:rsid w:val="00F1278D"/>
    <w:rsid w:val="00F1297F"/>
    <w:rsid w:val="00F12EE9"/>
    <w:rsid w:val="00F134DF"/>
    <w:rsid w:val="00F139A6"/>
    <w:rsid w:val="00F13B82"/>
    <w:rsid w:val="00F13C42"/>
    <w:rsid w:val="00F13F86"/>
    <w:rsid w:val="00F14798"/>
    <w:rsid w:val="00F14C3F"/>
    <w:rsid w:val="00F152C3"/>
    <w:rsid w:val="00F153F0"/>
    <w:rsid w:val="00F15B98"/>
    <w:rsid w:val="00F15CAD"/>
    <w:rsid w:val="00F16584"/>
    <w:rsid w:val="00F165DC"/>
    <w:rsid w:val="00F16E1C"/>
    <w:rsid w:val="00F1730F"/>
    <w:rsid w:val="00F173D2"/>
    <w:rsid w:val="00F17775"/>
    <w:rsid w:val="00F17978"/>
    <w:rsid w:val="00F17BAF"/>
    <w:rsid w:val="00F17C83"/>
    <w:rsid w:val="00F17DE0"/>
    <w:rsid w:val="00F17E3C"/>
    <w:rsid w:val="00F17F5D"/>
    <w:rsid w:val="00F21327"/>
    <w:rsid w:val="00F213F5"/>
    <w:rsid w:val="00F21F78"/>
    <w:rsid w:val="00F22294"/>
    <w:rsid w:val="00F22394"/>
    <w:rsid w:val="00F223A0"/>
    <w:rsid w:val="00F22AFC"/>
    <w:rsid w:val="00F231FF"/>
    <w:rsid w:val="00F2338B"/>
    <w:rsid w:val="00F2446A"/>
    <w:rsid w:val="00F25095"/>
    <w:rsid w:val="00F25557"/>
    <w:rsid w:val="00F256A3"/>
    <w:rsid w:val="00F25858"/>
    <w:rsid w:val="00F25B4A"/>
    <w:rsid w:val="00F25CF5"/>
    <w:rsid w:val="00F25D17"/>
    <w:rsid w:val="00F26426"/>
    <w:rsid w:val="00F26640"/>
    <w:rsid w:val="00F26A51"/>
    <w:rsid w:val="00F26E9A"/>
    <w:rsid w:val="00F27039"/>
    <w:rsid w:val="00F271A0"/>
    <w:rsid w:val="00F274D4"/>
    <w:rsid w:val="00F27944"/>
    <w:rsid w:val="00F27959"/>
    <w:rsid w:val="00F27DD4"/>
    <w:rsid w:val="00F27E80"/>
    <w:rsid w:val="00F27EA0"/>
    <w:rsid w:val="00F27FBD"/>
    <w:rsid w:val="00F3048B"/>
    <w:rsid w:val="00F306D5"/>
    <w:rsid w:val="00F306F8"/>
    <w:rsid w:val="00F30993"/>
    <w:rsid w:val="00F30B4F"/>
    <w:rsid w:val="00F311C1"/>
    <w:rsid w:val="00F315F5"/>
    <w:rsid w:val="00F31C08"/>
    <w:rsid w:val="00F31E46"/>
    <w:rsid w:val="00F31F42"/>
    <w:rsid w:val="00F32732"/>
    <w:rsid w:val="00F3288A"/>
    <w:rsid w:val="00F32B13"/>
    <w:rsid w:val="00F32B6A"/>
    <w:rsid w:val="00F330D3"/>
    <w:rsid w:val="00F33140"/>
    <w:rsid w:val="00F33461"/>
    <w:rsid w:val="00F334F9"/>
    <w:rsid w:val="00F33767"/>
    <w:rsid w:val="00F34925"/>
    <w:rsid w:val="00F349AF"/>
    <w:rsid w:val="00F34BFC"/>
    <w:rsid w:val="00F34D56"/>
    <w:rsid w:val="00F34E7C"/>
    <w:rsid w:val="00F35339"/>
    <w:rsid w:val="00F35AB9"/>
    <w:rsid w:val="00F35E1E"/>
    <w:rsid w:val="00F35F5B"/>
    <w:rsid w:val="00F36149"/>
    <w:rsid w:val="00F361DF"/>
    <w:rsid w:val="00F364C9"/>
    <w:rsid w:val="00F364DE"/>
    <w:rsid w:val="00F365C8"/>
    <w:rsid w:val="00F36B77"/>
    <w:rsid w:val="00F36B83"/>
    <w:rsid w:val="00F36BE2"/>
    <w:rsid w:val="00F37227"/>
    <w:rsid w:val="00F379B2"/>
    <w:rsid w:val="00F37FAA"/>
    <w:rsid w:val="00F37FF6"/>
    <w:rsid w:val="00F40053"/>
    <w:rsid w:val="00F401B2"/>
    <w:rsid w:val="00F4025D"/>
    <w:rsid w:val="00F40A0F"/>
    <w:rsid w:val="00F40BF0"/>
    <w:rsid w:val="00F40C4A"/>
    <w:rsid w:val="00F40E5A"/>
    <w:rsid w:val="00F40EBD"/>
    <w:rsid w:val="00F4103E"/>
    <w:rsid w:val="00F41234"/>
    <w:rsid w:val="00F413C5"/>
    <w:rsid w:val="00F416A4"/>
    <w:rsid w:val="00F4172D"/>
    <w:rsid w:val="00F4236C"/>
    <w:rsid w:val="00F42CBD"/>
    <w:rsid w:val="00F42D0A"/>
    <w:rsid w:val="00F43022"/>
    <w:rsid w:val="00F4324C"/>
    <w:rsid w:val="00F432AC"/>
    <w:rsid w:val="00F438C6"/>
    <w:rsid w:val="00F43B1D"/>
    <w:rsid w:val="00F43E5F"/>
    <w:rsid w:val="00F43E74"/>
    <w:rsid w:val="00F44094"/>
    <w:rsid w:val="00F44EC2"/>
    <w:rsid w:val="00F4563A"/>
    <w:rsid w:val="00F45D20"/>
    <w:rsid w:val="00F45F4F"/>
    <w:rsid w:val="00F4607B"/>
    <w:rsid w:val="00F4609D"/>
    <w:rsid w:val="00F4665E"/>
    <w:rsid w:val="00F46BA0"/>
    <w:rsid w:val="00F46FCC"/>
    <w:rsid w:val="00F4711E"/>
    <w:rsid w:val="00F4712C"/>
    <w:rsid w:val="00F47D45"/>
    <w:rsid w:val="00F506C1"/>
    <w:rsid w:val="00F5079A"/>
    <w:rsid w:val="00F50FD8"/>
    <w:rsid w:val="00F52F71"/>
    <w:rsid w:val="00F5300E"/>
    <w:rsid w:val="00F534AC"/>
    <w:rsid w:val="00F53521"/>
    <w:rsid w:val="00F53608"/>
    <w:rsid w:val="00F53666"/>
    <w:rsid w:val="00F53768"/>
    <w:rsid w:val="00F53789"/>
    <w:rsid w:val="00F5389A"/>
    <w:rsid w:val="00F53A29"/>
    <w:rsid w:val="00F53A66"/>
    <w:rsid w:val="00F53B73"/>
    <w:rsid w:val="00F53C16"/>
    <w:rsid w:val="00F54531"/>
    <w:rsid w:val="00F54605"/>
    <w:rsid w:val="00F54691"/>
    <w:rsid w:val="00F55118"/>
    <w:rsid w:val="00F5584E"/>
    <w:rsid w:val="00F55D07"/>
    <w:rsid w:val="00F560CD"/>
    <w:rsid w:val="00F567A9"/>
    <w:rsid w:val="00F569A9"/>
    <w:rsid w:val="00F569D7"/>
    <w:rsid w:val="00F56E1C"/>
    <w:rsid w:val="00F57065"/>
    <w:rsid w:val="00F574B5"/>
    <w:rsid w:val="00F57572"/>
    <w:rsid w:val="00F57AA6"/>
    <w:rsid w:val="00F57CB7"/>
    <w:rsid w:val="00F57F43"/>
    <w:rsid w:val="00F601AF"/>
    <w:rsid w:val="00F606D8"/>
    <w:rsid w:val="00F6073F"/>
    <w:rsid w:val="00F607AC"/>
    <w:rsid w:val="00F607D2"/>
    <w:rsid w:val="00F6098A"/>
    <w:rsid w:val="00F609F0"/>
    <w:rsid w:val="00F60A52"/>
    <w:rsid w:val="00F60DB9"/>
    <w:rsid w:val="00F61534"/>
    <w:rsid w:val="00F61558"/>
    <w:rsid w:val="00F61CC5"/>
    <w:rsid w:val="00F61FC1"/>
    <w:rsid w:val="00F62157"/>
    <w:rsid w:val="00F6221E"/>
    <w:rsid w:val="00F6239D"/>
    <w:rsid w:val="00F623FB"/>
    <w:rsid w:val="00F62B08"/>
    <w:rsid w:val="00F630EB"/>
    <w:rsid w:val="00F63122"/>
    <w:rsid w:val="00F631EB"/>
    <w:rsid w:val="00F6322D"/>
    <w:rsid w:val="00F63BFF"/>
    <w:rsid w:val="00F63CB3"/>
    <w:rsid w:val="00F645FA"/>
    <w:rsid w:val="00F6482E"/>
    <w:rsid w:val="00F64938"/>
    <w:rsid w:val="00F64979"/>
    <w:rsid w:val="00F64BBC"/>
    <w:rsid w:val="00F64E42"/>
    <w:rsid w:val="00F6528B"/>
    <w:rsid w:val="00F6542B"/>
    <w:rsid w:val="00F6545C"/>
    <w:rsid w:val="00F65611"/>
    <w:rsid w:val="00F65B05"/>
    <w:rsid w:val="00F65C5F"/>
    <w:rsid w:val="00F65CD8"/>
    <w:rsid w:val="00F6605F"/>
    <w:rsid w:val="00F662B2"/>
    <w:rsid w:val="00F666BC"/>
    <w:rsid w:val="00F66788"/>
    <w:rsid w:val="00F667F5"/>
    <w:rsid w:val="00F66B6D"/>
    <w:rsid w:val="00F66CF7"/>
    <w:rsid w:val="00F671EC"/>
    <w:rsid w:val="00F678F8"/>
    <w:rsid w:val="00F67C37"/>
    <w:rsid w:val="00F67C5B"/>
    <w:rsid w:val="00F7009C"/>
    <w:rsid w:val="00F703D6"/>
    <w:rsid w:val="00F70668"/>
    <w:rsid w:val="00F7078F"/>
    <w:rsid w:val="00F70CA2"/>
    <w:rsid w:val="00F70E56"/>
    <w:rsid w:val="00F70FC3"/>
    <w:rsid w:val="00F71202"/>
    <w:rsid w:val="00F71657"/>
    <w:rsid w:val="00F71880"/>
    <w:rsid w:val="00F71A5B"/>
    <w:rsid w:val="00F71BCE"/>
    <w:rsid w:val="00F721AA"/>
    <w:rsid w:val="00F72539"/>
    <w:rsid w:val="00F729F4"/>
    <w:rsid w:val="00F72D1B"/>
    <w:rsid w:val="00F72F39"/>
    <w:rsid w:val="00F732DF"/>
    <w:rsid w:val="00F73549"/>
    <w:rsid w:val="00F737C6"/>
    <w:rsid w:val="00F73A88"/>
    <w:rsid w:val="00F73B87"/>
    <w:rsid w:val="00F73F31"/>
    <w:rsid w:val="00F74347"/>
    <w:rsid w:val="00F746AC"/>
    <w:rsid w:val="00F74F6E"/>
    <w:rsid w:val="00F750C7"/>
    <w:rsid w:val="00F753C9"/>
    <w:rsid w:val="00F75512"/>
    <w:rsid w:val="00F75A07"/>
    <w:rsid w:val="00F75B9C"/>
    <w:rsid w:val="00F75E61"/>
    <w:rsid w:val="00F75F20"/>
    <w:rsid w:val="00F7647A"/>
    <w:rsid w:val="00F769BC"/>
    <w:rsid w:val="00F77157"/>
    <w:rsid w:val="00F776F7"/>
    <w:rsid w:val="00F77A6A"/>
    <w:rsid w:val="00F77CB1"/>
    <w:rsid w:val="00F77CF8"/>
    <w:rsid w:val="00F8077D"/>
    <w:rsid w:val="00F807FD"/>
    <w:rsid w:val="00F80812"/>
    <w:rsid w:val="00F80831"/>
    <w:rsid w:val="00F81298"/>
    <w:rsid w:val="00F81754"/>
    <w:rsid w:val="00F81B11"/>
    <w:rsid w:val="00F81DDB"/>
    <w:rsid w:val="00F82662"/>
    <w:rsid w:val="00F82888"/>
    <w:rsid w:val="00F8299D"/>
    <w:rsid w:val="00F82EC2"/>
    <w:rsid w:val="00F831C8"/>
    <w:rsid w:val="00F831C9"/>
    <w:rsid w:val="00F83F51"/>
    <w:rsid w:val="00F83FE1"/>
    <w:rsid w:val="00F84492"/>
    <w:rsid w:val="00F847D6"/>
    <w:rsid w:val="00F84B55"/>
    <w:rsid w:val="00F8534E"/>
    <w:rsid w:val="00F8561F"/>
    <w:rsid w:val="00F85653"/>
    <w:rsid w:val="00F856F5"/>
    <w:rsid w:val="00F85B07"/>
    <w:rsid w:val="00F85B13"/>
    <w:rsid w:val="00F85B5B"/>
    <w:rsid w:val="00F86055"/>
    <w:rsid w:val="00F86093"/>
    <w:rsid w:val="00F86096"/>
    <w:rsid w:val="00F86134"/>
    <w:rsid w:val="00F86494"/>
    <w:rsid w:val="00F8650E"/>
    <w:rsid w:val="00F866D4"/>
    <w:rsid w:val="00F86A42"/>
    <w:rsid w:val="00F86D1F"/>
    <w:rsid w:val="00F86E75"/>
    <w:rsid w:val="00F86EDA"/>
    <w:rsid w:val="00F86FDB"/>
    <w:rsid w:val="00F871C3"/>
    <w:rsid w:val="00F87770"/>
    <w:rsid w:val="00F87970"/>
    <w:rsid w:val="00F879B7"/>
    <w:rsid w:val="00F87D07"/>
    <w:rsid w:val="00F90132"/>
    <w:rsid w:val="00F906C8"/>
    <w:rsid w:val="00F90B3D"/>
    <w:rsid w:val="00F91545"/>
    <w:rsid w:val="00F92036"/>
    <w:rsid w:val="00F9216B"/>
    <w:rsid w:val="00F92C6E"/>
    <w:rsid w:val="00F92FC9"/>
    <w:rsid w:val="00F9300E"/>
    <w:rsid w:val="00F930E2"/>
    <w:rsid w:val="00F938DF"/>
    <w:rsid w:val="00F93EAE"/>
    <w:rsid w:val="00F94340"/>
    <w:rsid w:val="00F944BB"/>
    <w:rsid w:val="00F946A0"/>
    <w:rsid w:val="00F9491E"/>
    <w:rsid w:val="00F94981"/>
    <w:rsid w:val="00F94A35"/>
    <w:rsid w:val="00F94A5C"/>
    <w:rsid w:val="00F94DF0"/>
    <w:rsid w:val="00F958FF"/>
    <w:rsid w:val="00F95AB3"/>
    <w:rsid w:val="00F9629D"/>
    <w:rsid w:val="00F96FBC"/>
    <w:rsid w:val="00F972E3"/>
    <w:rsid w:val="00F974A2"/>
    <w:rsid w:val="00F97879"/>
    <w:rsid w:val="00F979B2"/>
    <w:rsid w:val="00F97C3A"/>
    <w:rsid w:val="00F97CB1"/>
    <w:rsid w:val="00FA00EF"/>
    <w:rsid w:val="00FA019E"/>
    <w:rsid w:val="00FA0636"/>
    <w:rsid w:val="00FA0760"/>
    <w:rsid w:val="00FA0DA6"/>
    <w:rsid w:val="00FA12D6"/>
    <w:rsid w:val="00FA147A"/>
    <w:rsid w:val="00FA157C"/>
    <w:rsid w:val="00FA157F"/>
    <w:rsid w:val="00FA183F"/>
    <w:rsid w:val="00FA1B7A"/>
    <w:rsid w:val="00FA2462"/>
    <w:rsid w:val="00FA264D"/>
    <w:rsid w:val="00FA286A"/>
    <w:rsid w:val="00FA29F0"/>
    <w:rsid w:val="00FA2B2D"/>
    <w:rsid w:val="00FA321C"/>
    <w:rsid w:val="00FA3A34"/>
    <w:rsid w:val="00FA3B1F"/>
    <w:rsid w:val="00FA3FBE"/>
    <w:rsid w:val="00FA41C4"/>
    <w:rsid w:val="00FA42E3"/>
    <w:rsid w:val="00FA465A"/>
    <w:rsid w:val="00FA479A"/>
    <w:rsid w:val="00FA4B30"/>
    <w:rsid w:val="00FA4EEE"/>
    <w:rsid w:val="00FA4FB1"/>
    <w:rsid w:val="00FA5279"/>
    <w:rsid w:val="00FA5F0E"/>
    <w:rsid w:val="00FA635B"/>
    <w:rsid w:val="00FA6787"/>
    <w:rsid w:val="00FA6C15"/>
    <w:rsid w:val="00FA6C44"/>
    <w:rsid w:val="00FA6FB7"/>
    <w:rsid w:val="00FA73B6"/>
    <w:rsid w:val="00FA78F2"/>
    <w:rsid w:val="00FB021B"/>
    <w:rsid w:val="00FB0499"/>
    <w:rsid w:val="00FB0507"/>
    <w:rsid w:val="00FB050D"/>
    <w:rsid w:val="00FB0635"/>
    <w:rsid w:val="00FB069C"/>
    <w:rsid w:val="00FB0859"/>
    <w:rsid w:val="00FB0B9F"/>
    <w:rsid w:val="00FB0DB0"/>
    <w:rsid w:val="00FB0EEB"/>
    <w:rsid w:val="00FB14D9"/>
    <w:rsid w:val="00FB18F4"/>
    <w:rsid w:val="00FB1985"/>
    <w:rsid w:val="00FB1B66"/>
    <w:rsid w:val="00FB1B6F"/>
    <w:rsid w:val="00FB1DD3"/>
    <w:rsid w:val="00FB2280"/>
    <w:rsid w:val="00FB22C2"/>
    <w:rsid w:val="00FB2A54"/>
    <w:rsid w:val="00FB2D13"/>
    <w:rsid w:val="00FB2E20"/>
    <w:rsid w:val="00FB31E8"/>
    <w:rsid w:val="00FB391E"/>
    <w:rsid w:val="00FB3960"/>
    <w:rsid w:val="00FB3E11"/>
    <w:rsid w:val="00FB3FAF"/>
    <w:rsid w:val="00FB4657"/>
    <w:rsid w:val="00FB4FCD"/>
    <w:rsid w:val="00FB5122"/>
    <w:rsid w:val="00FB5288"/>
    <w:rsid w:val="00FB5DCF"/>
    <w:rsid w:val="00FB6427"/>
    <w:rsid w:val="00FB6BE1"/>
    <w:rsid w:val="00FB6F95"/>
    <w:rsid w:val="00FB7A00"/>
    <w:rsid w:val="00FB7D57"/>
    <w:rsid w:val="00FC01B2"/>
    <w:rsid w:val="00FC059C"/>
    <w:rsid w:val="00FC093D"/>
    <w:rsid w:val="00FC0954"/>
    <w:rsid w:val="00FC096A"/>
    <w:rsid w:val="00FC0A8B"/>
    <w:rsid w:val="00FC0C39"/>
    <w:rsid w:val="00FC11EE"/>
    <w:rsid w:val="00FC1960"/>
    <w:rsid w:val="00FC1A56"/>
    <w:rsid w:val="00FC23AF"/>
    <w:rsid w:val="00FC26EE"/>
    <w:rsid w:val="00FC2FBB"/>
    <w:rsid w:val="00FC3027"/>
    <w:rsid w:val="00FC35FE"/>
    <w:rsid w:val="00FC3735"/>
    <w:rsid w:val="00FC3946"/>
    <w:rsid w:val="00FC3AAE"/>
    <w:rsid w:val="00FC3F8F"/>
    <w:rsid w:val="00FC42E1"/>
    <w:rsid w:val="00FC557F"/>
    <w:rsid w:val="00FC5614"/>
    <w:rsid w:val="00FC57A3"/>
    <w:rsid w:val="00FC59C4"/>
    <w:rsid w:val="00FC5DC3"/>
    <w:rsid w:val="00FC5E04"/>
    <w:rsid w:val="00FC64E9"/>
    <w:rsid w:val="00FC6778"/>
    <w:rsid w:val="00FC6AEE"/>
    <w:rsid w:val="00FC7151"/>
    <w:rsid w:val="00FC717C"/>
    <w:rsid w:val="00FC7219"/>
    <w:rsid w:val="00FC73D1"/>
    <w:rsid w:val="00FC7531"/>
    <w:rsid w:val="00FC76CE"/>
    <w:rsid w:val="00FD0044"/>
    <w:rsid w:val="00FD0A63"/>
    <w:rsid w:val="00FD0BF4"/>
    <w:rsid w:val="00FD1B94"/>
    <w:rsid w:val="00FD1C28"/>
    <w:rsid w:val="00FD22E1"/>
    <w:rsid w:val="00FD2883"/>
    <w:rsid w:val="00FD2F44"/>
    <w:rsid w:val="00FD3153"/>
    <w:rsid w:val="00FD3558"/>
    <w:rsid w:val="00FD3790"/>
    <w:rsid w:val="00FD3A8B"/>
    <w:rsid w:val="00FD3AB4"/>
    <w:rsid w:val="00FD3C21"/>
    <w:rsid w:val="00FD403D"/>
    <w:rsid w:val="00FD428D"/>
    <w:rsid w:val="00FD42D3"/>
    <w:rsid w:val="00FD45FA"/>
    <w:rsid w:val="00FD482C"/>
    <w:rsid w:val="00FD4A97"/>
    <w:rsid w:val="00FD4F77"/>
    <w:rsid w:val="00FD5294"/>
    <w:rsid w:val="00FD577A"/>
    <w:rsid w:val="00FD5A07"/>
    <w:rsid w:val="00FD6A98"/>
    <w:rsid w:val="00FD6BB6"/>
    <w:rsid w:val="00FD743D"/>
    <w:rsid w:val="00FD7487"/>
    <w:rsid w:val="00FE05FF"/>
    <w:rsid w:val="00FE0BCF"/>
    <w:rsid w:val="00FE0D67"/>
    <w:rsid w:val="00FE17EC"/>
    <w:rsid w:val="00FE1BFD"/>
    <w:rsid w:val="00FE201C"/>
    <w:rsid w:val="00FE272A"/>
    <w:rsid w:val="00FE286D"/>
    <w:rsid w:val="00FE2DB2"/>
    <w:rsid w:val="00FE2E36"/>
    <w:rsid w:val="00FE2EFE"/>
    <w:rsid w:val="00FE30BB"/>
    <w:rsid w:val="00FE3D0A"/>
    <w:rsid w:val="00FE3D3D"/>
    <w:rsid w:val="00FE4505"/>
    <w:rsid w:val="00FE454C"/>
    <w:rsid w:val="00FE48C7"/>
    <w:rsid w:val="00FE4A70"/>
    <w:rsid w:val="00FE51D4"/>
    <w:rsid w:val="00FE556B"/>
    <w:rsid w:val="00FE5809"/>
    <w:rsid w:val="00FE5E9B"/>
    <w:rsid w:val="00FE631D"/>
    <w:rsid w:val="00FE6511"/>
    <w:rsid w:val="00FE6555"/>
    <w:rsid w:val="00FE65B2"/>
    <w:rsid w:val="00FE6708"/>
    <w:rsid w:val="00FE6D17"/>
    <w:rsid w:val="00FE7B9B"/>
    <w:rsid w:val="00FE7BAF"/>
    <w:rsid w:val="00FE7FA4"/>
    <w:rsid w:val="00FF00E3"/>
    <w:rsid w:val="00FF0524"/>
    <w:rsid w:val="00FF0860"/>
    <w:rsid w:val="00FF15AD"/>
    <w:rsid w:val="00FF195F"/>
    <w:rsid w:val="00FF1B59"/>
    <w:rsid w:val="00FF1B7F"/>
    <w:rsid w:val="00FF229E"/>
    <w:rsid w:val="00FF23E5"/>
    <w:rsid w:val="00FF2775"/>
    <w:rsid w:val="00FF2AFE"/>
    <w:rsid w:val="00FF2B98"/>
    <w:rsid w:val="00FF2D15"/>
    <w:rsid w:val="00FF2D30"/>
    <w:rsid w:val="00FF2E67"/>
    <w:rsid w:val="00FF2E8E"/>
    <w:rsid w:val="00FF3F89"/>
    <w:rsid w:val="00FF43E7"/>
    <w:rsid w:val="00FF506D"/>
    <w:rsid w:val="00FF55F7"/>
    <w:rsid w:val="00FF5822"/>
    <w:rsid w:val="00FF5A0B"/>
    <w:rsid w:val="00FF5AE3"/>
    <w:rsid w:val="00FF6104"/>
    <w:rsid w:val="00FF615A"/>
    <w:rsid w:val="00FF692F"/>
    <w:rsid w:val="00FF6B66"/>
    <w:rsid w:val="00FF7156"/>
    <w:rsid w:val="00FF71EB"/>
    <w:rsid w:val="00FF74C8"/>
    <w:rsid w:val="00FF7649"/>
    <w:rsid w:val="00FF7B6C"/>
    <w:rsid w:val="00FF7CA8"/>
    <w:rsid w:val="00FF7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0783E"/>
  <w15:chartTrackingRefBased/>
  <w15:docId w15:val="{E950B8BB-0B4C-4F3B-9F36-6CBB865C2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61D"/>
  </w:style>
  <w:style w:type="paragraph" w:styleId="Heading1">
    <w:name w:val="heading 1"/>
    <w:basedOn w:val="Normal"/>
    <w:next w:val="Normal"/>
    <w:link w:val="Heading1Char"/>
    <w:uiPriority w:val="9"/>
    <w:qFormat/>
    <w:rsid w:val="00204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1B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C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72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65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4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4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4DED"/>
    <w:pPr>
      <w:ind w:left="720"/>
      <w:contextualSpacing/>
    </w:pPr>
  </w:style>
  <w:style w:type="character" w:customStyle="1" w:styleId="Heading2Char">
    <w:name w:val="Heading 2 Char"/>
    <w:basedOn w:val="DefaultParagraphFont"/>
    <w:link w:val="Heading2"/>
    <w:uiPriority w:val="9"/>
    <w:rsid w:val="00181B0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424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44C"/>
    <w:rPr>
      <w:rFonts w:ascii="Segoe UI" w:hAnsi="Segoe UI" w:cs="Segoe UI"/>
      <w:sz w:val="18"/>
      <w:szCs w:val="18"/>
    </w:rPr>
  </w:style>
  <w:style w:type="character" w:customStyle="1" w:styleId="Heading3Char">
    <w:name w:val="Heading 3 Char"/>
    <w:basedOn w:val="DefaultParagraphFont"/>
    <w:link w:val="Heading3"/>
    <w:uiPriority w:val="9"/>
    <w:rsid w:val="00E50CE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A19D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672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6584"/>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D1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833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1515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1577"/>
    <w:rPr>
      <w:rFonts w:eastAsiaTheme="minorEastAsia"/>
      <w:color w:val="5A5A5A" w:themeColor="text1" w:themeTint="A5"/>
      <w:spacing w:val="15"/>
    </w:rPr>
  </w:style>
  <w:style w:type="paragraph" w:styleId="NoSpacing">
    <w:name w:val="No Spacing"/>
    <w:uiPriority w:val="1"/>
    <w:qFormat/>
    <w:rsid w:val="0032736B"/>
    <w:pPr>
      <w:spacing w:after="0" w:line="240" w:lineRule="auto"/>
    </w:pPr>
  </w:style>
  <w:style w:type="character" w:styleId="PlaceholderText">
    <w:name w:val="Placeholder Text"/>
    <w:basedOn w:val="DefaultParagraphFont"/>
    <w:uiPriority w:val="99"/>
    <w:semiHidden/>
    <w:rsid w:val="006B466F"/>
    <w:rPr>
      <w:color w:val="808080"/>
    </w:rPr>
  </w:style>
  <w:style w:type="character" w:styleId="Hyperlink">
    <w:name w:val="Hyperlink"/>
    <w:basedOn w:val="DefaultParagraphFont"/>
    <w:uiPriority w:val="99"/>
    <w:unhideWhenUsed/>
    <w:rsid w:val="00DA38CA"/>
    <w:rPr>
      <w:color w:val="0563C1" w:themeColor="hyperlink"/>
      <w:u w:val="single"/>
    </w:rPr>
  </w:style>
  <w:style w:type="paragraph" w:styleId="TOCHeading">
    <w:name w:val="TOC Heading"/>
    <w:basedOn w:val="Heading1"/>
    <w:next w:val="Normal"/>
    <w:uiPriority w:val="39"/>
    <w:unhideWhenUsed/>
    <w:qFormat/>
    <w:rsid w:val="002F4E73"/>
    <w:pPr>
      <w:outlineLvl w:val="9"/>
    </w:pPr>
  </w:style>
  <w:style w:type="paragraph" w:styleId="TOC1">
    <w:name w:val="toc 1"/>
    <w:basedOn w:val="Normal"/>
    <w:next w:val="Normal"/>
    <w:autoRedefine/>
    <w:uiPriority w:val="39"/>
    <w:unhideWhenUsed/>
    <w:rsid w:val="002F4E73"/>
    <w:pPr>
      <w:spacing w:after="100"/>
    </w:pPr>
  </w:style>
  <w:style w:type="paragraph" w:styleId="TOC2">
    <w:name w:val="toc 2"/>
    <w:basedOn w:val="Normal"/>
    <w:next w:val="Normal"/>
    <w:autoRedefine/>
    <w:uiPriority w:val="39"/>
    <w:unhideWhenUsed/>
    <w:rsid w:val="002F4E73"/>
    <w:pPr>
      <w:spacing w:after="100"/>
      <w:ind w:left="220"/>
    </w:pPr>
  </w:style>
  <w:style w:type="paragraph" w:styleId="TOC3">
    <w:name w:val="toc 3"/>
    <w:basedOn w:val="Normal"/>
    <w:next w:val="Normal"/>
    <w:autoRedefine/>
    <w:uiPriority w:val="39"/>
    <w:unhideWhenUsed/>
    <w:rsid w:val="002F4E73"/>
    <w:pPr>
      <w:spacing w:after="100"/>
      <w:ind w:left="440"/>
    </w:pPr>
  </w:style>
  <w:style w:type="paragraph" w:styleId="TOC4">
    <w:name w:val="toc 4"/>
    <w:basedOn w:val="Normal"/>
    <w:next w:val="Normal"/>
    <w:autoRedefine/>
    <w:uiPriority w:val="39"/>
    <w:unhideWhenUsed/>
    <w:rsid w:val="00C74C9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46753">
      <w:bodyDiv w:val="1"/>
      <w:marLeft w:val="0"/>
      <w:marRight w:val="0"/>
      <w:marTop w:val="0"/>
      <w:marBottom w:val="0"/>
      <w:divBdr>
        <w:top w:val="none" w:sz="0" w:space="0" w:color="auto"/>
        <w:left w:val="none" w:sz="0" w:space="0" w:color="auto"/>
        <w:bottom w:val="none" w:sz="0" w:space="0" w:color="auto"/>
        <w:right w:val="none" w:sz="0" w:space="0" w:color="auto"/>
      </w:divBdr>
      <w:divsChild>
        <w:div w:id="1413695877">
          <w:marLeft w:val="0"/>
          <w:marRight w:val="0"/>
          <w:marTop w:val="0"/>
          <w:marBottom w:val="0"/>
          <w:divBdr>
            <w:top w:val="none" w:sz="0" w:space="0" w:color="auto"/>
            <w:left w:val="none" w:sz="0" w:space="0" w:color="auto"/>
            <w:bottom w:val="none" w:sz="0" w:space="0" w:color="auto"/>
            <w:right w:val="none" w:sz="0" w:space="0" w:color="auto"/>
          </w:divBdr>
          <w:divsChild>
            <w:div w:id="1526485533">
              <w:marLeft w:val="0"/>
              <w:marRight w:val="0"/>
              <w:marTop w:val="0"/>
              <w:marBottom w:val="0"/>
              <w:divBdr>
                <w:top w:val="none" w:sz="0" w:space="0" w:color="auto"/>
                <w:left w:val="none" w:sz="0" w:space="0" w:color="auto"/>
                <w:bottom w:val="none" w:sz="0" w:space="0" w:color="auto"/>
                <w:right w:val="none" w:sz="0" w:space="0" w:color="auto"/>
              </w:divBdr>
            </w:div>
            <w:div w:id="960385240">
              <w:marLeft w:val="0"/>
              <w:marRight w:val="0"/>
              <w:marTop w:val="0"/>
              <w:marBottom w:val="0"/>
              <w:divBdr>
                <w:top w:val="none" w:sz="0" w:space="0" w:color="auto"/>
                <w:left w:val="none" w:sz="0" w:space="0" w:color="auto"/>
                <w:bottom w:val="none" w:sz="0" w:space="0" w:color="auto"/>
                <w:right w:val="none" w:sz="0" w:space="0" w:color="auto"/>
              </w:divBdr>
            </w:div>
            <w:div w:id="225997671">
              <w:marLeft w:val="0"/>
              <w:marRight w:val="0"/>
              <w:marTop w:val="0"/>
              <w:marBottom w:val="0"/>
              <w:divBdr>
                <w:top w:val="none" w:sz="0" w:space="0" w:color="auto"/>
                <w:left w:val="none" w:sz="0" w:space="0" w:color="auto"/>
                <w:bottom w:val="none" w:sz="0" w:space="0" w:color="auto"/>
                <w:right w:val="none" w:sz="0" w:space="0" w:color="auto"/>
              </w:divBdr>
            </w:div>
            <w:div w:id="1622766627">
              <w:marLeft w:val="0"/>
              <w:marRight w:val="0"/>
              <w:marTop w:val="0"/>
              <w:marBottom w:val="0"/>
              <w:divBdr>
                <w:top w:val="none" w:sz="0" w:space="0" w:color="auto"/>
                <w:left w:val="none" w:sz="0" w:space="0" w:color="auto"/>
                <w:bottom w:val="none" w:sz="0" w:space="0" w:color="auto"/>
                <w:right w:val="none" w:sz="0" w:space="0" w:color="auto"/>
              </w:divBdr>
            </w:div>
            <w:div w:id="511264528">
              <w:marLeft w:val="0"/>
              <w:marRight w:val="0"/>
              <w:marTop w:val="0"/>
              <w:marBottom w:val="0"/>
              <w:divBdr>
                <w:top w:val="none" w:sz="0" w:space="0" w:color="auto"/>
                <w:left w:val="none" w:sz="0" w:space="0" w:color="auto"/>
                <w:bottom w:val="none" w:sz="0" w:space="0" w:color="auto"/>
                <w:right w:val="none" w:sz="0" w:space="0" w:color="auto"/>
              </w:divBdr>
            </w:div>
            <w:div w:id="1181049418">
              <w:marLeft w:val="0"/>
              <w:marRight w:val="0"/>
              <w:marTop w:val="0"/>
              <w:marBottom w:val="0"/>
              <w:divBdr>
                <w:top w:val="none" w:sz="0" w:space="0" w:color="auto"/>
                <w:left w:val="none" w:sz="0" w:space="0" w:color="auto"/>
                <w:bottom w:val="none" w:sz="0" w:space="0" w:color="auto"/>
                <w:right w:val="none" w:sz="0" w:space="0" w:color="auto"/>
              </w:divBdr>
            </w:div>
            <w:div w:id="1709716145">
              <w:marLeft w:val="0"/>
              <w:marRight w:val="0"/>
              <w:marTop w:val="0"/>
              <w:marBottom w:val="0"/>
              <w:divBdr>
                <w:top w:val="none" w:sz="0" w:space="0" w:color="auto"/>
                <w:left w:val="none" w:sz="0" w:space="0" w:color="auto"/>
                <w:bottom w:val="none" w:sz="0" w:space="0" w:color="auto"/>
                <w:right w:val="none" w:sz="0" w:space="0" w:color="auto"/>
              </w:divBdr>
            </w:div>
            <w:div w:id="1134909023">
              <w:marLeft w:val="0"/>
              <w:marRight w:val="0"/>
              <w:marTop w:val="0"/>
              <w:marBottom w:val="0"/>
              <w:divBdr>
                <w:top w:val="none" w:sz="0" w:space="0" w:color="auto"/>
                <w:left w:val="none" w:sz="0" w:space="0" w:color="auto"/>
                <w:bottom w:val="none" w:sz="0" w:space="0" w:color="auto"/>
                <w:right w:val="none" w:sz="0" w:space="0" w:color="auto"/>
              </w:divBdr>
            </w:div>
            <w:div w:id="181553510">
              <w:marLeft w:val="0"/>
              <w:marRight w:val="0"/>
              <w:marTop w:val="0"/>
              <w:marBottom w:val="0"/>
              <w:divBdr>
                <w:top w:val="none" w:sz="0" w:space="0" w:color="auto"/>
                <w:left w:val="none" w:sz="0" w:space="0" w:color="auto"/>
                <w:bottom w:val="none" w:sz="0" w:space="0" w:color="auto"/>
                <w:right w:val="none" w:sz="0" w:space="0" w:color="auto"/>
              </w:divBdr>
            </w:div>
            <w:div w:id="2131775374">
              <w:marLeft w:val="0"/>
              <w:marRight w:val="0"/>
              <w:marTop w:val="0"/>
              <w:marBottom w:val="0"/>
              <w:divBdr>
                <w:top w:val="none" w:sz="0" w:space="0" w:color="auto"/>
                <w:left w:val="none" w:sz="0" w:space="0" w:color="auto"/>
                <w:bottom w:val="none" w:sz="0" w:space="0" w:color="auto"/>
                <w:right w:val="none" w:sz="0" w:space="0" w:color="auto"/>
              </w:divBdr>
            </w:div>
            <w:div w:id="332417021">
              <w:marLeft w:val="0"/>
              <w:marRight w:val="0"/>
              <w:marTop w:val="0"/>
              <w:marBottom w:val="0"/>
              <w:divBdr>
                <w:top w:val="none" w:sz="0" w:space="0" w:color="auto"/>
                <w:left w:val="none" w:sz="0" w:space="0" w:color="auto"/>
                <w:bottom w:val="none" w:sz="0" w:space="0" w:color="auto"/>
                <w:right w:val="none" w:sz="0" w:space="0" w:color="auto"/>
              </w:divBdr>
            </w:div>
            <w:div w:id="1480531606">
              <w:marLeft w:val="0"/>
              <w:marRight w:val="0"/>
              <w:marTop w:val="0"/>
              <w:marBottom w:val="0"/>
              <w:divBdr>
                <w:top w:val="none" w:sz="0" w:space="0" w:color="auto"/>
                <w:left w:val="none" w:sz="0" w:space="0" w:color="auto"/>
                <w:bottom w:val="none" w:sz="0" w:space="0" w:color="auto"/>
                <w:right w:val="none" w:sz="0" w:space="0" w:color="auto"/>
              </w:divBdr>
            </w:div>
            <w:div w:id="2122726712">
              <w:marLeft w:val="0"/>
              <w:marRight w:val="0"/>
              <w:marTop w:val="0"/>
              <w:marBottom w:val="0"/>
              <w:divBdr>
                <w:top w:val="none" w:sz="0" w:space="0" w:color="auto"/>
                <w:left w:val="none" w:sz="0" w:space="0" w:color="auto"/>
                <w:bottom w:val="none" w:sz="0" w:space="0" w:color="auto"/>
                <w:right w:val="none" w:sz="0" w:space="0" w:color="auto"/>
              </w:divBdr>
            </w:div>
            <w:div w:id="492451233">
              <w:marLeft w:val="0"/>
              <w:marRight w:val="0"/>
              <w:marTop w:val="0"/>
              <w:marBottom w:val="0"/>
              <w:divBdr>
                <w:top w:val="none" w:sz="0" w:space="0" w:color="auto"/>
                <w:left w:val="none" w:sz="0" w:space="0" w:color="auto"/>
                <w:bottom w:val="none" w:sz="0" w:space="0" w:color="auto"/>
                <w:right w:val="none" w:sz="0" w:space="0" w:color="auto"/>
              </w:divBdr>
            </w:div>
            <w:div w:id="2129280318">
              <w:marLeft w:val="0"/>
              <w:marRight w:val="0"/>
              <w:marTop w:val="0"/>
              <w:marBottom w:val="0"/>
              <w:divBdr>
                <w:top w:val="none" w:sz="0" w:space="0" w:color="auto"/>
                <w:left w:val="none" w:sz="0" w:space="0" w:color="auto"/>
                <w:bottom w:val="none" w:sz="0" w:space="0" w:color="auto"/>
                <w:right w:val="none" w:sz="0" w:space="0" w:color="auto"/>
              </w:divBdr>
            </w:div>
            <w:div w:id="2118522780">
              <w:marLeft w:val="0"/>
              <w:marRight w:val="0"/>
              <w:marTop w:val="0"/>
              <w:marBottom w:val="0"/>
              <w:divBdr>
                <w:top w:val="none" w:sz="0" w:space="0" w:color="auto"/>
                <w:left w:val="none" w:sz="0" w:space="0" w:color="auto"/>
                <w:bottom w:val="none" w:sz="0" w:space="0" w:color="auto"/>
                <w:right w:val="none" w:sz="0" w:space="0" w:color="auto"/>
              </w:divBdr>
            </w:div>
            <w:div w:id="1532836447">
              <w:marLeft w:val="0"/>
              <w:marRight w:val="0"/>
              <w:marTop w:val="0"/>
              <w:marBottom w:val="0"/>
              <w:divBdr>
                <w:top w:val="none" w:sz="0" w:space="0" w:color="auto"/>
                <w:left w:val="none" w:sz="0" w:space="0" w:color="auto"/>
                <w:bottom w:val="none" w:sz="0" w:space="0" w:color="auto"/>
                <w:right w:val="none" w:sz="0" w:space="0" w:color="auto"/>
              </w:divBdr>
            </w:div>
            <w:div w:id="1556502853">
              <w:marLeft w:val="0"/>
              <w:marRight w:val="0"/>
              <w:marTop w:val="0"/>
              <w:marBottom w:val="0"/>
              <w:divBdr>
                <w:top w:val="none" w:sz="0" w:space="0" w:color="auto"/>
                <w:left w:val="none" w:sz="0" w:space="0" w:color="auto"/>
                <w:bottom w:val="none" w:sz="0" w:space="0" w:color="auto"/>
                <w:right w:val="none" w:sz="0" w:space="0" w:color="auto"/>
              </w:divBdr>
            </w:div>
            <w:div w:id="1546328241">
              <w:marLeft w:val="0"/>
              <w:marRight w:val="0"/>
              <w:marTop w:val="0"/>
              <w:marBottom w:val="0"/>
              <w:divBdr>
                <w:top w:val="none" w:sz="0" w:space="0" w:color="auto"/>
                <w:left w:val="none" w:sz="0" w:space="0" w:color="auto"/>
                <w:bottom w:val="none" w:sz="0" w:space="0" w:color="auto"/>
                <w:right w:val="none" w:sz="0" w:space="0" w:color="auto"/>
              </w:divBdr>
            </w:div>
            <w:div w:id="10379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3835">
      <w:bodyDiv w:val="1"/>
      <w:marLeft w:val="0"/>
      <w:marRight w:val="0"/>
      <w:marTop w:val="0"/>
      <w:marBottom w:val="0"/>
      <w:divBdr>
        <w:top w:val="none" w:sz="0" w:space="0" w:color="auto"/>
        <w:left w:val="none" w:sz="0" w:space="0" w:color="auto"/>
        <w:bottom w:val="none" w:sz="0" w:space="0" w:color="auto"/>
        <w:right w:val="none" w:sz="0" w:space="0" w:color="auto"/>
      </w:divBdr>
      <w:divsChild>
        <w:div w:id="1224364126">
          <w:marLeft w:val="0"/>
          <w:marRight w:val="0"/>
          <w:marTop w:val="0"/>
          <w:marBottom w:val="0"/>
          <w:divBdr>
            <w:top w:val="none" w:sz="0" w:space="0" w:color="auto"/>
            <w:left w:val="none" w:sz="0" w:space="0" w:color="auto"/>
            <w:bottom w:val="none" w:sz="0" w:space="0" w:color="auto"/>
            <w:right w:val="none" w:sz="0" w:space="0" w:color="auto"/>
          </w:divBdr>
          <w:divsChild>
            <w:div w:id="2022974812">
              <w:marLeft w:val="0"/>
              <w:marRight w:val="0"/>
              <w:marTop w:val="0"/>
              <w:marBottom w:val="0"/>
              <w:divBdr>
                <w:top w:val="none" w:sz="0" w:space="0" w:color="auto"/>
                <w:left w:val="none" w:sz="0" w:space="0" w:color="auto"/>
                <w:bottom w:val="none" w:sz="0" w:space="0" w:color="auto"/>
                <w:right w:val="none" w:sz="0" w:space="0" w:color="auto"/>
              </w:divBdr>
            </w:div>
            <w:div w:id="1547985811">
              <w:marLeft w:val="0"/>
              <w:marRight w:val="0"/>
              <w:marTop w:val="0"/>
              <w:marBottom w:val="0"/>
              <w:divBdr>
                <w:top w:val="none" w:sz="0" w:space="0" w:color="auto"/>
                <w:left w:val="none" w:sz="0" w:space="0" w:color="auto"/>
                <w:bottom w:val="none" w:sz="0" w:space="0" w:color="auto"/>
                <w:right w:val="none" w:sz="0" w:space="0" w:color="auto"/>
              </w:divBdr>
            </w:div>
            <w:div w:id="514228123">
              <w:marLeft w:val="0"/>
              <w:marRight w:val="0"/>
              <w:marTop w:val="0"/>
              <w:marBottom w:val="0"/>
              <w:divBdr>
                <w:top w:val="none" w:sz="0" w:space="0" w:color="auto"/>
                <w:left w:val="none" w:sz="0" w:space="0" w:color="auto"/>
                <w:bottom w:val="none" w:sz="0" w:space="0" w:color="auto"/>
                <w:right w:val="none" w:sz="0" w:space="0" w:color="auto"/>
              </w:divBdr>
            </w:div>
            <w:div w:id="147325217">
              <w:marLeft w:val="0"/>
              <w:marRight w:val="0"/>
              <w:marTop w:val="0"/>
              <w:marBottom w:val="0"/>
              <w:divBdr>
                <w:top w:val="none" w:sz="0" w:space="0" w:color="auto"/>
                <w:left w:val="none" w:sz="0" w:space="0" w:color="auto"/>
                <w:bottom w:val="none" w:sz="0" w:space="0" w:color="auto"/>
                <w:right w:val="none" w:sz="0" w:space="0" w:color="auto"/>
              </w:divBdr>
            </w:div>
            <w:div w:id="1640573194">
              <w:marLeft w:val="0"/>
              <w:marRight w:val="0"/>
              <w:marTop w:val="0"/>
              <w:marBottom w:val="0"/>
              <w:divBdr>
                <w:top w:val="none" w:sz="0" w:space="0" w:color="auto"/>
                <w:left w:val="none" w:sz="0" w:space="0" w:color="auto"/>
                <w:bottom w:val="none" w:sz="0" w:space="0" w:color="auto"/>
                <w:right w:val="none" w:sz="0" w:space="0" w:color="auto"/>
              </w:divBdr>
            </w:div>
            <w:div w:id="6177347">
              <w:marLeft w:val="0"/>
              <w:marRight w:val="0"/>
              <w:marTop w:val="0"/>
              <w:marBottom w:val="0"/>
              <w:divBdr>
                <w:top w:val="none" w:sz="0" w:space="0" w:color="auto"/>
                <w:left w:val="none" w:sz="0" w:space="0" w:color="auto"/>
                <w:bottom w:val="none" w:sz="0" w:space="0" w:color="auto"/>
                <w:right w:val="none" w:sz="0" w:space="0" w:color="auto"/>
              </w:divBdr>
            </w:div>
            <w:div w:id="556277911">
              <w:marLeft w:val="0"/>
              <w:marRight w:val="0"/>
              <w:marTop w:val="0"/>
              <w:marBottom w:val="0"/>
              <w:divBdr>
                <w:top w:val="none" w:sz="0" w:space="0" w:color="auto"/>
                <w:left w:val="none" w:sz="0" w:space="0" w:color="auto"/>
                <w:bottom w:val="none" w:sz="0" w:space="0" w:color="auto"/>
                <w:right w:val="none" w:sz="0" w:space="0" w:color="auto"/>
              </w:divBdr>
            </w:div>
            <w:div w:id="1586259669">
              <w:marLeft w:val="0"/>
              <w:marRight w:val="0"/>
              <w:marTop w:val="0"/>
              <w:marBottom w:val="0"/>
              <w:divBdr>
                <w:top w:val="none" w:sz="0" w:space="0" w:color="auto"/>
                <w:left w:val="none" w:sz="0" w:space="0" w:color="auto"/>
                <w:bottom w:val="none" w:sz="0" w:space="0" w:color="auto"/>
                <w:right w:val="none" w:sz="0" w:space="0" w:color="auto"/>
              </w:divBdr>
            </w:div>
            <w:div w:id="766772481">
              <w:marLeft w:val="0"/>
              <w:marRight w:val="0"/>
              <w:marTop w:val="0"/>
              <w:marBottom w:val="0"/>
              <w:divBdr>
                <w:top w:val="none" w:sz="0" w:space="0" w:color="auto"/>
                <w:left w:val="none" w:sz="0" w:space="0" w:color="auto"/>
                <w:bottom w:val="none" w:sz="0" w:space="0" w:color="auto"/>
                <w:right w:val="none" w:sz="0" w:space="0" w:color="auto"/>
              </w:divBdr>
            </w:div>
            <w:div w:id="220796544">
              <w:marLeft w:val="0"/>
              <w:marRight w:val="0"/>
              <w:marTop w:val="0"/>
              <w:marBottom w:val="0"/>
              <w:divBdr>
                <w:top w:val="none" w:sz="0" w:space="0" w:color="auto"/>
                <w:left w:val="none" w:sz="0" w:space="0" w:color="auto"/>
                <w:bottom w:val="none" w:sz="0" w:space="0" w:color="auto"/>
                <w:right w:val="none" w:sz="0" w:space="0" w:color="auto"/>
              </w:divBdr>
            </w:div>
            <w:div w:id="1198422404">
              <w:marLeft w:val="0"/>
              <w:marRight w:val="0"/>
              <w:marTop w:val="0"/>
              <w:marBottom w:val="0"/>
              <w:divBdr>
                <w:top w:val="none" w:sz="0" w:space="0" w:color="auto"/>
                <w:left w:val="none" w:sz="0" w:space="0" w:color="auto"/>
                <w:bottom w:val="none" w:sz="0" w:space="0" w:color="auto"/>
                <w:right w:val="none" w:sz="0" w:space="0" w:color="auto"/>
              </w:divBdr>
            </w:div>
            <w:div w:id="1515874595">
              <w:marLeft w:val="0"/>
              <w:marRight w:val="0"/>
              <w:marTop w:val="0"/>
              <w:marBottom w:val="0"/>
              <w:divBdr>
                <w:top w:val="none" w:sz="0" w:space="0" w:color="auto"/>
                <w:left w:val="none" w:sz="0" w:space="0" w:color="auto"/>
                <w:bottom w:val="none" w:sz="0" w:space="0" w:color="auto"/>
                <w:right w:val="none" w:sz="0" w:space="0" w:color="auto"/>
              </w:divBdr>
            </w:div>
            <w:div w:id="383216459">
              <w:marLeft w:val="0"/>
              <w:marRight w:val="0"/>
              <w:marTop w:val="0"/>
              <w:marBottom w:val="0"/>
              <w:divBdr>
                <w:top w:val="none" w:sz="0" w:space="0" w:color="auto"/>
                <w:left w:val="none" w:sz="0" w:space="0" w:color="auto"/>
                <w:bottom w:val="none" w:sz="0" w:space="0" w:color="auto"/>
                <w:right w:val="none" w:sz="0" w:space="0" w:color="auto"/>
              </w:divBdr>
            </w:div>
            <w:div w:id="929508047">
              <w:marLeft w:val="0"/>
              <w:marRight w:val="0"/>
              <w:marTop w:val="0"/>
              <w:marBottom w:val="0"/>
              <w:divBdr>
                <w:top w:val="none" w:sz="0" w:space="0" w:color="auto"/>
                <w:left w:val="none" w:sz="0" w:space="0" w:color="auto"/>
                <w:bottom w:val="none" w:sz="0" w:space="0" w:color="auto"/>
                <w:right w:val="none" w:sz="0" w:space="0" w:color="auto"/>
              </w:divBdr>
            </w:div>
            <w:div w:id="1620378837">
              <w:marLeft w:val="0"/>
              <w:marRight w:val="0"/>
              <w:marTop w:val="0"/>
              <w:marBottom w:val="0"/>
              <w:divBdr>
                <w:top w:val="none" w:sz="0" w:space="0" w:color="auto"/>
                <w:left w:val="none" w:sz="0" w:space="0" w:color="auto"/>
                <w:bottom w:val="none" w:sz="0" w:space="0" w:color="auto"/>
                <w:right w:val="none" w:sz="0" w:space="0" w:color="auto"/>
              </w:divBdr>
            </w:div>
            <w:div w:id="1618951196">
              <w:marLeft w:val="0"/>
              <w:marRight w:val="0"/>
              <w:marTop w:val="0"/>
              <w:marBottom w:val="0"/>
              <w:divBdr>
                <w:top w:val="none" w:sz="0" w:space="0" w:color="auto"/>
                <w:left w:val="none" w:sz="0" w:space="0" w:color="auto"/>
                <w:bottom w:val="none" w:sz="0" w:space="0" w:color="auto"/>
                <w:right w:val="none" w:sz="0" w:space="0" w:color="auto"/>
              </w:divBdr>
            </w:div>
            <w:div w:id="300771439">
              <w:marLeft w:val="0"/>
              <w:marRight w:val="0"/>
              <w:marTop w:val="0"/>
              <w:marBottom w:val="0"/>
              <w:divBdr>
                <w:top w:val="none" w:sz="0" w:space="0" w:color="auto"/>
                <w:left w:val="none" w:sz="0" w:space="0" w:color="auto"/>
                <w:bottom w:val="none" w:sz="0" w:space="0" w:color="auto"/>
                <w:right w:val="none" w:sz="0" w:space="0" w:color="auto"/>
              </w:divBdr>
            </w:div>
            <w:div w:id="170335616">
              <w:marLeft w:val="0"/>
              <w:marRight w:val="0"/>
              <w:marTop w:val="0"/>
              <w:marBottom w:val="0"/>
              <w:divBdr>
                <w:top w:val="none" w:sz="0" w:space="0" w:color="auto"/>
                <w:left w:val="none" w:sz="0" w:space="0" w:color="auto"/>
                <w:bottom w:val="none" w:sz="0" w:space="0" w:color="auto"/>
                <w:right w:val="none" w:sz="0" w:space="0" w:color="auto"/>
              </w:divBdr>
            </w:div>
            <w:div w:id="1206680727">
              <w:marLeft w:val="0"/>
              <w:marRight w:val="0"/>
              <w:marTop w:val="0"/>
              <w:marBottom w:val="0"/>
              <w:divBdr>
                <w:top w:val="none" w:sz="0" w:space="0" w:color="auto"/>
                <w:left w:val="none" w:sz="0" w:space="0" w:color="auto"/>
                <w:bottom w:val="none" w:sz="0" w:space="0" w:color="auto"/>
                <w:right w:val="none" w:sz="0" w:space="0" w:color="auto"/>
              </w:divBdr>
            </w:div>
            <w:div w:id="16023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690">
      <w:bodyDiv w:val="1"/>
      <w:marLeft w:val="0"/>
      <w:marRight w:val="0"/>
      <w:marTop w:val="0"/>
      <w:marBottom w:val="0"/>
      <w:divBdr>
        <w:top w:val="none" w:sz="0" w:space="0" w:color="auto"/>
        <w:left w:val="none" w:sz="0" w:space="0" w:color="auto"/>
        <w:bottom w:val="none" w:sz="0" w:space="0" w:color="auto"/>
        <w:right w:val="none" w:sz="0" w:space="0" w:color="auto"/>
      </w:divBdr>
      <w:divsChild>
        <w:div w:id="580676732">
          <w:marLeft w:val="0"/>
          <w:marRight w:val="0"/>
          <w:marTop w:val="0"/>
          <w:marBottom w:val="0"/>
          <w:divBdr>
            <w:top w:val="none" w:sz="0" w:space="0" w:color="auto"/>
            <w:left w:val="none" w:sz="0" w:space="0" w:color="auto"/>
            <w:bottom w:val="none" w:sz="0" w:space="0" w:color="auto"/>
            <w:right w:val="none" w:sz="0" w:space="0" w:color="auto"/>
          </w:divBdr>
          <w:divsChild>
            <w:div w:id="2098594752">
              <w:marLeft w:val="0"/>
              <w:marRight w:val="0"/>
              <w:marTop w:val="0"/>
              <w:marBottom w:val="0"/>
              <w:divBdr>
                <w:top w:val="none" w:sz="0" w:space="0" w:color="auto"/>
                <w:left w:val="none" w:sz="0" w:space="0" w:color="auto"/>
                <w:bottom w:val="none" w:sz="0" w:space="0" w:color="auto"/>
                <w:right w:val="none" w:sz="0" w:space="0" w:color="auto"/>
              </w:divBdr>
            </w:div>
            <w:div w:id="1755543645">
              <w:marLeft w:val="0"/>
              <w:marRight w:val="0"/>
              <w:marTop w:val="0"/>
              <w:marBottom w:val="0"/>
              <w:divBdr>
                <w:top w:val="none" w:sz="0" w:space="0" w:color="auto"/>
                <w:left w:val="none" w:sz="0" w:space="0" w:color="auto"/>
                <w:bottom w:val="none" w:sz="0" w:space="0" w:color="auto"/>
                <w:right w:val="none" w:sz="0" w:space="0" w:color="auto"/>
              </w:divBdr>
            </w:div>
            <w:div w:id="824274260">
              <w:marLeft w:val="0"/>
              <w:marRight w:val="0"/>
              <w:marTop w:val="0"/>
              <w:marBottom w:val="0"/>
              <w:divBdr>
                <w:top w:val="none" w:sz="0" w:space="0" w:color="auto"/>
                <w:left w:val="none" w:sz="0" w:space="0" w:color="auto"/>
                <w:bottom w:val="none" w:sz="0" w:space="0" w:color="auto"/>
                <w:right w:val="none" w:sz="0" w:space="0" w:color="auto"/>
              </w:divBdr>
            </w:div>
            <w:div w:id="1462310811">
              <w:marLeft w:val="0"/>
              <w:marRight w:val="0"/>
              <w:marTop w:val="0"/>
              <w:marBottom w:val="0"/>
              <w:divBdr>
                <w:top w:val="none" w:sz="0" w:space="0" w:color="auto"/>
                <w:left w:val="none" w:sz="0" w:space="0" w:color="auto"/>
                <w:bottom w:val="none" w:sz="0" w:space="0" w:color="auto"/>
                <w:right w:val="none" w:sz="0" w:space="0" w:color="auto"/>
              </w:divBdr>
            </w:div>
            <w:div w:id="425464585">
              <w:marLeft w:val="0"/>
              <w:marRight w:val="0"/>
              <w:marTop w:val="0"/>
              <w:marBottom w:val="0"/>
              <w:divBdr>
                <w:top w:val="none" w:sz="0" w:space="0" w:color="auto"/>
                <w:left w:val="none" w:sz="0" w:space="0" w:color="auto"/>
                <w:bottom w:val="none" w:sz="0" w:space="0" w:color="auto"/>
                <w:right w:val="none" w:sz="0" w:space="0" w:color="auto"/>
              </w:divBdr>
            </w:div>
            <w:div w:id="1370062171">
              <w:marLeft w:val="0"/>
              <w:marRight w:val="0"/>
              <w:marTop w:val="0"/>
              <w:marBottom w:val="0"/>
              <w:divBdr>
                <w:top w:val="none" w:sz="0" w:space="0" w:color="auto"/>
                <w:left w:val="none" w:sz="0" w:space="0" w:color="auto"/>
                <w:bottom w:val="none" w:sz="0" w:space="0" w:color="auto"/>
                <w:right w:val="none" w:sz="0" w:space="0" w:color="auto"/>
              </w:divBdr>
            </w:div>
            <w:div w:id="1202209869">
              <w:marLeft w:val="0"/>
              <w:marRight w:val="0"/>
              <w:marTop w:val="0"/>
              <w:marBottom w:val="0"/>
              <w:divBdr>
                <w:top w:val="none" w:sz="0" w:space="0" w:color="auto"/>
                <w:left w:val="none" w:sz="0" w:space="0" w:color="auto"/>
                <w:bottom w:val="none" w:sz="0" w:space="0" w:color="auto"/>
                <w:right w:val="none" w:sz="0" w:space="0" w:color="auto"/>
              </w:divBdr>
            </w:div>
            <w:div w:id="1835293876">
              <w:marLeft w:val="0"/>
              <w:marRight w:val="0"/>
              <w:marTop w:val="0"/>
              <w:marBottom w:val="0"/>
              <w:divBdr>
                <w:top w:val="none" w:sz="0" w:space="0" w:color="auto"/>
                <w:left w:val="none" w:sz="0" w:space="0" w:color="auto"/>
                <w:bottom w:val="none" w:sz="0" w:space="0" w:color="auto"/>
                <w:right w:val="none" w:sz="0" w:space="0" w:color="auto"/>
              </w:divBdr>
            </w:div>
            <w:div w:id="2093119795">
              <w:marLeft w:val="0"/>
              <w:marRight w:val="0"/>
              <w:marTop w:val="0"/>
              <w:marBottom w:val="0"/>
              <w:divBdr>
                <w:top w:val="none" w:sz="0" w:space="0" w:color="auto"/>
                <w:left w:val="none" w:sz="0" w:space="0" w:color="auto"/>
                <w:bottom w:val="none" w:sz="0" w:space="0" w:color="auto"/>
                <w:right w:val="none" w:sz="0" w:space="0" w:color="auto"/>
              </w:divBdr>
            </w:div>
            <w:div w:id="1275820089">
              <w:marLeft w:val="0"/>
              <w:marRight w:val="0"/>
              <w:marTop w:val="0"/>
              <w:marBottom w:val="0"/>
              <w:divBdr>
                <w:top w:val="none" w:sz="0" w:space="0" w:color="auto"/>
                <w:left w:val="none" w:sz="0" w:space="0" w:color="auto"/>
                <w:bottom w:val="none" w:sz="0" w:space="0" w:color="auto"/>
                <w:right w:val="none" w:sz="0" w:space="0" w:color="auto"/>
              </w:divBdr>
            </w:div>
            <w:div w:id="1252735793">
              <w:marLeft w:val="0"/>
              <w:marRight w:val="0"/>
              <w:marTop w:val="0"/>
              <w:marBottom w:val="0"/>
              <w:divBdr>
                <w:top w:val="none" w:sz="0" w:space="0" w:color="auto"/>
                <w:left w:val="none" w:sz="0" w:space="0" w:color="auto"/>
                <w:bottom w:val="none" w:sz="0" w:space="0" w:color="auto"/>
                <w:right w:val="none" w:sz="0" w:space="0" w:color="auto"/>
              </w:divBdr>
            </w:div>
            <w:div w:id="1624461013">
              <w:marLeft w:val="0"/>
              <w:marRight w:val="0"/>
              <w:marTop w:val="0"/>
              <w:marBottom w:val="0"/>
              <w:divBdr>
                <w:top w:val="none" w:sz="0" w:space="0" w:color="auto"/>
                <w:left w:val="none" w:sz="0" w:space="0" w:color="auto"/>
                <w:bottom w:val="none" w:sz="0" w:space="0" w:color="auto"/>
                <w:right w:val="none" w:sz="0" w:space="0" w:color="auto"/>
              </w:divBdr>
            </w:div>
            <w:div w:id="1411854264">
              <w:marLeft w:val="0"/>
              <w:marRight w:val="0"/>
              <w:marTop w:val="0"/>
              <w:marBottom w:val="0"/>
              <w:divBdr>
                <w:top w:val="none" w:sz="0" w:space="0" w:color="auto"/>
                <w:left w:val="none" w:sz="0" w:space="0" w:color="auto"/>
                <w:bottom w:val="none" w:sz="0" w:space="0" w:color="auto"/>
                <w:right w:val="none" w:sz="0" w:space="0" w:color="auto"/>
              </w:divBdr>
            </w:div>
            <w:div w:id="979304696">
              <w:marLeft w:val="0"/>
              <w:marRight w:val="0"/>
              <w:marTop w:val="0"/>
              <w:marBottom w:val="0"/>
              <w:divBdr>
                <w:top w:val="none" w:sz="0" w:space="0" w:color="auto"/>
                <w:left w:val="none" w:sz="0" w:space="0" w:color="auto"/>
                <w:bottom w:val="none" w:sz="0" w:space="0" w:color="auto"/>
                <w:right w:val="none" w:sz="0" w:space="0" w:color="auto"/>
              </w:divBdr>
            </w:div>
            <w:div w:id="578910757">
              <w:marLeft w:val="0"/>
              <w:marRight w:val="0"/>
              <w:marTop w:val="0"/>
              <w:marBottom w:val="0"/>
              <w:divBdr>
                <w:top w:val="none" w:sz="0" w:space="0" w:color="auto"/>
                <w:left w:val="none" w:sz="0" w:space="0" w:color="auto"/>
                <w:bottom w:val="none" w:sz="0" w:space="0" w:color="auto"/>
                <w:right w:val="none" w:sz="0" w:space="0" w:color="auto"/>
              </w:divBdr>
            </w:div>
            <w:div w:id="159977270">
              <w:marLeft w:val="0"/>
              <w:marRight w:val="0"/>
              <w:marTop w:val="0"/>
              <w:marBottom w:val="0"/>
              <w:divBdr>
                <w:top w:val="none" w:sz="0" w:space="0" w:color="auto"/>
                <w:left w:val="none" w:sz="0" w:space="0" w:color="auto"/>
                <w:bottom w:val="none" w:sz="0" w:space="0" w:color="auto"/>
                <w:right w:val="none" w:sz="0" w:space="0" w:color="auto"/>
              </w:divBdr>
            </w:div>
            <w:div w:id="156263643">
              <w:marLeft w:val="0"/>
              <w:marRight w:val="0"/>
              <w:marTop w:val="0"/>
              <w:marBottom w:val="0"/>
              <w:divBdr>
                <w:top w:val="none" w:sz="0" w:space="0" w:color="auto"/>
                <w:left w:val="none" w:sz="0" w:space="0" w:color="auto"/>
                <w:bottom w:val="none" w:sz="0" w:space="0" w:color="auto"/>
                <w:right w:val="none" w:sz="0" w:space="0" w:color="auto"/>
              </w:divBdr>
            </w:div>
            <w:div w:id="1173691048">
              <w:marLeft w:val="0"/>
              <w:marRight w:val="0"/>
              <w:marTop w:val="0"/>
              <w:marBottom w:val="0"/>
              <w:divBdr>
                <w:top w:val="none" w:sz="0" w:space="0" w:color="auto"/>
                <w:left w:val="none" w:sz="0" w:space="0" w:color="auto"/>
                <w:bottom w:val="none" w:sz="0" w:space="0" w:color="auto"/>
                <w:right w:val="none" w:sz="0" w:space="0" w:color="auto"/>
              </w:divBdr>
            </w:div>
            <w:div w:id="877085129">
              <w:marLeft w:val="0"/>
              <w:marRight w:val="0"/>
              <w:marTop w:val="0"/>
              <w:marBottom w:val="0"/>
              <w:divBdr>
                <w:top w:val="none" w:sz="0" w:space="0" w:color="auto"/>
                <w:left w:val="none" w:sz="0" w:space="0" w:color="auto"/>
                <w:bottom w:val="none" w:sz="0" w:space="0" w:color="auto"/>
                <w:right w:val="none" w:sz="0" w:space="0" w:color="auto"/>
              </w:divBdr>
            </w:div>
            <w:div w:id="17340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sfer65/atla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svg"/><Relationship Id="rId3" Type="http://schemas.openxmlformats.org/officeDocument/2006/relationships/styles" Target="styles.xml"/><Relationship Id="rId21" Type="http://schemas.openxmlformats.org/officeDocument/2006/relationships/image" Target="media/image15.svg"/><Relationship Id="rId7" Type="http://schemas.openxmlformats.org/officeDocument/2006/relationships/image" Target="media/image2.sv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sv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sv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sv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s\Documents\Custom%20Office%20Templates\myB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85D7D-888E-45F0-8253-AEF9747D5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myBook.dotx</Template>
  <TotalTime>527</TotalTime>
  <Pages>1</Pages>
  <Words>15524</Words>
  <Characters>83834</Characters>
  <Application>Microsoft Office Word</Application>
  <DocSecurity>0</DocSecurity>
  <Lines>698</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L</dc:creator>
  <cp:keywords/>
  <dc:description/>
  <cp:lastModifiedBy>Costas L</cp:lastModifiedBy>
  <cp:revision>74</cp:revision>
  <cp:lastPrinted>2024-04-27T15:48:00Z</cp:lastPrinted>
  <dcterms:created xsi:type="dcterms:W3CDTF">2023-05-10T12:59:00Z</dcterms:created>
  <dcterms:modified xsi:type="dcterms:W3CDTF">2024-04-27T15:49:00Z</dcterms:modified>
</cp:coreProperties>
</file>